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6DB1" w14:textId="77777777" w:rsidR="00887EAF" w:rsidRPr="00667023" w:rsidRDefault="0065564A">
      <w:r w:rsidRPr="00667023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61D6376" wp14:editId="013F1B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3175" b="0"/>
                <wp:wrapNone/>
                <wp:docPr id="1440349758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60000" cy="10692000"/>
                        </a:xfrm>
                      </wpg:grpSpPr>
                      <wps:wsp>
                        <wps:cNvPr id="1771241881" name="Tekstvak 10"/>
                        <wps:cNvSpPr txBox="1"/>
                        <wps:spPr>
                          <a:xfrm>
                            <a:off x="0" y="0"/>
                            <a:ext cx="7556500" cy="10692000"/>
                          </a:xfrm>
                          <a:prstGeom prst="rect">
                            <a:avLst/>
                          </a:prstGeom>
                          <a:solidFill>
                            <a:srgbClr val="282F3D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HK Guise Light" w:hAnsi="HK Guise Light"/>
                                  <w:color w:val="F94816" w:themeColor="accent1"/>
                                  <w:kern w:val="0"/>
                                  <w:sz w:val="96"/>
                                  <w:szCs w:val="96"/>
                                  <w:lang w:val="en-US"/>
                                  <w14:ligatures w14:val="none"/>
                                </w:rPr>
                                <w:alias w:val="Titel"/>
                                <w:tag w:val=""/>
                                <w:id w:val="1025450247"/>
                                <w:placeholder>
                                  <w:docPart w:val="292B9B835E3A462E9CC57F2A29E2EEE1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3E81F488" w14:textId="77C77A3F" w:rsidR="007A0FCD" w:rsidRPr="00D75488" w:rsidRDefault="00905DED" w:rsidP="00D75488">
                                  <w:pPr>
                                    <w:spacing w:after="300" w:line="240" w:lineRule="auto"/>
                                    <w:rPr>
                                      <w:rFonts w:ascii="HK Guise Light" w:hAnsi="HK Guise Light"/>
                                      <w:color w:val="F94816" w:themeColor="accent1"/>
                                      <w:sz w:val="96"/>
                                      <w:szCs w:val="9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HK Guise Light" w:hAnsi="HK Guise Light"/>
                                      <w:color w:val="F94816" w:themeColor="accent1"/>
                                      <w:kern w:val="0"/>
                                      <w:sz w:val="96"/>
                                      <w:szCs w:val="96"/>
                                      <w:lang w:val="en-US"/>
                                      <w14:ligatures w14:val="none"/>
                                    </w:rPr>
                                    <w:t>{{Project name}}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684000" tIns="7560000" rIns="91440" bIns="1332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843801" name="[Foto]"/>
                        <wps:cNvSpPr>
                          <a:spLocks noChangeAspect="1"/>
                        </wps:cNvSpPr>
                        <wps:spPr>
                          <a:xfrm>
                            <a:off x="198408" y="189781"/>
                            <a:ext cx="7171200" cy="7171200"/>
                          </a:xfrm>
                          <a:custGeom>
                            <a:avLst/>
                            <a:gdLst>
                              <a:gd name="connsiteX0" fmla="*/ 5292857 w 5378604"/>
                              <a:gd name="connsiteY0" fmla="*/ 0 h 5378603"/>
                              <a:gd name="connsiteX1" fmla="*/ 2724819 w 5378604"/>
                              <a:gd name="connsiteY1" fmla="*/ 0 h 5378603"/>
                              <a:gd name="connsiteX2" fmla="*/ 2664187 w 5378604"/>
                              <a:gd name="connsiteY2" fmla="*/ 25115 h 5378603"/>
                              <a:gd name="connsiteX3" fmla="*/ 25114 w 5378604"/>
                              <a:gd name="connsiteY3" fmla="*/ 2664186 h 5378603"/>
                              <a:gd name="connsiteX4" fmla="*/ 0 w 5378604"/>
                              <a:gd name="connsiteY4" fmla="*/ 2724819 h 5378603"/>
                              <a:gd name="connsiteX5" fmla="*/ 0 w 5378604"/>
                              <a:gd name="connsiteY5" fmla="*/ 5292856 h 5378603"/>
                              <a:gd name="connsiteX6" fmla="*/ 85747 w 5378604"/>
                              <a:gd name="connsiteY6" fmla="*/ 5378603 h 5378603"/>
                              <a:gd name="connsiteX7" fmla="*/ 5292857 w 5378604"/>
                              <a:gd name="connsiteY7" fmla="*/ 5378603 h 5378603"/>
                              <a:gd name="connsiteX8" fmla="*/ 5378605 w 5378604"/>
                              <a:gd name="connsiteY8" fmla="*/ 5292856 h 5378603"/>
                              <a:gd name="connsiteX9" fmla="*/ 5378605 w 5378604"/>
                              <a:gd name="connsiteY9" fmla="*/ 85746 h 5378603"/>
                              <a:gd name="connsiteX10" fmla="*/ 5292857 w 5378604"/>
                              <a:gd name="connsiteY10" fmla="*/ 0 h 53786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378604" h="5378603">
                                <a:moveTo>
                                  <a:pt x="5292857" y="0"/>
                                </a:moveTo>
                                <a:lnTo>
                                  <a:pt x="2724819" y="0"/>
                                </a:lnTo>
                                <a:cubicBezTo>
                                  <a:pt x="2702078" y="0"/>
                                  <a:pt x="2680268" y="9032"/>
                                  <a:pt x="2664187" y="25115"/>
                                </a:cubicBezTo>
                                <a:lnTo>
                                  <a:pt x="25114" y="2664186"/>
                                </a:lnTo>
                                <a:cubicBezTo>
                                  <a:pt x="9034" y="2680267"/>
                                  <a:pt x="0" y="2702077"/>
                                  <a:pt x="0" y="2724819"/>
                                </a:cubicBezTo>
                                <a:lnTo>
                                  <a:pt x="0" y="5292856"/>
                                </a:lnTo>
                                <a:cubicBezTo>
                                  <a:pt x="0" y="5340214"/>
                                  <a:pt x="38390" y="5378603"/>
                                  <a:pt x="85747" y="5378603"/>
                                </a:cubicBezTo>
                                <a:lnTo>
                                  <a:pt x="5292857" y="5378603"/>
                                </a:lnTo>
                                <a:cubicBezTo>
                                  <a:pt x="5340214" y="5378603"/>
                                  <a:pt x="5378605" y="5340214"/>
                                  <a:pt x="5378605" y="5292856"/>
                                </a:cubicBezTo>
                                <a:lnTo>
                                  <a:pt x="5378605" y="85746"/>
                                </a:lnTo>
                                <a:cubicBezTo>
                                  <a:pt x="5378605" y="38388"/>
                                  <a:pt x="5340214" y="0"/>
                                  <a:pt x="5292857" y="0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4"/>
                            <a:stretch>
                              <a:fillRect/>
                            </a:stretch>
                          </a:blip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7439674" name="Log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 b="66654"/>
                          <a:stretch/>
                        </pic:blipFill>
                        <pic:spPr>
                          <a:xfrm>
                            <a:off x="258792" y="258792"/>
                            <a:ext cx="2454910" cy="54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8839782" name="Tekstvak 11"/>
                        <wps:cNvSpPr txBox="1"/>
                        <wps:spPr>
                          <a:xfrm>
                            <a:off x="0" y="9609826"/>
                            <a:ext cx="7560000" cy="10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Borders>
                                  <w:top w:val="single" w:sz="4" w:space="0" w:color="8D9292"/>
                                  <w:left w:val="none" w:sz="0" w:space="0" w:color="auto"/>
                                  <w:bottom w:val="single" w:sz="4" w:space="0" w:color="8D9292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69"/>
                                <w:gridCol w:w="5318"/>
                              </w:tblGrid>
                              <w:tr w:rsidR="006B19BE" w:rsidRPr="00667023" w14:paraId="7C1F488C" w14:textId="77777777" w:rsidTr="006B19BE">
                                <w:trPr>
                                  <w:trHeight w:val="454"/>
                                </w:trPr>
                                <w:tc>
                                  <w:tcPr>
                                    <w:tcW w:w="3969" w:type="dxa"/>
                                    <w:vAlign w:val="bottom"/>
                                  </w:tcPr>
                                  <w:p w14:paraId="7692DFFF" w14:textId="16315718" w:rsidR="007A0FCD" w:rsidRPr="00667023" w:rsidRDefault="002537C5" w:rsidP="006B19BE">
                                    <w:pPr>
                                      <w:tabs>
                                        <w:tab w:val="left" w:pos="1843"/>
                                      </w:tabs>
                                      <w:spacing w:before="60" w:after="60" w:line="240" w:lineRule="auto"/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HK Guise Light" w:hAnsi="HK Guise Light"/>
                                        <w:b/>
                                        <w:color w:val="F94816"/>
                                        <w:sz w:val="14"/>
                                        <w:szCs w:val="14"/>
                                      </w:rPr>
                                      <w:t>STP25-0847</w:t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  <w:r w:rsidR="00534996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 xml:space="preserve"> {{Prjocet code}}+{{scope}}</w:t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  <w:sdt>
                                      <w:sdtPr>
                                        <w:rPr>
                                          <w:rFonts w:ascii="HK Guise Light" w:hAnsi="HK Guise Light"/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  <w:id w:val="1628509179"/>
                                        <w:showingPlcHdr/>
                                        <w:dataBinding w:prefixMappings="xmlns:ns0='http://schemas.huisstijl-in-office.nl/msoffice/fields' " w:xpath="/ns0:fields[1]/ns0:OfferNumber[1]" w:storeItemID="{C6CC8812-5D79-4306-B623-F3358297ABCF}"/>
                                        <w:text/>
                                      </w:sdtPr>
                                      <w:sdtContent>
                                        <w:r w:rsidR="00534996">
                                          <w:rPr>
                                            <w:rFonts w:ascii="HK Guise Light" w:hAnsi="HK Guise Light"/>
                                            <w:color w:val="8D9292"/>
                                            <w:sz w:val="14"/>
                                            <w:szCs w:val="14"/>
                                          </w:rPr>
                                          <w:t xml:space="preserve">     </w:t>
                                        </w:r>
                                      </w:sdtContent>
                                    </w:sdt>
                                  </w:p>
                                </w:tc>
                                <w:tc>
                                  <w:tcPr>
                                    <w:tcW w:w="5318" w:type="dxa"/>
                                    <w:vAlign w:val="bottom"/>
                                  </w:tcPr>
                                  <w:p w14:paraId="7BA821A2" w14:textId="77777777" w:rsidR="007A0FCD" w:rsidRPr="00667023" w:rsidRDefault="00CB6D79" w:rsidP="006B19BE">
                                    <w:pPr>
                                      <w:tabs>
                                        <w:tab w:val="left" w:pos="1276"/>
                                      </w:tabs>
                                      <w:spacing w:before="60" w:after="60" w:line="240" w:lineRule="auto"/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instrText xml:space="preserve"> DOCVARIABLE  txtAppendixes  \* MERGEFORMAT </w:instrText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 w:rsidR="00BE2E66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Bijlagen</w:t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  <w:sdt>
                                      <w:sdtPr>
                                        <w:rPr>
                                          <w:rFonts w:ascii="HK Guise Light" w:hAnsi="HK Guise Light"/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  <w:id w:val="-1062871518"/>
                                        <w:dataBinding w:prefixMappings="xmlns:ns0='http://schemas.huisstijl-in-office.nl/msoffice/fields' " w:xpath="/ns0:fields[1]/ns0:Attachements[1]" w:storeItemID="{C6CC8812-5D79-4306-B623-F3358297ABCF}"/>
                                        <w:text/>
                                      </w:sdtPr>
                                      <w:sdtContent>
                                        <w:r w:rsidR="005627F8">
                                          <w:rPr>
                                            <w:rFonts w:ascii="HK Guise Light" w:hAnsi="HK Guise Light"/>
                                            <w:color w:val="8D9292"/>
                                            <w:sz w:val="14"/>
                                            <w:szCs w:val="14"/>
                                          </w:rPr>
                                          <w:t>4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  <w:tr w:rsidR="006B19BE" w:rsidRPr="00667023" w14:paraId="23AA95CE" w14:textId="77777777" w:rsidTr="006B19BE">
                                <w:trPr>
                                  <w:trHeight w:val="454"/>
                                </w:trPr>
                                <w:tc>
                                  <w:tcPr>
                                    <w:tcW w:w="3969" w:type="dxa"/>
                                  </w:tcPr>
                                  <w:p w14:paraId="572F1712" w14:textId="6D9FA7A8" w:rsidR="007A0FCD" w:rsidRPr="00667023" w:rsidRDefault="00CB6D79" w:rsidP="006B19BE">
                                    <w:pPr>
                                      <w:tabs>
                                        <w:tab w:val="left" w:pos="1843"/>
                                      </w:tabs>
                                      <w:spacing w:before="60" w:after="60" w:line="240" w:lineRule="auto"/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instrText xml:space="preserve"> DOCVARIABLE  txtQuoteAmount  \* MERGEFORMAT </w:instrText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</w:p>
                                </w:tc>
                                <w:tc>
                                  <w:tcPr>
                                    <w:tcW w:w="5318" w:type="dxa"/>
                                  </w:tcPr>
                                  <w:p w14:paraId="44950340" w14:textId="77777777" w:rsidR="007A0FCD" w:rsidRPr="00667023" w:rsidRDefault="00CB6D79" w:rsidP="006B19BE">
                                    <w:pPr>
                                      <w:tabs>
                                        <w:tab w:val="left" w:pos="1276"/>
                                      </w:tabs>
                                      <w:spacing w:before="60" w:after="60" w:line="240" w:lineRule="auto"/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instrText xml:space="preserve"> DOCVARIABLE  txtPageCount  \* MERGEFORMAT </w:instrText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 w:rsidR="00BE2E66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Aantal bladen</w:t>
                                    </w:r>
                                    <w:r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  <w:r w:rsidR="006B19BE" w:rsidRPr="00667023">
                                      <w:rPr>
                                        <w:rFonts w:ascii="HK Guise Light" w:hAnsi="HK Guise Light"/>
                                        <w:color w:val="8D9292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  <w:r w:rsidR="005627F8" w:rsidRPr="005627F8">
                                      <w:rPr>
                                        <w:rFonts w:ascii="HK Guise Light" w:hAnsi="HK Guise Light"/>
                                        <w:b/>
                                        <w:bCs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begin"/>
                                    </w:r>
                                    <w:r w:rsidR="005627F8" w:rsidRPr="005627F8">
                                      <w:rPr>
                                        <w:rFonts w:ascii="HK Guise Light" w:hAnsi="HK Guise Light"/>
                                        <w:b/>
                                        <w:bCs/>
                                        <w:color w:val="8D9292"/>
                                        <w:sz w:val="14"/>
                                        <w:szCs w:val="14"/>
                                      </w:rPr>
                                      <w:instrText>NUMPAGES  \* Arabic  \* MERGEFORMAT</w:instrText>
                                    </w:r>
                                    <w:r w:rsidR="005627F8" w:rsidRPr="005627F8">
                                      <w:rPr>
                                        <w:rFonts w:ascii="HK Guise Light" w:hAnsi="HK Guise Light"/>
                                        <w:b/>
                                        <w:bCs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separate"/>
                                    </w:r>
                                    <w:r w:rsidR="00BE2E66">
                                      <w:rPr>
                                        <w:rFonts w:ascii="HK Guise Light" w:hAnsi="HK Guise Light"/>
                                        <w:b/>
                                        <w:bCs/>
                                        <w:noProof/>
                                        <w:color w:val="8D9292"/>
                                        <w:sz w:val="14"/>
                                        <w:szCs w:val="14"/>
                                      </w:rPr>
                                      <w:t>4</w:t>
                                    </w:r>
                                    <w:r w:rsidR="005627F8" w:rsidRPr="005627F8">
                                      <w:rPr>
                                        <w:rFonts w:ascii="HK Guise Light" w:hAnsi="HK Guise Light"/>
                                        <w:b/>
                                        <w:bCs/>
                                        <w:color w:val="8D9292"/>
                                        <w:sz w:val="14"/>
                                        <w:szCs w:val="14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</w:tbl>
                            <w:p w14:paraId="6241B45C" w14:textId="77777777" w:rsidR="007A0FCD" w:rsidRPr="00667023" w:rsidRDefault="007A0FCD"/>
                          </w:txbxContent>
                        </wps:txbx>
                        <wps:bodyPr rot="0" spcFirstLastPara="0" vertOverflow="overflow" horzOverflow="overflow" vert="horz" wrap="square" lIns="684000" tIns="216000" rIns="972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1D6376" id="Groep 5" o:spid="_x0000_s1026" style="position:absolute;margin-left:0;margin-top:0;width:595.25pt;height:841.85pt;z-index:251644928;mso-position-horizontal-relative:page;mso-position-vertical-relative:page;mso-height-relative:margin" coordsize="75600,106920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amaX2egGAABqGQAADgAAAGRycy9lMm9E&#10;b2MueG1szFltb9s2EP4+YP9B0McBrSVZr0adIk2WokDQBmuGdhj2gaZlW4gkahQdO/31e/gmS2la&#10;KynWNkBsSrzjvfC5I+/84uW+Kp3bnLcFq+eu/9xznbymbFnU67n75/XFs9R1WkHqJSlZnc/du7x1&#10;X578+suLXTPLA7Zh5TLnDhap29mumbsbIZrZZNLSTV6R9jlr8hqTK8YrIvDI15MlJzusXpWTwPPi&#10;yY7xZcMZzdsWb8/1pHui1l+tcirerVZtLpxy7kI3oT65+lzIz8nJCzJbc9JsCmrUIE/QoiJFDaHd&#10;UudEEGfLi8+WqgrKWctW4jll1YStVgXNlQ2wxvfuWfOas22jbFnPduumcxNce89PT16Wvr19zZv3&#10;zRWHJ3bNGr5QT9KW/YpX8htaOnvlsrvOZfleOBQvkyjK4iRyHYo534szP8wi7VW6ges/Y6Sb3zvW&#10;2MPfgRX7qTZkYkVPBgrtGkCkPXih/TYvvN+QJlfObWfwwhV3iiVMSBI/CP009V2nJhUQe53ftOKW&#10;3Di+Uk5qAXLpMUfsXzH4wJf2yvctXj7CcXH0VevJrOGteJ2zypGDucuBZgUycnvZCsiEoyyJFNuy&#10;slheFGWpHvh6cVZy55YA+UEaXEzPpZpgGZCVtbObu/E08tTKNZP8mq6sQX4wS47EfrE3ti7Y8g4u&#10;4EyHVNvQiwJaXpJWXBGOGMLGIi+Id/hYlQxCmBm5zobxTw+9l/TYVMy6zg4xOXfbf7eE565Tvqmx&#10;3XEaKsAI9ZREBj9cPQJ5IWQu1IM/nSo0OfW2OmPwALYTKqohiLgo7XDFWfUBOeRUisYUqSkUmLvC&#10;Ds+EThfIQTQ/PVVEiN2GiMv6fUPl0tLfciOu9x8Ib8xuCYTIW2ZRRmb3Nk3TSs6anW4FWxVqR6WX&#10;tWuN84F4Da7vAP00SsNp6nXQ//uCCfaPRbdBvQJXc8noTevU7GxD6nV+2jbApokEhZmO+AAgG9Vd&#10;QvEz7CfOB5k50ixByAFbZNalFh+haCMkMQ8amjYz0a0OEMlm/YscvER4yFfrpYlhyuq6LUT+ERu8&#10;qkqg87eJEwVZkEaJs3OiaZLGXqjFf8b0V5/JczaGfPoF8o9wXycjSIIw9bPjMvpMI2QEfRlxjIQ1&#10;wo4BU+T70XFbpn05YAmPWzJgUarFx+WEPTnecRl9cuvio/uCQ6rblxEy+uQaKiPsiHsygK1wxK70&#10;WTQQp8f9lfTkjMbxgElBfoQkxGfnNa1edHx/BkwqzEb4LnuKpD6TdPgIOTjHeyaNTQIDrnsRikO1&#10;yzlko89mMqP72uQhjHCu4NamD9mGtfJa1E9KSIH2EelGJzlwySR2hBmJo8+scij0GceMjNBnDh4l&#10;GYHeZ1b5cLRkRHCfWeXe0cwIzT6zum+OZka89ZnjR9mMEOozJ49i1kddt8/po5gB9L7k7FHMErx9&#10;bn2VtS7T3war8pIpi6VSFUu4BeH2w3GtmrsLKRIXHSIkxO1QXh/t+els7Hiq7kQVrnzXTFEKiXiT&#10;qZQuFuUHmrLu05q0PqC1FHS7KOir/NOQ3gu8RLtYrQ1NldAgTj38q4Uyb6owfphTR6eaC+SJaL06&#10;EGDFmvXkMag59OlmeCzVQ8pBrmWRyijYWB301gSJVP/BCXWDGKGYXsgcVSOUMvTT0AtgkN5b5bFp&#10;Os3spLwYmZuONl+dasp8c1iN0Ky/70OurzktMppJ5Pa4rN/0K50KLGnPiMG0PoLGaKqORb2oOk5G&#10;+LEvCa5LVVwftNTulUYMYNn3iY2FIXRoydocFiE8Zcx1AxV8MmZ7l99FWTS28pNj0ypA7N5rFDzQ&#10;UNFNiHNGt1VeC91V4XlJBFo67aZoWuSAWV4t8iUywZuluaW3gueCQisyW6Fk/ANpQ+vaTUDFvlq6&#10;0syiAN6lsrZbQcSw6IShqKLOSbvRZauqVDUyK9zeuRbwQF36I4pRU2/qWjSMkgAh80AlamaeXIdS&#10;geyri9KfoRJtCjrDv8EXRmMQdq9lBy6xlVW9bvtVo9aoCL/ZNs905V0sirIQdwqrgJBUqr69Kqhs&#10;v8iHQz8n8LIknKJFhfyr+zmXbM0kpiyd5gL0Cvq1onZIPpGPA5EW6rIj8qEQG1X42+bA/xyS5kxr&#10;OZVhKM/qOI4jk9NNPMrYkUpbPbUDvtCxCqI0yfTl0AzBfqjMgzAKM3mnkE2/KER2tQenLcxtW2pU&#10;50rppTVRQ6j5vVoemZfisEtS2Hq/29d19Z7U7ctiL0sDdbk8+K3rWOlmaaranzqpPclxsndk+nVk&#10;9vhOnm54ylg4dJ1+ZEMv8GVDr8uiyKjySTf0vjWN4iL78yRR1ddGQ18d6ebHB/mLQf8Z4/5PJCf/&#10;AQAA//8DAFBLAwQKAAAAAAAAACEAWCkfCYKAAwCCgAMAFAAAAGRycy9tZWRpYS9pbWFnZTEuanBn&#10;/9j/4AAQSkZJRgABAQAAAQABAAD/2wBDAAIBAQEBAQIBAQECAgICAgQDAgICAgUEBAMEBgUGBgYF&#10;BgYGBwkIBgcJBwYGCAsICQoKCgoKBggLDAsKDAkKCgr/2wBDAQICAgICAgUDAwUKBwYHCgoKCgoK&#10;CgoKCgoKCgoKCgoKCgoKCgoKCgoKCgoKCgoKCgoKCgoKCgoKCgoKCgoKCgr/wAARCAPyA/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I0Gc&#10;DPalJK/L+tNVuOeMUu5Ry9ZNXJuwIyOajwemKfuG729aQ/fFMd9RVHycilpFwvBzShoz0zQQB44N&#10;GR1zQcs+cUbQVIA5oAb5fvSEEdWpfM9qR+tA9mJTtnvTaUkY6mgLXEz/AJxR3xRSHl80CFpcjikw&#10;R1FA56UASUdO2aRVPTNPTrQAxQNuM8+lOK44pQBjOOaPmLDIpNXHqxMH0NR7G9KnpNgp6iIdp9KN&#10;pHapNhPRqSi6AZsb0pwXb1p2D6GlK5wMUkwsxUQKMfrUsK9yKj68CpoeOvNJsDR02APIqmuk0+yj&#10;EYO2ue0ogSpz0rqtMZGiHPes5Fq5J9mABG3ntVO/tFdCcYNaqAMNx4qtfhFQ8U0rDOO1a2CPwKyp&#10;U28Fa6LVoS/zCsSe2kZsgH8quJD3KZBBwaFCdgameBx1U/lURUqeM1QhApPQU4lU7U1WxSsdx25G&#10;KAEYgnimv92nMuO9I3elqCG7OM5pCvpzTjzxilVccAUw3GooPNP8v5f6VLHAz9BirNvpssmPlqXI&#10;u5DaWLTOAoOK2LLwvJPyqZ/CtPw54dM23K9+eK7bTNCSNAgjXp97FQ3YfLzHn7+DLlfux/kKzrzQ&#10;5rYkFTx14r19fDv2hCFjx74rK17wiBETtJPrUqauVyWR5LLbujY/Sq8i7eldLr+htbzH5fyrDlsp&#10;CeFJIrVSJKT9aaPvGrMljOP4D+VRi1ZWwQc8VQGjosReVQFrsdItQI8muX0RNkiueK67T5oBF1qZ&#10;bDSuaNpIYT8hPHSuj0TxrfabgJcsuPeuVaaNRndiqWoaoYgdr4rNI0vZHuvw6/aQ1Lw9qcXl6i4U&#10;ONw3V93fs9/taTapDbxvfnJA71+Q0OuTx3ilZW+9ng19D/s8fFy+0q8jimunI4x83Ss502tUa06u&#10;tmftd8OPizHqsMTJcZYgZ5r0uDxdbfZ97zL9371fn/8As/8Ax032sLfax90c7q95g+NsUtiu27BY&#10;LyM8Gs4zex0OnfVHp3xI8QW13bSKkgKkdj0r49/aRvLeKCaeNgMZ5Jr1DxN8WRcRuVm52/dzxXzV&#10;+0X45lutNn8xhyDiok2y+WyPnvxp4utTrJjeYY39hXp/wQvLe58ogAncPmPSvlrxz4kuk115N5z5&#10;nAz0r2P9m/xjIZ4YnnYgkbq1UbI51JOR9+fC2CN7eIZXlRXptnbwfZ/mAyeteO/CDWInsoZBKDlR&#10;gZ6V6rBqcaQgjacjPBpXRujzf466aptJfKXB2nnFfB3x98QX+j3txFkjDHBr7/8AirqMN5ZyRuo2&#10;hTk18J/tPaRb3lxO0CfLzyKSlqZzVlofM3ir4j3ksjI8361wOva7PqLsXY1s+LdImhvXUqfvmsGb&#10;TZWBJrqikcMm72MG6fq3eqi3UsLfJIRWzfaW45C1l3Nk6twprQk1ND8YXtg42yEYr1b4c/Gy80+d&#10;Ee5J6V4jHaTl8YxWzoUN1DKrKOaBp2Puf4V/G5r0RRi6JPHG6voPwD4nuNYjSSKYlvrX5+fBvXLi&#10;C+hieZg24c5r7g+AGoQ3EcLl8Y6k96m+prFtn0L4Nsppoo3ctg4zx1r1nwJp0gljkRunQV5p4Tvr&#10;YRJsI3CvXPh1IkzxqzAqcdOtNO7Bnq/hKG4WKMEdFHeu20tpFT5s/drn/BsMTRq23+HvXWQKkaZX&#10;HNaXMtSpqE0aQ/Mv4V5d8Ur+BLeUsB92vR/Ek8UcDEcHFeC/HHX5LW1lbzP4Tgg0nLQqK1Pm748+&#10;IrWPUX+Zenr9a8E8ReJrG4LIZFya0P2oPiRLZ6o4EpAA7H3NfPb/ABJku9RxJc/xdM1zN63NTt/F&#10;Vvb34ISPPuK4i+8GRSszCHOfaur0TUW1WEHefw5zXQ2Hh6O4AdofvdqtXE0meM6p8O98LHycH6Vw&#10;Hibwxd6RMZIY8Ad6+qb7wfDMmxoOMdQK8v8Aib4Ojiic+VggHtTT0MWrHnfw38bXujX8cfnMMOAR&#10;mvs79m/4nvP5KC4Izjqa+Fp7c6ZqYZf73avoX9mbXrxLqBd5PzAVrBu4nsfqB8HPFBu7eEGQsG5z&#10;npXvXhe486FA3INfKP7PGoSz2MPmyMSMcD8K+pPA0gZI+CRXXujJ3Oxi08TrggYrI8R+G4p4z+7H&#10;5V0+mRM0WV6+9GpWgdSOKRLR4b4y8DQy7/8ARhz1ryzxN4Dgidj9nGa+lvEujiQuCoB9K838SeHg&#10;XfdHnPSga0Z4NceFDDN/qwPwrV0bRPLkQAH8RXT61obedsCAe+Kdo2k/vAp5I6HFBRNoWkbug4HB&#10;FdXpGi4XBXjvS6DpAOP3eM89K6zSdB+6QOT+VAndGZF4YE0YzHwemBSXfg3fHgRfmK77T9AcRcoD&#10;j2q6fDoKfPGD9BQS1Y8fvPBKru/d9fbpWbc+Dsf8s8k9OK9oufC6nOF6+orKvPCyOCqxDI74oA8c&#10;u/CxQcw4x1461i6v4bOwmOLn6V7JqHhtVVt0Y/KuY13w2EByh59BQP0PB/GGgPHGzlMn6cV4f8Xd&#10;DzYzBoxn2FfVPi/QCYnKRnHoRXhXxa0AtZzAJgewrOew7anxF8V9GJaXj16V4B4zszHcOu07a+sP&#10;jB4dKmWRF9eMV83+PtFkWZwEP0xWD3K6HmguDDN9Oldp4B8RG3uFBOBxXG6pZyxTZYfkKs6BevbX&#10;AO4getIfLofWfwl8XFkjBlx0719C+A/EiukbCbIOMmviv4YeKjB5W6U8V9E/DfxliJEWT8CeK2hJ&#10;EvRH0roWoiRN/mcV0thKX2t2OMivL/B/iITxKzuMFegr0Hw/qKyRgswPQV0JsxlE6zTrcyOMAVsQ&#10;6QsrBljGQOeOtZuhupUPuHNdNYyKVHzYH0qhNJoybjQVdcMnHstZ15oKBd3l/pXYSiL+9+lZt6sQ&#10;bqPoaqOxPLY4y70IH5lQY9DVCbRN7BAg468V1d6Iw+BVeKBd/B59COtUS0c9D4aBO/yTWnYeFcAH&#10;y8568V0Wm6VHM28pxXRadoI+XCD8qat1FZnLad4UBQfu8VuWHhk7gVi6cdK6iy8Px7RujH4VrWeg&#10;hQu1OtWBycfhlAmGUCiu7TRgqANHk+uKKjcD+XEA4P0pQQw5pR0FOyn90149z0Bu0bcUkgIfinqv&#10;y4pHB3ZxxiqTbAahJHNICg6GnbSO1JsHXbTE1cdnByKQZIyRQMHrxSnbtIXmgm2o0bTyBSYIySMm&#10;lPyj5RS5A6mgGrEY56UrDacUpA6qelDbSN2aBaobRRg+lA5GRQAZJ5NAJHSl24PIz9KXp/doAVQR&#10;1NKGLAY4pobH3qcoQdDSYCq3IHpT6YuwHKg5pyYPQHFF2tylqLgnoKds77qE6U8KT1o5kLZkZTaM&#10;jpS+X71J5YKgHtS+WB1zUDTIlT+8KXYPepmj3fM36Unlf7P60BzEewL071IoI+YYzS+X04oX5TzQ&#10;K/cs2crIwNbmm6oI1wzgVziORzuqWK8ZeQaAu0dhFrMRTlv1qK61JZEI3VzSakV6NU9letcS7Cc5&#10;6UkrFJ3NWOxN1xgn2q/aeC5JYwfJwT6Cug+H/hZtU2sYyT2yK9c8PfDCGOJZbqHIK8ColUUTWNNy&#10;PAr3wDMI90cWOPSuZ1rw1cWWSIiMe1fWWo/DPT/J/dxr+Veb/EH4brDDILdT9cUoVUxzotHz3NGy&#10;HBHNR4PpW/4m0WSyumXbjHWsMpGpwXre9zDlGZJPPWgcdaVwOoNJRezJswwat2lk78kVXiXfjIrX&#10;0+M5VaTdyku5YsdPD4ynStex0tWx8uBmo9PjXoV/irXs4wDtHQ0ikkbPhjSU+XK9W7V22kaCrAAp&#10;1boB2rC8G2U8zhlAIB6CvZPhr8P7vWJU2QNhj82Vrlqzsb04c2iOYj8OrHEPkxj261h+JNHAiYbc&#10;fhX07bfs8apd23mR2WcDIJSuC+InwJ1exjeTyGz/ALtc8asWzolRlFHyx4g0PMzZTOawv+EcTzSW&#10;UCvVfGPgq80u4IuUKn0xXHXdlL9o8sJiu6E00cso2Zzn/COwuNoQfXFQ3PhFidyRfpXa6boks52+&#10;Xz9K6zQfhrf6nCFjs256HbSdVR3BU29jxu18PzrnCEY6cVfisLqCAtsOB7V73ZfAC+mjWQ2TBj1+&#10;Wm6x8DLy1hLPa4C9RjrU/WIM0VCdjwG7vJYVw6kfWsjUb9mQ816X40+HE1iGIhI9eK801rT5LSVk&#10;KHj2rZSTMZprcpRTZk3d67nwD4ll0y9jZHx+Nefq5SQg1s6FNIZQpYgjoRVPVCi7M+zPgh8W5LeO&#10;JftW0kDHNfQHh34mzXNsu25Y59Gr4X+El9eyXEcS5OMYya+qvhDpGqanHEFjJPFcVSKizvpTbR6z&#10;Hr97ewFlLNntXm3xd0y81O1cGFnO38K908FfCy/voQoib5vvAiuil/ZmudXizJaMc9QVrLmZrLU/&#10;NzxX8KNSvrx5ltyW3Z4Wun+FfhXVPDl5FILZgRjnbxX3v/wxNFeoHOmjn/Z5qPUP2MvsMBeOwAK9&#10;glX7SVtTJ04pnA/CHxfJZ2scVwMcDIJr1RfHypaht+1QvAzXCaj8IdY8JTYS3KhfVawdb1m/0uJh&#10;NJgBcAYoTuaWZtfEz4jx/Y5P35OVPQ18ufFnX4tUMykg9e9dN8UfiA0UEqzz/MOmK8O1/wAbJc3D&#10;bpgxPU55rWCvqY1JW0OJ8e6GglMyqMHk8VxEtgpYrjvXeeK9Wiu4ThhXL2dqbq6VVGQa6Fscckmz&#10;LOhfaF2+VnPoKo6j4NnUZWI/gtez+Cvh9LqcSObbOemRXZf8KP8APh8xrb5iPSpc7DUL6nzBp/gm&#10;4mm4iP8A3zXTaf8AD+4QK6QE/wDAa+kPCP7OH26Yf6J/F6V3p/Ziht7UO1n/AA5+7T9oHs2j5m8A&#10;+E7qz1FGEGMMO1fWfwKnns4Ig2cDrmuWt/g7FpF8CLbgN/dr0fwZoI0yNHxj1ApORai7nrHh3xc9&#10;ps3NweuTXtvwk8XRzeUdynkZ+avlDWfFEOmHcZMBe2a7f4Q/GC2t7hE+0gH3NNStqVys+/fCfiKC&#10;O1VlmzxW6/iuDaCZl47CvnDwj8ZLY2iBrsdK30+KNrONwuB7c1rzXRLies654pilgIZgc+9eE/Hn&#10;VIf7PlO7OQcc9K27v4h25tfMaYD3zXjHx8+JNoNOlCTDG081nKWhUUkz4X/bE11odZlWOUjj19zX&#10;zTa+K5Y9R3NMeG9a9d/av8WrqmuS5YHK44+tfOVzePFdlsmpjqROR9LfCzxnDNEgeWvYND1y32I+&#10;VJ+tfGfgfxzcabKn78gA8816zoHxh2xANcDjpzTdxQd9z6GvNdtTCcOBxXl/xK1e3lEkWeSMZrnL&#10;n4ry3EPE+PXmsa88Qvq7bQ5bPQk0IUmjmtT0Zr3UMpGfvele7/s0+EZ1uIGSNu3WuO8B+BZNavIy&#10;8e7c3pX1n+zv8JVgMTm2xjGPlraKbMz6E/Z60CWGzgZgQDjJIr6g8C2rrCp/iFeXfCDwS1tbQhEA&#10;wOmK928KaK0KKhUBcdxmutaKxm2b+lRbUGR1FTTW4cEjrVqxsXCA49qszWgxkJj8KYanG6zpxk3f&#10;Lk+tcb4h0MTDaIzkd8V6fqGmqckLzWDqWjF0I28dueaTdgPF9Z8Nl5iBF068VFpnhcrLlMn8K9L1&#10;DwukjFvL5/hwKTT/AAqkb7lh59xQncNb3MXQPDpOODx7V2Wj+HwFX5Rx7Vf0fw2iBSIsZ610WnaR&#10;sIGzj6U0wepT07RFGGVOvUEVoJoSAEbcnrWzZaeqrjYKtHTQEzkZoFbucrdaKAv3azLrRVyS0fB6&#10;8V2s9gWJG2qVzpYPBFA9EefaloRCnKg59q5fXfDjeWxVOnqK9XvdGVlxj9KwdX0HepVk4PXigDwf&#10;xb4bkeFz5ZrxH4seEpHt5WaPIP3gBX1r4l8LoUZCmfwryL4j+DBJay/uwfw96zkwPgX4seC8eaGh&#10;OOe1fN/xB8DkSSDy/XnFffPxZ8AoxkxBk89BXzd8S/AKI8mIh37Vg9y7Hx74m8FSB22r+lcvNos1&#10;nMQowPpX0P4q8FKrvmMdPSvPNf8ACflM0hjGaQzG8E3csEwUvjGMV7l8ONcaNEzN04OD2rxDTbL7&#10;POAvBr0nwHerGVAkwR1xVRdiZH0r4I8SBWiDS8Y+UV6v4U8REhFXAx1ya+dPButMvlo0hBHQ16n4&#10;T19ogHEpb2reDuiGrnvWha/C0SlpB+Arp9P8QRMN0jcY6DtXjWieJgIgd3TrXQWvi5VjB8wDPUdq&#10;2TRNtT0+XXIOsj5AHyqDWfd+IIjufcPzrz+78cCLDead31rKvPiAiSHdKcn1PFO6sQ4s9Dm1lJAT&#10;vBP16VJaanE0i4Ge2a8v/wCE/R3/AOPoDH61raP40jkkVUmJz6U1JdA5T2Tw/LDKQzHI9BXaaJAH&#10;2shG30PWvJ/B3iFZXUl/xr1DwxqEbovNaN3M7HYadYQSDcyfiK2bbSlUD5KzNHuImRTnr0retJ9y&#10;jIoTsKw1dNhA+UGirrGIAciinzoOVn8nijIGPSlxkZzzRF/SnBcPntXineN2N6U7B2dO1LRk52kE&#10;Cq5gDGOtLsPTFOwGpQCelCYEflZPTFNKlc4qbyV9T+VI0SlehpXYEG18Z4oxu4xUvl4BXvR5Y53f&#10;pVJ3E1ciCoMijYuzNSeWOuP1ofIOQR9KYOJHkHPt1pFG3gDin+Xgj360vlexpN2BKwykZd1SbFPt&#10;Tdp9KGxcohAPBojTjn86ds/2qVE/hxx61O4WdhqFsdB9akHypikCj7uaeFA680LYaVhVA6CpEBam&#10;JntipU+9SFoxUTPBFOAVuq0qDuaccdjmgWgm0+gpNn+1TqUAHqaTdg6keG3YwcetMf1qamMuKYWI&#10;qYTt+YZx6U/pwaY5AjxTDURpSOgq9okm67Qk1mkk81Pptx5VwG6U2hpdz6Q+CMMEyRqWGcDrXs1r&#10;FthVAOBXzZ8I/Giac8cbSdcck17toPiq1uLJJBOGJ9TXFVT5jvouLidBcwxRLxgk+tcZ47tYZLWR&#10;yQPl9K3r7xFBHAXlYZHSvPfH/i5nhkKvgemaiCdy5tWPFviPbwC8k8vHU5rg5o139K63xlqgurhy&#10;CDlu1cqw3SHjpXbHY4Jasg2Z6L+lO8v3qVIM9D3p624z0piuRQoFxg9OtaVkcOM1UEO3oKni3I1B&#10;GrN/TpY1YE5Nb+iwpM4BYe4rkbS8K4rb0LVWW5XLdPfrUyTZordT3D4U+GoropkDBcV9k/s6/DzT&#10;TAlxc2wwpB5HWvj34M61CGiJk/jBxX2f8F/Ftj9ghVf4VHevNxHM2elhlHc9xOm6NaaYI0t4xgYI&#10;28mvOviJoGkX0MiiBOc/w1t33i8Sosav161janKt4xKvkN1rlVkd6Vz5a+OHw3gdpJbe0zjpxXit&#10;r8KNX1DUCkVoQpPHy19neO/CkOotsc53dsUfDX4JWd1fLcy2pOG4+XpXRCtyxOWWH5pHhnwu/ZY1&#10;bVTHLLYsWb2r6Z+Fv7GTmCOeWwwQAfuV798G/hHo9n5f+hISOpK817/4T8EaXboixWqYxgjbUp1K&#10;pShTpdD5N/4ZOtobXcunLnv8tcL8Rf2a4LWykEdh0HJ2V+hcvgSzkiJEIHtiuH8f/DC3uLOXFqvK&#10;nHy0SpuOw1NSep+Svxi+C8VuHQ2u1+ei182fEH4TzRSyGOE5z6V+pfx4+CBkaV4LPB5wNtfMXjT4&#10;GXSyu01j+YrSnWcdGZ1aKkfAuo+BNRtLsp9mP5V0ngn4aahqd0qLG2P92vpTUf2ep7262xaeeT02&#10;cmvVPgz+yXLc3UTyaVzkZG3iul4pWOVYZ8x57+z1+zZe6hPDNLYsenAWvu34C/sxxQW8TS6fjpzj&#10;mur+AP7MkWlxwtHYAYxuytfWHwz+EkVlDG72qgjGBisYqVWV2bNxpqyOH+H3wDs4LZFNgMjHO2vT&#10;tF+CVkMM1khGOmK9N8L+CIbdAohUfhXX6f4XhRBiEflXXCikcs6jZ5Db/BnT40GLJP8Avms7Xfg/&#10;Z+S6/ZUOf9ivf18OoE/1Q49qy9a8PxbD+7GMelaumrE87Pi74s/BC1kikYWwCleMLXxv+0P8PZ9A&#10;jndF2hc7eK/Un4leGIGtnLQqeDxiviT9r3wfENPuHSIcAnpXJUjyvQ6qUm0flH8evEt5plzMglz2&#10;xivBNR8az/a2PmnH1r3n9rHSfsF9dHB5Y4xXyprl24uWAbHNb0rOJzVrqR17eKheAKZePrXS+A4v&#10;7Q1SFCcjPNeXaL9ouHUDJFerfCuxnGoxZU447Vo9jGOrPpn4XeH7QWsf7pThfSvR7HTLQyLH5YwP&#10;auH+G8ZXT1IBA24rtbG4EMy7pKwbOqK0PR/h14fsjc7PJXacZ+WvSrrw1p76bxCv3f7teW+ANd8u&#10;5V93OPWvRLjxbbxWAfzM/L0zRdJl20OA8Y6DaW8jGNAG64xXMT6pBYRsAMFfyrY8a+MInmciRQfY&#10;15zrWvyzq7RSYznBobuyWmjmPih47ktS5jckj34rnfBHxav7O/Ux3B+9/FUPjHS7zVbhkALbvSqf&#10;hz4X6xHMJlgYr9KttWIu7n0l4B+NVw9tGHvSzbeua73T/jAsioWuse2a+d/DfhHWrKFHWN1P04rc&#10;vf7WsocDcpXvU8zaKPc9Z+OMVvbEvfAgDnmvBvjl8e47mGQRXxHBGN1cH4/8e6rp8cn70gV4B8Qv&#10;iPfXsjq8+fm45qtZClJIg+K3i19c1J5JJMmvN7197bquaprDXkhkd8nHrWZLJmtIqyOaTuyS2vJI&#10;X4OK3NN8RTRkKG6f7Vc6oZ3GBnNa+laRcyKHEJ568UyTpLLxBOxwWJB967jwEkl/dR7ySCcAVwmm&#10;eHrs7QID+VeufCDwpcPqMIaF/pRpcerPor4B/D+O/lgPk5HBzj9K+1/gd8OkjhiMdso6dVrwf9mX&#10;wcWSHdD6dq+1/hL4cighiHlj8BW9NaCep3XgDwpHbRR4gOQPSvTND0cooBXFZnhLSFijUqM122la&#10;enlhq3+IzGWmnnG3ZT5dPXbjFa1taBaWWzON2OPWnoOzsc7PphYZ2cVk3ukD/lmtdfNaAKVA4qhc&#10;WW8/cxUCOPm0Fdw+TNS2+gIGGI+f71dG9iv92nRWgBztHPeq2Az7LSwi8CtWzs/lHyVLBbqvQdet&#10;W4FCpwKoB0VvtH3R7VJ5Sf3KVW+TB6r0qOSVEQnODQBG8a+lVpoUL8rx61JLeBeD1qq18h+Umpbs&#10;BHcWiHPy/Ss2/sV+6efbFaD3akZ3cVWu50C7+tSByWu6SpDHZ9K838c+Hkmt5AI+vtXrOsYdOtcX&#10;4ntI5YmAHWnJID5k+JPgtJYpCIhjntXzh8UfAiq0h8r9K+1PHOiLKkg8sY69K8A+KHhiNhJJs55r&#10;KUdSlc+M/GnhIK8n7vGPu8V5T4u0BIyxwB7Yr6Z+JOhiJnKqAB7V4Z47gihZwyjdzzWTKPHNSsVg&#10;uN+3HPatbwxqBtpVx9aq6+0azMBVDTdQaKYDdTQHtng7VixRmfrjPNeneGtRIKTB+O5rwPwjrpUp&#10;8/f1r1Twt4gjaJRLMT7A1cZak8uh6zpWrsFwHPPXmtQazKIRteuI0nWkfagccdTnrWrFqbNzG3y1&#10;qpE2NDU/Ekn8Uh/CuY1XxVOpZllYAdMmruqyK65Q/nXJ67vJZlcY9KdxMsDx5Mr7PMGfrXR+FPHz&#10;tMoab6c15RqDSidn3fTArW8LG6R0Gcn1oUncLI+o/h74rMvlkSbs9ea9t8Fa6ZYUUP175r5e+GNx&#10;cMEwxr3zwDPKIk3ZJ2/MBW8ZaGTR7XomqZQA9umK6azvSUG6uC8PXbGNAc44rq9Ouiy5c49CKpO4&#10;rWOijumK8kD60VmJM+3rRRzMLH8riLgZz2p1IgwgBp2D6GvJOsSnkBuaFAHenKu40ACgDHNKgIPI&#10;p3l/7NOCZ5NADcE9BS4PoacvA5paAImjyNwpDHkcVNgDkflTdvyYxzQBEUAXn8qTyx121Iy9iKPb&#10;FAEewH73H1pRExPBqTYW4Iq9pOlm9mCgH8KAKUNhcz8JGTn0FXLbwjrFz/qbGVvTCV7L8IfgbL4l&#10;nikeDhsda+iPCP7L+mxWiyT2CEjHJFc88RCB0U8NUqao+GX8D69AMvp8g9cpVO40K+tuZoWUe619&#10;5+Jf2dtFSF2S1XO0/wANeE/FX4TrpEjmO3wq9ttKGJjNjnhJ00fPJtiDyhpBGD0FdD4h0T7JOwRS&#10;BWIV2EriuhO5yu9yIJt5H504Eb85pyocYK0qo392mTawqL3INPUZ70BWIyBQIZiPlBP4VK0HfyEp&#10;2wH+KlMRHX+VIcjAHWm2SISpwAenWmydMUp47Ux2zyaAGOM8rzUJGetSs392mbl/u/pQncrqQvle&#10;BSLmMbu9SMuaY0bHrxVJ2G1c2dC8Ry6fKrK5wteheHvi01lGitd4A7A15OnA4GKkRpB0cipcU9yo&#10;ycdj2u6+NaSxbDeCuO8T/EhtURlWbr6GuHM038Tk0wNn77VKgolOpJlq9v3uZMlvxNQIDvzjr1po&#10;O8dKnjUDmrMmx0MPt/FU3k47fpSRfdxUiNj7396gaSGNCCenNJtPpUp4fJpvXpQCVh6AjmrVlceS&#10;wbniqq7uhFShZDwinnrQM9H+HfjkaW6h59uOgJr6I+FH7QOn6ZHELjUFUdxvr41hnuLcl1YjHStX&#10;SfEuowFVEh/A1hUoqZtTrODP0X0X9oPQL7aRqkZP+9XWaZ8StM1BP9FuN27pg9K+EvhHda3rd/DD&#10;HJIwyN3PSvuv9l34F6jrywyXaEoSCcjNefVpqDsepQrSqLY6Dw/4b13xXdpNHZO6lsjCZ4r3L4af&#10;BbWo4Y3bTXUn1SvX/gr+zvYWVlEzWgyMY+SvfPDfwisrWJAloucf3aVOjKRU60Ynifgf4b6pp5X/&#10;AEZsnrxXp3h7wxdRCPdAw29cjrXpOn/D+GEZW3Cn0xWna+D4ov8Aln+ldcKPKcs61ziRpEkceWgP&#10;5VgeItENwjxyxdewFesz+GW27Yl4rNvPBJlbc0ZP4Vbp3ViFUVz5r8afCI63uU2QOehIry3xJ+y2&#10;t9Mc6QzjsdtfbkngBHJBiziom+GcMnW3/Ssnh7s0WIsj4X039jcT3at/YxXnoEr1f4d/stR6QVI0&#10;ts5/uV9Sab8MLeNlIthx3rpLHwLFABGIwffbVRw0UTLE3PKPA3wiTTFQ/YsHjtXqPh3wcLVV3RfX&#10;ArotM8LxREDyuPpW3Z6QImwF4rrhTSRyzm5FLStFWMAiP9K2rbTdijC1Nb2iRrgLVkKFrbYgrvbA&#10;KflFZOsW4WFtyituYjBrD1yceS3PWk9gPMviNBF9mckDpXxZ+1xFAdOuckY2mvsj4qagIrOTHoa+&#10;Fv2utekbT7nDYYZxXHXdkddBM/K/9sWOL7dcn1Y4r481fT5bq+ZI0J+bjAr62/axunv9UnTnO4/S&#10;vEvBnw4utf1dUEBOX7LVUXaBlXV5FH4bfDTUtUdGisnfJHRa99+HXwS1iGeKQadJv/ubK9j/AGbf&#10;2Xkura3aWzO5gCRsr6x8BfsrqojdNPG4eq9qTm5OyCNPlWp8zeDPh5qVpbeXJaMPqtaer+FruwiM&#10;otGyvtX19H+zU0EPNn+S1ynj74CXFvYSKtqdxX+7UPmWprG2x8mt49i8NTEzyFMdeao67+0zo0Nt&#10;9nOopwCCd1O/aI+F2saKJXgtGXGexr5B8er4hsL6VJBJgN0qo2mE5cp9DX3xystXnYR3yMT0Aar+&#10;ja62t7SkwLE9Aa+XPC+o6j9qR5C3Xua+lPgNpU2pywrMDl8dqpq2hlGTZ6x8O/hJceJ7hJv7OZvf&#10;HFfQnw//AGTpLy2TfpWQf9jmtX9m/wCHsRjhfysjjINfX/w68FW32ND5Yzt6AU4R5hydj5jj/ZL+&#10;zxhP7IYcZ+5XK+OP2V7xLaQx6Y2ewCV9/nwjbyRj9wPyrA8S+A7S6VlFuP8AvmrdMnmPyK+Of7M+&#10;sRRSmPTHGM/wV8dfFr4N+I9Ju3J02UAE4JHBr9z/AIq/Be0vY5VFirE56ivk74zfspQ6jNK407dn&#10;JAC9DWXvUxtKaPySuPC2rW83lyWTg+hU0+HwhrM/P2Z/yr7k8Vfsg3CXrSDTiBnpsqHR/wBk2Qug&#10;GnsATz8lWql0ZOnqfIvhL4Ta7qV0i/YJCPZK9m8Bfs4avewJI+nOQTz8lfUHgH9lVdPaOT+zOfda&#10;9i8M/A+302JVOnhR7CmpNhyI+O7H9mrUISjf2Y+Aeu2vUPhT8ALi1vYpHsWYnGMr0r6asvhJF1W1&#10;yvuldL4V+FYhnR4rbGD/AHauKYmkhvwN+G8lkELWhTCjjbX1D8PNANtDGfJ+vFcJ8PvCzWgR2i6d&#10;RivZfCOn7I0JGF9MV0w0RlJXZ1vhux2KBt49a6vT7YqoUD61j6JbqiK33h6V0NmCwBUYrVOxLVi3&#10;EvfaKV0BbHb0p8a/LgU9owPmHWlYpq5SnhXaQBVKe2O3cwIHrWpJGT0Heqc6tjbnIppkGa8YHO2o&#10;ywBwV6dKtXIXHzH8qoXMm1qEkx2JxOoXJxTheKF4cD0rLmvdp5biqk+qhec9OlPmCzN2TU0hA+cH&#10;PXmqF5riN0cCsK813arBpAM+p6VzmseLPIjYG4Ix1OalzuOzZ1t34mt0YlrjoOeaoP4rtlJZphj6&#10;15drnxEji3YmHHX3rnbj4nxOSv2lQPXNTzFKJ7gnieA/KJRz6mkk16NhnzlPtmvGLP4jq/D3P0+a&#10;tWDx7GyqVl49zVCcT0O91WObID4x15rB1meOZGwRWIPFKTKGR8564NMudVWSE7Wxnrmgmxg+L7dJ&#10;o3wB3rw/4m2I8qT5PXtXtXiS8HkM278K8h+JMsbRuO3tSlsUkfLfxfgEKzcAetfMXxP1NIZpQCB9&#10;K+pvjLbn97sQkHOa+T/itZyrczIY85JIPpXPJ2YzyjX9VQu2D3rKg1UrKMvj2pfEEEsUjjk81iiW&#10;SOTDUJ3A77w74g8t1PmDH1r0Dw74vVNv78dK8V0nUHVwM4Hc11mi6soxgn2qkwPdNC8aKWRjPwfe&#10;uy0jxMjlQZs7unPFeC6Hq0isrNIQvua7zw5rDhEPmZP8PFVewanqEl6lwAN4z9az9QhM4yseMdx3&#10;qjp2oG4iHOT71qW6LOQNuefWqbuiNjDbw7LNJujtiWPtXQeFPA94s6t5LA+hrovD+gC5ZWEea9J8&#10;G+Dk3o/lAfhWiVyW2g+HnhCeJEAiwfpXs3gzQJ4EQeWeF5NZ/hLwsscaKsQ+uK9M8M6AgCYQkAck&#10;1tHYh6lnw9YSRIu5Tiuo0632AbwcU/R9EAiUbcfQVuQaOEUDZx9KYmrmbsYdM/lRWyulykdAKKVg&#10;ULn8pEagqCaeAT0FPSML0FKVz0OMdK8w6VqNG1TgA08IfTFO2DdnNP8AL96BobRT9i+lG1RzigNG&#10;xuwk4IpQgP8AFTqRAQOaBCFM9OKbUlIyAmgCNlC/e5pu96maMPTfJP8AcoAahLCu5+GGii/vog8e&#10;QT6VxKIVIXvXp3wUYHUIwuMg96iekSoK8rH158BPBUP2KBoYhnaOi19C6F4Gu3sA0MPzHH8NeY/s&#10;ypb3YgE7gAAcV9ofDrwtokunxSStGc9RxXgV6jU2mfSYaleCaPnfXfhxcvass1qenXbXzv8AH7wN&#10;FaxuTHt25zx1r9KfFnhPwvFpzsGjztOOBXwv+2B/Z2n/AGqKEjjdgKKmhWbqWLxFJezuz4A+IemR&#10;QXssacgNXCyW3zEgV6F8QZw9/Jx1Y5riTbluDX0MPhPmaiXMZ4gbq3FSJb54ANaUGlrLyau2+i8A&#10;/wBKpuxNmZ+naSJjhl49cVsWvhuMp/qifxrS0vSiqgbP0rSFoFUbRipbuNROZu/DO0EKlYl/pJhf&#10;5c16BdWodMjg1z2u2wGU28+ooQ5RsjkHjZeCcVCwYjG01qyWUjSYC/pVm00NpMZXNP4TJIwGWQ9V&#10;5+lM+YNyK6t9CjHylOfXFZ19oZT7gz+FUVaxibCMg9ulIE6ZGatTWcqPgqaYISOo/OgCPyt3bFJt&#10;kXrU/kL1wamh0+WbGFJz7UAUzxyabsH96tU+H7lo9wgOPpUUmkTQ/eQ8eoouFihGD6d6nQgDk0hi&#10;KnhaMEDOKCGrEqSEdKk3molJA3YqTBzjFBY4Pu5zU9vb+ewUA5qKG2ZiMVvaFpgMgZ15pPRAO0vw&#10;y0xHmKa2bfwnDtDMhyelXtJsZGIEcZOPQV1OmeFNSv490Ns2O3y1k58pvGnfY4K+8NwhcLHj8Kis&#10;9B/fhVT9K9E1D4d6xGu9rRuenFY0ugX9pcDzLcjHXikqqa0D2bPV/wBl3w3bvqsCSRg/OMn3r9T/&#10;ANlHw9pkenWwhRRIFXORX5Z/AnWBomqW5kBHzA1+jv7K/wATLVoIIzJghR/FXn1n+9PSoL91Y/Qj&#10;4X6ZapaR4C9u1eqaNpVu4HygV4l8GvFkV/Zw/MO3evdvDF0s6KeMcV3UbOJyVU09TSg0NCMhOPpV&#10;hdBQ8eXWtp0CSpgVp29irJnbXTGLOZtnNf2An/PD9KQ+HEH3Yx+IrrBZZ6L+lM+w/wCxVcqC7OSP&#10;h1AxzEPyp0fhuP8A5411TWQ7xULZDso/ClyILswbbQUT/lmPyq5FpCryAK11s8dhQ8AReKpJIRSj&#10;sVT7yj8KmjhQDOKe2FPWonuQtMCZdo6ikdgAcnrVV9QVe9QTaiu3GaAJLu52qVU1ga1NlDk1avNR&#10;QAtmsPVr/eDhqiUhrc82+Kqu1tKd1fC37XOj3Vzb3CxBsHPIr708aol7A6N718xfH7wNDq9tMvkj&#10;HOMCuKsmzso6H5C/Gn4c3eq65LCYXJ3nPHWtr4BfAV5dTimmsjncOCPevpnx/wDA6OXV5GNpn5um&#10;Peut+EnwmttPki3W+G+lYqbasjSVNXueg/s7/Cazs7KBDZrhVHOOa+nvBXw7ssIyW4+7XAfC3Q00&#10;xI4yq9ule7eCEi2pgAe1dlNKxzVG1IrL8O7Voflsx+IrlvGXwps7+3ZPsYzg87a9khgjMeMCqmp6&#10;PHcIfkH5Vrypozu0fB3x+/Zqs9XhmU2YbK8YWvhX49fsfS2txPNDphGWP8NftH4w8BQX6PmADK/3&#10;a8J+Kn7PdnqyyN9iDHnjbiuecJJ3RqpJqzPxTvPgdfeHtU/e2bLtbsOK9q+AekfYLuFGQggjcSK+&#10;ofi9+yvFDPJJDpZz6ba8lj+HN74RvhmIqFPAC1HO+pahbVH1f+z3dwJBAMAZUdK+q/h3fWwt0jyO&#10;nWvg74J+NrjT7iK3LnCnnP8AKvrH4Y+OFuI4yZSOAa3pyuiJx1PoG3kjkjyABVbULNJQRgDPesXQ&#10;Nea4hTEn3vU1vxnz1Xv9K3voZHH+JPCsN8rBhn0OK878SfCC01JSptQTz/DXux0r7QcFOPpTf+ER&#10;jnGdhJ/3alwTJUj5O1/9na1mnyLHdn1WqFr+zxBDIMWK53fN8or64uvh/HINxtRkdKrf8K4gA3C2&#10;HvxT9kLnPnHT/glBaqHW05BwDt4rR/4VJFFhjb7vYivfh4FSJNvkgj6U2TwXCoOIDz0z2qlCwc54&#10;VZ/DcKwAtlweorodI+HaooZYAK9L/wCELiDbki5HXir1p4YKLh4+voKpIzbbOM0TwqbLA2N96u18&#10;P2OAFbP4Crtr4d+XYIj9a1dL0byG6VYi9pcG1VUDFbtpGdoCgg+lVNOsWQAKMGte1tsAHHNNOwmr&#10;joYwR6U/YPepY4ML0yad5DYztFPmGUzGf4QaqTxYzgVqPEV5xVWeJjkbaOZgYdymFwayr8kZIrfu&#10;7fdyBmsu+tnORtpXYHPXsxVsdqx9QvGiY7eR61vX1mc8rXO6xbuQ+0cUXYHN+INZeCMtuxn3615x&#10;4z8XvbxuN3J6811nizeInDuSecY7V454+urhNyb8rzWcpWNIxOc8WfEGSOR1Sc5+tcTf/Ex4ZTJJ&#10;O3PTmqXjPUJIy+CTXlPjHxd9g3gyjj1PSsvaamvKj2iy+L5iba9zhf8AfroNJ+MilVdrjJH+1XxR&#10;4i+OK6PK0ZuAuW6b6raJ+0yi3IiXUGHzDvVKqRKJ+ifhz4mpd4EcvH+9XWWfiyOeHJuM596+Ifhv&#10;+0LHdeXvvDjGcg9TXtHhL4vw3kSqZhj/AHq2jJGbj2PaNa1xZEI3DGPWvNfHd8k25Cfwpl58QYLl&#10;ComGe3Ncv4h8TQz5j8zdxxg0nK6Gos81+Jth9rSX5N2QQK+b/il4JM3meWnzYOVIr6g8RFbkNtGO&#10;Tn2rzbxr4atrmF/kBLfnWUhtHxh4z8GyQSufI71wepaTNAzMBjFfUnj7wHFJv2QH5f1ryXxR4CdH&#10;Y+ScnPQUk7GZ5XFJJC+3oK2tH1VotuWqzqvhCeGTAT9KzX0y8tH5BAHQ4oQHcaFqylQfMBP6V3Ph&#10;zW12qGcbh0Arx7Sb+SBgJCa6vQtd2hV3ED171d7ge06JrIO07/l7DNdboWopIUBI5614xoviRgQu&#10;/j612/hnxQm5A7DqBya0VhW0PoP4fRQz7c4z/e7V7F4P06BtpVQT9K8A+GXimM7NhGA3Jz1r3fwH&#10;rELhT53Wt4kO7PWPCunIyR5XH4V6FoGmD5SE4+lcT4OnSaJFDivSvDcayRqAufxrReRDRu6XpwZA&#10;AuK2LbS04YjIxSaTaAheK37LTiy4CZFMRlRaYcEhe/eiuki01AvKfpRSvqVzNH8hOzauRSEH2qUo&#10;NvWmvHjoK8rmN9mJ5eRnP6U6lXhNvf0o4xnPNUVfuGflx70lLlf7v60lBKdgoyOuaKMDpQIUfM3N&#10;Swwh+KZGuTitPSrYzPyv6UAMtNJMwz5ZwTV5fD3yY2810uheG5HiBCZ3c8DpW9D4RGwfJk+wqHNI&#10;1UHLY81n0GSM/wCr+XtxXRfDi7l0jU422kDPWumm8HSOhR4+D3A6VTi8Kz6dOswQj5umKlzi1YfJ&#10;KOp9W/AXx4bGG2ZJiHGOfWvp3wj8ctQsbRd8pxjkA18N/BvXnsDGjHg4zur3vQfEyyW6kzr93jmv&#10;IxFNcx7eGqtQR7N4q/aA1W6tZIopyg28c18zfHjxFJ4ghle8uGOckGu11nXYYoHZpASUwOeK8Q+L&#10;/i5IbKWIyruPTmpoU4qWhpiKrcdT58+IZWLUZF6gtx71ycCiR8ZrQ8b6297qMhVsjPBz0rHsrlRL&#10;ktXtxTUT5+bXMb1okaIMpV+ExKQCv41l210GQH9atxSeZ3NCQ7JHT6VEJkCkDPqK0ZLAeWrEAA1z&#10;+mXbRBSGOB+tao1oLD5TnJFZ63LTQ69srcAyZz6g1zGuW25sxLW1e60syFEYYNZM0nntt7043REr&#10;NGdYaT5reYRn2rVh0rb8qx8+tT6dFbxqo24J61pQWyZCGXBPSnKQKN2ZCaY5Ylkz+FNbw1JNny4S&#10;c9OK6qy0hJTgSZP0roNK8OQzBe34VnKrylqnc8nu/AlzLHuMfPstYmp+D76z6xN+VfRVt4OtpMKy&#10;5/CtF/hJZ6vFsS1DHHWo+spD+rSa0Plux0K5ll2PEfyrvfB/gCO4hSSWHOOvFeqt8BIbK4MpjGPT&#10;FXIfBEmmR7Le3I/4DSliItaBHDyW5xkXgbTPLCGDbn2rG8RfDq3MbPFCPyr1rSvBmp38q4gOP92t&#10;HUPhxfJakyRA8f3az9u09WbqhzbI+TvEnhqXT52DRYA9BWG0QU7T0r3L4meAJLVpG8rkj0ryLUNJ&#10;ktrtoWXjdXbTqc6OOpTcJGfa2zTHAUEVq2Wjb13eVk1peGvDMt7OqRxE7vQV6j4V+DmpahAGityf&#10;+A0p1YwV2EKUps8tt/D7hs+X+lbWkaKZMIi856ivTrj4H6pbxl2tCcdcJUWnfDbUNOnG60cZOfu1&#10;l7eLWjNlQkpbC/DbwIdRu1juISQevFfSvwu+COnXdvGJbIYP+zXEfBvwehuUWWPncCTivrz4LeCF&#10;nMcxiO1cfw8V59erK+56FCjHseeXv7MVpq9vi003gjj5Oa8q+Jv7KF5pgklg09iB0+Wv0o8E/D60&#10;nsVDWoHuFqj8TPgvpl5p0jtaoSynovSsIzqRV7m7p0m7H5CX3hnU/BupbBEyBW/KvoD9l/4rX9tq&#10;cFt9oJwQD711Px/+ASpdy/ZbLB3k5ArJ/Z9+Beq2/iFJjZtsD8EVrKopw8yFScJ+R+kf7MHi6+1O&#10;0gLsxHFfX/w+kd4E3P1xXyd+yz4GuNLsLYSxEYUZ4719feBdPaOCP5OmM134Xm5ThxLXMd5oq/LW&#10;1Am1cCs3SodqCtaJcV6C2OIcFC0bBS0UwG+Xkc0ojUdFpcE9BT1UAZH50AM49KhuVwhq2UHfFVL0&#10;7VxQBnXc4jRmJrB1PWEiyzufwNX9cutiEA4Nef8AizXTArbX/Ws5SsVFXZtT+KEBIMn61XfxSh4E&#10;oP415brPjdrWZg8xx7VQtviCs8+wSkVl7Y19kz2BtYWdfvVm6hcg5AkrldG8QyXAx5hz9a1jdNKB&#10;nvRzXE42M/W1aZGBxzXmPjzwwL5XUxZJ9q9WuoBJz1rH1bSYbiLmPn1xUyjzIuErHy34p+E0b3TP&#10;9l59SKZoHgAWLqY4Mba991jwhBMxYxgmsSbwbHCxzHgewrFQs7m3OchokKadh5E6Hjmu88JeLreG&#10;REabB9K5HxFpb2cbeXxjpXH3Xie90q8XYTwfWtVNIhwcj6i0XxFb3gULN+Rrft1jnTOK8H+GnjWa&#10;9ZMy9fWvafCl+1yqkH8DW8Gmc81Yu3GiJPksM/hXP634Fgugxa3zXoFnZmTaAM561O+jCVCCg9uK&#10;txTIT6HzR8QvgxBqNvIDZDn2r53+KX7OG5me2sMEdBiv0J1TwglyreZDk1xHir4U218hAtFJ9dtY&#10;TpX2NYVeU/O/RvhDqOk3ny2rZDf3a9n+HGj31nHEsiHIAGBXtWq/A6FZTJFbc7uy1Po3wrFk237N&#10;jPfb0qYRlEuVRMh8IQzKqBixyPyr0DQ7K4kUAqai8PeDfs6Lx0PPFdlo3h5kC/J+ldEDnk0itpej&#10;blXcpOe1bdpoi7dvl/jitLTtHUBSBWtbWCR/witrIzuYH9hhuiD8qjk0BSp3D8hXUiyDdEpslmo/&#10;hpiOLudAJOFj4+lVX0AgfMmPwrtZtNR+i1XbSNz4KnH1oA48eHxn7o4/WpV0Lohj/HFdSulbH5TP&#10;pSrpeT0oA5uHRVU42fpV230g9PLHX0raj0vHGKsx2CL0HPSgDMttPKMDtq7BZ88rVxLM9cdKkECn&#10;px9aAK4tMg9BR9lG0KB061Z8s9c/pR5fvQBRlg3KNuM1Xkt2Dcj9K1GhJ6AVDJbnnigDDntCpyAP&#10;pWdd2HznIrpZrPf2qjPYg8kZNAHJ6hp3U7a5rXdOHzBVwK9BvbFTnjvXP6vpoZXGevtQwPGvGGmM&#10;kTgLzXjHxA0vKu2z9K+kPFei71YhfzFeQ/ELQT5TgR1hM2gfJ3xRjaySU/dI6Zr5Y+NnjSfT1lHn&#10;+vSvrz48aP5EMrg9jXwb+0bLLFNIiqR8xxg1zOWpvb3TxD4j/Eq5e8fyrk8Hua460+Jt9DdBxdMM&#10;dah8aRTT3L5XHzVzqaXctLkZI+lbRtY5ZN3Pefh18cbqzkjH2tgvfmvoH4bfH5pWjV7kn1w1fD+j&#10;QX1tIrR5x3Fei+Btf1SymjwzDPWqBTsrH3to3xgiu4VaS54PQZrRXx4l4pCzjHqe1fKvhfx/dLGm&#10;6c8dBXX2HxBmKhxcYJ6ihtpGl7nudz4mhZTvlBTuc9ayNS1SC4+69eaR/ECV0KvLn2qxb+LmnH7y&#10;Q7fY0XGaXiOyS6Rsxhh71wHiLw5CzMxXIAwa7SXWVmiwTn8a57Wp48Mo5J5IFQ3cnlTPO9T8LWsh&#10;IaIfXFc3qvgiIk4jHPtXoOoCPdkDn0qtLDFJHuBGe+RTTJcUjyLVPC0lu+QuCPQcVUijntSMuRiv&#10;Sdb0qNgSyD8BXJarpsSOcJ+lUmQ1Yr2GrzQj53P510Oj+KWt3Uh+R1rlDCV52nHrRC1xG/yMfWtE&#10;xOzPePh38RvJKEzkAH1619D/AAr+IqyNGonB6V8O6Frd1ZyqUJyMZFevfDD4hT2s8R89u3Ga2jKw&#10;mtD9Efhx4qhuUiImBz1wa9r8G6hHMEYuAK+Lfgv8RDcCJftHPHFfT3wz8UrcJGrSZB6Gt4yRm0e+&#10;6C5fY2R9K6jTVHTselcF4U1RJo0Y8/Wu70WcSAAjk9McYo1tYlJXNeG3XZRVi32+X92ijcabP483&#10;AzgLxTX5HFTSRYGCMVHg5xivLSudLVxh4fJpuCegqVox3P50eXjhasnVkWD6UVLsBGCefSmOPm56&#10;UCGtkdOaKKKAJLbBYE9+tdT4RsftU6qRnPXiuUibB4ruPh6+24UkDpUy2Kjuej+GNAUQrsTr0rpb&#10;Dw8XQAx8emKTwvZpJaxunpk112nWcXlgla4ZzfMd8I6aGBb+Fos7RFke9Qa14aiRN+3GOldxFbQL&#10;F5a9PXFZmvWiLHuC5+Ws+Z3NpQikcJZ3l1pU7PDwf4QK3NP+Kt5YxhJpWyvQ54rF1cOJSqrg1h3v&#10;IO9vyrRKMtzLmcVodl4h+O94Lfyo2529TXk3jzx3qOvb/NkPX+9VjVgXOATWDcaa1w5CHrW9OlBO&#10;5lUqSlucjqCStKWBJz1qupMRwBXaHwhLKpxGfrWfqPhOSBd4jORW/NE5XFmZY3m5dhrc01Gk/hJr&#10;AFhLDIEcEY9q6LR8xxhyn602xq+zNaGwl4cHj0qO6tHjYkMasw3augxxinTzRSxsr9fUGs7s1aVj&#10;IdljfaeaBOFO4MPyqrfTLHIwBPHSqa3zhsqfzq0iW7G9bXqEAyD64q5DqIVgxycdK5mDUELcNzVq&#10;G+fP3qnluCbOx0rxBGjhXkwT6967rw7qEV5AoQfjXj1lLK8y7MnHpXpXw8aZCnmqSGxxXPWhZGtO&#10;Tbsej6PZtKyEx9etddatFplruQAHbWRoSRNCjgY96taqNyAJOM/3c1xS1Z6EFZajoblby6xP0zxX&#10;ofgb4Wf8JOEPlZDc/MK4zwZoD6lfxh1JBbnivpX4UaIthBHGkQLBeuK5qs+XY3o0+d6mRpf7O1va&#10;2f2hbf5l/wBjrXM+PvhsljaMy2uCAcgCvpqx0y6nsBsjJ45+WuB8e+D9QvVlAtmwc44rnVWV9Trd&#10;KCjZHwv8VvDqOskYg5UkdK8H1b4eXt5rI8qAkM3QCvu3x78Cb/V7oq0JjG7nArO8CfspWl9rMZur&#10;Ulg3GVrvp4yEInnVcHOpI8S+AX7NWoaxdRPdWLYOCCVr69+Hn7LMCWccTafhgB/yz617x8CP2YtI&#10;0myj26eu4qMfL0r6H8FfAG1jCFbX06rXNOpWxEtDeFOhh42e58azfshJf23mLp5+7yNnWvOfiN+y&#10;Pe6WrvaaexwOMJjFfqnpnwSsliCNZDH0qj4m/Zx0zUoSG05Tn1WtFh60dUS8RSejPyb+H3wY1zS9&#10;UVGsnwHxytfW/wAEfA86WcSTW2MYz8te7/8ADJWlW15562Kn5s48uuu8JfA2HSMJFaj5fujbTVKq&#10;3qKVanFaGT4G8FiGwVhCfwFXtd+H0t5AweLIPTivTfD3g6S1iAEIBz0xW/F4MS5UFohj0xXZGgmr&#10;HJKtaR8e+NP2ZYddnLvYbtzH+Grfw5/ZYtdFu0lXTgBu/uV9gRfDW0lbLWwNaenfDW1gwy24P4U4&#10;4RXB4t2OA+F3w6XSY41EeAv+zXs/hvS/s6qqrTdF8Kw2zgJFgV0lhp4ixgV3U6fKrHDObmyxY2xC&#10;4rQjUdKZBBsGQKmUAdK6DMNg96TYvXNP2n0o2c4xxQAgHYUqoc4I4pyrjk0tACOuRuqjf8rWg3+r&#10;x3qhqC4TIFAHM+IhkHivKvHpkVJMceleq+In2ox7eteU/ES7SFXy/Y8VzVNjWnueOeML6aN2+c1j&#10;aJqjfaMhzj1NV/iL4hjtppHLYH1rlvD3jGB7rPmDbnpmuHmtKx6Cg+U9x8O6iQFIl6da6201X90N&#10;xyfSvKfDniSORFYN6V12na0ZD8ua6ISsc9SLudjHqKYy2BRJOki/e/SsCC/lbhgSKtLeOeDitk0z&#10;OzJb6FHBIUCsnUIYY48nOfTFaF3qKrFy+K5jxFryRA4YcVLasNRucz44kgCOeBXkXiC6ha92g5O7&#10;iuy8e+Ij84D5+pryy/1Zp78Juyd1YSaudEU0j1P4VzOJ03HgdADX0P4BnLxr+GK+Z/hjJI1whP6G&#10;vo34c5MaDJ4xXRSkzmrHq+iosiDjtW5BYrIo+TH4Vk+HoiUXArqLGIbAdtdcUmjje5nzaV5n/LMf&#10;lWde+HEkzujHPSutS2J7CmS2at/DTcRHAXng6B+fKqo3hBFbJjP5V6I+nRsuNo/KoH0lR3z+FLlK&#10;5mcXb+G1jOBGB+FatnoxjxgVuDSR6fpUsVht7CqSsJu5StbLaoQLirMdkRVtLcL0xT9gpiKxtgva&#10;ontyPvLV5lzTDGW7UAZ8ltzyKiaDsQa02gXPziovs4Y9KAKDW4wKFthV/wCy/wCyKPs5XoooAprb&#10;r605bb+ICrYt2HRackAC4Kj86AKoi9R+VO8g9watbP8AZ70GHPY/lQBUMIY4Wm7G9KtmAfw03yfb&#10;9KAKvlL6j86a0R64FXfs59P0pv2duMEH1oAoNBk9KglslftitJ4Nq5xz6VE8OOaAMS6tdgO5KxdV&#10;09AhJXmutniBO0qCKyNStAQQRn2oA848RaV5isNv5V5X4/0dBBINmPcCvcdesBhsCvMvHung275P&#10;6VhM1i7nxp+0Foqi2n56g9+lfn5+0Pou69njZCcE4OK/Sz9oHRg8Ey46qc18GfHrwyX1GYSR5XJ6&#10;CuCbtI7Yq8T481jwY894d0Wct6VPp3wwa5ICW5OenFerR+ClnvP9V/F3Fdt4T+HKSAExdOh21caj&#10;aMXTueLaT8HWKbWtWB7kiteD4Tz2xDxwEelfRWk/DBdgL2+SewFay/DGMxFTaAgcAYq1J9yeSx80&#10;x+F7/T14B2rUqS3FsmGdgK931/4WoFIjs+T321wfiP4d3FuG2xn5armQnFo4qDWZg23edtaVh4iK&#10;IdznHY5qpf8Ahu8tD/qsfhVN7a5tvmMbY+lO6YjqV8StsH+kHnoM1WvfECyjajcL1JNcvPeyxgmR&#10;SOOOelZl3rkyuQrHA/WmB0V1rB3kZz71GNUQ8Z4HWuVl1skA5PHX3qF9fK/dbg9eaatcVtTqL6/i&#10;nGMgiuc1QRtKxOKqv4gJyM8DpzVSfVklbLHr1OapO5DWpJFZ+axAGc9BV+z8OvKNoXOe+KTRI0uy&#10;MH6mvQvCvhpZ0UrHkn1FUmrEJNnI23hOVDuEZ6elbnh3TriwlQKhGDya9E0/wJ50QPk5XHerB8BS&#10;xt8sWMdPeqT1CzOp+DWvXNvPHHJOQBivrT4P+J5ZYolDHt3r5L8E6HPZ3CKyHPrivoj4R3ctqkKh&#10;iMd63gyWrn1z8P8AVfOiSMsfXOa9T8O3e9VfFeE/DbUlKI244x1r2Twpd7okyT7VsmQd3ZzK0IJ4&#10;oqtYzxmAZlopczQLY/kLuI+CarhCecc+9aNxGFJWq3lfP0ry6bOpkIiycVIsKhff0qaOHLZ7etTf&#10;ZyTkCr5hJXKRjXqo59Kryx45NarWwXpVaa2YLjbzTTuK1zOZdtJViSBs0xovamS0yJBt6V0vhDUv&#10;s0y5bFc8kfPAq7p8zwSZGRSaugSaPffAviSF4I0lccV6Bp+sWwTcHUjsM186+FfE0toQplOPc13W&#10;j+N0VAGlP51x1KbvodtOraNmeyLrVq0W2Recdqyte1mA252DkVwq+O3VCvmZ+XrmqV14ulmTY82A&#10;epzWKpO5v7VNF3V71JZWZM++KwdSu9nBHGKjuNegKMom4rEvtdWRgiHcenWt4QZhOSsWmBvLoEce&#10;1dZ4V+Hp1QLMsXX1FZHw/wBCOp3imQZ+te9+BNCso7AKIRuHTis61Xk0RdGn7TU4FvhlbW8J/dYY&#10;9OKwNV8E27o3mRDj2r3288OQPagvHzjoK848W6Yls7FcAdqwhWbZvOiorY8G8Z+GYdPn86OPAFY1&#10;vMFAVT0rtviPPCluyFufXFecLeBZsE8Zr0qd5Q1POn7stDeSYldqNzVm2hd0wAST2qnpCG5kX3rt&#10;NL8ONLGpVOfpRKSiOKctji9Q0mWViwQj8KyLvTLiHJwcfSvWT4RZ4yZI+faszUvAxliIERBqI1lc&#10;p0pNHlcnmQtz+lLDeEYwTWz4k8K3mnzFQjY+lZNtYTCTBXv6VspJmDTTszpPCcD3l3GCDg9K9t8F&#10;eFp3tFmNuR6Yrzz4S+Hftl9Grx5y3HFfV3w08AWcljFIU3HaOK8/FVUmd+EpOZ59HZa1awbEVhjp&#10;xVRdWvLe7VLsnHvXt2t/DqP7OyQxAEDPArx74maN/Yr4OQQ2Qa5ac4zdjrqUpRVz0j4W6vYyGMkj&#10;eTxX1V8CdDh1JY3kOc4xxXw18JdZkbUoIvN6MM819xfAvXY7Gxt2WYE4Ga5MQuWR14duSPo/wz4I&#10;slsVX7OCMc5rN8X/AA901IHlSEfSqen/ABTgs4EHmDAHIrT07XpvFjrDCSVY1hzRZtyzi7s8uuvh&#10;gNUvSsdscbu610fgr4GNaX4uDaH/AGTtr3LwJ8KDdOs09vnPqK9S0H4S28bIwtxgdttb08K56mFT&#10;FqOiOF+FPw2eBIw9t6dRXuPhjwJGkCHyePerfhTwHDabNsQGPau70nRhDEqiPgV7GHw6gtTya1dy&#10;ehh2PhWGMBViA/CrR8LwyJ80Kn8K6mHTl/u1Olio/wD1V1qCOXnOHl8EwN8xthmmjwVbAf6nB+ld&#10;6LFD3/So5NN77afs4i55HGQ+F4kA2rir9poSKoHl/pW+2nIv/LOnR2hUjimopCcmyjZ6PEDjyx+V&#10;aUGjxquBGKs2too+Yjmr8MS/3a0S0Fcpw6WqfwD8KsRW6p0UVZEYFGF/uGqERiJ+m2nCM9wKkoyP&#10;WgBuw0eX706jOelADdh9adgelFJu/wBk0ADLnkVQvwdlaFVL9AUbFAHI+JVJiZQOK8S+LVw8NpK2&#10;7gV7l4hizGwxmvE/jBp5a2lODjmuWv8ACzaj8SPj/wCNHjKW2uXiVzjPrXnfhrx7J/aHMhyX65rp&#10;P2iLK4F3KApA3HGK8Z8PPdR6wITlcP615Dl757UYrlPq/wCGmvTX5TEpI9Ca9u8KWXnwJlfwr51+&#10;BsnyxiUknivqHwKiy2qEKPuiu6g7q559b3Wa1v4fjEfSorjSmjGdprqbG1Dx520t7pgkh4Tj6V08&#10;pzczTPOPETPbwtg15j4y1m5i3hW464zzXtHifw7JLEw29vSvJ/G3hC5kZiqH8qxmnc2hY8a8X+IJ&#10;5FYMxrj9NF3e6qgKnDP1xXoniH4f6hdTlRAfvelWvBfwmuTqKPJETg5xtrCzbOhtKJ03wg8PTs0b&#10;lCcYzxX0j8P9HCRoduD9K4n4Z/Dw2SI72+M4yK9l8LaKLZVHl4ruoxaRwVZ8zOg0OzMYWuktI8KF&#10;qhp1mEUYHNa1rHjrXXE5nuTJHjGRUnkr6n8qIsMQPzqVlx0FUIrm3HqajaDscVZftTHQ55GDQBWa&#10;ADkCkER9AKnZccGkZM/WgCHy8dcUmB6VMVb0H4U3A9KAImXP1pmCOoqdlzyKaVPTGaAISoPWjYQO&#10;MVLgelJsFAEXl+9LsHvT9h9aTZjqRQA3b09qVUGeP1p21T0NKqY+tADdg9RRg+hp+B6UUARbV9KN&#10;g96k2CjYKAGeWP7pppjx0qaoyCOtAEbw7qhmjX1q1UcirnpQBnzRnrjis7UIiQXOK1p1GSB6Vnag&#10;MxdeaAOT1y3+RvfpXnXjWzLwuG5HNeoa1EzJ0rhfFdiHVhjg9awnsaQPl3436GJ7eYlBkrjG2viT&#10;45eDpJLyU/Z8Hd2Ffoj8UvD63Ecp2Z684r5Z+MHw7e4uncQfiK8+qrSO+lJWPj2x8GSrc/NFxu9K&#10;9F8IeDCNv7njj5sV1S/Ddobwt5GRu6ba7Pwp4EWOJP3RPOeBUwepUl2MbSPBrFVPk9K3IvBO6PIt&#10;/wAcV3nh/wAEmQAxw/mK6uy8Bq8QPlYP+7W0U2ZSZ4Rq3w3eQMRbnpk8Vx+v/CgzKzJa7W6n5a+s&#10;P+FcCdQzQHA4Jx1rN1L4VxpnNtnPB4q+Vozbuz4n8RfB2STMots+xWuM1r4WXEJIFufcYr7e1/4Q&#10;xjewtxk9OOlcLr/wiQ5XyP8Ax3ilqPTofE/iT4dXMQZTbEkdq4PXPCN5C7fuGAHevt3xN8FkmU7b&#10;bJPUgV554k+BDPvaO1P0IpqRLifJEmiX24p5ZqCTQ7wKSYmyenFfSd98BbnfzZn6Baqy/AO4lIDW&#10;Z6/dAqlImzPme80u+Tl1b8BVZLa7W4wynHptr6S1H9n2Z0b/AEM4+lYN38CLxJCws22j7vFUpqxL&#10;i7nnfgyxeaZcgj8OK9v+Huhm4EW5PToKxfDnwsuLK4HmWnTtivWfh74T8mRY3iPGMYpphaxt+HfB&#10;omt8rHyfatc/D/IB8gV3HhPw2Et02rz7rW83hxACzY56cVpFhZHmGn+DBZy7iuCenHSvQfAdqLad&#10;Mjj0p1xpKRMGKk4q/wCH4445gcZwe1awM5Lse1fDa6WFEjLkcdhXtHhC6Yxpk9OleDeAbra8eDj6&#10;V7N4NviI1Gc5rdSMmj0yxudsPXH4UVT0+4JtgPTvRSuCR/JteQrGeV/SoFjDPwta2rWjxts2Z96o&#10;xQkSYP8AKvKjodbVmLFarnG2pfsrDkCrVjAScsM1oixWRN4THtircrMFFvYwzaluWH5VBcWpxnbW&#10;7c2TjhlwPaqU1nsOM5FOMrg420MOa3XqE5qL7Pg8g1p3VsFbIFQNCA2TVcxHKVFh+bhaeINpzirS&#10;Rr/dp3lD/Ipp6jshlo0scgcHgdq1rPVJUH3z+dZxhI4AIoCui4Galsextx63OVxvOPrQ+vMi4MhP&#10;41iG6ZVAx9RUFzdSYyKVk2HPZGle6/OzECbH0o0W7NxervY5+tYLyHdgsTVzRb/7JcBjz/SrcUkQ&#10;pHtfgi6a1aKQNhTjOBXrvhDxTDAoVpPvfdrwDwv4khkiWMOAR05rrNO8UtbDcsx9uelcFWm5M7qN&#10;TkR9CS+I7SaxwZQMLya8Z+Kfi20gd44bofKe1Zeo/FCWztypuTwvTd1rx/xv8QrjVbl8SEZPPNRQ&#10;w7UjWtiVyaEnjPxQ+oTMitke1c7bQvPMKghle6l+Ykg1u6LZxRsCw5r0kuVWR5l3KRv+DdLcunmC&#10;vVvD2lo0KHaK830S4S2dSp4Arv8Aw1r8SIBO4xjiuStdnTRstDprTQllm80Dj+7W1pXgJdVbbJaD&#10;PtVTw/qdrPjEy9u1eheGrmAWgMbDee9cFSUo7HfThFnmnjL4I6fcRELB8/fivP8AUvgqttc70ibF&#10;fS19JFKqlogTzuNc9q1jpxjYtCAT046UQr1FoFTD05M8o8E+GhoV0jSLgq3Ga918FeJWsrYRrIBj&#10;3rzm+SwguhHnBWriay1vB+7m4+vNFT95uOl+72PYbvx/bfYyGnBcrzzXjPxl1xL+MmDGR0NKNavb&#10;1/IiJJJ7Vfs/hXrPivL+Q7BuQKzhGNN8zNKkpVFyo4X4b+IprPVYzIoGH9a+wfhB8Q4ktLdZZgCU&#10;5ANeG6b+zVrVhOLhbCQjd1K13WgeHdV8LKsbQscL19KzxE6dV+6bYeFSnufR/hTxG2taitrG7EM3&#10;r0r6p+AfgUXUUMskJHAOT3r48/ZviuNV1iBAhzuGSRX6Pfs++EGTTbbMWDtHQVhh6fPVsaYqo4Uz&#10;0PwP4KjhhTMI7dq9B0rwtFGoEcIz7irHhXw6qRodnb0rr7LSVRAdnNfR0qSij56rVcmYlloYjx8u&#10;foK1bbTuAuOlakenbePLx+NSrZ47Ct1EycmylHZoOqU77PH/AHaueSKTy19D+VXysltFYQDoQM0N&#10;CoONtWMANwDQyBqGgKj227Py01bVP7tXPL96PKH+RT5QK6RAdqsRrjpSrGtKq54FMBVXd3pfL96c&#10;AB0p+we9AEOw+oo2D1FTeWB1OaDGAMmgCHB9DSYxUlJsHvTasAyinbF9adgelICOoJ0LFhirOw+t&#10;MdQc4oA5rWbUNuryj4paSHs5AVzwa9m1W2DAnFedfEKw862kB64NYVVdGlOVmfB37SXh5UMs4T7u&#10;TuxXzlaiK11Utt6t1r7D/aP8NSvFOEGTz2r5H8T6Jd2GqmTYwAfnBrw6qtUPbou9M9y+B1wWePB6&#10;YzX1Z8OwxtYyWHOAK+NPgR4hWG4jjZSMY696+vfhZq8U9tEvbjHNd2HkmjjxKPXtHsBJEo25NaJ0&#10;XevzLx6VV8OTrLCCvWukhg8xMAV6EY3PPb1OTv8Aw4JPvQk1zOsfD6G7cyNb8+mK9V/szzBgLTTo&#10;aSDmMflRKncFNo8JvfhHBJKSYDt+lXND+Fq20wZbUD3Ir2V/DcBOPLH5U+Lw8i4BjH4VMaSG6kmj&#10;k/DvhP7LjbGOPauw0zTvKx8lWbXSfKYhUrQgs9nUVtGNjKWottbhMYFXIkxjPWkjQL/D9KlVMfWt&#10;ErED4to/hp6Enk9O+aYvy++fSnox2ndR1AUgnpj8Ka67nzmhZMdFNFMCJgD1NN+6eRTyO3WmP96g&#10;BKYq7u9PpqEDOTQA2jOelKwA6GkPHegBuw+tNqTOelN2r60ANpGAPWn7D60benH1oAYFC05fvUgB&#10;PQU7B35xQAbD60uwe9LRQAmwe9JsPrTqKAGFCOpFNbcfSnuCcYFIwA6GgCLvimuDnNSOB170xuVo&#10;AqXC/hVC8iDLjFakiAnk5qnPEpyaAOc1W3yjZFcj4gsA24Fa73ULZSCDXPatp6SMeKyki4njXjbQ&#10;vNSR1jGPcV4h8RfA6zuzCDI+lfUXiXRy6uvl5H0rzbxd4VilLKIwcdeK5asE0dEJWPl6f4ebZiv2&#10;U7t3XFb/AIf8CRLsTycHjjFelXfg+Nrv5Yv0rV0LweNwCw8jrms40zV1NDmdA8GAOpWHHq1dVp3g&#10;5Mh/s5zXW6N4Si2cxY+groNP8LquFKV0wjYwlJnDxeCQRuEXPpRceBVMZZoMmvS4PDyA42jFSSeH&#10;o+giyO/FXykczTPDtb+HqNlmgGPTFcjq/wAMldyDbceuK+j7/wAMRylsQgE9MisS/wDBUJOZIgT7&#10;Ck4DUrHzNqXwpiOSLQ8+1cxq3wejnZgkGPYrX1PqXgiLJbyVx6YrDv8AwLbsxAjw3rtqOQfMfLkv&#10;wTt5ATJZ7iPalj+BNsTj7GAGXpjoa+k38CwLwI8r9KavgmEAt5IwfbpQoDUj5pn+A1s67TZDAOOn&#10;Wuf1z4C28ZYx2AOOmBzX1hdeD4lTKx4+q1g6z4NhCmQRA46jFJwC7PkHUfg9BZZZbQA+pWk0vwoN&#10;NkG2IDB64r33xd4UhiV224B9q8u8SwRadOcjAz1qb20KWpe8Ot5UQjI/HFa8rRGLAjBx71w1t4mS&#10;GYJ5m38a1B4pSSLInxirUtBNE+r3aoxJwKg0zUD56qzDBbsaxNZ16NwT5ufwrP0/xLE1wq+dg59K&#10;0UiGj3fwPqe540VwB65r2jwVqAdUx2XBr5r+H+vxOYwG6ehr3f4f6iJI0VW3ZxzmuiMjJqx7Jplw&#10;rWoJNFUtGmVrJcelFUSfy66jbCVuBzVNdNLS7VQn3rpRpqSMTECelS2uiq8mNmDXjKpZHoSp3ZiW&#10;dk8bcxdK1La1ZkCFfl/WtqPwuwTzQvB60ybTTbEiodVSNFScTDurZNrKgznpntWTd23tW3fjbnaM&#10;VkXUiseAa1gzKaRk3Vuc9KqtEemPwrSmQSPzmmi0Jfha1TSRlylJIe5Tj0p6xHvirq2iZ+bNKlie&#10;vvU86HyMqCENSNAScY5rSW0Uc7aDaDG7vUOoilT0MeWAjggcVVmg+Y5H4VuT2qkFglUbi3AGStCm&#10;mS4NGLLFsfpUYcRNjn61oTwY+UjJ9aqTRY/gNbxncxceUuafr89hgJIcVrx+PZ4ovv8A61ypBHUV&#10;AzNsxk1bUWLmlHY3db8aXd+ceYce1YL3DTMXck1HIHNIAF4ANNJIlybNXSyN45NdFYyAAMprk7KZ&#10;o25bj1rbsNQVU60pFKR0lnfmPO4kZq/a+JprQCNJc49TXLjUF2D5qgvNWVUxG/P1qHFPcvnaPSdD&#10;+Jr2s6J9pOeOteyeAPHcepW8W+5wSvFfIf8Aak/nh0kIxXb+BviHdaaUU3DYHTnpXPWw3NHQ3pYn&#10;llqfZNtcQTW4mSbIPXNY3ie+hgiLrJ9w5IrzDwv8c1is1iZs/U9aj8TfFRdRiZbfILdcGuD2E1LU&#10;9B16fKV/GvjJYrtnDZOax9P+ID3E6xiUkZxgmuc1m5uNQLbtxz0NXPAfhae91aMGI7S3Oa6lCEYX&#10;Zx+0nKeh9AfBHwrc+M72Jvs7EFhkgV9q/Bz9nu2SxjkaxLZTnK15x+xF8Ibaa0guZLfk4O7FfoB8&#10;NPh5bR6YkUdqpwvcV4dWTr1Wlse7SiqNJN7nij/BK0Gn4l0kDb907a4Pxj8E7eSY7bAoPYV9vv8A&#10;DZJLXb5IHHauJ8WfCWN52Pk4HpWcsPOOqKjXhLQ8Y/Zs+DkdhqsMv2bHzZyRX398GfDsVpYQhkHy&#10;qOK+fvhh4M/se+TFsOD6V9OfDMJHaR4HpXq5dTtqzzcfU5loeoaDYqIUKqAK6KC2CrjFYegzr5S5&#10;rfgkBxk170NjxXuOMANI1uPSpcjrmoyx7mrEM8j6fnTfs49P1qXI9aKAK7W4qNocdKsty1NZQeaA&#10;K/ljpzQq45NWPKXdnNHlL/coAgWLd2p6w+1SiMrwBTthoAi8laXYfWn5X+7+tJQAmwe9DLlcUuMd&#10;aKAGGEHpSNEB0qSigCHYQ2SOKGUZwv5VMQOlIoUN92gCEgjqKjZccirEi9f0qORKbdwM+/g3IeK4&#10;3xZpRmicAdfWu7mj3rg1javpnmhl21nJXBbnzD8Yfh5/accuYsj2FfK/xV+EctvM88Vpj5uuOa/R&#10;DxR4PjukbdECT7V498RvhBDfKxFsD745rzK+Hvqj0KGIsrM+KfAOg6npushfLYDI7V9VfBwzi2i8&#10;zPGO1YNt8Eza6j5n2Uj5s5Ar1PwF4KbT0QeWRjsaVCEol16kZI9G8Isdi7ge1dvp0eV6ZrmfDWnG&#10;NVBXHSuw02HCivUgea9yzDahhu249anTT0PapYI8/LjirCoFqxFX7JH08ul+yL6CrQA64o2j0oAq&#10;i1VWyKf5K1PtHpTdh9aBMaqqgBPSnPgvlvTtRtycnp6UjA7ulUmQOLFcdKRmJ6A0hJY0/AXnr8tG&#10;+oApCj5B+dN3mlBPFMf5T/KqAVmXHTrTJO1OAB5PbpTX5xigBucdajxjrUu0jtmkK56igBgXPQig&#10;IT14p4THQUu1h2oAjKlaTH+c1KEJ7fnSbOcbaAI6Kk2jrt/SjaP7v6UARgdulLt/2h+dP2j0o24/&#10;h/SgBmD6GkwR1FSUmM4JoARVz1ppBHUVJTXBOMCgBtR1O6gjNMwPSgCFwfSm1KwO7pTWXPIoAhZO&#10;hqCa33ZwKtY7H9aYy45FAGXdWrH+EGsnUbFJCdq10UsBPy54qjdQAHGBSauNOxxGsaQrBvlP5Vxm&#10;v+HldmzF19q9S1KzUg5jP51g6jpKS5yn6VlKJomeR3fhNd+BDgn2q5o/hZoWyUz3PFd3ceHog24o&#10;CfpU1l4fCuX2celSoovmujK0nw+oQZi6+1a1voAHOK29P0lFQYj571fTS1HVa0jEykznBpW3J2/j&#10;TWsVC5x+ldJLpwCkcVRubTb8u3irsid0Yc1ipblOKpXWnRP1QflW1cxlegqjcMOeKgrU5y+0mPnc&#10;lY15pEe4nb9K6m92scZrPuIY2HIoGctNoyKxAHFV5NMjUYKYauiuIRz8tZ93+7BZlzSSsWrmBqFp&#10;GqgMowK5XxEYYo3fHFdNrV5sy/avPfG2vC3VyzjHPArOTsUlc4jx9ewJA4yMgZFfPPxS8UQWrvI0&#10;p4bgCvQfiz48ito5czdMjg18o/Gb4oqssipcnvXNKaubKNlcu6v8Ult74os56+tTW3xcXbt888/7&#10;dfNHiT4pPJqhHnEDNR6f8S5pnP788U1sQ2kfTF98UIZIgRdcnoM1U074gLLcribkNyCa8HtfHFzM&#10;ygTE8dz0ro/C+r3F1dhwCc9Oa2WhDdz61+FfiwyuheXrjFfTHwp1J3WMF/1r4x+Dd5c5iD5OMV9b&#10;fB3zWjhLLzitoy0IaufQ2hXRFgvUfhRVbw+zHT13DHpRWt0Z8p/O5b/DbVev2CYH/cNaVp8PbuAg&#10;PaSjPfYa/RLxP+yrpWmQkpZqXx1CV5f44+EUOjK8K2YJHTC9K+ChmyqaWPtXlChqmfIlx4fmtLcx&#10;tE3vla5jWYhb7lfC47d692+IfhyGxZ/lw/vXinjqJIZHDkcdx3r08PV9ojzMTR9mcFrF4I5Sg/Cs&#10;Wa4G/rVrXrjNw+059KyypZ+hr1oRstTyJydywP3zZHAqxDF2xx+tNsYXK4K/pWjb2jbfu8+lKUkV&#10;CPMVUtAeSKlFkWO4KQO3FaMFgzqAUqythsXG2uedVI6Y0m0ZQsmCcqaGtRgntWv9kXH8WPrUMkIA&#10;2hRWDqamnsmjFltGUfdJqlc2gOSRW9NAemBxVO4hPPy1UajuZypnO3FrufGKqXFuD2rdubUHkrVG&#10;5tMHAFdEZnJODvcw5YOelQOgzgLWxLbYb7hqrPbY4AFdEZ3MeXUy5Ij/AHaiMeOCa0JIMZwKryRl&#10;j0rWMjNqyIEBHep452Tpmo9o6bqQA/3v1rS+hBaF3MU4b9aY0ryUxVb1qSME4zipu7AIsZLA8mr+&#10;nPMpAUmooYPatLTrYO/YU5FK5taFLcOy7pSMdsV1FntuECNIc+tc9pNuSAUHI64rvvBHhh9SlR9g&#10;A9Ca5qsorU6Kab0F0zw810BthJ/CvRfhj4Vjt7+OSaD+IcEVv+E/AUEdkshgBJHatm18MXNleRzQ&#10;owAbtXm1K3Poj0qVCzTZ9nfsj6jpllZW0O5VKqMivt74XapazRKqEH5R0r83v2eNYuNLuIVnB6jr&#10;X3j8AtTjvIYXEhOU6H8K8uleNY9Wsk6Nz32zVJ4cKgOayPEHh+e4jOLfcfXbWx4fIZEBP4V0kdvH&#10;Mn3M17EYKUTynNxkeUaVbXWm3mJYiuG7CvWvAGsrFHGpcAd6p3HhaK4bzEg59cU/TvD8+nSBo2OP&#10;StKUJU5EVZRqI9d0DVo2iHz/AK10lnqSMgJcZ9M15doF7PFhHJH1rpbHVT8o8yvShK550o2Z2v24&#10;baQXJfvWHY6g0vUnitK2kLDNaXZDVi7HITgmpDIfaoUBCClZs8mrESe9I3K01ZCUOaTdj+KgB6kn&#10;rUm4etV3uMdBTHvfSi4FkyEdcUnnr6iqMl+g+81Vm1WMNy1F0BrebH6ijzY/UVkjVoz0f9alS+Vu&#10;Mmi6CxpAhj96nBV9aqQznrVhG3fdPNAEuB6UmwUtGD1xQS7tjdg9aRlxzUnHP6U1hkYFBRGQD1oY&#10;KOq1JsFIULHNAFeSIZNV7i3D9Vq833s8U0orOSVoA5/UdISZcCPNc9rXhGO5XBgH5V3kttnoBVae&#10;0VusdS4Jju0eUz/D2ISbza/pVmx8IpBhkjwfpXocmlRvnABqNdKRf4T+VR7NIfMzA0nSxF/DW7aW&#10;u3HH0qaKxC9ExViKBVx7VolYkIo8dql2D3pQAOlFMBuw+tJgk5AxT6aSV4AoARuWpKXB9DSUAFFF&#10;A+Yc8UEyG5DfdXFG0Yzg9Kd0HApygeXn/Zq2rkkZBVAwoKbscVIpBIBHFOC44ApgRFM/dFGz/YNS&#10;qo7HFKwVPvuB9aAK/kMe5/OlEXQYrm/iF8afhx8MrB9Q8WeJ7OzSMZPnTKtfGf7Sf/Baz4X+BluN&#10;H+GsDatdLkLKnyxg+uT1rCeIo03Zu77I1jRqT1S0Puy7vtOsf+P69ii/3nAp0F7p06h7e9ibPTDg&#10;1+An7SH/AAU2/aO+MOuNqMfju70qBR+6t9OmKBeT1Pesn4X/APBVr9rz4cqkMXxGbUYYz8seoJuJ&#10;H1qozrSV+QTjTW8j+hURBuVwfoaPIYNkDOK/H/4Tf8F/PH2kLHb/ABF8Ci4xgSTWE+OPoa+mfhT/&#10;AMF0v2Z/FkSL4o1G50mZvvLeQ8D8RT9ol8SsLkb2Z9y+SQnK0phBxgYrx/4dft8fs3/EqGN/D3xL&#10;0ucyDOFulDA/QmvUNJ+IXg/XVDadrcEoYcFZAc/rVKcZbMnlkjQaHnpSGInoPzFTwTWlwu+2uEce&#10;oapDHjriqEU9jelHlewq1sbrgYpphB5FAFZovUflTWTHT1xVlos54puxf/HqAK5UFKb5eOuasbST&#10;tGMetNKHpjNAFYgjqKayY6Cpyp6YzTWTP1oArlQ1N2E8Y/OrBj9cU0x/hQBWMYNVbi2LvkCtBovb&#10;8qjePHWgDDu7LccFazbnTCxxsNdRLZq+arS6ep4C0ndjTaOXbRiTyv6VJBpXlnmMV0B01uyUq6cw&#10;520cqHzGdb2aJ/BUv2f2q8bRx/D+lDQbRnt6dqZJmzQr6VnX0K9jWxcrgZxWVfAjO0UDSMPUiI8/&#10;pWTdvgkA1r6mu5cVjXULHKoce5qHoyzPnLHrVeSLjJHHrV/7Gf4uakSwLDaF/OkBg3EJ5O3rWPqs&#10;LrGTXZT6WSuNtYmr6QzJ90j8KCk7nm3iSRtjEDHtXjnxN1CWK3ly3IzgV734n0F3Rtq8j2rxf4pe&#10;GJhDITFnr0rlqto1p2cj5G+NOv3QgmJfA56ivkH4xa9c3MsoiLcZwfWvsr44eD7ht4aPIGcg18sf&#10;EL4fXd5dyKsBwWOMLXJzWZ0NaWPm/UZb6W7LbXOT6VqaHpmrTKqi3cFupr1vw78BrzULgStbN97o&#10;RXqHhD9mu5ZVP9nbieu4VqppnPyM8K8O+GdRnkCtbPzjjbXrXw78CXcs0Yltn/75r2bwz+zbMnlq&#10;bIA+mK9W8A/APyJo0NpyMfw1qpX2C1tzlvg94BuEaM/Yzjv8tfU/ws8KS26RARMPlHao/hv8I0t/&#10;LK2pXb1GOte3eDfAf2ZExGOPatoq5ErIdoWiMtgoIPT0orvrHw4Y7cBYziitDG6PmLVfCVrd25SS&#10;EMcddtfPXx98Gxaa8ku3HXGBX1NNqloIiXjAGOtfM/7XvjXSrDTrgeaoAzyDX5bKKTXKfplJt35t&#10;j4Y+OOowWV/OQSNueK+ZPHvihbuZ0jP4V6H+0L8SY7zV7iK2mPJOOa8I1DU5Lu4Z2evr8voONNNn&#10;ymZYhOo1EhupTPMc9+lLb25d87ajQFn3MOtXbWNm4I59q9aTsjyIq7uXbC33Y4BxWzYaYWG5qq6P&#10;p7sF4PPU1v2Vk44wcVx1Z2O6jTuJb2IAztp09sFTha047ZdnzLUN5bDZwD71wymjvjTtEyJIztxw&#10;KpzKoPFXb5SAVDYPrWfcHbwG4/Wkm5ClsV5wd5btVWeMirMkiE7cGonBk7cVqc84lKWAd+apz227&#10;OBn0rVMW7gVBJb5+6MVcZ2MJQMSa2weRmqc0GBkjmtue2ffis+6tdpPNdMJXOWcOVGPcQkdf0qpK&#10;u18gVozoBnOapTrjmumm3c5ZrQqMoPRf0oyn92n0irxk10LczbuLGnY1NCmcZNRxjuOtTwrkgGjY&#10;RYgHpWlpaDdurPhGORV60Ijwcmhu6Li7s6rw6ge5Q7cg17b8LtHieFJBH81eF6FeLFIhGa9y+EOv&#10;W0zRQmbGcZBNediubl0O7DW5j23wjoUl1AkITAz1rvNE8AwMyF4s+5FY3gI2ywqwwRjINei6FqMB&#10;Kozj5exrwatSV3Y9+jBNanQ+CPBMFm6NboBnGOelfSvwH1W60yZIZZui4HPvXzdpfii3tLhGWTAH&#10;WvSfhn8VtPtNQXdc8EYHPTmsISkp8x0yheFkfcvgnVBdxo7ODmvQdKAwCWBr5t+GXxY06WGIC6/8&#10;er2Tw348sLiBGNzz6Zr3MNWi46njV6Ukz0i3hiKZyKlMEB7rxXM2fim1mTcsgx6A1oxavG44cc+9&#10;d0ZRZxSi0zZtY443zitO0ZQwwa5j+2UUY3frVux1+AyAE/rW0aiRnKDO60hs9a27T7gFchomrRsB&#10;8w/OunsLyMgFTmuhSTOeS0NZfuUj9KZFMuzODSs3ye9akEckoX5cmoZLrHU1FeSiL1rH1LVTEmdx&#10;/OovYaVzQvdUEX8Y/Os648Qhf+Wo/OuV8R+MYbXgzc+ma4/UfiNFvK+dj8awlWijaNKTWh6TfeKo&#10;k/5afrWTP4zjD/6w/nXnVx44+0/IJvxzVObXJpG+Wcn8azdZGipXPVbPxYkr48zn61uaZrKygFW5&#10;9K8U0/xFPEwXzD9a7jwxr5cKwc9s5q4VXImVPlPU7O58xBzWhbyfN1rmNF1DzFHNb9tNvAYGumLT&#10;Odqxop92njn5e1Rxv6GpU+7VEW1FwPSmbT6U+jIHU0CSI/ailbG7ikoHzBgelJsFLRQCd2M2/wC0&#10;KjliD1PgelN2H1oHzIqvARTPJWrbIjfxUzyVzigLoq7F9KUKR0WpygHUUeWPegZBjHWipGXPWmsh&#10;HQUARsG9aHIOMGnlcHBpAvov6UAFJt6+9LS7COpFAEewjqRShCe9PKn0zTgnKrQS9WN2N6UKny7T&#10;UoiIGSeM9ayPFvjzwh4KsZNR8Ta7b2saLndNKFH603NRV5bCScnZGmsfOO/pTLu8s7BDNeXMcQAy&#10;S7Y4r4y/au/4LH/Bf4KaRc2/gZ/7b1CNtiLC37sMfU96+Cvj9/wVf+PvxkDx2viB9Ls5QT9msXKn&#10;HoWrmeLU9KS5vy+83VBpXm7fmfq38c/29f2fvgdbyjXfF9vLcoMfZYJA7k/QV8JftM/8FtfFusib&#10;R/hFYLp8JyovJzlyPYdq/PbxN8SfE3iO6e81LUpZZZDl3lkLE/ia5u4u57h90jE/Wj2GJq/xJWXZ&#10;f5lKpRpfArvzPRvi5+1H8VPixfvf+MPGV7etISdrzttH0Fea32qXV8xM0zHNIYHcbqUWgJ4Wuqjh&#10;qVJe6jGdSdTdmTq6u0BYisL94pwOa6rW7Ro7NiDXNGFhyTzXZDVHPMWO4lTjJqRNRuEGBJz61Fgj&#10;qKawHVadkzLmkjU0zxdq2myCWyvZYWHR4pSpH5GvSvh/+2f+0F8Opo5vDHxY1eDyukb3bOv0wa8e&#10;YMfumgMyfeGPesnQpS6Gka877n2/8MP+C2P7Vng5o4Nb1Sy1WFcbhNGUYge4r6T+Ff8AwcF6LIsd&#10;t8SPAd7bNwrz2jiVfrjrX5IpM6ng1ImoTJzvNZfVUn7rsarEJrVXP38+GX/BY/8AZL8fNHBJ48gs&#10;5nXmO9UxEH054r3fwT+1F8GvHdqLnw940sblW+6YbhWz+Rr+ZOPW7iMg7jwMgitzw38XfG/hOQXH&#10;hvxXqVi4PBtbxkx+RqXRrp6O41UpS3Vj+oOw8R6FqSb7LU4WBGciQVcG2T7rqc9MGv5zfhz/AMFL&#10;v2r/AIdGNNK+K91dRRniHUP3gPtmvoz4Wf8ABe/40+G/Ki8d+ErXUEXCmS0mKMffBqW6sfiiVaEt&#10;mftK0YDUbMn7tfnT8Lf+C/vwR1t47fxvpWoaXIxwzTQh0H4rX098NP8Ago9+y/8AE2JDofxM0t3c&#10;D5PtAVh+BqVVh10D2cj3Uw+1NaAH5kHPvWPoXxT8CeIoVl0rxFbShuhWUHP61tQ3thcjdBdo4/2W&#10;BrRNPYlpohaFh2/OkMfp+tWzHuGRyKa0AHamIpmPnHSmNDu61bkh4LCm/Zu+aAKn2celNa3zzirh&#10;gbspprRELgigCk0HoKPJFWjH+FMaMd/0oArNEB1qGWAbdtXTH6frUckY29KAMm6tzs4FZt5boeAD&#10;x1966GWDcuMCqdzp4KlwKAOSvrHOSFPPSsq5081195ZHP3azrnTRuxtqHuaHOJppJq5b6aOMLWku&#10;nAt0q3bWGOMUgMs6QpjyY6o6loAdP9XiuujsuMY596Zcaf5ifcGPWm1YnmZ5Z4g8LcHIB3V5f488&#10;B/aoXiER78mvorVtDVl4XP4VyHiLwmtzn5B+VYzjdGilqfEfxS+DjXkkkZtA2ehArxnWP2aZL26Z&#10;zp2Pm6BK/QbX/hpBcsQLYH3IrnT8G7dpAxtBk+1cjou50qorHx34K/ZfgjH77TD1znbXp/hj9ne2&#10;t9n+hDgc/LX0jovwlt7cgC0XA/2etdBafDqCEcw/TC1pCkZyqJ7HgOkfAy3j2slmPl9q6zQ/hNBb&#10;su20APrivYoPBUEf3YQPqKvW/hNQwxGB+FbRgjNyOL8O+A47fbsix613WieHo4EWNUx7kVoWGhpE&#10;cbPwxW1YaaqgZT9K2jFGcmyCHSgsYCxfkKK2YrcBMEGirsguj8iPG37a+l6XYyML1AQvHzV8T/tW&#10;/thT+LJJrWC++VieVavIvFvxU1fUlb/S5WzxjccV5R4vm1LUpmLSMx9zXw+CyuEZqU2fY43NG4ON&#10;NWM/xd4un1u+kkknJy3BzWTbzNM+MUxtJunmxJET7Cuj8J+DLvU3GLcn0r6VezpR0Pm3z1JkGkaP&#10;PdyKBCxz3Ars9A+HlxdYlMDYPfbXovwz+CN5drF51lyccEV7TovwEls7QMLTLD+DbxXk4rMoU3oe&#10;rhcsqVFex4NonwyYIA8ZGR6V0On/AAj1K7yILUkHuBXs8fw2awdRLZ7QPvZHSuv8MeHtMsgiyRKC&#10;eOleNXzKW6Pew2WRejPndfgprIDbrXGex7Vk+IPhneacnKD35r641XTtGMGwW0edmTjrXl/xA0SG&#10;dZBDaZ9MLXLTx9WpLU7KmW0qcND5T8RaXJZSGJgcetc5cthyDnjpXrPj7wddu7y/ZiMk8eleYazp&#10;VzaufNU5BxXuUKimj57E0pU5GZJJnnvQp+v0ppQh/mGKkiQnnFdJxtNjhFvOCMUNaHnirUUAPBHP&#10;rUr24AyoJ4xmpbsDjoYtxbZUsAR+NZd1BjtXRXFv8jCsjUYQnQVtSmc1WOhzt3F146VnXHH3f1rW&#10;vVxuAFZlwDuxxivQps82dyqyg85pFXK4FPZcU5UAOF61utjASCPPSrEMWSCRx60kcXbGKsw27DBP&#10;T0p6AOiVgdoAqzb7FxkE0xIWL8KRVhY8L0GalspXLumzskoGMD1rtPBPiZ9NvEf7QVAbsa4WDcpz&#10;u4q5bXEiEOhAP1rColI1hJxZ9afDX4ok2yxtdE5HHNeteEfG6T7Y5JeD1Oa+HPDPxCudHZAz4C45&#10;z1r0/wAH/HdI9qPPz65ryK2Fe6PXoYxbM+rtT8bpZriJxj9ax7H4q3FhqK+VdNyecN0ryGw+J39u&#10;RBI87j0O6tzSdL1DUmDqhz1yK5VRUF7x3qvKfwn1J8Mv2gru0kj/AOJhJgY43V7t4L/aVnXZC96c&#10;/wC/XwTpDato0yyJ5mR1zXqXw08QXl/cRrIZAcjmsJRcHozqUlNe8j7+8GfHpr3YVu2PqM16ToPx&#10;a+0Rhi5/Ovlr4N6bPfpHJsJxg/WvoLwh4OmuLZSIDlv0rpoVqrOXEUqUWd2nxFWZM+Zz9ataf4/T&#10;eFaQg+ua50eBr4J8kRH4VXk8L6laS5CnArtVSqtWcbhTZ7B4W8aRuqgy/wDj1egaB4mhlRdzYz71&#10;816ZqN9pjjzGIC+prsvDnxG+zMkckv612UcRbc5KuHb1R9DWesIy/M361YOppjg15honxCt7iMZl&#10;H/fVa58X27plZvyau+NWMkccqcjptS1RBuO8VxnivxGIVYK/P1rP8ReNo4IyVl4+teb+JfHplnK+&#10;cfzrGrXSRtSouTHeN/Ed1cTYhJ6djXLJFqVy2WJ+taunOutzbiQxzXZaB4Rt7jafK/SuSN6judN1&#10;TWpx2meH79sEA/jWzD4duETPzE/SvRNM8FwKv+oNX28Hx7OIcVvGi7GEqyueZR6VLG4yhH4V0vht&#10;WiI56Gte+8MFX4TpUNnpr28nAxWkYOLIc4tHW6DcBcDJrrtNk3piuK0htpHNddpMnFdMWznkjbtm&#10;3VZQjGM1StXwcZq2nJBFakDyQOtNcg4wacOR0owPSgm3cbtT+9RsPrTsD0ooHyojoxnpT2XPIppV&#10;hQLVMSil2NSUCE2CkZSW6U4g7s4ooHoyNlz1pFXHJqQqD1pNh9aB3RGUHUU1kf2xUnlttxQ4OMYo&#10;ugurEJj+bNBjP8PNS+WM4xTkj9OKBX7Ffy3/ALtPWH+9SahqWmaTA11qd/FDGoyzyuABXgXx6/4K&#10;Q/s/fBK3mtP+EhTUb6MECC0IY59z0rKrXpUfjlY0hCpU+FHvzJHCu+Vgo9TXAfFf9p/4MfBqykuP&#10;GHjC0gZBnyjIC5PsK/Mv9pP/AILH/Ffx01xpXgG4Gj2ZyFaE/vCPrXx148+O3jrx9fyX/iHxDd3c&#10;rk7nmmLGuf22IrO1KNl3f+Rt7GnDWbu+yP0l/aT/AOC0+k2Am0b4Q6fvIyBe3PA+oFfB3x0/bX+M&#10;fxo1CWfxR4yvJo2JxAsxVAPoK8Yu7+5umLNIx/3qrkSM2TVxwSk+aq+Z/h9xLxHKrQVvzKHxM8QX&#10;t/osk08zEmRev1qKwjdrRMDPyDqaZ45hP/COSHGf3q/zq9p0JFnGQOqD+Vd8IRhGyRzOTnLUrm3L&#10;d6ctuqtkrn8KufZ/alW155FaCKf2dc5xx6VItqPSra2oHUVLHa9sU00Bi61bZs2O2uVlgwcYrvNb&#10;tQLByRXIS24z0zWlPUzqaszmhPTFMeIcHpV54MNyKhNvnkrVGTVyn5WD0zQU3cn86tNBntTGh6DG&#10;RTaFylbZgjApCpHSrBhJ6DP0pph96RJBg+lMKtj5nqy0BGOelN8tj1AoDYrglB96lE0o6j9ae0bY&#10;4ApjLj6UFpset/OnKvjH41ZtfFOo2L+bb3MkTjndFIVP6VntGRkg1FJHyVyfYVLhCW6GqkovRnp3&#10;gX9rv49fDuVJfCfxW1q1Ef3E+2My/k2a9/8Ahd/wWl/a08DlItY1+01eFcZFzEVY/iK+Ljx1pd7L&#10;zurGWFpSWisarETR+s3wr/4OGY0WO1+JHw/u4f781nKsg/I819KfCr/gtp+yf4+SK2vfGUdjM4x5&#10;d9GYz+Z4r8CBdyKP9Y1SxarMvViRWbws4r3ZFqvCW6P6dvA37W/wO8f26XPh3xzp86uOkV0h/rXc&#10;6b4u8Maugks9Whfd90bhX8tXh74meLvDMq3GheJL6ydTw1tdOn8jXrnw5/4KK/tVfDoqmi/GDUJY&#10;0xiG8fzV/WpcMRFapMpSpPqf0lboXGYpVb6GkeJjkACvw++GH/BeX9ojwt5cHi7RLPVI1xueFyjH&#10;86+jfhf/AMHCnw01Pyrbx54Vv7Bzw8hQSKPxFR7Rr4k0PkT2dz9Lmj7foajeLAzj86+Yvhb/AMFc&#10;f2TviUEjtviDZRSP/BcSeWR+DV7Z4W/aK+EHjSEXGheMLKUN02Tq38jTVWm3uDhJHX7R12/pUbx5&#10;6UWmt6LqKiSz1GGRT02uDmpthc/KwP0NaJpkWsVGjJGcVHNDldtXHjwdpH6VG6buRQBl3Vnnt0qj&#10;PZAtkCt2WDdk4qtJa/L0pW1GnYxjalXzsp0MOX4Bq+1oe4piw7GyaLIq6YyOLILGlaNducfhUh+U&#10;dKjZs9TRoJq5Uu4NykFetY99pAPVc/hW9I4foKgeINwwzUPUInK3HhxZcgoAfpUS+ElICmIfWusN&#10;mrMCy1JHYDg4FLluNuxzEPhhU4EX61ONCSPGEz610n9npnjmmvaj+7VKBN2c42j4/wCWf6Uo0oDo&#10;tbUtsrdeKZ9nFVyoszorDDg4HvVyC3AxxUy24FTRQEdqErEyEWJSOVNFTxxcdDRTJP5LB4Nl25Kt&#10;x1zWdfeEd7mMR5J6YFeratoboGxF83oBUngvwBc+JNaitIrIksw/hr42OKcVzM+snhW3y2PPPA/w&#10;MvPEV0Alm5H94rXvfwn/AGUJRPHM+nZ6fwcV9N/s9/smsbGO5l0tSHUbiVr6L8Efs2W9o6QxWoH/&#10;AAGvLxOZ167tT2PUw+XYbDq89zwD4P8A7KoKo/8AZ/TGcpXsUH7McCWIkFjg9On619M/D74J21hZ&#10;IptMHjotddP8NbaO32fZxj6VhHA16y5pFyzCnTlyx2PgX4gfs2zRQmW3tSeOTivLdd+E/iKxzHBZ&#10;McdG9K/R/wAU/DGykzG9uCp5NcLqfwZ0OWYvLZLjtxXNPDVqTO6ljqU43Z8LaR8IPFeoOrtaO2Tj&#10;GDW/ffszazLp/mz2Z6cgjmvtHT/hhoFoVWKxTjrgVa1bwTZSQGJLYYI7CsZUqz1NljKd7H5ifFr4&#10;ENpUDpLZlT13EV8r/FXwW2mXMqLHyCcHHav1n+PPwgt5rWdlt+qnqOlfAX7Q/wAO/wCzbm4dYM4J&#10;AFdWX4mcKnLIxx9CnWo88D5Iu7URT7cZwaSGP5923j0rZ8SaU1peMhXBDdDWYiEc4r6dSTifJyXL&#10;KxPDESeRUwiATmkiwVyeDUh2KvIJ9Kyd7mi2KN1D8p4+lY2oJnIK1v3QJ6CsW/TNb0zlrK6Oc1CP&#10;5mxism6jVj6Vu6hGvOP0rIuIk3Z2nivQpuyPLqRsykU7bfypyRfNuwM1MY9zcDFPjgzxiulO5zNN&#10;BbwBuXOKtRQHsaLeEKAGFW4YyOMDFPmsPl7DUhIYErUyW+1s4zUiRE/MB+NSBCvGKzbZSsRNEEUY&#10;6nrTkbHQe1KUY96VFQdR2/yakaeo5cs4UjitPQbO7aYLDk7jwAarWFg9wwIBIzXonw18HPfajGhg&#10;b73asalRQjc1pwc5aHqn7Ovwy1DxJdwxSxMwOO1fcPwl/ZJfVdKVpbID5RyVri/2NPhBbg21zLac&#10;DHGM5r9Hfgx8N7NNOjUWq42jtXz051MVXai9D6elGGFopvc+P9U/Y0mjTMdiD7YrS8J/svXejMrC&#10;zAIPA2193z/DGxkjzJbKfotQr8MrBX/49lx/u1f1Cp3F9fjbY8R+Dfwyn08xWphPvxX0j4F8DsII&#10;1aDkdeKd4P8Ah5bwTo62o69hXq/hrwzFDGp8vFergsI4q7PKxeL5noc1H4IBjz5I/KszWfAoIJ8s&#10;fgK9ah0mIJt2DHrVHVtDQo2Iq9OVCNjgVeVz5/8AEHg/yg2UwPpXJahpNzaOWgzkdq9z8XeHfkYr&#10;H+leda5pD27sWQflXBVpcux3UarktTj7DxPqeltsZjj61sW3xMnZdhkPvzVa70OG5yQAD2qheeFi&#10;IiwXH0rBTqR2Zu1Tluh+u+PJp1KCcn8a5wajNf3IbceT3q03hu5L4C5+taOm+HSjqZI8/QUrzk9S&#10;rQitDe8B2LMyljj5q9d8LWaRquVrz7wfZG2UIY+d1eiaLMERcGvQw6SWp59Zts6+wgjwp21cktY9&#10;vzD8qyLDVAODV1dSVx1/Wuw4yvf2EZBAWs2XSvmyuBWxJKJOpqEhfT8qpICDTLN42AIro9LbB4FZ&#10;VogB3njHStXTwVclR1qkhPY2bdwGzirkfGM1Rh7Vdj5HJrQglHGaKTd/smlzjrQTzBRR2zRQKTdh&#10;N6+tG7/ZNLgelFBKk2FJsFLRg9cUDGbG9KXYadRg5xRdAN2GkKEdOafg5xilbYil3cADqTxRuGow&#10;IT0o8ticcVwHxZ/aj+CfwXsXufGfjG1jkQZFvHIGcn6Cviv9o7/gtGkC3GjfB/SVixlRe3JyT7gV&#10;yVMbh6cuVPmfZanTTwtWprsu70Pvvxd498GeBdPfU/FfiC1s4I+WaaUD+tfKH7Sv/BXD4R/DfTrr&#10;Tvh441O/RSscg/1SnPr3r8zPjR+2l8XPi1eyXHifxbd3AdidhlIUfQCvHNX8R6pq0pe4u2Pfkms1&#10;9dxGvwL8TVQw9Lf3n+B9JftB/wDBSv44fGC4lhuvFVxb2zE4t7aQooHpgV84+IfHuu6/O013fO7M&#10;ckuxJP51kMskj7mfJ+tILdy/NdFHBUaLva77vUipXnJWTsuyGPNLM5eRyd3WmbF9Ksi2x0FSCzcj&#10;JWuvS1jAqC3z3pwtyfvCrq2eeAKlS0ViM/jVOwbM5nxzbZ8MysB/Gv8AOr+m2o+wxbh/yzH8qXx5&#10;Zr/wjEoIJ+den1rR0+1Y2cRC/wDLMdPpTvoRbUpi2D9sU8W2QMD61oJZsOGFSR2WD0pNg0URaqcc&#10;VKlqy8lavJapkHbUq2ZU5K8elO6GkmYmuWYbT3+WuJltyHyBXpOv2m3TZCV6r6VwstsMkYrem9DK&#10;qrWMl4N3ao2h+TBFarW2T0FQyWvtWmjZkZnkCmm1K/cWtDyV/uUxoSO1PUl3KD2+OgNMNtnGBWgY&#10;c8kUx4d3QYqBN3M8wE8ZpjxY4Aq+LbH8Oaj8gN1FAX1uUPI96Y0QJ29qvNbj0qNrfHagPMpGInnA&#10;qJrfI5HNXntCOgppgx1FAMzjb+2abJEoXhfwrQMSjkqfyqKSAelPURQZW9B+FNKHHAxV3yk/ummN&#10;AM4obCxU2N6mlG4NkHirLQe1NaHb0pF6IiWaRejU+O8mj5LE03yvY0jJxlRRZMXMy1Fqs0beYJCG&#10;HQg4NdJ4W+NfxH8ISLJ4a8darZMPu+ReuB+Wa4/HbFISQ+cdOlZyo05botVZrY+nPhp/wVL/AGt/&#10;h08Ys/iTJfxxY2w36bs/iK+kfhF/wX++J2h3cMXxH8GJcw/8tJbKfn8FavzTWR1G7JpwunHUnjpW&#10;TwlNu8dDRYiXU/cn4Vf8F3P2a/FyJb+JL640qYgZS9hIA/4EOK+ifh7+31+zh8Skjfw78RNLmMv8&#10;KXi5/LNfzax6nOiffP0xV/TvF2qae6y2V9NA69GhkKMPxFZuhXW0ilVpvdH9RGkfELwZr6B9N1uF&#10;1b+ISAitJWtJ+YblG+jV/NV4C/bL/aH+HLofCvxa1iBExtikuzIvHs2a99+F/wDwWx/aq8GMia9q&#10;VnrMS4yJ49jH8RUv28d439C06T6n7qSQZHyHP0qu0Df3T+Vfl/8ADH/g4Q0tYo4PiH8PruFz/rJb&#10;WZZF/wAa+gPh1/wWt/ZN8bCOK98WDT5WxujvUKEfj0qHUXVNfIpR7O59dSRt3NQSKc9K4HwV+2H+&#10;z98RYFl8N+PdOnEv3dlypP5Zrt7DxZ4W1aHzLHWIHB7iQU1KD2Y7MdtbpilCMTgirawRy4khlVge&#10;hBpwspd2cd+tVZi2K6wg4BFTx2+7rU0Voyv861OLfb2pxMystqcckUyW1x0q95AzimtD7VQGXNae&#10;1R/ZGXgLWo9qW7U37KPQ/lQNOxmrbEkYHSpUtSOtXUtQO1SeQP71AN3KiWw28n9KKtmADrRQI/ml&#10;8QeELZiTbxkivYv2TPgrFqWrLe3NsGyRksOlfNPhD4vXWuX8VuzFskAg96+9P2N4Zb20gdbXapAJ&#10;461+XYr29KKpy6n6XQdGq3OPQ+rPhb8OrHSdFiiijH3RwBXqHhTwTG86OYj17CsX4d6XczWsa+S3&#10;5V6z4W0Qoqts5+lengcMpJaHjYzESu9S7o3h2GG3CiPBFWr3R4RAcoOK2rOy8uHcRzVHXJxBC/Fe&#10;97OMaex4yqSlM4TxPpdqSVCjpXEapo43s6rwegrrvEWsbrllzgVzWo6xEJShK/SvEruDkz2KEZpI&#10;xRZbG3Y5+lTS2aSJjZ1p0+owM+RgH68U2TUkjj3GTI9a43ynYlI4P4p+FrW706VnRSQvp1r88/2u&#10;PDFrbXdyEgABzg4r9AfjL8RNI0PSJZLm4TOw8bq/Or9qL4k2PiG+uobSRSpc9685q+KXKerRusK+&#10;c+N/iHoywX8pEGeetcRKjRSbSMCvTPHUkUzy7HAPc15rrDiO5LZ49K+noXlCx8xiFaTYsbjOCeae&#10;0gC4JqgkrF8g1KkvXcM+lbciMOckuHJFZN6pJ4FaJLHt16cdKrXFrK33VJq4qxlO8kc/exHncMVm&#10;zWpyflrpJtJmfkxk/hVeTQ7gyYENdcZqx59SnJ9DA+xncTtp0duRgBTWy2jtD/rP5U0WG1eF59MV&#10;sqiZlKm7amfDDjqM1ZjhOQNp6VYitWXqBU8VswAYnoKHMnlaIYIuNgqRrdtuW5PoKtQWaHDBSKtQ&#10;6cB1jzS5xKLMz7OG6KfyqxZaWZvmdDzWxbaKWTds/Srlro8kZGVPFQ5migxPD+hokqfLkele0fCT&#10;S4ra8ilaEHcwrzXRtPkaUeWOfYV6t8N9OvYnidckbh1FcOIbcD0MLD3z73/ZBmtIUhjLjKkcV+gf&#10;wiuLZrGNkxgKK/Lf9nrxTqWi3ERDMAWXrX33+zz8SGu7dIJpWzsHX8K8jCTVPEWZ7eKpOVBNH0lE&#10;YWG1B19amt9NSV+Ez9KyvDupx3kaMXFdjo1nHKwIFfSU0pI+fm3Blzw7pCxbSVrtdKtFRBlOKytH&#10;05YwCR+NdFYw4wor0KcbKxwzk2WYbVCgytRXtkjZG3itGGHC9KJYA9btaGZxWu6EsyMPLrgvE3g4&#10;TE4i/SvYb7TxJn5fpWJqOgpNwYj+Vc1SmpG1Oo4s8KvPBksTZSP8qrnw7IfkkhP5V7Jf+E4zn93i&#10;s2XwchbcIT+dcjw7OpYi61PLI/Br7stARV228Evx+6/i9K9Mt/Cqj70QP4Vbh8LRjpF+lVHDkyrn&#10;ndv4clteQhz7CtC1N1b44IrtpPDaH70f5VTm8LrnhD19K0VJxM/aJ7mNZ3szHDn8q2LGWWRfr0pY&#10;PDpjfIhP1xWrp+hldo2Gtaaa3M5NPYjiR2P3Tmpo7Jz1FattpSgZ2VYXTF7LW1pEXRlxWxU4xWjZ&#10;wED7vpVgaaF/h71OlrsGQKdmS3cWEHjir8aioIohH15qwgI7VYh1KF3cUlKCR0oM21ccq/LimAE9&#10;BTkY9KcBngcUFKzQ3YaPK96fsJ6EU4FU7ZoC0URKmetKIckAN16U/AfpxWD43+J3gT4daa+p+MfE&#10;drYwxjcTLKAT7AVMpwgrydkNRu7I2vKPrUGoalpuj2zXup30UEaDLPK4UD86+O/2gv8Agrv8OfBA&#10;m0r4Z2P26dchbuU4TPqBXwj+0B/wUY+NvxbuZ49R8XTxWzk7La2kKIB6cVwyx6m+WhFyffp951ww&#10;UlrVfKvxP06+Ov8AwUX+Anwbhlgg11NTvVGBBaMCM+5r4W/aN/4K8/FLxuJ9L8HXa6TZPkKts3zk&#10;fWvifxB491vWpWkur2RyxJOXJJrBmuLicEsc+xqfq2JxH8eenZaGidCj/Djd92dj8QPjh4y8a3sl&#10;7rWuXFw8hOWkmJP5muIu9TuLp90kjEnuaVoWb7/NItp/cP512UsPRoq0IpGM6tSb1ZXPmN0/WkFu&#10;Wb5jV1bUDtUqWuTkgVunYzepSW3UNwv6U9LZscLWglnnkDmpRYVZFjOS0zzipVtNvvWjHaf7FSx2&#10;TA420D5TPjse4zn0qWOzH3hitEWfzZdfyqaKyCnaUoGlY5Lx7ZgeF5WxzvX+daGm2m6xh+XH7sVN&#10;8QbTb4VmIH8a/wAxWppdp/oEHyf8sx/Ki+hNtSgLMn+HFPSxJ6LWoLLJ5FPSxOcYoDlsZq2BA5Wp&#10;Y7PPUYrSSz45XNTJYnIwKYWsjB8QWbNpUvydF44rz+W0OTxXrOv2e3R5mx/DXnE9sMk4raizCtuj&#10;Fe0x2/Somt/Wtl7UED5KgktVPVf0rZOxiZE1qWPyrTDbg8Kv5VqtZcZBqFrUjgj8qpMWplvbc7SP&#10;0qM2/XFajWvG7bk0xrYlslfyp6NajMswFMZBpj2+DkD9K0zbluCOv6VGbXb1FTYmyuZn2ZjkAVGY&#10;gvG3Naj223oMVDLbqfmC4NUEUZrW+e/eozAGP/1q0mtTz8ppjWxBwo5qErhq2ZrQAGmG3IPAFaLW&#10;4HO39KjNuC+RVcqHfuZrQfJ0GaYIoy3A4rTe1A/hqM2/PzJ9MUNXDRmc9uAcU14MrgAVoNbMuSSD&#10;UT25xkLipsydWUPs424phg2/MOlXnj4+7Tfs55G3ihoLMovDl8g4/Co2g9RV82/tTTbgk5FLcGzP&#10;aICkaPjOOKutajHSozD2oEVSCAKCCOoqdocZ4prRcf40DT01ICxRdxJxSC4k7HFSSRqQVNMkTAyK&#10;YJpAb2ZfmDHPrThqtyPvMTjp3qEoShwvSmmJwmKTSe6GpNHQaD8QfE2gSLcaPrt3aSL917e4ZMfk&#10;a9R8Aft8/tO/DxkHh/4r6mypjbHdS+Yn5GvDMSLyDQHYfeJrGVClLdGqqSi9z72+F/8AwXK/aP8A&#10;CPlQ+JrOy1RF++ysUc/0r6Y+Ff8AwcC/DvU2gtPiB4SvrGQ4EkiKHUepyK/HSO4kX1qeDUJVf7xr&#10;J4WKfutotVn1P6Gfhh/wVi/ZJ+JG2G0+Illbyvj93cyeW3617j4V+Ovwo8YwJcaH4usZw/Qx3CnP&#10;5Gv5gbXxBcQEFHPsehFdX4T+O3xI8H3An8N+NtUsiv3Rb3rqB+GcVHscTHqmUp03uf0/2Wo6TqCh&#10;7K+ikz0w4qc227pg1/Pb8KP+CrP7Vvw0jWCD4gNqESNkR6iNxAx619KfC7/g4E8f6T5Nv4+8EC5R&#10;QPMls5xz+BqHOrH4o/cUlB7M/XtrbnGOlRm1weV/WvhX4Yf8F5v2cvE/lx+KRc6ZIflYXUBwPfIr&#10;6C+HX/BRH9l/4lxo2h/EfTGd/wCA3AVh+Bo9tAOSR7P5DZxt/Sjyfb9KzdG+JngLxCkc2l+IbeQP&#10;0IlBz+VbMU1jdLutrqNx6qwrRNPqKzK7IRRVzyc/wA0UxH8qn7Ofwvv9b8RQDySSSO1frT+x/wDB&#10;w6fpVrLc2mDsXAC+1fGH7IXw9SXxDBKlqu1HHVetfqX8BfD8Nro1uqwhTsHSvzHneNxqvsj9Gqx+&#10;o4O3VnpXgrwfFb2yBYQPwrvdK0OO3QZSqXhyCJIlGyt9nWOPg19fhqMIQPkK9WU5ala8VLaIhW6V&#10;x3irVEEbRZ5Fa/iXVDbws4fn615V4w8bQxSSF5mAHXmsMZiI042OjCUJVHdHO/ETxXb6UzAz7T6m&#10;vMNR+KUP2k/6SD/wKuK/aa+NUejXrQLcD5l6hvrXl3g7xy/iO48z7Rkn1avjMVjJyqPl2PssLgoq&#10;knI+gG+K0csREbjNct4/+Po8PaezLPggc1ipc20FrumcZxnOa80+KkL6qJI1yQVO054rkeIm9Gzq&#10;p4Wne9jx39o/9qnVdcuZbG3uT1Izu7V8v+MfG76i73E85JJOc969d+MPwzv4xPerCTjOWAr5f+I0&#10;9/o1y6SM2M9K9zL6VGaXLueTmFWrS32KfivXklZiAuT1wa4fUbrzpTnvSalrclw7IW+tVIpPNkwD&#10;+dfQwpciPm51HOZZto3c7R3rZ0rQZ7lQBFkVFoGnG4lUsOK9D8KeHI3VdyHJxWVWooo1pUnNnP2P&#10;w61C8ClbVuemFre0j4Da/qkgKWj49AK9l+HHgcXhiQw5GR8p619EfDz4R6ZBapPPZIZHHcdK8XEZ&#10;pOloj2sPlEaurPjvTf2WtYlgDSafICfUVU179na/sHKrZNkdTX6E6d8MrB4xG9uvHTgVDrHwL0m9&#10;hLCxQE5yxWuFZzW5rs7ZZLQ5bI/MHxF8LdQ08OZLXaB6VyN54fngfBTH4V+hPxV/Z106zgkZrNCG&#10;BxxXzL8SPhXHpk80a2wx6DtXs4PM41tDxMblEqGqR4G+nhT90+9Sx2RCj93+ldje+El835Yj8vbH&#10;Wmw+C7y4kVRAwHbivXjVR4cqErnO2unLIQfLI9sVu6PoQc/NGPxFdBYfDfUCwfycium0fwHcRICL&#10;fgdQBUyrxtuXDDTb2OYsfDsJQZiA+grR03wgb2YwrFyemBXdaJ8OLrU5QkdqVr1D4Yfs/wB1dXcc&#10;kllu3t1PauWri4QTuztpYGc9keb+APgPf6tMj29m5z1G2vpD4R/smaneJE8mlvg46ivcPgJ+zdah&#10;IfPtNp4z8vWvrv4Y/AbTbSzjX7GuR0IWuBTr4qVonoclDCQu9z5Q8F/sp6npojmW0I2kHbivfPhJ&#10;8O9W8OzIJYCOPSvofSvhBYRxjbaL+VaafDK3tSHW3H4V1UssqKXMzlqZnGUeVGX4GspFRVfPavTP&#10;DluePl/MVzmi+HzZOFVePpXYaJB5eDmvcw0HDc8atJS1R0ukwKEGfyrZskXglayNOZRt2mtexfKi&#10;vQi7HFI0EBzmnNtPQUyMrs4NSLgnmtSHsRSQK1VZdPU/wmr5Q9MZoMRPWlZAjGm0xTwUzVeTSYhy&#10;UNbxtw3b9KjNuD95fyqeRFXZiR6YoP3f0qWOw28bf0rVMIHf9KFjU9QKfKhGYdMB6p+lRSaSvOI6&#10;2iijqf1pjInQCnyoDHXR0z/qzVmLTiuP3eMVfREHbFOCr60cqAgisFj6jNSi3UcYFSqvdqXavrTA&#10;haBeirQ0ODjFSHnpxQeetBDYzyvpT8g9DSbh60iA0BcdRTthNOULwcUBa7EVccCnqwxtxz61DfX9&#10;lpcLXd9dJDEgyzyNgAV89/HX/gpN8D/hJDPZaRfjV76MEbLdvkU+5rCviaGGX7yVvz+41p0qtV2g&#10;rn0SQqIZHkCr3JNebfF/9rX4I/Bazkk8VeLLYzxr/wAekEgdyfoK/Nz9oX/gqv8AF74h+dpug6x/&#10;Zlk5IENm21iPdq+UvGnxe8VeK7mS61PWJ5XZiTvlJJ+pNcLxmKru1CFl3l+iO6ODpU9astey/wAz&#10;9A/2hv8Agsjqc6zaX8KNNWzj5VbmTBf647V8SfFz9rP4m/E7UpbzxJ4pu7lnYk+bMSo+grym71G7&#10;u8gu2T1warGKRmG8596IYHnlzV5OT89vuKeIjTVqUeX8/vLWpeJL7UJGLzu5Pds1lytLJkuTzVlr&#10;ch8KKd9lx1Oa9GEIU9Ec8pSk9Sl5LEBipzSrbgngVeWzzyFqRbN8ZVcVoSUEtRnpUv2Mk8LitBLH&#10;sRU0diAckZoJtqZyWZbb8vTr71ItoAcEda0lsyxwFx+FTDTtvRc0E20M+PTwTwpqZbJQeRitBLAo&#10;N22pVsCPer5kBQS19EzUkdmV+bHNaMNiB1WpUsSpwEP40N6aAZiWJJ6VYSyxyFya0FtD/dqxHZBg&#10;CF4+lK7A5D4iWO3wlOdvO9f5itfS7EDT4DsP+qX+VL8SbAnwhMUXBMiYz35Fb+kaWx02AlP+WS9v&#10;al0BqzMkadl8hKkTTePufjWzcxafp8f2nUZY4Y16vJIAP1rzzx1+0n8LPBkUsUOpLf3CdIrY5H4m&#10;m5pFct0dcunMcAJmoNTv9D8PQNPrepwW6DtJIAa+Y/id+3drLo9nokkGmxH7oQ7pDXg3jP8AaM8V&#10;eJbhna8uLlmzmS4kOPyqed9EQ7J6n198U/2rfh/4dtJrHS2+1Pt5lH3RXlGlftbeE7p/9LCoc18s&#10;6v4i1nXHMmoX7tk8IOAKzxLLGcKSPxq4VHFasxnyyeh9xaV8cfAWsOqx6gi7vVhxW7aeJvDF+R9n&#10;1WJs9PnFfAsGr6hbuPJuWXHo1atl8RvE2nMDBqUi4/2zWyrXM3BH3gqWkyZhmRv91qRrM9gK+NNG&#10;/aJ8b6S6kai7hexbrXXaB+2J4ls3Av1Vx71aqRZLg0fSr2DAk7T1qJrTjJFeR6F+2Tol2qpqdmFJ&#10;4JBrrtH/AGivhzrCqX1ARMeuTmqUosXKzqjaEnAA47VFJb89KSw8a+ENWUS2eswtn/bAq+os7hd8&#10;Nwjd/lYVfMTYzXhB6rionts9q1/snoAajFqvdO/pQ3cOplSWqe9RtajditRrUbiNvJ6U02QI3MPy&#10;prTYDIktRndjj0qNrXnA4rUmtN3RTUZtRjG3n1o5gMtrYnjbUTwY4IrW8jnGKie2If5hTTuBlND2&#10;IqPyduRjINaclmRkhaje2A60xJWM4wDb92o2gz90YrRa3IXhajaEGgZnNbnG7FMeEbq0GiABX1qN&#10;oQeSMUrEbme8B7mo2iwexq/Nbk/w1C8GeoIqUrhYptDnOR1pjRKBg81daHHNRNA24HAp2EUpIl9K&#10;jeDCZIq7LCO9MeFWI4P0oaQkyk8YUggcHqKj8onqaveQFOMZpr26noKadw1KLRhDgjI9qTyx/EuO&#10;KuNbcZI4prWyHp/d60uUrUp+X9aPKI5B/Kra25K9DTfs7HgcUW1D4SBV3UuCDxmpzDn5FH1JproV&#10;IwKSVwvewxZWi7k08XUiAYJH40nlgjmmsB0X9aVrj5nctW+s3aABZDj0NaOneM9S0+QPb3jxsOjR&#10;uVP6VhbHUZoHHzMcmk4Qb2HzyR654K/a7+OfgSSKbwt8U9XtvKxsj+1sy8exNe7/AAx/4LK/tXeB&#10;fLS/8RQaqiH5hcptY/iK+LlJXvTklfIIc/WsHhKMtlYtVp31P1O8Hf8ABwj4itNKEPir4dXD3Ax8&#10;1tcqVP50V+Wn2yVeFIopLCJfaK9v5H6EfsuaHbafqsW63x8wPSv0M+DXkpZQgAYKDFfn18H/ABDB&#10;Y3kUiDacjjFfanwQ+IVubGKN5ByoxzX5JldaMMT7x+p5xRlKlofSWkOkaqKtX+oRxx5z29a4uw8a&#10;24twRLz65qnrvjyFImCzD3+avs1iqcYXufG/Vqkp7CfEXxPDaWkgEwBHvXyX8ffjla6K8saXpUrn&#10;IDV6t8W/Ghk0+bypiWIPQ18E/tTeJp0kuJmuHHXnNfKZni5VavJE+qynBwjHmkjyD9p/9pSbUfEn&#10;2ZLpjjhfm966D9nH4hvqSK9xMzA9wa+T/inqF5q/igmBy5VhyDnvXtn7OLXVpaq0rMvTipr4WEMI&#10;n1OuhiZ1MW49D69/4SKe6hWFG44xk1Xeza8JMh3E9FNcnp+tyhEZnzlRjB6VuaNrxJwzfh3rxGme&#10;wk0ZnxB8F2VzoMwa1yzIeMV8EftOeDYLK5maEbTuOa+/vib4wtNO8OPvlG7YeTXwR+0X4iXXtQnj&#10;tgTljXsZO5+302PJzeMHh/e3Pmq+XyrtoySdp/OrelxrIwZkOa3rT4fahrF0XjtpD9BXW6H8EtVI&#10;XfZyD3Ir66piKUFZs+Np4WtJ6IyfC1tjYSgFej+DnBuUyo69Kg0/4Pa3bYEVhISB2U1o2PhjXNGm&#10;WaazYYb+7XmVq1Opsz1KNCpC10fQ/wAINMs5EheXqvOR3r6C8HWMUsCOvUdBXyb8N/HsmnSRW86M&#10;Gr6a+EnjRNUaKIsu3aBnvmvmMXTmp3PqcNOLp6HpuieHJbuVFZcGurPhJhaF2UHjpijwpYC4jSXc&#10;Me1dbfmG108sV/h61zxpq12FSo+eyPnf406GhtZN6f6tT0FfHXxnsFF7MFHDfpX2T+0P4ks7O0lR&#10;2VTznmvjn4hXB13UmMP3S9duXJqpcyxyUqKvueW2PhP+0r8Rwxsc9RivWPht+zve68YpWs3Ydvlr&#10;ovgp8H5/E2qQtHbbtz8YFfdfwN/Zot7W0h860GdoyMV6lXFVJS5IbnjQwtKC557Hyr4a/Y8vbm3E&#10;i6O5z3K1a1X9kDVNPTdFYAMevy9K/SPwp8B7COBQLUY9Nta+p/s8afd2pDWCgeu2qjhsY1e5nLGY&#10;OMrNH5eaB8BdSstQS0ksiCG5O3rX0b8GPgjAUjMtsMjGMivePEP7McdtciW1swoDdStbXg74fvoM&#10;ixG1AA6krURw9eU7TNZ4qgqd4Fv4X/DGDThERajtXu/g3w1FBGiCMVzHhTTUhjQ+XjpXoehBY41Z&#10;RzX0mBoRhFHzWLrSqNmxa6VFFHwi/lUdzbxqnKirKXREXArH13UHSPKnFerPljE89XbGkwLJ2FXt&#10;PuF42MK4q612bz9oBrV0O/up2BYkfWsI1Vc1lDQ7zTrrOOa3LGY8c1ymmyPwd1b9lMyLhjk11xl1&#10;OaUdTft23JzxU9ZkF0vTccVcScMmA1bJ3MrXLeR60VErg8Z5qTzE/vVRGotRkgdTT9w9ahllWgsQ&#10;kDqab5idqhuJ9o61RuNQRR87flSbsBfluY07k1C9+oGRisLUNfSHrIAB6msi78bQxfxjj3rN1ClB&#10;vY7RdQRuhFSJep2NcHH43hc484D/AIFWnp/iaGfH7z9aFUTG4NHXRzh+9SoctxWJbaisgDK/61pW&#10;1zvHWtE7kFooo5zTcj1pUbI5Oc08BMbmAwOpNMlojCZ6LTkTPJFcD8V/2nfg58HbJ5vFXiq389AS&#10;LaFw7k/QV8g/H3/grdfSJLpPwtsVs0OR9plIMhH07VwV8xw1GXKnzS7LX7+iOuhgq9bVKy7vQ+5P&#10;GHxE8E+AbCTU/F3iS0so413P58oB/KvmP45/8FVfhh4Iiksfh3aHU7nkC4kO1AfX3r8yvFH7WPxR&#10;+LfinXbnxV4pu7wRX5jhEspwBjOMdq5PUtZ1HUHMk1wx9s1zurmGJX/Ptfezqjh8JS1l7z/A+ivj&#10;7/wUU+MXxUeaC68TzQW7k7be2cogH4da+bNf8Y6xrM7yz3bOWJJyetV5RPNwzE1C1p/smqo4GjSf&#10;M9ZPq9WXOvJqy0XZFGb7XcDLj8Kh+yM52MOa1fsZ9TTl08lc7DnPXFd1kcrbepkCy21IbMYBxWuu&#10;lMM8fWnppqgYC1RDVjG+xFjnFSpp25sba2V0/a33M8VKumuGDOnB9qYbmMlgwfG3ipI7A52lf0rb&#10;h0zD/Kv51IunYb5B+dUncRjLp6r2z74qwNPI6LWstiRwU4qRdP3c7eaoDHjsSeSlTrp7f3K10035&#10;M7TUi6e3cUXQNaGSunkKOCalXT9xwBitddODchfzqWLSs8EUroVjITT22/cqzFpj44GAewrZi0eR&#10;pAQufaqfiLxN4O8GWxvvFHiK1s0T7wllGT+FJysCiQRacRxtzVqPTMKHchF/vNwK8b8f/t0eAtBj&#10;ktvA2jvqUi8C6mOyIe/vXzt8WP22vHXip3trnxQYoW6Wel8AfVqTqX2Hotz6v+OfxT+G3hLwpPZX&#10;3iSCW7V1P2WBgzHB9q8q8d/t8W1lpS2ng/R0tkjhVTdXzAEnHYV8fa78VfEOqzP9nxEG6yu292/E&#10;1zN9cXl9J5t9ePMx7u1L3mQ5q+h678Sv2tvFvjCaT7Vrd1dk5ASNykWPp3rzDWfHXibWCUlvDCjH&#10;lIjj8z3rKIROgpCygcnNUoojmlca4LtlmJY9WJP86jICcc09m21G/wAwJJqiGkxh461H06ih5B2p&#10;vmj/ACapJMlqwOAOlNIB60jOB05puR6n86LIQ/IHU1Cx9GoZz6fnTHbPQ4oS1AFkdGyj4qSO/u4v&#10;9XMwx05qHcP7oppPGQM0XaA1bTxpr9gwNvqEq+2810eh/H3x5o7Ax6vIwHGxnrhmIJGDTWOPempt&#10;PcVke3eHf2xvFenEJqS+au7PNdzoP7a2iXGwarYlSepFfLI+bqaOv8I59O1V7VoOWJ9t6H+0t8ON&#10;adUe+WIt0LECuu0vxV4S1VD9k1qJs+rCvz7gnmjbdHMw9MHpWpYeLfEunPus9ZnTpwHNNV2g5Ez9&#10;ARa20/MM6sPZqjksdvAFfFOg/tA/EzQXzFrEsi+jvXZ6B+2V4ysNi6narMB1zVrER6i9kfTj6fxu&#10;28ioXsT1I5rx3RP209Jn2x6vpBXJGSprsNG/aa+GmrlRJcmFz3fpVKtHuHs5HWvYsVxg/So3sW6b&#10;KTSvHvgrXCy2PiC3YjtvFaa/Ybkb4LyN/dXBq1URLgzHe07Y49agktFDHcPyrcmss8KQR7VWmsu4&#10;HX2q+a+xPKY7Wq44qGS3ZRlVrWezVe1QSWrdNpxVXIauZjwE85qKSAdcelaUluUO11yPaoZbfncF&#10;49KVhNGbJDht+OPSmPEBwe/T2rQktxtNQtbM3OKNUIoG3APP6VG0eWyB+NaDW/y9KjeAHgJiiVug&#10;ii0bq27HWmtCCeBV54GfAximm2P8IzQgKBgJj2mkW2wcYq89sDyBTVg2jBHPrTVkIpCBlPFILZ25&#10;OBV3yc9BTTHjrmjcHoU2hzkt+lNEQI5WrixY+8OKaYEJ20XGii1uQeFpHhAz8h49qvPD5nSmND2P&#10;ejUNiiUOcAZpDAwJ5FXDFxnjPPFILfHLDmlHQCl5fqacIiE6VZMEfUikMOAG3cHqKpAkQLACoMjA&#10;UVJLBJxhc0UFJI/UTRP2e9f068E9tZvsHqOa9X8C+EfFGhohjgkG3qTmvtCH4MaEnTTov+/QqSX4&#10;QaMi/LYxn/gAr8tp8OVYO9z9DqcRQqKzR8s3/jDxHo1ofNikOF9a878aftAX+m7llkddvXJr7A8W&#10;/CDTpoXT+z05/wBgV8+fGT9nGwvPMeOyVfotc2NwOMoLRnRgsdg60rSR84+Lf2kbq/jeAFifXNfO&#10;nxhuPEnxBuXjt7dyjHGFr60m/ZxsYLwj7MpB7sK7/wCHX7MHh66kjefSIWz6xDrXlUaFedW9rs9i&#10;eKwlKnofm/4L/Y71zxBefb7vTpMFuTsNe1+E/wBmC78NWaqmn4KgYJWv0n8I/s8eGLC0XGiQAYxg&#10;RCtDVvgbojwlRpUI7cRCvWnlmNrRvJnkxzjC0p+7E/Nq/wDBGo6NxJAcY4IFZc942nKWY7cdSa+4&#10;/ip+zfbXdu5tbADGcbVxXyf8Z/2fdfs5ZBbRSAei5rx6+Er0JWke3hcfQxEbo+bvjj45uLuF7G1l&#10;Lj0DV4Uvw+1HxNqLSz2zMS2cYr6utf2Zda1W+JuLNmyedy16R8Nf2SvLvUkutJUYIHMfWt8PiVQj&#10;ywWpGKoQrSvOWh8z/Cr9mN9QCeZp5BfqSlfRHgH9jaC9toxJpQ2DHzMnWvqr4S/s0WNoI5G0uPAx&#10;wYxXvfhX4N6fa26KNOQEYyBGK6qWDxuMfM3Y86tj8HhFywWp8N2P7FGmeVuj0sZxjlK5zxh+xLYp&#10;A8sekBnHT5a/S63+Floi86en4LVDWPhBYXSOX05PpsFdMsjrpXjI5YZ7TvZrQ/HLxt+zZqHhu8ea&#10;3sCoHbHSuj+Dmh3mj36JOCAvY9K/Qb4sfs6afdxSuunp83fyxXzt4h+Bj6LqrLFa4+foBivJxNHE&#10;0/cme1hcVhay5o6Gt4N1mKO1RFkO71rU17UNUk01xaqxJzjIra+GXwoDwRyTR7gMZNesWfwz0jyB&#10;E9uh47pVUMHVqxOevjaNKofnV8ffD/jPWLqVVtpGyeMg1wPgb9n/AMT69qsUV1YMQ7ZOV6V+oWqf&#10;Afw3qchkn0qFvrGK0PBvwA8N2d4ssWjwLg9oxXZRwWJj7kTGtmWGa5nufO37NX7Ls2kmCeXTdrDG&#10;WVa+x/hz8L00+2iRrYZHU7a63wR8OtM05USKzQfRa9F0jw5BEibLdR+FfQ4DKlTXNJ6nzWPzSVV2&#10;jsczo/g5YsAQjH0rbh8JxMuPJBHoRXU2elIpC+WAPpWlFpiDpGK96nQjFHiSrSb3PO9T8AW11Gd0&#10;B/Kua1H4axqd0dvj8K9tbSo5F5jH5VWuPD8MnVAfwpTwsJa2HHETj1PHtO8Lz2qhRECB0xW7p9pP&#10;AApGK7aXwzGOVjX8qrT6CsfCr+lKNBQG6rnuYRyq9Ky9XtTcgqD1rpLzTCg4FZF5AUenNaWFE5ld&#10;BUyAsmTWrZaatvgqtWfs7b/u/pVuCFAoyMEVEYK5UpOxNYyGNQB19K17W+THLj86w7i6jt13E8+1&#10;Zd14hET/ALtiPxrVzUUSoOSO8j1ADv8ArVu31FM/frzm38WTOcBz+dbWjaxNLwWzmnGrFvQmVOSR&#10;3UF8D161YS5WsGylYqGJJq3HI3Yn2rfnuYtWNJrg1HJJnk1DEXfrUpUNVrYRTu5Gx1rA1fUWhRiW&#10;xXQXkbelcr4lgkCNgGs5lxSucL448YyWhIVyPxrznV/iDdtIyrM3/fVbXxPSdSx+bgV47rmtT216&#10;UBIyeM141erLmPWoUYuJ6BZeP75ZgzTnHpmu28JeO5JCu5ycn1rxnw9aX+rAC0iZ+Mluwqh8Qf2j&#10;vgr+z7C1x478dRS3qDK6VpziWYn0IHT8aVOs4O8mXUoxa0Wp9e+G/Ei3CDa/3uldI/iXStJs2v8A&#10;VtQhtoVGWlnlCqB9TX5F/Gf/AILH/Ea6im0X4O6DDotqcqL24PmTke3Za+XvHH7X3xv8eXM0viT4&#10;mazdeacvG99JsOf9nOK6ljKkv4cL+b0RyfUkvjlb8Wftf8ZP+ClP7PXwngls7HXk1q+jGPKsnBQH&#10;3bpXxr8fv+CsvxJ8eedp3ha+/smzbIWOzfDbfdq/O3/hPNZvgGm1KVzngFyfxq/ZatPcuDLKWz15&#10;rGph8ViX+9np2jovn1Oin9Voaxjd93qexeK/jV4r8XXT3V/rM8rOTuMkpYmufGpXN7LiRmye/Wuf&#10;0uRiNztXQ6XbmRlYOfyroo4ajRjaEbCnVqVJXkzlvh/HLLqXiAk8jWGA/IV1KWTN1GKyPhfZiS98&#10;RMR012QfoK7NNMOAWrsb1OdJtGN9gYjIX9KcLBiCSB+Vb6aWm0YFSppWTzFz9KQ+VdTn4dMB6x5/&#10;CpVsFB2iM5+ldAmlbzgrtxUqaVlvuUDsjnxp5Gf3ec9aemmFxkrXQLphPG2pDpYPCAfL+tO/YiyO&#10;fj00pkKBg9ARUqaYSMv36D0rfi0oEBiOfSpI9Jy+I149xQnYLIwV0vHzLz9KlGmqMYT6+1byaUzE&#10;ALjHtUw0mQZyn6U7mdrHPJpimTG3ipE03nG39K6K30oKu4oKsppCRI091tjjAyXcgAfiaalYbjqc&#10;3HpjE7dvFTw6OR1HauV+JP7UfwR+FYeC819NSvk4Wx07945+pHAr52+M3/BRDxNe2Mln4Xs7fQLZ&#10;zgSFxJdNz2A4XNTzA7H1rcW9jpsDXOp3UUESj5pJXCgfnXl/xG/a8+C/w9MlnZ6k2r3sfHk2HzDP&#10;u3QV8G+L/wBo/wAe+JJXA1zUJw//AC0vbx2/HbnArhrvW9ZvpmuLvUpSzHLBG2g/gOtO7Zm5RPqv&#10;4rf8FBvGeoeZZ6JdWui27KR5cH7ycj69q+evFnxz8SeJ7t7qSa4upXJzc38pc/gvQVyBTLGRhy3X&#10;JphXnhcUrRI5n0JtS1nWNXbOoajJJ6xhsKPwHFU3jRTtVeOwFSlQG4qNuXJq07E2I2C4BK1BKR3J&#10;qWZztwOazLm9KnBb6iq5mS9yw8wjHJzUL3Kniqe+7ncLEjc9OKvaf4Y1e/cAQsM0pTjHdgoylsiu&#10;14M43VUv9YWyAYoSG713vhz4Q32oDdJCT+FZnx0+HcvhHRrK5FvjzGIJxWUcRCdRRRpOhUjT5mcU&#10;niKCQYdyKkTVYH/5aD8DXOlG7k0bCOVb9a60rHMdKL1G6GlM+B8tcwHuEPErU4Xd6nJlJ/GlygdH&#10;5jED5qTzMH5jmsL+2buNOTn61NFrhb/WoT9KoDZHPNJuUIMfjWfHq8DfeJH41MNQt5RkSAfjQBZc&#10;DrwKa5LD5v0qNZlk+7KPzpWLbfvUrICWMjYOKVOn40wONgGelOEgx0qXoO1yUAg8Hvmp4QjckVUR&#10;1LZBNWraTB3KPwNZyY47l1NP3pkUv9mEHLJmrGlToSA1dTpel218nEan8K4qtf2W53UqHtdmcjHp&#10;zq2Ap/Kp47CZQVGR7+ldzD4O3spWMY9hV628DmQf6n6cVyyzGmup2Qy+ocBDLq9iQ9peTJ67Sa2d&#10;M+J3xC0IbbHXJ/8AgbV1p+H8u3/U/wDjtU7vwDIvP2b9KUczp9y5ZZPqiTRv2oviFpBVbxhOF65r&#10;rNH/AGyY2wus6WR6lRXm+o+ERFuJhI/CsO90Lyv4cfhXbSx3N1OKpgnHdH0jo/7Ufw61PAuZRESo&#10;zuOK6XSvih4B1pAbTXoMnoC+K+NLvSyjZA6VVZ723x9nuZEx02ua74Yts4p0LH3VDcabeZazvYn+&#10;jg0SWRwSuD9K+F4vFvivTiPsfiC8jx/duG5/WtfSvjr8TtEkEkXiW4lA6pJITmt44lNnO6dj7Ikt&#10;D/dqKS228ba+atD/AGxfG1hiLUrdLhfUiuw0X9tHRJ9qavo+zPUpW0a8GyOSR7A1qc/dppgz1WuQ&#10;0X9pb4Y6ztV78RM3dzXU6d438D6wvmWOvW7exkFVzRexLiPa3+fkU3yCTgDBrSSK1uP3trcxuO2G&#10;zTXsmZc7SMd6pak8pmfZWKlTjnvSNavtwDWgbZwMH+VDWpC7gpx64pJXFbUzPs7LyQT9KaYQf4TW&#10;i1vg7AKb5Bzjb+lVqFjO+zgvkj8KjMBVsgcVpfZxuzTGtznGBSiIzngU/dBFNEPTjNaBgVvvrxTW&#10;gz0AqktASuyi8HoDx7VGIt3OK0DDg/XrSNFv+6nSgDONuMAmo/IJIB6CtJ7c7RwM0z7P3xTSF6FF&#10;sr/CaKuSWZbBUH86KfKyrH9VCaYCPuiiTTI9mCtX1dOuKSRlbtXi8qPQTZyniDSYShDR15X8QvDc&#10;DpIDED+Fez61EJFNcJ4v0gzI+QK4cXRVSD0OzC1XCaZ8x+JfDzxat+6tfl3elehfDXRxHFHuiGRj&#10;jFWtc8LBr4s0Wfm64re8L6clntyuMeleDh8JyVrns18Vz0rHZaHpafZgfKFXbjSI5E/1Y6elJoc6&#10;La4FXXuAU4r6GEIcmp4blLmOS1/wrBeRMrwj8q8v8Z/BXT9adv8ARF+b/ZzXur27THBWkj8LJcNu&#10;aL8646+Cp190dVHGVKGzPmvS/wBmzTo595sU/wC+K6zQ/gTZWTKUsxkf7Ne523hGINu8hRV6Hw3F&#10;GNwUfgtY08noRextPNa8t2eeeGfh1BZooW2x+FdrpfhSCNAPJ5rYg0pI8bYvrWja2kY7V6VHDU6a&#10;skedUrynq2ZCaBGgyIx+VU9Q0NChxGPyrrPsi7M1Uu7SIpyBXRKmrGSqO55P438NQS27hU9etfOP&#10;xT8N2tpqTFoFyG5IFfXPivS0eJsDnBr57+NXhklJJkT5uea+azfD3jdI9/K8Q1O1zivA93p9oojy&#10;uO4rso9WscbldePevB7zX7rR71oxc4wexp8fxIvY1LS3Zx6g14NLFxguVnuVMJKbue8x67aPNgSg&#10;juM11Hhu5t2Ksjg5r5XT42Q6fdZnvVAHYt1r0X4f/HTR70IBqSM3oGrtw+OpuWrOSvgKqifUnh2e&#10;P5cHgdK7LS50ZQBya8K8HfE2yuEUreA/8Cr0bQPHNtKgUTA577q+mw+KpTjufOYjD1IPU9GtmVtu&#10;DWnbAN1rkNG1+G4xiQH6GuksrtXwd1ejCSZwSTT1NJYxt4pGjUd6SOX5RzTy6elbXRlqiGSBNvSq&#10;lxbxgcir0jKc4NVLuVduKiWxcW7mReW6FT8tc3r0YjG5BzXS6jdIiHBFcl4l1AKny4rCpZI3gm2U&#10;47xVf5jmrS3KSj5TXH3eq3Qn2xk49q1tAnubkrvzXNCrd2NpU7It6mkjA7Sfwrn7qwuy5Aya7aDT&#10;nuF+ZOtSr4Zjdtxi6+1XKm5O4o1FE4zTdHuWcDyzXX+H9IeKMMymtXTvDUMfIj5+lbdppEcagKor&#10;SnR5TOpV5itaWziLHNXbe3bjK1agsVT+GrAhQdq6FGxg3cgitwtTeSfen7Bml9q01EVJ7YkZIrH1&#10;bSUnQhk6itLxH4l8N+FdPk1XxHrVvZwIuXe4lCgD8a+Zvj1/wU5+Evw/t7jT/AdudZvUGBKTtiVv&#10;r3rjxWLwuGVqkte3X7jehh69eXuRv+X3noPj/wAG2Iilu9QuobeFUzJJOwVR+Jr5E+Pf7Tn7N/wo&#10;upra21n/AISHUoyQLPTcFA3oz9K+ev2nv21fi/8AHrVHOreIZrWx24TT7NykQGe4H3q8BvDNcv8A&#10;MQTk8keteVKc8TK8Y8q89z2aVGNCPvSu/I9g+K/7cXxf+IsUmi6BeR+HNJcECz0z5XdfRn6k/lXh&#10;PiCG71Bnuri4eWWTJeaRiWPvk962rPTdo3dT71a/sOSZCoA/GtoUIxd3qKVV9FZHlmp6HNglgTg8&#10;571jXGjTqzMnA969cvPDJlhbMPNYF/4SP3RGSD1yK64yOaSszhLSwaNwO9dBpNsV+Yx9K0W8LyRM&#10;GWPp14rQ03w/8+7sOo9apMhpl3RYfMRcius0aBmZAq9Ky9F0dwVXbz9a6rSNM2SIB2NNvQpJ7nMf&#10;Cyyb7b4jwvXXpf5Cu3h0879pBx9K574RWWbvxIM5/wCKgl/DgV3kNo2NpQ/Wm3qEYlCHTQP4eKsp&#10;pjB+QT9a0YbJQQCM56ZFW105sBsfSkm7hYyItNUEuVzUi6aR0HA64raisIt21VO4VNBprHOVHH60&#10;72Ia1MT+z1cHyo+1PTSnBACc1vJpLEFUTkdqlh0hnAZ1OfQCmmhWMFNJY9VxjrU8WjtyAuFxWnrF&#10;xoHhezbVfFOr2un20YLPPdThFx+JrxX4m/t/fBLwcktn4GtrnxNeREjdarsgU+pkbjH0o9BdT1+3&#10;0ORzhUP5Vz3xA+KHwu+Fdgbvx140s7MryIfNDSMfQKOa+JfjJ/wUW+KXjFpdPtvFcWiWeMDT/D67&#10;5SP9uU8flXz34g+KniPV7x7q0ysznL3d5KZ5m/4E3Apq9iXJXPt/4n/8FHdE05ZIPhn4SEigELqm&#10;ruIox7hepr5j+LX7Z/xA+IM0tvrXje+vUcn/AELT2NvbgemRya8Wu577VZfO1O9lnc9WkfNRGAI+&#10;FWnbuZuTZp6n458R6mDHBP8AZIzwUtxhj9W6mskRbmMkmWZupY5J/GpkhBpWhYYxT91LQlorlUXo&#10;KQqw4FTtCeeDUbxsr0E8pG4JHFMbI4HWpOhxTGOBuJoEkRtu3Z4qLpyakL4z71Az5qogNYj0z+Fb&#10;vhf4Qahr8Kah5R2SncMiuemdlUlfWvuf9nz4GDWPhNoWtG1GbiyV2JHXNc2KqypQTXU6MNRjWm0+&#10;h88eHPgCI9rtZFn7ZFd94c+ArDZmwUFuvy9K+lLD4K2kDqqQ8jqNtdXpHwrtodsb2qkeoWvOc6kj&#10;0Y06ceh4N4V+ByRBYktAfUgda8q/4KL/AAzfwt8ONGvVt9oN0VyB7V986H4BtINqizx7gV83f8Fc&#10;fCpsPgnokyqQv9pY6f7Nb4anNV4tmOJcXQlY/MtrJiuetN+xuOoH5VuPp+F4Q/lUT2DDqp/KvdPD&#10;Mf7M/wDdqN7U961ntDnBWo2tSvVc0AZE0GE5FOWEbRV29tysROKctngDI6igDPMLHpSFHP3WNaDW&#10;o9KY1rnpQBSWeWMcOfwp41K4T7rH8ane1U8BKgubbYm8CgCeLWJgMtU0eux91qgLY7BzR5LDrRoB&#10;rwatA5xuAP1q5BeRn7sg/OucET4yOKfEZ0/jP51k7WGjstOugH+8K7Dwlq2xgrH+KvKLXUr2B8xt&#10;ke9db4R1yYTxrMvVua4MXTUoM9DB1OWaPoXwbp8OrBUXBJ6ACvVPCPwVvNXCNHaFwcfw15B8HNat&#10;4NZtluT8hYZye1frL/wTG/Z1+FHx61+Gx8ZeLLexgjhEkUGQGuG9ATX5nnOKxVHERpUnrJ2V3ZX9&#10;WfpWWU8JLCSxFbaCu7K7+5Hxjb/svazNb+ZHpjHjshrmvFv7P+p6OrfaNPZQOmY6/oRg/wCCc3wJ&#10;FqIrQSFSvD4BzXlvxy/4JGeGPGGjXH/CF67FHOUO2K5iwD+I6Vn/AGRxdQfPKmpLykmTHPeFq75O&#10;Zx9Ufz0+M/AX2RmiMOD34rzfX9A+z5xH06192ftZfs8L8KfF2peGb1I/Os7h4pNjA4YHB5r5L8e6&#10;PBbSukePwNexlGZOt7r3WjXmcObZbCkueOz1T8jxrVLHYSMc1jXVsdxJFdb4hiSGRxjJrm7ry+cg&#10;ivtaE7q58RXhZ2MS5jUHBHNUpowOlaN+y7un41QlIfkcV3Q0POkncrMg9ajKenFTMNpprLmtSbWI&#10;tzIQuCCOmDVqz1vWdPffaahMnfh6h25GSeaPL96E7COj0b4zfELRGza+IJiPRmzXX6J+118RdM2r&#10;dus4GM7+9eV+V/s03y/erVSXRisj6J0H9tuEjGtaEv1QV2eg/tU/DXWNq3MrW7Hru4r5D8sdjShc&#10;AMev1rRVpxJ5Efc+mfEjwDrkamy1+A56ZfmtiKXTLpN9tfRMp/utmvgW2vb2zIa3vJUYdCjkVtaZ&#10;8TvHukOGsvE1yqj+EvmmsQ+qFyH3EbQfw8/SoXtpFHKV8o6F+1b8UNI2JNeJcKvXzBnNdloX7bF8&#10;qiPXNBVveOtY1oEezZ7y1sw421EbXHJNefaD+1r8OdZIN4Wtn7hhxXW6T8Vvh5rqB7PxBbkv0DSd&#10;KtTjbcnkaNGSHAzimsmev6VZgu9NvfmstRhkHosgNOe2yNwGfpWgku5TEOPujFN+z/LjdVxrd2OD&#10;xSPbbSBijmsxX6FJ4mAGaKtTQuMBiPxoqrsR/UL/AG7Fj76/nThq8bY/eZz05rx2z+KdvOQsVz16&#10;V0WkeJJr3BWTOenNfMQxcJuyPcnhpR3O8nvImQsxzWJrCwzq3yim2007r8z5qK8Z9pGfpWz96BlF&#10;WZzWqaTA0hYoPyrGvJ102TYK3NWu2hLBhzXI+IdRhkkKbufY15tZxiro76SctDd0nxUGby0bv611&#10;Ol3DXqV5r4Wtp7y5BGeWr1PwrpkioCwrbCylUWpliIxga2m6WGAZ+TW3a6V8mcfpRpmnqCARxWvF&#10;bhV4r0oQPPlIqLpqr/BSmwjC421e8v3pjLnrWnLYlMz3tQnQUJGV7VbkjA7VH5fvSUbDBfmTBqtd&#10;oNnWrgQ9MYqteINtEtgOX8UoFjYg/wANeGfGBGltJPLQk4PavevEVt5kLZ5ryb4i6Ss0bgpwVNeP&#10;mMHOnoengZqNRM+BvjlrWo6DeTS20RHzHpXk03xs1mONkaE8cV9efFb4SWHiKSSI2uSSe1eWyfsf&#10;W147MbU/N2C18FUw1VVGrH3uHxdB01dnyv4t+IvirVrktZs6t7E1vfDDxn49srtJXeYke5xX0T/w&#10;xbHbDzTaYx935agHwEbw62FsuF/2eTQ6dWMfhNViKEn8RW8G/HPxTosKfbJX56c1614E/aoHmx21&#10;zd/Me2a8n1jwUkVkwWDbheDjpXlWtXmoeHdaUwM6hW9aKWJr0ZWTM54XD4lbH6b/AAq+LsOtRxst&#10;wCWx3r2TQPEwnjRmfj1zX53fs1/FmV1hWW6ORjOTX198PviBb3lvGqzgnHc19hlmP9rC0nqfH5nl&#10;/sJuyPdLbWEYct+tSnV1PG79a4ex8RM6DDGrkeovKOHP517saqex4nsjqf7VT+8fzqreatHtzu/W&#10;sH7VLuzk1FdzTmPqaHMOQb4h8QrDGcNz9a4PWfFiyzeUZB+daPilrloWIJrzrU7e+k1EYBxmvMxO&#10;IkpWR34ejG2p2Wk4v5NwXNdz4b0YbFYIM/SuU+H2kzNGjzDn3r03RdPCxgqK6cNFtXZhiGrtIns9&#10;OXaAEFaEemLx8gqxaW6qgOOfSrSxAV6EY6HE3dleGxVRyKsRQIo6U8IM9aLieC1iM086oijLMxwA&#10;KuyQrimMDqaTYvXNeT/F79s74JfCWGWG98Qx397GMfZbJg5z7kcCvkr43f8ABTH4geLYZdL8FFNG&#10;tXyA0JzKR7t2rza+a4WjLlj78uy/V7HbQy/E11zW5Y93p/wT7h+I/wAcPhb8K7R7nxn4usrd40LC&#10;384GU/RRzXy18bP+CpsNqk2mfCnQwCcqt9eHke4WvgbxX8UPFHiv4z3Uuq6xc3THRkZ2mmLclzzz&#10;RPdzzndIzGuCdfMcVu+SL6Lf7/8AI9KlgsFQ1fvv8Duvi3+0p8TPirfPc+J/Fl5dBicRmUhF+iji&#10;vLNXuLi9ZmmkY/WtFoHfOFJqGSyz90fXNFHCUaOqWvd6v7zedaVrbLstEcnf6eZnJNU10bD9M12E&#10;mlEAkx8/SmQ6Iu/5lrqWhg9jAs9HZyFMePwrSttKBf50H4VsWujNuUxr69avw6KikN5fA61oS4u5&#10;zkmjJIhRYvxxVC88ORnDvB+AFd7/AGVGV5HU9qZJomXIJyB7UJiseaSeFWMuVjAB6gmnWfhsLmTb&#10;jJ4FegP4cSRiVUH3NRJ4ejQ4kiJAyBinzaE8tzmrDRAo+WMg8YIrd0vTCJlIGea1bLR1U7Wj+nFa&#10;Wn6JGLgKCR7Yp8w+XQ4X4RaeDdeJVCgH/hIZuT9BXcRWD58sDp3rH+EWlB5fEj7cZ8RT5z9BXdQa&#10;UQQQM7qHLUmOiMuCwIxmMNt6Zq3Hp3msFxyDzxWpbaHIz/u0LZ7VmeO/iH8L/hFpjat8SPHemaTG&#10;BnZPcjzHPoEHJpKpqDhoWrfSyXO1everceheXCZJVVVAyXY4A/E18yfF3/gqD4R8O28lt8GvA0mo&#10;kAgazrkn2a3z6qp+Zx+FfJ3xn/b0+LfxU82y8TfEO9urZif+JXoebO1A9Cw+Z60ipMxlOCP0B+Kf&#10;7W37PXwckax1vxrHqGpoCP7K0YefKT6Nt4H4181/GD/gqV4weKWw8EaJYeGbdvlju79vPu2H+zGv&#10;Cn618Val488SX5ZNPkj06Fh80dpkM/8AvOfmb86xCN7M8hLMersck/jWii0Yupd6HpHxH/aX8WfE&#10;LUZLzXtV1HWpmYlZtWuD5Q91iX5R+NcJq3ibxDrvyajqshjH3YY/ljX6KOKpBcYISgnAzVJJGTux&#10;0SADAUeuRT1UN0aoxISOBilRwf4gDmhj1ZYEKv8AdWnjT8gMRUcMpPTitKwYSgIw59axlJxRcUmQ&#10;RaY2NwQ49ae+myZx5ddbofhXUNSANpp8s+egijJrSv8AwFrlnD5tx4fuowOpaEiud19ToWHujzee&#10;xKHofeqdxbhWyCfrXVa5Zx2xKS27Ie24Vz17sQ7e3atqdRswnTsZcw2nrzUUjKBgmn3Uy72IxmqM&#10;05Oa6VqYsdJcDkAdOmKhaTNRvPt71A95hcgVokQ9CSeZguSDiv2B/ZK8Gw3n7NPgy82DD6LEzHb1&#10;4r8a77WrC2TEt2N391TzX7hfsXQrefsm/D+6CZB8OQ4z34rjxsbxj6nbgnab9DRPg2GKQlYBkdKs&#10;23hvbtURj64rrJdP+fOzmkTTgMZUcdKwjTVjonNsybbQ1jIAQZHtXyx/wWA0bf8AAbRU2f8AMYxj&#10;/gJr7HgsQRnHNfL3/BW7TDN8BdHJHP8Abaj/AMdNdNGK9ojmrO9Jn5Yz+HnHRD+VU59CYZz26cV6&#10;DNozrwEx9RVK40YHqg/KvW5DyeZHAS6K+Mkc/SoH0d2H3a7uTRUHGzP4VWm0FHGFAH4VLi0Ve55/&#10;q2mlLQsVOR1qSOxBRcqT8orpfFGjJDpUjqvORn86I9DP2ZXCfwDtS5WI5c2ZPOB+VNexyQNv610j&#10;6NkYKfpVd9Ff8ulKzA517Qg421WvrMLbMcfjXSSaRJn7pP4VT1fTXhsXJj/HFAzGjshsGRnIprWg&#10;3cCtiHTpTEjhcErSfYTnHf6VMgMYWDEkAVJHpJY4wa147Eh8Yq9aaYC+MCsZysjaELsztK8MyXH3&#10;Vz+FenfBn4Ian428TWekWVuWknkCxgr1rP8AC+lQROjMoPtX0j+xjcWVn8adASYAobtQRxXyXEGZ&#10;YjCYGrUpbpN/gfXcPZZh8XjKcKuza/MwPiL8G9Z+A+u2th4ltvKaZAyZ717t+yx+1FdfDC9t7qx1&#10;QRmIgqd/Ssn/AILC6va2fibw1e2ihPMicYHfGK+QdJ8eX1uAY7hl+hr4nA4WpxPkFKviN5X/ADZ9&#10;ljcTS4ezmrh6S91W/FI/cz4b/wDBZ7XPC2kRWi64jlFwVlfdn8zUXxd/4Lu+PpvDs2maDqtpbPLE&#10;VaWCP9507HtX4s2XxP1hU4vH/wC+qll+Id5P889yx9ixrTC5PnGBj7Onip8na5yVcZktd88sNDm7&#10;2PY/2kv2lPGPxA8R3niH+0JWNxIzylpCSxJySc+vrXzf4o+Jl5PcPHeTOpPvXR3filbpTvbIPXJr&#10;kvF+jWWrI0iBd1fRZVh6WEajOPzPHzSvVxacoS+RhXvi61uCT54P1rLu9VWVyUkB+hrG1/SZbNzw&#10;2PasOWa7hJEUrD8a+zoxptLlPi68qidmjpri4Dck1XZl2965f+2dRiYqJM49alj8U3MeBJGD+Ndn&#10;KcnOdCPmPJpMH0rIg8V27/62Ij6VZi8R6a4/1mM+oqrMV0y9RUUd9aS8pOp/GpA6NyGB/GjUgWms&#10;vcCnUm4/3aAE8v3o8v3p1FIBNi+lN2n0p9GR60wGYPoaTFSZz0pr9AKAI+25Rz9algury1fdb3Do&#10;eoZW6UynIoPJp3sBraX4+8aaId1j4huF9t5rqdF/aW+J2jYH9p+co6iXkmuBZc0m3p+tUpSj1FZH&#10;tuhftl65BhNZ0dXUdWU8mux0H9sDwLqAVdUtpICep218w+X70bA3DcD2rVVZoXJE+yrP46fCzU4B&#10;cDxFEg9HbBor40kQA4UsPxoqlXdg5In9RXw6+Jcer3Ee2fPI4r6H+H+sRTwI4P51+cv7Pfxdlu9T&#10;itZLgFmIxzX278LvFol02Ih8Hb61+dZXi3zWkfc5phOTVHvdjfREA7h+dSXVzAU3EiuGsfErPGD5&#10;hFOvvF6RRYeQ/nX0yxUeU+c9hLmJfGWoxQQuyuP96vN5NcS91Ixb+p6Zqv8AFH4kJZ2MmJf1rzLw&#10;B43u9d8UBUlO0PgjNeDi8dF11FHs4XBz9i5H1B8NtGE0aSFRnNep6LpXl4G0YFcJ8KYw2nxnbz61&#10;6bpqDZX0mDglSR4GJk3UZct7by+MVaVc8CmR+vapY+9ejFWOEdhduNtRFQ1PZsdKaSB1NEgW5BIu&#10;etRquTg1LJ2pin95mpNBarXgGzirDEjoKilGUzSewGFq0RkiYEc1wPi/RWukb5c16TdQh8gnrWLq&#10;GnRuSCgxXFXp88bHRSnyO6PDdQ+H5nut7xZz14q1b+B7e2wGgA+gr1K58PQEbhGM+lZd9piw5Ypx&#10;Xn/U4wd7HesVKStc4m48G28luR5Q/KuG8Y/D2GVjsi/8dr2CRY1U5ArH1O1t7kbmUVhWw0JK1jal&#10;iKkXufOXiX4anyXXyODnIC188/Gb4Takl81xbWzDHTFfe+peG7GaMsEHPqK4fxZ8MdP1SQg2St9R&#10;Xi4nLm9Yns4XMuR6nyN8F/C/iPTbmNEjdfmHY19ZfCSHV4/LWfcfWs3SvhJb6c4lghC4/wBmvTvA&#10;Oh21nsOwZ78VeAwtSnP3iMfjIVY6Hf8AhOzuJIEMmTXXafpMjLkrVDwxCmxAqjFdbY26EhQuK+uo&#10;w90+Uqz94zRoncClk0XcuNldDHaIV5FOFnGeK35EZc7PP9c8MfaFZQtc+PAAa4DvCPyr1q40qB/+&#10;WdVhokYbmMD61jPDRbuzWNeUUc14c8OragIYsfhXV2Fj5Shdv6VJb6cEwoXHvXP/ABD+Nnwu+E+n&#10;tdeMPFdrA6DKwLIGkY+gUc1pelhoXm0l5mf7yrK0VdnWRx7R0qrrnibw/wCFbF9S8Raxb2cCLlpJ&#10;5QoA/Gvj740/8FQZVWTTPhVoiQ9QL+85b6ha+U/ib+0Z8SPiTeyXfijxTdXW8nCNKdg/4COK86pn&#10;Cm+XDQcvN6L/ADZ6VLKKr1rSUV23Z90/GL/gpF8MPA6S6b4FhOsXi5Cyn5YlPrnvXyX8af26fi98&#10;UGlgufEclnZuTts7JiigehI5NeFz6pd3PLv161WO8n72frXDOGKxbviKja7LRf5s9GnRwuFX7uN3&#10;3erLmseJ77UJC000jFjlmZskmsw+bcNkufxqYQ7nwRT47QtxXTRoU6UbRVhVKkpvU5GzjU/Gq9iH&#10;JXw/Cf8AyI1dSsD52sv6ViabZn/heGouBj/in7ft/wBNHrsEtGmfO3j0roey9DKKunfuUFtGIyFw&#10;KetgvO1enqOtaSWXO3BxUy2G1S6r+dIEmYh00k4K1KmkFVDbf0rbjst6hvLqylgzBVIGfSgdkYtt&#10;pA2AuPyq7BpGMt5eQe1a0Wl7/lVSDV6LTGJ+7ke9F7MVjDh0oY/1RAHtUg0Lci8dO9dEmmHbwnH9&#10;2pYtHfqkYI9WquYlRVjmDoe7PyfmKB4dJXATn3FdemjM/wDBnd69qt2nhmab5EhJPriockkNROOt&#10;vD4Vd5TJBwK0rLQdkgf7Ng/Ws/4q/HL4BfAuES/E/wCJGnWlwQfL023k865cjssaZNfNPxq/4KrL&#10;p1pNF8J/BVro1qMiPXfFUuJH/wBqO2X5m/HFaRjKexnKcIrU+hfhhosVlp2valqc0VvAviG4LzTO&#10;EXjHc8VxfxP/AG4v2dPhpdS6Pp2tTeJdWhH/ACD9Aj80BvRpPuKPqa/Oj4lftb+JvHzXEeu+KNc8&#10;SCe6edoLq4NnYiRupWCM5Yf7xrzbWvHPinXoTZz6kbW1PSxsUEMQHuF5b8TWnsru7Zz/AFiysj7A&#10;+OH/AAVH+JmpPLpPhnUNP8I2zggQacBeX5HoW+5GTXyn4p+M3iDxHfyahbwyfapGy2o6ncNdXD/i&#10;/CfQCuTjto0X93GBkfjmpI7Uhs5/GtYxgkc8pybuN1G91HVrn7RrF9LdSf35nJx9PSoViO77uR6V&#10;cFpJn1z3pVtTnhafMkTyyKYRu+Ka6lf4RVx7d9uGXFVpgR0FCkg5e5CxUcimM2aWQ4+Wo3kAHWrJ&#10;F3gcEGjzPn+7UXmYGc5PtSeZ82d1AXsXYpgGGG5rV0V3NwijnJrAjl/eYzWppV+sNyr/AN3tXPUi&#10;3E2pyVz9pf8AglX+3d/wTF8D/Bbw98L/AIw/Ae10jxJbQiPUteutNW6iu5f+ehY5K59Ogr7Y1T9o&#10;7/gj3430GeLVbjwNLbBP3iNpaKSPbABzX82mi+OJ9NCmK62+mD0rbPxmu7SLK3AOF65rlVfEQXKo&#10;J/I6/quGn73O0/U+wf8Ags/b/wDBO/V9e0fVv2ILGWC73SjxAIY2S1ZeNhQN3znpX5160j5YHJI6&#10;YrovG/xjsJ42OpakGYZwqnJry/XfimbgsdLslGejyf4VrQjWm+aSsY13RhHljK/qaF05ydybf9om&#10;sfUvEGnWXyzXKlvROa5vU9b1jVGYXF2zA/wrwKqLpN1M3mttUe/Wu9JLc85ts1L/AMandts7X/gb&#10;1l3Or6vqDFXmbB/hQYq1DpEOcTHcav2tlGg8uKNR9KtySElJ7mVbaLcznzZFC47nrX76/sK2JX9j&#10;v4eKx3Y8OQ8mvwxs9NEijPUnmv3o/YmsEt/2Pfh6VX/mXIf5Vw4qfM4o9HBQcXJvsdjcWm1s549a&#10;ILYKvTP1q7cwktsAFC24GMVUErDkyGK224wK+Zv+Crdl53wF0mQqf+Q4nH/AWr6mjhycCvm//gqf&#10;al/2f9LIH/MdT/0Bq2gkpx9TKa/dS9D83bjTWLZKVRm07rhK6i4sjVGezwTgV6p5JzcmnIxzsxVe&#10;XTEaTgV0T2JJ+7mq7WDbj8lFrh5nFeNtOEOhzPgdR/OprfTXNrGNoxsHatDx9aKPDU5I7rn8xV61&#10;08tZx4I5jH8qAOfk0tQ5DoKgfRQ/YcV07acd27Gary2GScDFLlA5iXSNo+5+lZniLSVj0ed9ucLn&#10;p712psXHysAR61k+LbAr4dumI6J/Wk4qw7nOW+i77OJtuPloPh4EZK4NdNp9gHsIWKjHlDHHtT5N&#10;OU84+tQ4RGnocqvh94+SMmprbTZY25jrojpyDHyCpI7RVGFTHocVhOndG0J2KOmzNbuAUx9RXrP7&#10;NfiT+yvivo935oAS6U5PrXnkdnEeZFGfaul8BSW2k+IbXUIxhopAw5rwM3wCr4OpBrdP8j6LKce6&#10;GLpyT2af4nqH/BVTxeNfuvDEhlBKpJ0P0r5Qsb/IyG6e9e5/tC+G9Q+Obae0OupA9luC+YCc5rya&#10;8/Z1+JWl7msbiC6Vemx8E15fD+WPB5NSodr/AJs9TP8AMVi83qV11t+VipDqB2/eI/GpP7UOM7zW&#10;df8Agn4laMpF94bnYf3kGazJtQ1azBTUNMnjI6hoyK9GWEd9jzFilbc6P+1JPu+YceuaRtWydpJI&#10;rmf+EihB2uxB96f/AG3A/KzD/vql9W7obxPmXdaEN2pJx+Vclf6ViYlehPHFb7ajFIuN45qlcmNn&#10;Bxxurqo81LQ466hU1ONu4fL1F4iOKje3Ruoq3rC51yRV6bqYYga9VS91HkSSTKT2i9RxTDbMv8VX&#10;GTtjimGPL7ccVabIaKZWdP8AVtipI73UYfuzMKkdMHgc+lJ5ZYdM02ySaHxJqcIy7BvrViHxbKf9&#10;dCKzTDk7QOKgkULJtqtAOkh8WWD/AOuJX6CrcWt6dPylz/31XJpCGj3CjymX+M/hSSA7NbiKUYSR&#10;fzorjBJdIfllb8DU8er6nAOLgn60NWA65DxikfrXNw+Kr+P74DD3qxH4uA5ltyP900WYGwzgPnNS&#10;K3yVlL4isbjkvtPvV2G/gdMLIp/GkBa3D1pcj1qFZo26YP0NOWbd/DTAeDx83FPwnqaiEoP8NKrf&#10;PmmpAOkVTjDUU2TtRUgfsR+zNeamPEEU9yW++OPSv0f+Du6bR4ASclRXyV8FvgXPpmpRzpaH7w6J&#10;X2f8JfDt1Z6fHFLHjCjHFfmmA5p4i62P0fM5RVJJ7nXCaeCLqazNb1omFkBP1rrF0CS4ttnlnPri&#10;sLW/BF06MY0P5V79SNS2h8/TlTctTxf4n3M97bvGC30qh8E9Dng11ZthOW5JFei6z8Mb67f/AFJI&#10;PXNaPgv4czaROJPIx74rx1has8Sps9V4qnHD8qPcvhaxj0+MSH8q9L09wF615b4EElpAiN29a9A0&#10;m+PVjxX22FdqSPkMQvfbOkhf+HPFSBh1ziqEF8vqKmF3Gf8AloBXapHK4lnePemSuAeTUP2tR1Iq&#10;KS/VW5Iocg5SYuOuc0kZHrVb7YPSgXYXpS5hll37fnVWecKuAelRzXmBktWZqGsLEpywH41Ep6Fx&#10;TJrq7jDZzWbdXCHq9Y2q+LbaGQoXx+NZcniqGQ484Z/3q5Z14o3hRk1c6d54iOWH51i63LGsLcis&#10;e48YRRcGTP41zPiz4iw2trI7TYAXqTXNWxdOMLs3p4apKZJrfiO3spGUzDH1rEk8b2LSbPPFfPvx&#10;q/af03w9dtbtfqCTx81Y3w8+OA8YTJ5V6PnPrXzlTNoe05Yn0EMpqKnzNH1PZ6tbaim5WGPTNSm3&#10;t35OD7Vwfg7X4pYlzKenrXWR6jEEDeZ+tejTrKpG7OCpScZWRZe1gTKiMYq5ogWKdQq8bq5XWvFU&#10;do3Djjvmjw748tGugGkHXsaI16cZ2B0ZuFz3LwlIGVBn8K7TTRuZSTXmPgrxJbTxI6OPzr0LR9Rj&#10;cAhuPrXu0JxlFWPFrQkpG9GuMVLtTOFHNULzXdK0i0a+1bUYbaFFy0k0gUAfU14h8Xv+ChnwZ+Hi&#10;z2Ph68Gs3sY2hbdv3YPu3eqxGNwmDherJL8/uJoYfEYmVqUbnvkpjjTfI4Cjkk8V5d8aP2tPhH8G&#10;LF21LWor+9DbVsbNwzZx3PYV8Q/F/wD4KBfFr4kvLZw60dOsnJC2tiSuR7t1rw3W/FGo6vIz3F5J&#10;I7Nli7ElvrXj1M3xOIdsNDlX80t/kv8AM9ijk8abvXl8l/mfTPxq/wCClPxJ8XJLpng9U0WzfI/c&#10;HMpHu3avm7xR8RvEXiS9kvdW1WaeZ2yZJpSzH8TWCzySORvJPoTUJjLNurkjhnUnz1pOUvP/AC2P&#10;QTp0Y8tKKivLf79ySW5uLn75J/Gogkh65NSwwt1qaK3TPIruhFLRIylNvVlZYsnoTUq2oyM1bjt8&#10;dEqdLQEjNWrGd2UlsmbkEVZisuwWrsdk0nCKKtw2LocInPvV3sxHC6Ja+Z8dNWi29PD1r26fvJK7&#10;WHTnR6wvDunMfj1rQZjx4es+Mf8ATSSu5i04cIsfPqTTbtb0JgtH6mVHp7Z+7n6irEGnyFdrYrWh&#10;07nLDP0FWE03zFw3HzDpUtplGRDpgZQHQfhVu30kqd5jHHSte20pjwU71ettKXJBXODx70nNCszG&#10;t9MZmG1ce9XotG8w8Llvet630MC1NxL5cMCDLyysFVR7k8V5P8Wv23/2Zfg482ly+Mm8Q6xEMf2P&#10;4bj+0vu9GcfKn1JqVJydkrg1GK1PRodGeTaDET9Kr+KdY8K+AdLfXPHviaw0eyiXc9xqF0sQA/E8&#10;18G/H/8A4K8/Epy+k+BbjSfBNs2fktlGo6o31x+7iP1NfHnxM/af8efEjVZNZ1u9vtWvXbK6n4jv&#10;DcyL/uxcRp+ANdEaM5bnPPEwjsfpj8Uv+CoPwF8HQzWfwo0K+8Y3kJPmX7MLTT4j6mWTG4f7ua+R&#10;Pjz/AMFTfi/8RRPpX/CfyadZuNp0bwbH5Skej3T/ADH6qK+TNY1zXvEjiXxHrM92Qcqkj4Rfoo4H&#10;4Cqu3YcBMDtit40IxOWdapM6rWfjJ4rvrp7jRVXTWkYmS6EjTXUhPdppMtn6Yrmrm6mvZ2u767kn&#10;nf78szlmPvk1G24npzTQTgnIrayRj7zROrfLgHGOmKmV1PJJzVRXVWyTTxcoRnFTZiS0L8RjON1X&#10;4rfd93BzWLFcoOrZ/GtjSWkupktoTyxwOamd0i46M0rTRvPUAnGO1TyaK6gsqgD6V98/se/8EB/2&#10;r/2lvhhp/wAWovEOiaBpepRebZrqUjNK6HvtTOK9F8Wf8Gz/AO2BYWznw9498L6g3Yee8ZP/AH0K&#10;w5az2TNlOj1aPys1G0+zgnBNZN0Rnha98/bY/YW/aF/Yi8aweDfjt4RfTnvo2l067jkEkF0oOCUc&#10;dccZHbNfPl6bhZ2XaeOmK0insyJtNXRXnbDEg8VXkcBOopty0wbJBx6VWmmJG3v6V0pXMJMf57A8&#10;UOzDvWdd65p9gmbm7VQP4QeaxtQ8fQoSthA0hHRm4FPlZk2ludS1ztcEsc1FceJ7PTQTNcovsG5r&#10;grzxPrepkp55Uf3Y6hi07UblsyH8XquRdRe0d9Dsbz4o7P3enozkdGbpWVeeO/EWrEwNckA/wRVS&#10;tNBt0Aa6lZiew6VoW1pFFhYYlA9QOahqK6Fp1HuzH1eW/toxPccbzwScmk0KKK+gaafLAPipPGyG&#10;OyhY5wXPJp3guNpNMk7fvT0+lV/y7uRb95Yu/ZowNojAHrSiIE4C1aWybHzN1py20akcH6VFy+Vo&#10;gS2yOE5q9Z6fucbRk0sUJBwAOav2cextwHNZznpoawgupd0fThg7lHtX7vfsfWgg/Y++Hqrn/kWo&#10;T09q/CyymS3h3ZGa/d39kJWk/Y2+HEysPm8MwZx9K893lWVz0ocsaLOllhO8HFLGm6p5k+empHIO&#10;mK9GCOWRJDD82R1r5y/4KmRAfs/aWPXxAn/oDV9JwodwOPrXzr/wVMjY/s96Ww5A8RR5/wC+Gqt5&#10;w9SHrTl6H543Vv7fpVKW2z0HXrWzLHu5Iqq0B5xXsvY8a7MiS2B4AqvLaFpCM4rWliPsKrTwlW3A&#10;UrA9jkfiLbeX4VnZgD93p/vCtGytN1pCVXA8pev0qH4loV8IXLcZyuPf5hWtYwsdPhGAf3S8H6VA&#10;7aGe1qR0GfwqGW1OcYrVNvIMZHWo3t1ZsFatasX2TKktAKyPHFsP+EWvXYY/dV05twy9O9Y3je3I&#10;8H6huUcQ5HPvU9BlPS4BLpFvuXjyV/kKke2XkMvFWtDttuh2smOsK8H6Cp2hVuWWnYSfQzBalsjj&#10;3pPIcYUgflWh9nGfmHQ9u9AhIPzRip5blXZSihXhl6nrmrEEwtSZFBDKODT2gUdOM9Kh1MMNNlZg&#10;A204IrCtSUoNG1Kq4zTNnwRqcupzySvLkIcYrpTKVYsG9q4D4O3S3T3e98kY6V2xLs+UTA9DXFSp&#10;ckLI7atZzlcsSXspj6/gaqXsWnXpMd7YQyD0aIc0OHBGCffNJJlF3YznGPateRGbqMxtS+HXgDVU&#10;xdaBCG77Vx/Kue1X9nvwDfgrZvNAx5BVuAa7aWTklVxioZMld6qMj3peyQvas8m1T9my5ikK6R4i&#10;B9BItcp4q+FPjvwhp8uqzPFLbwcyENyB9K98m83dudOvpXKfGXePAGoKkjYMXPvzT9lAn2suh84r&#10;banq2pZsLRppnJOyMZpbmLWbFyL/AEmdMdcxkV1nwEyPHNjJ/tMMY68V7pqmnWN2XF1p0L5bJDRg&#10;1ooKxg27nyub6HbiQY570G4iZ8rIBX0Rqfwx8EakrNcaBCpPBK8HNc/qP7PHgm7JNqZYGxn5Go5b&#10;BzHjB2sS2R7c0jRsVypr0jUP2a3yw0nxBjP/AD0XpWDf/Anx9Z/8ejRXCA4AVqOVknKBdvaqcwPn&#10;dK3r/wADePNLJa70GUr3KpmsS6t7qG68m6geKT+664NFmmBJCvyDApzIepxTUuViAilXn2qQTwtk&#10;bhg9KLWAjkTHSkKKB93NS5Rh1BpHUDkUgWpCY1C8jmo2iHWrBAPBpjgE0bDasVtrecoDYFaaRMEX&#10;n+HtWeU/fLmumh04tbxybf4R2pt3EZaPdxfdkIqSLUbyLo+frV2TTj2Heon08jgLSAYNcnGN4z9K&#10;mTxBGGBMZqubAg8rUbWvtQBpnWrXAy+PxorKksmIHBopAf14/Dr4MWluqMLFQPpXr/hz4fQWsSIl&#10;uB+FbPhrwwluqqsNdfp+kBMYSvBweXU6SWmp7OKx1SrLc5+18KIF2+UOnpTpPBkEynMRrr4LAZ+6&#10;KsLYL0IFeoqEbHB7aV9zz6T4eQP0h/Smp4Diib5YQfqK9F/s0f3BTf7MX/nkKHhafYf1mpbc4i08&#10;PNZkBEx9BWjBFNAMc10jaYvY/pUUmlj+EVUafIrIlz5ndmUt1Og5X8zQdSYY3L+tW5tJJ5FU5tOk&#10;Gc9qevUlWYxtZOcbf1pv9ryN0b9artp77s+XT4tOlP8AAfyqeZmnKi1b30kjfM3H1q0lyQM9fpUN&#10;nprAcqatiwCrVa2JduhSv7l0jyBXH+LdYe2gZw5rtryxLx7f0rkPFfh83MTrtJ69K563PyaGtHl5&#10;tT59+Lvxpm8KeZIZOB0rgvD37T8erXX2fzju6YzXcfG34Kz+J/MjRT37V5f4b/Ziv9L1QXSBgc9g&#10;a+HxU8wWJdr2PscLHL3hve3PU9J8fS6pb73lPPvXK/EvxLdx6TMyysSUOOa6jQvhfdWMCoUbjrxR&#10;4m+FY1CzKmMk7e9bVKeKnRs9zCE8LTrJ9D8y/wBqzxVr0WvSTQSSfK/vxTP2bvjw+m6jFaX91tfd&#10;hi5xX0x+0Z+yMdXtJ76CyJbBPSvi/wAVfA/xb4Q8TFLFXQLJngV4ijy3hU0fc+mjOFeCdPVH6K/D&#10;f4qWGoWkUkV4pJXnD13J+J9nFb7muB065r4R+Edz4+0i2RJbqUrt5zmvQrr4ka3aWqw3Urc9SDWk&#10;MwnTXLucssrjUlc9v8b/ABcErFbWd3z2BrK8L/Em9TUElmkMaZ/jbFdr+yZ8MfDfxB8JX3ibWrZZ&#10;mggLozjIBx6V+cP7Yv7UXiqw+L2raJoOstbQ6feyQwpA+1QobHatpfWlCFb+bYijDCzqTo7cu7P0&#10;9s/2pfh98NtIOreMvGdpY28a5YzTDc3sB1NeWfE//gt94f0OGTSPg3oAuZB8q6lqTYX6qg6/jX5A&#10;+NPjl4o8QXZuNY1+4upM/wDLaQnH0zWDb/Eu5ZgHvW3Hpk8CvboPMZ0uVS5V5bnj1aOWU6l5Lmf4&#10;H6F/EX/gof8AGH4x3bSeKvG9xNG7HNvFIY4h/wABHasTSviVd6uw824Zs+rcZr448NfEjzZUVrn5&#10;hjPPWvX/AAB4v+2shExGOvzda2pZfCEueWsu71E8ZFrlhZLsj6N0zVJbg+ZIxOf1rYjcOd2e1cH4&#10;O1pJ4I982fwrttNkWbgHPy12RiomDncsrbkkPnrT0tucYqeGE8IAasRWrlwVANaRM7lWKCQHbs5q&#10;zbWjOMlcAVbjtzu3Yq1a6eeGPftV7ENaFOG1K4JUHJ5NXU0/JBAq9baaGGMCrkFgWwNtPmC2qM+L&#10;TW3h1H4Vfg05hgnANXodJ2uNqDj1rRttIaRsgY+tS2OzZwWhacW+OmuvsyRoViOB6vLXcw6QS3TP&#10;rkVmeF9AmPxw8RAREg6DYZGOR80td3Jo8GnWT32pzxW1ugJkuLqYIigerHinOa0XkvyJprR+rMGD&#10;Sst9zoOTV220PeQFiJPoBXkfxW/4KGfsufCy4n0PRvEE/jDVrfIay8PIJIY2HZ52wij15r4++Pf/&#10;AAWG+KGrtPo/hLW7Dwva8qln4ajF5eOP9u4f93GfpnFOFOrU2RE61Klu7s+/vil8XPgv8CNMW/8A&#10;i98RtO0XeMxWc0265lHokS5Y/lXzP8Z/+Cu3hXwvaTp8IPh/GkAXbBrvjCX7PGx/vR265kf6ECvz&#10;b8c/tGfEHxrq8mtpqFxDdSk+bqV/cm6vZP8Atq4+QeygYrhr66u9Tu2v9TvZbm4f79xcSF2b8TzX&#10;VDCpfEclTGOXw6H0d8d/+CjHxP8AjFK9v4m8b6xrkWTiwt2Onacp9o4/nkX/AHiK8Q174peOfEVq&#10;+mvq4sbBv+XDTUEERHodvzN+JNc4MjhVqVNrLtBrpjCMdkcnPKTu2IsAjXciZ57+tO8pv4jUkah0&#10;IqZbVyM9aOZXsG5AEC9TmnuCc5x71ZGnSqATzTZLOVeGHH60OXYpqxTZiw2gc+tMJIG09PWpLpCM&#10;84qBpMrtJqyNUx+QnJwaQyKuR2PQ1EWX1P4UmcoCelAN2LAZScKQT7CtLTpfJlUqeR0YnmsUSkOF&#10;6GrUN6FGQ3PapkroqLtqfWf7L3/BRz9qv9m2ytbH4b/G/W7K0tRth0+S8MsCr6bHyMdOlfQc/wDw&#10;cGft3NpbWC/Em280rgXIsE3Kcda/M248bWGkorXN+i9sbuaxdT+NccAZdKt5JT/efgViqNe/uyZq&#10;6tDrFM+of2rP2z/jb+1prFv4g+OHj+78QXFijrZG6IC24Y5IUAADOB+VfPXiHxfoWmszaheRI391&#10;Dlv0rzvVPiB4r1xirXbKrf8ALODis1NE1O8cvOdmf4pDk1rGgk7ykYSxF1aC0Oj1v4m2bZTStOdz&#10;/wA9JTx+Vc3qPizWtSYq0+wEZAiGKvW3hq0UZuXklPoDhaml0m3toZZUgUYiJ6dOK2i4Rehg+drU&#10;5i03X98sJJ3N1ZjWvDolun+sO6svw7sGrKZGAHIBP0rqVERQAOvBwTkVVSfKyYRurlODT44juiiA&#10;9gKtQWZbrn86nhgZxkDNXYLVkXgD8axlU0NowbK9vZtwGhyT056VYisDwX/SrUcCbgQf1qwibfmw&#10;SPTNYSqM6IwRyXxKtvK0OCYJgfaCM/hTPhzE0uiTOgGRPg5+grV+LkTHwHZSqmFbUnXdgcnYDitD&#10;9mz4UfFD4sW0/h74X/DvVtfvftXMWm2jOI+P4m6L9Sa2Tk8Mn5mCSWJ+RAbc56DjpTJFWN8uwGOu&#10;e1fXnwt/4I2ftPeNvL1D4pa3o/gqyPLJcz/aLoj/AHE4B+tfRfws/wCCSn7I3w3VL/xxPqvjPUI+&#10;WOpTeTbk/wDXNOv4msVJdzo9nJ9D8xfDegeIfGeqJpPgzw7fatdyNiO3020aVj/3yK+lfgt/wSY/&#10;bL+LEMOq6t4XsvCGnS/MbnxFOElC+vlD5jX6W+C9H+HfwxtF0r4aeAdH0GFQFH9l2KIxHuwG4/nW&#10;+3iKaQZuJWYuBkl85qXLXQuNLq2fL3wi/wCCLfwC8HGPUfjJ491PxbdIuXsrP/RbUn0yPmYflX33&#10;pXhbwv4I+G3h3wh4I0dLDS7DSYorKzQkiKMDhcnr9a8si1eV02C4Gc8ZHSvYb0H/AIRfRy/P/Etj&#10;6fSo+2maq3K0jnJwPMPy0kYORT5S28gAUiAjGR1611RMG9SaBfWvnD/grBqUGh/syadqd1C7xJ4l&#10;iBEa5P3Hr6SgFfPv/BURGk/ZjsGZAQfFEXPb/VvSbtOHqhP+HP0Z+bNv8R/Bd6SF1HyWGcpcIVqz&#10;Fquj3YzaapBID/dkFW7/AETRb5j9t0uCTPUtGKxr34beD7rLR6V5bDoYXK/yr23c8VO5pGGNn4cN&#10;9DmoJYyNw259KxpfhxBA2/Sddv7c/wB0TZA/OoG8PeP7RCLLxYkyjotzD/WlIZX+J4kXwXcNuHDr&#10;jj/aFbVlbM2mws5H+qXp9K434hn4hweELmLUrKzmiypMkT4P3hWpY+OPEFpp0EWqeCroDyl/eQYY&#10;YxS2C6N4WxbnPA6VDJBjnHespfid4eEoW9gurVv4vNtyAKt2/jHwrekNDrUBxyAzY/nRd3E1clkt&#10;ip6j6VieO4s+Dr84/wCWBroIri1vFMkNzG/+64NZPj6PPgvUSU/5diOKbegNsh0CLOgWmz/n3T+V&#10;WZLcHBo8Nof7AsRs62qH9KteVuQlsfhREGrsp+SKYbXuKveWcZ2dKb5RYKMY64FUTdlJ4lfGBjFV&#10;dXjzpNydnPltj24rT+z5XaVwfWqWsoRpF0qjJ8pufwqZJcpSb5jH+BrGaW+CN0xjj3r0BhOWzuxj&#10;+HFcD+z6qm51EM56LjH1NekNHGsmI4+vXcc1yOJ08zaKTSPGeep7Bc0wspXbzu9RxVpo5CwCAAU1&#10;4iG5UU0rCTuUpcMpDfpUckSMcBCAB+dXGhjD5xk/Sovs7c7OfrQDepRkSQcHnP6Vy/xhVh8OtUWT&#10;5v3PHtXYtA4YruIPsK5f4xL/AMW51VNxY+R3FFkK+h4n8Av+RzsOQMyMOfpX0Bc2xfJOfx714J+z&#10;1ET4w09gMfvW/ka+hrqCVyQQpDHg5oEnYyZYFB3IDn+8aiMHJYdugrTktHjIIXPqBULWr7jthP0x&#10;QS1czyg53Jj2FN+zSuuFixjnrWkbJ1PzhVpr2wQmRpCS3oOBTbuHLcz/ALJNIn7xlIPYjNeG/Huz&#10;jt/iRFGg48lchRjNfQSW4ACoh69xXhX7RsLD4nQI64zAhBHpU31GdX4C+GPg/XvBNveapoyNLITm&#10;Tv1qHU/2dPB14zG0lnhY9Np4ruvgtoNxefD+1kVxwzYB+tdG/hW8Eoyhx64pcyGou54FqH7M98rH&#10;+zdcB9FkGKwtQ+BXxBsCxiVJ1HQI/NfS1x4bkJ+aLJ9arS+H5pDjaAdvNK8R8rPlnUPAvjbSc/bd&#10;ClwBncq5rMnt721OLixlQ+jIRX1jJojBctECCMEFc1Q1Lwppc8J+1aVDIPVoxmn7oOLR8swkzSqu&#10;wg5r1Kz8Nyy6XBIY8bogentUXxV8JaJpfjDTY9O09LdJ4yXVB945r1rSfB0cnh+xbyh81svb2qRJ&#10;Hklz4e24ATp7VUl8PtnJH4Yr1258EoWJEYH0FZ1z4MUYxGOOvFLUEjyqTQmzjYagk0Rk/h/SvTrr&#10;wZgblj/8dqjceD5f+eJo1HY86k0kjpDRXdv4TkH/ACyooFY/tF03Sli+6BWvb2gTqKlgtUj4C1YV&#10;F/u/nUwppFykRqmD0FO8vaeBUvlewpfL960UTMj2Gjy/epdgpcD0quVAQ+R7fpTXt/arFIVB60cq&#10;Aqm0DdahlsY3yNtaBQdqY0Xt+VTylKRlvpQ67KRNNVH7VqbB70nlpU+zHzFJLIr/AA077MNuD1qz&#10;k+go8vceRS5Q5ihLaBugrO1DSxMpynWugaEnoKgltVbmolDQqMzgdY8GRTn/AFQ568ZrOT4f2kbb&#10;vIX/AL5r0eSwQ/eUGq7aavda5pYam3do3jXmjgLjwhbRj/VDj0FYuo+G1UbNg/KvTb3Tlw3y4rmd&#10;UsSjE7QfwrGph4W2NYVp9zy7xf4Cg1S0eFrcHcvcV84/E39mnTZ9WfUTYAHdywWvs6TTEnXBTn0x&#10;XMeKfA8V+pCwjnrkV4WOyuniFzJans4HM6mHdrnxi/wYttPtmVbQZxwAK4zW/hBqF9cmGKFtpPGF&#10;6V9k6p8IpJZvljwPQCrHh/4ExGQST22fm/u14P8AYs5Sske2s6hCN2zkf2TPBmqeD/g/4htLiIjG&#10;nSNGCPRTX4eftDeFdbvfi54hvLgORJq85+b03mv6SvCnw8ttM8M3+mx24Cz2Toce4Nflt+0R+wtA&#10;vjTUtUisiTNcSSZC8ckmvQzKMsswlHmWiuc2WVYY/FVtdXY/KfxD4UvY3IELZ+hrAk8P6ikwAD8Z&#10;zxX3L4+/ZRuLO6eJ7PGOny1xg/ZUmaYs1uQf92jCZ5huVXOjE5HiJSuj5r8LaVqEMkbLu3HoCK9v&#10;+F1lfgx+Zu564FegeHv2V2ilQ/ZSS3+xXq/gD9nI20iA2ZIx3Wu/+1sPPY445PiYPVGP4Csb4wp8&#10;jH3xXqPhzSbwoEdDn2Fdb4Q+Cpt4kX7OAPpXd6N8Ko7ZQDGOOc4pLHU5sp4Gcdzz600W6ZAdvP0r&#10;RtvD8rkDycGvTLX4eW0OP3f14q7b+BYs7lhz9RWixKepDw1up5rD4cmBDeXx64rQtPDUrZHl9enH&#10;SvSIvBUQAQRDj2q7beD1C/u4cn0Ao+sC9i+h5zbeF7hcHZu/CtG38Lyryc/lXYeK5PBfw50hvEHx&#10;C8W6ZodlEu559Uu1iGPbccn8K+ZPjP8A8FYv2cvhxBPb/CrRbjxhcwqc6hPILPT0b3kflx/uitac&#10;p1X7qMajhT+JnvuneE7md9kFpn1OOlcj8V/j9+z/APAVNnxL+JmnwXrf6rSrFvtF3IR2EaZP51+a&#10;n7QX/BXX44fFVJ9Ng8bTWNjKxX+x/CKGzh2+jXLZkf6qMV8weIvjZ481iWV9P1AaSk+fP+xMxml/&#10;35ny7H8RXXSwlSWsmcdXGQjpFH6J/HP/AIKwJ4K8a6t4j+Fvhex0aDUNOgtU1HxPcb7kGMth0tIs&#10;tg7v4iK+P/jn+3/8TPjLdmTxJ4l1bxGQpCHVpzbWSf7tpCQCP98189kF5mupSzyO2XdzuLfUnk0p&#10;2kZOT8w613xoQj0OCdac9zU8SeOfFnitTDreuOYM5SytlEMC/wDAFAH55rGbCkKi8DtmnSBSPlPF&#10;RyEmQkcVslZWOdu7HZKnk5pdwXOc89Paot6qchsj0FAlAGVPPuaBLYlMhHyE/jTzMwX5ce5qo0hA&#10;y3P0pTKG4OSPagfMXoJiGyDxW94F0PxH438R2fhHwpo0+o6lqFwsNlZWsZeSaRjgKoHU1y9vLIZj&#10;gcZrsvhb438R/DPxrpnj7wVrsunatpV2lzYX9s2HhlU5DD6VE0uppFN7H1foP/BFj/gpLrOlR6kn&#10;7MesRI6BlWdVVvxBPFcJ8Zv+CYH7dnwd02bVvGX7NXiaK1hQvLcW1iZVRR1JK54r6a+C/wDwca/t&#10;4+AdMXTPFfirSfE4XAWTVtPHmAe7KR/Kt34pf8HKX7Y/jHw3PoWi2HhfSBdQtHNPb2BkkwwxxuOK&#10;zcqK2bL9niOyt6n5Y6glzC5Se3dGUkEMuCCO1UJJ0DEnoOldJ468TaVq+q3eta1eoJbq4eaZyQNz&#10;sSScDpz2rgNc8eeHbTcunK1ww6Hotaw97Yzqabmsblwp8rn3qtd6tYWUJe8ulXnO0tXGXfjDxDrM&#10;otNNgZWY4WK3Usx/Kul8KfsyfHTx3i7j8M3FtA4ybnUFK5HsO9KrWw+GjzVpqK82FGjicVPlowcn&#10;5Jspaj8RtOtz/oETTEdCeBWLqHjTXNQBaa6Maf3YhivXYP2N5fDVqLrxVfy3MvH7qKPan596858W&#10;6Fb6Z4T1TybdUEGuCNcckDB4rPD5hg8VK1F8234muLy3G4SKddct+nU5/Tba51udvLk+795mOa2r&#10;PwvADiYNIfQnAqL4W6a2oXV3nosan9a7MaKuPlGD9K0rVvZz5TCjh+eCkzEh0wW6gxQqo9hUiW6s&#10;RkVrf2O/BPA9RT/7OQMFVck9OKx9tc3VG3QzFsQ6nbxUd5Yb7C4AYLi3fJP0zW2tuITtK/N60k9q&#10;JtPu8R52WsjHA9FNKNTVA4Kxz37MfxN/4U/8Z9J+IMngHQ/E6WTPu0XxFa+daTgqQQ6gjPXIPY19&#10;raj/AMFMf2V9c03yfGf/AASm+FdzMRh5bC6ubYk/RTxXwF4BlSPxTA7KcKrH3PFe/wDwx/ZA/ag+&#10;Oc0U3wz+CesXdvKBt1C6gMFuAe5d8DFdlac1PQ5aUIuGphfHDx98NfiT4/l8VfCn4J2vgLTJYlU6&#10;FZanJdRBx1YNIARn09q5EzwwnzJZVVf9psV9y/CL/ghp8StaWPUfjp8ZtP0OE436foMf2mfHcF2w&#10;oNfWfwO/4JnfsUfBGSO6h+E0fiW/hwf7S8U3BuSW9RHwg+mDXJKUX1OqNOfax+Tfwn+A/wAcvjdq&#10;aaX8HfhDrevyyEYezsHMa+5cjaBX1n8E/wDghZ+0n4pnh1X47eL9L8H2DfNNZWrC6vMY6YX5VP1N&#10;fp9our2fh2wXRvDOnWem2kYHl22m26QxgfRABV9teF4FDc54YbutReNzZU31Z+Of/BYb9if4Qfsd&#10;/C/4eaR8ML7U76fU9QvJNU1DU5stM6qgXCjhByeK92/4IJ6tNoH7J3jR4XEe/wAXBJWRfnf9wpwT&#10;1wPSsv8A4OIy7+APh2NuAus3YBB6Eqhpf+CI0ht/2UPGKCUqf+ExBP8A34Stou+Ea8/1MJxjHGK3&#10;b9D661vX7ieUuZSBnkd6yJtTeaUh5SAVyCTS3Mu92jQ57saz5EkWQqrKFzhmrKMdDZydyX+1WiI8&#10;s8g+uc1es9XMj7Cx+oHSsn7NDuMUjL0yrM1T6dZaleSxx2ltLPzwIoySKGrCXMzqNP1NpHxM4CY4&#10;NfQd35f/AAimiGI5zpUZ/SvmjVZdP8AWEmveOtX0/Q7RF+Z9Vv0i/EKTmvofw74o8PeMfht4c8Q+&#10;F9Wiv7C50qM213B9yUdMg9xUP4kaQVkylcx5m4HNMVM9anugfN3AVFXVBsxafMSxDbxXgX/BUE/8&#10;YvaeCvH/AAlEXOP+mb179CCeteB/8FPl3fsuafz/AMzVF/6LelKyqU/8SB29nP0Z+ecsQPSoHRhn&#10;GOlXXjHeonjAzmvd6nhcqKZQH/WHH0qDAzjBx64q46E9MVE6qSQ6/lQD0OX+KKD/AIQS9I7bcf8A&#10;fQrZ08btMtw5wTCvb2FZfxTRR4Dv9yjhV/8AQhWxZJjTLYg/8sU/kKWjYtyG4tLa4XZPaRuBwdyA&#10;5rMu/BfhW+B+06DbknuExW5IoK7m6e1QvGyjPY9DTFqcrdfC3wu0f+hpc2rD/njOQPyrD8a+AdU0&#10;rwdqNzZ+MLvyktyxil+YN+dehSKd5XFZHj+Pd4D1VTzi0brSa0Gm7nMaDZfEy08OWTWt9Z3MRt0K&#10;CWMq2MCrB8Q+OLIBdQ8GCZR/HbTZ/Suj8MZbwtYZY82iZ49hVrygp55FKyY3a5xqfESzt8/2noGo&#10;Wp/24SR+lXbTx54QupNq6zGjY6SfL/OugdVk5miBHoRmqN74X0LUE8u50q3kG7OWiANPUaSRFHqG&#10;mXaYttRhc+0gqHWIw2k3TFAR5Lcg+1V7n4a+DpvnTTDC3rC5FVNQ+HNtZ2M1zp2tXseyNj5bzllP&#10;FLVISepD+zaite6nuGdoH8zXpzQwPudxgg8etfPHhv4i+IvhrdzT6BZifzGxMHgLjH4dK63TP2xC&#10;NsGt+ErQuG+ZldkP6iuZ3ubqSSPVxZuW3RkMPeoxaSPIUZDj6c/nXIaf+1b4C1Fx9s8Nzwe8MisK&#10;27T49fCvUCGj1KW3LY+WaLGKl8y6FWT6mpLaRwnBUDPZjzVOW1AyCWKnpVyDxp4F1kNJbeJbSRif&#10;+egBFWtulTjMOpQOT/dkBzRcTRiS2kjruUfd6GuW+McRPw51Uvwfsxzx1rvLy1ihYpa27MCMlmOa&#10;4n4yRyL8OdWlIIAtG4I60J3EzxD9nWPPizTs/wAUrfhwa+iZrU4ZVwTu4FfP37NsH2nxZpoXqZW4&#10;/Cvpae2FqC8hXr90daY0rmIYnTiRtuegFMPm42EsB61qs89xlUtETHTjJ/OoHjUczgfL+tPQkzis&#10;abih/wC+qQrIw24/SrzRruzHFyfamuju2ShI9KQGh8Po/h7/AMJZbv8AFS21SXSEOZ4tIdVmf2Bb&#10;gV5l/wAFGr39nfXfjrpV5+zb4F1jQdETRYYrqDW7vzpZ7lSd0gI7EYrv4otz4IxXifx/hvtT+Jdn&#10;BcHKWtsqrx2JzUvR3KaSifrp/wAEsv8AglF+xT+0p+x74a8aeJ/2rf7J8Vakrtd6OJIQLVtxAXax&#10;BPQH8a9n8Y/8G4Ov3cbz/CT9o/QtWjxmCO8hw2PqhIr8pv2dNZ8R6d4RsrPQtRngLSHaYmKkc+1f&#10;SHhX4vftO/Du3XUdB+JniKyRV3AxajIBj6Zrgq4uhSmoTdmaRjNq6PX/AB7/AMECf24vCPmTaf4Q&#10;0vW1XO06fqSZb/gLV4X8Rv8Agmx+118OHk/4Sn9nnxHCqdZIbBpFI+q5r1zwb/wVq/bk8CoLe1+N&#10;d/cRxkAR36LKPxyM17B4F/4OBf2q9GCQ+LPDvh/W4l4cyWxicj6jIrVTjbcq0z85PEvwa8ZeG5Wh&#10;1zwlqFkynDJdWTpj8xXKap4ZMC5ZV57V+yWk/wDBdT4EeN4fI+Nv7JukXiyL++eCKKU5/wCBrVPx&#10;r+2B/wAENvifor6h4/8A2ams7lkJkhsdIKPk/wC1GQKtSXRid+qPwM+OFgLXx9oicDMTHI6da9w8&#10;M6Tu8JaexjB32y/NjpxXLf8ABQO4+DGu/tTvf/s76Ff6f4PkuH/saz1E5ljjLd/bPSvT/BGllvBG&#10;nZTJ+yLjjpW8PegY83vNHNXGhbMnYD+FU5vDsT8un5DrXcSaaxBjaPB+lU5NIOclePSr5EK5xU3h&#10;9Sdoh4qtJ4aRjjyx+Vd1LpSr0hNQHRCRu2c0uUDgJPCkOeIs/hRXcnRFH3rfn2NFHIPQ/reQKBki&#10;nhFPINMD57GnBitNIQ+iiikAUUUUAFFFFABgjqKKcPn69qNh9aAG4HpSFB2paKAGKgPal8v3pwAH&#10;SigBNg96Y0ZHYfjUlIATnNFrgQSRr6VDMqAcCrMi/pVS5YpHmspJIuLuUrtlUMWrB1K2Rm6jrVjX&#10;tWFohy4rnYdca8nwGyK4qtSClZnTCDtc0YLDe/Iq0vh2KT+AH6iptHt3nCs1btvaJx8tVGnGSFKb&#10;iznV8I2rHcUBP+7Vy08NQQcBB+VdAlqv90VILWIHOK2jRiuhlKtJ9ShaaWkVu6eqEdK8B+L3wvs7&#10;26mlFqCcnqK+kfKCocd1rh/GWiQzh2ZASfavOzbBwxWF5ZHXl2JnQr8yZ8BfF74PWsV67fYk9uK8&#10;5j+FVtJPlrJU/CvsL42eE7RIPPFsPvGvG4tFjN0ymMcH0r8krYWWHxDhc/VMHjXWwykzzfTvhVaR&#10;yrstxx6Cuw0T4eW0QANsoA9ua6m00S3VgVTGT3ra0/TUC8KGHvXp4WgzmxOJMbSfCdvCoHlDjpxW&#10;zaeH40jz5Y/KtvTdIeQBo4iR6+lecfHr9sv9mj9m6xd/iB49gu9SHEeg6Iwubtjz1VT8g46tgCvb&#10;o0pN2SueNUrpbs7MaMmceWOuOlWF0F1ia4mCxxIMvJKwVVHuTwK/NH9pX/gu14nvo5tB+Cnhux8N&#10;wsSi3MhF7qBHqAD5cR+pNfIvxk/4KOftU/GrwtJ4I8UfFTWbnTJD84vLzEv5w7AB7HNevRwFaS97&#10;Q82rmFKL01P1++NX7fX7JvwGlm0vWfiLHrurQhh/Y3htftUgcfwsw+RPxNfFf7Rn/Bc3xzdxy6J8&#10;IdM07wpCVK+bEo1DUSPqP3UR+pJFfnVqXivxBqlgul3+tTSQjrEp2K/+9txuPuayMwxLtjiA56Ad&#10;69GjgaMN9Tz6uPrS20PSfiv+1H8Ufi/rL694q1q9v7ouWF/rl611KD/sof3cY9gprzvVdS1HXp/t&#10;OuanPeSDo88hbHsB2H0qs8rH5SwqJpivCjj3rvSUVZHBKUpO7YNtA4AGOgFROQp5NDy8Kc9G4qOa&#10;TacqefQ1cSGxwy/cD5s07aMBecn3qDzR95gN3sa779nn9n34s/tOfEqy+FHwS8G3Gu6/qIY29hb4&#10;BZVGWJJ6ADmqVyW7o4hoJFT7n41VumIBZR/FX323/BvD/wAFMzop1ST4SWCOFybL+2YvNPHTGa+a&#10;v2qf2A/2t/2Qbe31L4+fBbVfD9ldzGG2v5o90EjgZ2hxxnFNKS3Q/dtozxPLghhy1NeRixOAKbsu&#10;HTg4x1HemlZclV6e9VZInoOLEAkqOe2elNLkfebp6VVvtRsbBC93eIg9N3NYWp/EGztyU063aU/3&#10;j0p8txOSS1OsiuSpCZwR196nbWobQASzLGB/ExxXm58V+KNWmENishYnhIEJNdPoPwP+KHi1RdXw&#10;e3gZd265PJH0rGtOhRV6skvU1oQr13y0ouXoal58UdJ0tG8iZp3H9zp+dc9qnxS17WH+z6ZEy7uA&#10;EyzfpXb/ALP/AOzdc/EbWJbe7sJLmOK5MQ3A7Tj2FfXngb9gzStA0pb+08KxQnGWZIec/U185m3F&#10;WTZPU9nVd5H0mU8J51nVLnpq0fmfnf4jtfEtkY5dfguIzcJvi8/ILL6jNd58B/grpXxGMOo6xLNK&#10;rzlFtojgHHqa7L/goV4JHgj4gaNp/lsudMJAbt85FdZ+w3ptmvhWx1J1BJv5M56cEV04vN5TyBYy&#10;jpzLSxzYPJow4heCr6qL1v8AI+zv2O/2APh4tpa6wPCdnDlQysYgz/mea+rb/wDZP8EWekYtdJj3&#10;quCxTNcl+zV8RNG0vSYYHnjG1QSfwr0/xV8btFtbJgt8gGPl+YV/KOfZlxFjc0k5Tlvpqz+ncrwW&#10;VYHBRhRhFK2uiPj/APae+BOnaFbzpaIFVVJHy1+aHxP0nyfhv4h1ALwnjIxbsdsPX6bftPfGe015&#10;Li3juVJwR19q/Nv4osJ/gRrtyjh/N8dk5zz91q/cfDeWP+p2ru75o/mz8g8R1g5Vk6S+zL8kcp+z&#10;/ZLdXOqyMNxSKPA/E1315pwjHAA96q/sOfAz4zfHDXdb8N/Br4Yar4lvFgh8xNNt9yw5JwXboo46&#10;mvuz4V/8EJ/2nfHIgvfjF450HwXaPhpLSJ/tl2F9ML8oP1NfpGJhUlim1tofmeFqQWFS66nwfdxw&#10;oNq/lVNbhZblbK1geedj8kEEZdz9FXJr9ofhB/wRb/Y0+GlrjxnoOp+Obp1Akl1y8McJPfbHHjH5&#10;17L8Lf2Pv2YvgTd/2h8K/gf4c0abORNFYCWQH2eXcw/A0Rp2WrCUnJ6I/Fv4K/8ABPX9tD9oFkuf&#10;A/wN1OzsJD/yFtfX7HbhfUGTBI+gr3L4nf8ABGHxN8Dv2XfGvxv+K/xts5NT0PQJZ7fRNDtS0bPj&#10;GHkbqOe1frZqd/JcJiednX+FT0AHoO1eB/8ABQRzdfsO/FCPCn/im58BhV3s1YlwutT8k/8AgiZ4&#10;b0HxN+2PNB4i8PWOpiDwVq01vBf2qzRpKtu22TawIyDyK/Z3wZ59x8MfDrysD/xI7fKqgUcxjoBw&#10;K/Hb/ghXH5n7bcsO8jd4F1jJUf8ATu1fsp4OQD4e+HDDkj+xLbkjH/LMV1YtvmS8jmwitFlCaIYM&#10;fk7Xz1xVR5Jlk5ThTg571040ie63Bo+nTIp0fg6bYMweZu56VyI629DmI555VKouMdvarKmdWjAb&#10;gH7oOM1qalpmj6KrHUdRhtQv3g0gz9K5XXvip4O0hWGnW8l1MjYztIRqb0Fc+Ef+DgtWk+F3w7uC&#10;Rzrl0OD38taX/gidaW8/7LniyRp1UL4u+Zc9f3K1vf8ABWvxr4Vt/h94G8cfGv4KX2t6FHr1ylla&#10;q7W8c0vlA4LHBIA9KyP+CdGieNv2iPg/retfBWXQvhN4SttfNtLp2l2D3d5cyiNWMnmSNtHykCt6&#10;bvQtbruc1T/eOa/Q+potF1LUvMeGzIQZwzDbge5rnfG3xA+DPwzRT8Tvi1pOmvk7bK3nE1w59AiZ&#10;Jrcs/gTo9r4dPhvx1468S+K0bIkfVtR8pT9BCEI+mTVXwp+z38Fvh5eSXnhH4baXaXOc/a2tvNlP&#10;/A5NzfrULlW5pab02OHg/aLj1193wF/Zr8S+KmY/Jq2uJ9gsh75k+Yj6CobzT/21fiD8nir4waP4&#10;C02T7+meDbES3IX+6Z5P6CvW9R1HyrfbDdEsOi9Bj0FYUz31yWjyF/uk96rmfRCcFfV3POtM/ZP+&#10;DVhenWfGNtqfjDVVG6S/8V6k90d3qEJ2r+Vfcei2llpnw78N2mn2kUECaHCIIYUCoi44AA4A4r5f&#10;ig2ruueSSQ2DX1HYjPgTw43Y6JFx6daznd1ItmtNJRaRny7i/SmbBnvUky7ZMhqIo0PAreOhDeos&#10;a5xXhH/BTeIH9lixdgePFUX/AKLave4o2zyK8L/4KcRKf2VrMjkjxVD9PuNUy/iU/wDEgtanP0Z+&#10;eUgTOCKrTLhsY4q7co2/5x+QqtMmBk/nXvO6Z4ZUeNi3C4zUToWOAM+oqxIDgYOajMeQWBAP0p9S&#10;WkjmPioxHgPUMqD8g7e4ra02MPplsuf+WCfyrJ+J6s/gTUVT/nmDz9RW1pkYXSLd+/2df5CjZkjZ&#10;Y1U84I+lRhcZDdBVpo1IzJzUTIf8KB3sytMoDZBzWN49jYeCNU3PjNm3at4oSOcVk+Pk3eCNVU/8&#10;+T8/hQ3oC0ZD4UO7wtp5DE4tE7ewq8U3deOeKreDt3/CIacwA5tUz+VX5FAcYpLYHuVmhXlVyfrU&#10;bRqDwTVpkzkH9KjeM5woHNMNCAoxAIGarasFfSbkYI/ct/Kr3lELgHp1qtqgDabcAjH7lv5UPVAn&#10;Y5X9nJYZtV1NJrdJBsAxIoIPJrv9Z8FeBNZBGr+EbGVs9fswB/MV57+z28qaxqQjYLmMZB+tenyg&#10;7hJu5Ncc9GdEG7HF6n+z38JdTJkPhsQ/7VvKUrnr/wDZW8ISIX0rxJf2jHlQW3jFeoupZvlbk9yK&#10;aySsCPN27fb9KlXKsmeKXn7L3iy2bzNF8cQSHPS4h2/qKy7v4SfHTw7IPsbQXKjoba7KmveXTc21&#10;yp9qNhQ5K/IOmTRzMXKjwNPEnx+8NE/adE1UjaBuB8wYFVvE/wAZ/GeqeHrrw94qint4blCjvPZk&#10;YH1r6CaZYwwMxPOAK5f4vxWtz8OtYEtqGZbQlSyg4p83kDSR4P8ACzXdO8DaraaxbSpcRwOSSWxn&#10;I7GvXrH4/wDhK+Yfa7WaP5vmYMGAryj4D6Hp2r6tY6bqtmk9vJO3mRMOGGDXuEvwO+F0jF4fBkKZ&#10;6lJGB/nQ5WEr9B0HxU8C6goji1wQ/wB3eMVo22ueH9RC/ZdatnJP/PUZrnNQ/Z+8CzgpZvd2h7FJ&#10;iwH51gX/AOzNcRgy6P49niO75VkQcfiKSlFhZnpe1HbbCwIPUhhT0s43OFbnuM15HL8HPjJojGTS&#10;fFsNz/d3Oymq08f7Ruibg1rNMM9beUN/MU3ysd2e1wWkLMSymvJviXoGo6h8QHuLexd0EYAO3OB7&#10;1R0L4jfGGy1BLbWNK1IAvg7rbP8AIV7VZ6RdP4Z/tzUbR45JY8lmiwxFeTmWPjg4ruzWNGdaLt0N&#10;79nS0udNgsUudPEkYYEk9etfT3xI8W6fF4KS3ht0RvKAC456etfI3hb4mXnh7yZ7Xyw0cn8f1rc+&#10;In7WFndaYumajcAnbyQuAOO1fN5lh6+PxlGrSV7G0KihRae5oa3fyrdPIACC3JB4piSySwnyp9nu&#10;xrM8C+OvB3jGxFuL+CJyMlpZBk1F4utlht5BouqJOqnDKr9K+k5pRoLmVmYuVldGil/LGp2y7if4&#10;xVSfUZ7j9yHf0571k+Dp7qbfBdHITopPvXRQW6LKJZk4HT2oniOWle2oRlzI8l+PPheHTvGGiXss&#10;oLzxHCnqOc17V4C08yeBNMlc9LYdO9eIftR30sXxE8OwRyEo0ZPJ5BzX0J8LLNz8ONIdhnNvzjnu&#10;a78v55YeMpbswkrSZWuNPQksCd30qs+mKw3dvWunl04byWUZI9KifSsLwvPNd9kK9zmX05SANv44&#10;qN9LPR049RXSSaYVQBgCPYUw6avaPHvScU0K7ObbSgvDjNFdE2mxn+An60UWQ1Y/qQBPWpKjHPSp&#10;Ki4N2JKKAQehoqBhRRRVWRN2FFFFSVe47IX7ppN5pKKACiiigAooooAKKKKAGSAH8az9SO2IjvWh&#10;IcHmqd/HvU8VnUWhUdzzzxxcSojKmaxfCsM80wLA8muv8TaR9p6Lmqmh6Qto4AA/KvInSlLEX6Ho&#10;QmlSsdFosBSNSRW3aqoxuFZ2nR7YRWlD0Br0qascVR3J0QHpT8D0psZBp1bxMhrj5MCuX8Up97Ir&#10;qX+7XM+L9iRNIWAx1ya5cV/CZ04X4zxH40WgfSHYYypJrxDT7Brm5fbyd/YV6V+078bvhr8PNDlm&#10;8Qa9E0qqcW8Tjcfx7V8BfFD9ub4k6693o3wlSTTYSWBvLa2EkpH++/C/hmvxrNsfhIZm1zfcfq2R&#10;5bjcTgLwj9+h9XeNvGnw7+FulnXfiT410zRLUDJlv7pUJ+i9T+Ar5d+Of/BZT4D/AAztZ7f4U+Gr&#10;jxDcqWEWpapN9js8/wB4Z+eQfQc18QftAD4oeMdRm1fxX4juWkZstcXd0bic/wDAm4X/AICBXiGo&#10;+GNHt5mub4y3M2eZbqUu34Zr6HLKuCrQUk+Y4sywOOw75ZKx7X+0R/wV7/aZ+Nk0+mQeNbrTtNIx&#10;Hp3h/Njb49Gf/WuPyzXy94k8d+KPFXmDVdU8uOZ90sVvkFz6uxJZ/wASara4Yor6VSwC7zgDsKxb&#10;rUIRJhT7V9lh401FcqPjcQ58zuycPGhxEqgA8cVG8y5+c8jrjvVOW9Q5XpUE2pKF4YZrrSOJsvy3&#10;ChgRVdrhRy5PrVBtRI/iBqKS9fIDEEVtGLM3NF6W4UHJPfHWopLtsdRiqUl6WPLmo3vlGQW4NNRJ&#10;crl1po87c+9RPOnVTz6GqZvCzcMKZJc/LnPPNVyk3RdjlUPuPI9K7H4SfF7x78F/GVn8Q/hd4zvt&#10;D1ixfda6hp1wY5IyeDyOxHUV5298I1zJMF+pqtP4u0+2jJWXee6rRyt7C54rc/Qbwx/wXv8A+CkX&#10;hq1SFP2jbq7EYA/02zikJHudoJryn9r3/gqT+1d+2H4fg8NftBfGS41bSrecTRaYIUigEgBAfAHJ&#10;ANfH9549un4sYtvuxyaydVvtTnjF1etIynoW4H5UKnJaNjdWK2R1mufETTLaRhpcBnbGSc4WuZv/&#10;ABd4m1lxDaAIrfwQLk/nVnwb4etdctDd3isxEpUL26Cuy0zw9b2qBYYFjA6hV/zmonVp0naxUKdW&#10;scLp/wAPvEesP511iFD/ABzPk/lR408EQeF9Iguor95ZJJSrkjA6V6hZ6Wm1eDnvnpXM/HSwNnoG&#10;ns0YAe5bJX6CsaeKnUrxh0Z0VcHCnh5T6o6f9mHw0NS0COcWkRLXDbpMZY4NfXvwx+ElvqOnNPeQ&#10;KNkOSP7owa+Yv2TkWy8IWup4yFunbZnAbDd6/Qf4A/t9QfBrQZrDw78FfBk01xDhp9W00XDHjH8R&#10;Nfn3FEsRWxU4Qk4q+5+jcL+yw+BjNwUnba9jC/4JzfAbQJJ9S1RUilCazMFIGRgf/rr7P8SeCdB0&#10;7QijW6J8vG1RivjT9mj9tyTxRqmqX+seCfDXhwQa3OGXw9Z/Z1mOc7mXcR+Vet+Lv2wtC1y2/s3R&#10;Z5LydvlWG1UyMT6YXNfjPFGTZ3js+lNXktPyR+u8P5plmEyaEVaK1vqu5+eP/BZ23tLX45aJDZMu&#10;F0g5VBwPnNYn7HUi2Xwos5mOP+JjNwPqKn/4Kwaf47/4Wb4c8SeMPBmoaRDqWkyPY/b4TGZ1WQgs&#10;qnnHPevpT/glF/wTY8N/H79l7SPjH8R/i/fWul3ep3aQaDo9sFlHlybSXlb19hX7/luX1pcIYbCz&#10;0kkr3+Z+B5hmNGHGOJxUNYtu1vkZmkfHmTwoFijvggxjYr9/pXc+DLL9qP48/wCh/Cj4P65qaycJ&#10;fSwGC3TPGS74GK+3Pg9+xR+yl8F3j1Dwj8JbO6vYyMalrh+1yk+vz/KD9BXs8GpnylhgCxRBcLFC&#10;gVVHoAOAK4KXCGA9p7Sqrs9arxlmKhyUtF6nwH4a/wCCP/xx8cXUOp/Hv4y6docEjAz6boim5uMH&#10;qu/7oPvXzJ+3h+yn8C/gd+xj8R18DaRdTajonxuj0my1S+uC8ogW3yQccHLMSeK/Zk3ELOvmyfNk&#10;bcnvmvyk/wCCp0n/ABiN8XwOn/DRhOf+3YCvrMBhMNhbQpRsro+OzHG4rFyc60ruzLf/AAbVXs+m&#10;aP8AFxYJyhZtL3FT1/11fqKupgKs4Ylv4s1+W/8AwbcpGmkfFiSRc4m0sYHfiav0/ZrY4cfJxj3z&#10;XRidK7ObCJfVkXU1mZR5xGfX0qreavIX2hD6kU2KSMr5ew5qO5tLyVvOghKg8FiKy6Gqv2Kd1qfm&#10;YLuF5IQGvFf2/pIl/Yr+Jex/mHhm4yM9TivUPEeq6Z4bhe/8Q6zZ2Vug3G5urhUC/iSBXz5+13+0&#10;r8B/Ev7OPjnwboupXXioS6LIL/8AsC0aZYYhy5LgbVwM8k0rrRrUb1T6H51f8EFrIT/tv3CmRTs8&#10;D6orLnnLRY/rX7CWHjr4c+A/ht4cTxr4ts7SVNFgU2nmhpQQgGCo5z9a/Ln/AIJ2eMvDv7QHxYf4&#10;A/sW/D7SfhjqT6DdXV/4y1Xdd3ksESgvGpH3S31xX6XfAX/gl78L4LDTPEPxb+JuveMr6W1jluN7&#10;/ZomY8kELlmH1IrpqOpVqJuNvX/gHJTdOELKV/68yjf/ALX/AIUnuf7J+H3hK71a4d8I8ilVY+wG&#10;WNdN4Y+Hn7ZPxmVZNN8JSaNp8wyJJ1FsqjHYt8x/AV9V/CH4FfCX4ZWi23w/+GWl6aFA/fRWwMjf&#10;V2yf1r1PS9CvLzaLeB3JHO0URw992S6+p8leBf8AgnDdXMy6l8TfiO80u7MkFghYsfd3/wAK9n8G&#10;/sq/BP4fbL3RPA8E93H9271D98+fX5uAfwr3HTvhvqk43SW6xL/edv6VfuvBvhjRLXz/ABFrCAL9&#10;5cgf/XreNBIxlXcup+K3/B0Los97+z18P5EhQLF4vuF2qMADyBjivIP+CJDR2/7JHiO2mGAvjVwM&#10;DrmCOvpf/g6b8QfDa4/Zp8EWHhWwkS4/4TFz52MBh9nbceevavnD/girfWrfsneKLWCPEg8buWk2&#10;jobeP/CudXUJpbJm8bOcX5H09qkjmXy1cOOmMZrNubyziGJgxx1UNjNaGpuyk+WuPm6k1k3fkEs8&#10;lsH3DAIPeszeRn6pPZyLtgtVRcZxjP61kviZmPmuF5+8OK1bmNN+Nu4bMFT2qkI2DBJo1x/s+tXY&#10;lrUjsbC7kUl2RVI4Ld6+nrCFovAHhpZZAWGixcoevWvmqJWcPG8gJKnbnPFfSlgCvgDw4in7ujRD&#10;JHXrUTT54mkNEynMgL0kYw/FOkB3g0sa9a6EiNySNCejV4T/AMFNgV/ZStR/1NMH/oDV7vCRxXhf&#10;/BTrY37J9swUjb4qg/8AQGqJP95T/wASK/5dz9GfnlKFMmCSarTjBKnnPSrMvy8iq8w3Dea95XPB&#10;K7rheOpqNxntip3AJG05NQupDYZufQ0zM5v4obY/Auo5Bx5Q6fUVtaUg/se2CA/8e6dfoKxviiwH&#10;gXUARk+WP5itrTs/2TbHeR/o6dvYUbsB0qhVAyPyqKQjGKnkYYBAqMhW+bFAELbTwAevYVleNl83&#10;wVqqEYP2N+fwrY6MSFNZPjcIPBeqnnH2J/5UNXQ1uM8Exj/hDdOJ/wCfVM/lWgEy2cnFUfA+P+EL&#10;01k+bdapwfpWku7O0pxSV7DbuQbOSccetN8rABx061YKADbjimAfJluM9aZJXZWPQdOvvVfVB/xL&#10;7jgZ8lv5VdeNwM56fdqvfgf2fMxRf9S3P4UAcT8A0xr2pbccp83516mYvkxtJx0+WvMfgBGja7qS&#10;nklPmwfevUOeVjzleOtcdT4jqh8JFJGGQAkAH16gVDLDGvWXo3fvU75GCvOe5prLIS2FBx0yKhOx&#10;WhCVcOCFUKx7DpUVxGWfaTn2NWhGv8Y3Y5pjAcyeUzH3FIFqUWh3nBwvfO2ub+LkIj+HmrPIcH7K&#10;duK7E26TfOS30PFcz8YLMf8ACu9Y/cs2LJirHoKd72FbueG/s4x7/E+nKGwPtLDj8a+lxYyOpCDj&#10;djO7mvmr9m9W/wCEm01dpy10wAQZJJzxX6K/s5/8E5f2uv2lLixb4efBnU102+Pya1qcBt7RR/eL&#10;t2+nWibsEEeAnSJDHlYjkdCTSNpEpTbKn4AV+l2hf8G5n7S8+jrdax8UfCtrdkZ+yr5sgz/vAYrj&#10;/HX/AAQW/bd8Kh30bQ9G1uNen9n6iqk++G5rN8yKSi92fn69iq4/dnI70fZJIyRGRg+1fTnjr/gm&#10;X+2T4BR5PEfwA8QLGjYZ7ez85T75WvLte+BHxD8JzNHr3gXVrNlPzLdaZImPzWpc32LVO557aCWw&#10;iNxI4Kqc4K1zvin4rXN3cnRLh32DhRjj6V6PfeELk2Ew+z8gfcIwa8C8c3n9l+K2iv4GhZDhVPAr&#10;xMwoQxFSMpLY1hJ04uzO7t9B06+0qLURatg/fcetch40+Ddp4wnUWeoSRk9ADxXVJ45sbTwZDbwM&#10;CFj+bHcmp/hZetrOprcPD+6VsgNWUYVaE3UgRUcWlFbnntn8Ida8G2x8i+ZnXnDmq+rN4hazNvZX&#10;L+bgFlSXBJr3L4p6WL6xJ05FLlcfLXlg8HXlsxkumwx6461ftq8vfkzms+axw9r4m+KHhwm5g0q9&#10;3DpIrb81at/2iviPYSqdRt7pEXr5lmcfpXX6Xbf6cLdvMAJwGfOPyrqbyzs9N0oyXIikULkhkHNe&#10;nTr0pR95IpxcdTxLxd8RX+KnijS9Svr+BLiyO0RqCpYZ9DX2n8GIHf4XaQ+P+Xc9fqa+RfiDpejX&#10;/i7SNRsbGGFssGKIASeo6V9l/BKAN8K9GwvSA5P/AAI16OFnCdO8VZEX1Lstgp++MgelRSWR/g5/&#10;CtyS0VyRIhA7HFRfZAM4Q/nXUR1MI2IICMtM+xNsO6Pn6VuPZYILDmo2gVn2jP5U7agtdzD+xsf4&#10;f0orYOnv3b9KKQan9MKrt5pwKdWYe3NeUX37OvjpVb/hHv2j/Flnu6CV4pQPzWvP/jH+y9+2Xrvg&#10;mfSvhp+2NeQ3xH7tr3So13D03ryPrivArZhjqUHJYWUrdnH/ADPTo4TDVZqLrxV+6lp+B9LfbLJG&#10;2G6j3dwXGaeJom+7Ip/Gvys179iz/gqB4a1SS+vvG2r6zOXybqx1s4b3xmoI/DX/AAU68F4Z4fGW&#10;I+uJjID/ADr4et4iYvC1HGtltZW8v+AfW0uCsLXinSzCk36n6uZHrSbl9a/L/RP2kv8AgpH4YlSB&#10;tO12cr1jvNLL5/Svs79h34u/HH4tfDu91P46eFX0zUra+MUO+2MXmx4GGwfevYyDjnA5/jVhYUak&#10;J2b96Nlp5nlZxwri8nw/tpVYTje3uyu/uPc8g9DRTU9KdX3Ddz5ZKwUUUUhhRRRQAUUUUAFFFFAC&#10;Ou56r3C569Ks1BN92plqNOxk39oHyCv51liFYpuFNb13ggnNc/f3awv1HFcdRJanRC9rGrYy/KOa&#10;0rdweO1claayrS7PNA9s10Om3glQEMKqnUT2FUi7GpGehp6kBetQQuG5zT8ljtbr7V0J3MGJf3DQ&#10;WzzxJuwuQB618nftU/Gzx8J5/D+iXjWSYw0gX5sV9ZY3KNxBB6iuM8e/s/8Aw3+I8pute0tvOIwZ&#10;Im2mvB4hy/McxwDpYOfLJ99L/M9fJMZgsDjVVxMOaKPyj+LfhXU/Eckl5qE019cMc+ZcvuwfYV5b&#10;J4Jv9NkM15FhBn5V7V+rHjL/AIJ2eANdRjoXiK7smPQPGHFeVeM/+CUvijUImHh34gWTE9BcW7D+&#10;VfhuL4D4ro1G/Zc/mpJn7TgOPeHXSUHPk9Ytfoflz8QPC+n6vO1tNZgq33tw5rm/Cv8AwTpvvjtq&#10;v2Twj4uWxdsmSOeMnaPbFfoD49/4JA/tKxzNPog0bUAOmy62H9a7r9ib9in4tfA/xXq918bPBUNp&#10;bS2gSwuVuFk3SZ5Ax04rfB5ZxTl1SKhTlDu2tLHTj894Xx2ElKVSNR20Sev6H87Hxg8E654F+I2u&#10;+Cr2YvLpWpzWryBeGKOVz+lcNfLqcOUMn44r7U/ba+Dli3x48aahZWzDzPEd63XOf3zV8x+JPA7W&#10;TkSLnntX7BleYxxFCL62Vz8lzPLp0K7a2ep5rc3Gojnzzmqst5qQb5p66fU/DwjbLIfyrKudHHJA&#10;P5V78KkZI+fqU5RZkNf3+OZRg+1MbUr3+Jquvpp2hWGDUD6eScCtk0YO/UrHUbrtJSNqEvFTyacy&#10;/wAFQyWx9DTUkT71xv26fqx/Kor/AFG7+yv5cjLtXOc1J9mf1qHUbc/2dKzddh6U002LWxgR3F7q&#10;M2xpZHI67mrW03wyk7D7bcnn+FBWXoUZEzOT3ArrNOjBYYpVG47BTV3qTWnh+wtAot7YA44bqazv&#10;HdkI9IWbYTiYKMHjpXSQR7sZOcenpWZ8QI9nhoELjN0MY+lc1KTlUVzpnCKpuxY+Edn5mgSyFc4u&#10;T/IV2SxQyHy0QjOMnNcf8L721sPDsiz3Kpm6OAT14FeyfCX9mH9pP4+XkVn8IPgtr2qrIRi9Fk0V&#10;uvu0j4AFc1eEpVZW7nXh5whRicxGLVGVWBz3w1cj+0H5f/CO6UAFC/apMAHnoK/Qb4N/8EKfjFrc&#10;sWpftBfFvTfDVqcGTTNDX7VdHuQX+4pryn/gtX+xf8BP2RPB/wAN9M+DNtqb3Wpm9Orajql4ZZLk&#10;oI9vHRep6etTQpcuIi2ysRV5sNJWOM/YO/ZC/as/aA+F2n3HwY+Cd7f6dPeSg6/eyC3sVO/DfvG6&#10;49BX3z8FP+CFms399bXv7Rfx+hhjOGn0XwnAeTj7hmf8sgV3X/BFTUbm0/4JveBIIrgrGJb75QeM&#10;m5fNfWOnaqxvUPmN3A+aoq4TCutKco3dzSljMXGhGEZWSR8SfsP/APBNL9jLx14T1v4r6v4W1act&#10;4z1O0g0g6zJ9miS3nMa8DBYkLk5Pevr7wv8ACX4UfDKwSx+Gvwy0XSRGoUSQWS+Zj3c5Yn8a8c/4&#10;JqXnmfs4XoZ+W+IWvscnr/psle83LbjtYHpxhqmphqXtG7amlKvVdJJydj8iv+Dk6a4u/i38OPOk&#10;DBfD1yB7fva+mf8Agijcrbf8E7fCkQHzPq+o5P8A23P+FfM3/ByTHIPil8OJjtUf2DcqADz/AK0G&#10;vpH/AIIxQun/AATz8JfNnOp35Ht+/autK2ESXc49frsm+3+R9h282VAkY/h0rT0y7WLcGIOOhPWu&#10;es/tChWeL5VAGemPrUt74k0nSUM19dwRog+bdMBxXO2o7nSld6G812XulCEj5gVyB681+V3/AAVG&#10;lWT9kD4tQFmLn9oWVs45PyADj6GvvHxl+2j8B/Beox6ZD4nTUdRd9sem6Xm5nLZ4G2PJ596+F/2w&#10;Pjt458F/Bvxz8WtP/Zuin0BvivI93/wmMg3Q6jInA+zjk7QB16ZrSlKV04q+qOeuoapvoyX/AIN3&#10;NRi8K+BvijrPiG2ntYJbrTRFLPCyCQBZc7SRz1r788aftWfs8/DuIXPjH4laZaMwwlt9pDyyHHQI&#10;uWJ/Cvhr/gkT4b8Qf8FKLDxtf/H34kaxomheF7yzis/DnguRNPt7gSrIT5jINxxtA696/Sn4T/se&#10;fsq/BELc/D34KaNHfKB/xN9Sg+2Xbe5lm3EH3GKqrFzqXno+y/zJoyapKMNV3PG9F/ax8d/E12h/&#10;Zy/Zo8TeJVPyx6tqVodOslOOGMk+Mj6CtP8A4Uv+3D8ST5vxE+M3hrwFaycnT/DFq1/dKPTzZMID&#10;9Aa+j7ueV1EaSBUXooGBWXeLNHJxlvepUYLoW1Jrc8HtP2H/AIBaNOl/8QH13x7qCnc934t1R5Yi&#10;3tAm1FHtg1m/ti2mgeHf2LviVoHhLw3p2lWaeELoLbabaJCuNnogGfxr2fxNMURmdSWPYHivEf2y&#10;nA/ZC+J7nbkeD7s/P/uGqurIhJJn5ef8EC763039uifO9T/whWquwAzkCLOK/oD/AGW7Hwh4m8M6&#10;ZJ4k8VxaZtsYiIpx8z8dj0r+ez/ghMzN+3DcyO3P/CB6ueP+uBr9rPAPiy403wfpaR3WNtlEMdT9&#10;0V1VZctVM5KMXKm0fdulN8FPDNuNmtR3rDp8+7P4CpL/AON3h3TFMWjWEaqBwW4/lXx5Y/Fq9tkC&#10;C7HHSpLv4v3Um4vc9qPbpLQPq+up9I+I/j1qdzkR35iT+7FxXmnjv4xyeS8k148n+0Wya8d1T4qS&#10;uAUuiD7txXI+I/iDPc74nuCc+5rGVWb6msKMUz4w/wCDjL4hP4j/AGevArCXiLxfcKcnn/UVxP8A&#10;wRGvs/sw+LEZyP8Aisd2Af8Ap3Sqn/Beu+Nz+zf4JkGCW8Zznn/rhR/wQ/jt5v2Z/F+9juXxavQf&#10;9MFop/wW/MuelZLyR9cXVwWkLOQv0bmqd1KrKYzG3OORxVm9ht458i4UtiqNw0MmVk3EjkbTWa3L&#10;bZBcSgtsCE56jHSoGhAj24J44yadKrPH+7RhjvjBqHd5Zy2QMcEHrVidmyeJ4FdkKAYX7ytzX0hZ&#10;KjeBvDjwqwX+xovlY896+akuYFUyMrEkYbivpjT2LeA/DJBADaLH+HWpqfxImlPZlKRVPTOcUkfe&#10;pJF2t0poQjoDWxI+NcFSK8K/4Kbpn9kuE7v+Zpg/9Aavd41x+FeF/wDBTdCf2SYiB/zNEGf++WFZ&#10;zX7yl/iRX/Lqf+Fn53yHOM9l61XkBHzHkVZcR9MGq82Acdq9+54LZBN8/JGPpUbAE85PvUp2nOTU&#10;WTv25qtiHsc58USF8BakQMfuhjH1Fbel7k0e2TPH2dOvXoKxfimH/wCEB1Ef9Mx/MVtaVGw0e2V+&#10;f9HTBP8AuijqHQfk+WS3QdKj8wbcYqba2Np4GajclBkDNITukRlc8bsVl+MFU+ENUUjP+gyYH4Vq&#10;nc3zHrWd4vLJ4O1ML1NjJyfoaAK3gNf+KI0uQA7vsifyrU8tj/H+tZvw+SRvBGmjji0XH5VqHnkj&#10;GOtCAZ5YXuTQ6jO1lwKfxj7tRtuCbCck0w0sMblOar3iuLWcEAr5bfyqyV4BbgVDfZFnNGPumI8/&#10;hSDqcT+z8mfEepFOFCHIPfmvUtrBsjHPUYrzH9nqEt4l1UFuBHxj/er1oWUSkEOpbvuHIrkq6VDq&#10;gny6FFVPdM7fag28xYZ4U9auPDKdzled2Bg8VGIpXfDqQR69KyNGrFTyYlkYMcntihtu0vCpGO7G&#10;p1tmWQyHBHpmkaHfkJ8oHOSetG47FVjIcRyYGVyT/Sub+Lcb/wDCuNYV5M4sWxhq6polHzE7m9q5&#10;r4uoo+GuroUXd9jYn24pdUGyPBf2cA6+KtINuzK66hkMnUEHNfpv8Lv+Cnn7cXwo0e18N+F/jvfp&#10;ptnGI7e1uIUkWNB0UZFfmV+zg7jxPpOzcD9uPIr6v8xo8yOWznoTmlV3FTdkfT+s/wDBV79unxHO&#10;bm7/AGg9XiVuqWqJGvT0C1H4e/4KgftseG9ROoWf7QOuSM33kuJVkU/gRXzSssjAAy4HtQ11KgVe&#10;TlvvCstTTQ+6fBP/AAXR/bR8NokWq69pGsKvX7fpwyfqVNen6D/wX21HVkW0+K37Onh7VkYYlePH&#10;P4OpFfmYZmBwrmp4FmnXlCAO5pNya3FaN9j9PR/wVE/4JrfESGT/AIWb+xjDbSP/AK2S30+EhuPV&#10;MGvzJ/4KYt+yR8bPjxZa7+yd4B1HwvpbWhGp2t05KGbPBRScgYqe1jcxtJvwAMjmvKfEnmD4hMZr&#10;tRuxkscYrzcfiJ06b5dzWEFYq2vw3ttO0P7Ne3HmFegBrqfh94PkkIs/D1tLNcn/AFVvEMsT9Kwv&#10;EmrXIj8q1mUt6r2qDwT8QPFHw/1uPxFa381vdIf3Uitgj3rx6WKrVF77F7GcZXsdP8QfD3jf4fTC&#10;38Y6HfafLKheGK8iKbx6jNeeQ+Ll1K/+zkEspwfetv42fHbx98WrmO48b+M7jUWt4ttuLiXJjHpW&#10;T8MbTwxc3Im1G7Ec3duwroq4hU6bcloRTpOtUsmaUenXOrXSNBbNGVbPNX9es9Qk8PvbmxY+WDlm&#10;Xmr58XaFp+uKsW2VIiMOOAa2PEfxK8K6hpjS3kAWTbtWOBh+dZRq1rxstDd06Si1fU8G19LmLWdM&#10;juLfAMpII7DFfW/wj8aaLonwq0uO9u1VhCcKW/2jXmX7T3hr9j2z+E/gbXfgn4v8RXHjW4uJB4m0&#10;/U0HkRoVBBQj/a4rF0Twl4q1bwVb3UazeVHuCsCcYr6KnXdCiuTqeZNWbR79Z/EnT9ajjFr853c4&#10;7c10+nxG7i+0EEcZwVrwr4MeH9cfVxDO7Dbj73evoa1m03TbWOC7vApC85IrroVavxVHoCb6lB7O&#10;cLuIX8qiazEWRsy/atVZrO9jMls+5fpTZLVsAovPqa74yT1QJIyTZSsNwFFaElsuR5i5NFVZFLY/&#10;o/CDvRsUdTTQxPINOHz9e1ctu4CEDuAaCFKkkA57U/A9KMD0pWQEBt7c8+Sucf3RSrGicBB9AKk2&#10;p6/rS7B70JRTvYN9xqfep9IFA6UtNu4BRSrgnmhgAeKQCUUUUAFFFFABRRRQAVDIO9TVHKDzxUyA&#10;zb8lUwK4bxXqUlsGZfzrvruMsuMVw/jPSjLC+wGvOxal7NtHZh7cyucbZ+KyL7YZe9d94U1b7TEr&#10;b68R1pL3TNXO7ON3avQ/hxqk81um415GAxUnWcZHo4rDpU+ZHq9nKrJnd+tW4z8u+snSJTJCMitG&#10;NztxX0cHdHjNa2JkBxinx96YrcZ70qnPIrZO5nsSUgUDpS0UwCuM+Msnk6VZkHreAfX5TXZ1wfx2&#10;kWLR9NxnJ1EDH/AGryM9lyZVVa7fqjuy1c2Nh6/ofgN+1R4cS9+Jnim78nJk127PI6fvmr5V+IXh&#10;WONmMUAHzdxX29+0FpP2vxn4gkSM/Nq90efeVq+XfibooDsVjxg88V+aZHjH7Tlvpc/Xc3wMZYdS&#10;t0R87a94fCuwwK5m+0sgsPLB+or1XxFpSl3bZ8w6Vx2r6d3KfgBX6Bh6vNE/OsVQtJnC3WmBgGC4&#10;x7VUn0xMZ2kGuo1Cwb+Baz5bQEgd/pXownoeXOnaRz8mnMnOCRVeSxOfu10EtoQMEVXuLNHAIGMV&#10;rGZm4aGG1kepXIqrq9mBptwcdIzXQvadtn44qnrNiF0i53Lj90apOxm4WRwnh9MQzMU6SAV0Vk6R&#10;nk/w1i+G4t1vOQM4lWtqGN2f5h+VXJXIhojWt7tQgOeNv3aqeOG+0+GkZNo/0pcqD7UkUR4wSP6U&#10;7xKif8IerAEsb9Rn/gJrOEEppouU24NH6Yf8EK/2efgL4k/Zyv8A4p+MfhPo2teJo/FE8EGo6rbC&#10;byYlSMqqo2V4JJzjPNfovDqc9paixtBFaQRjCQW0YRAPQKuABXwt/wAEHIHX9jW/mjUZbxbdE8/7&#10;EdfbsdqZceaOCOeea4K9SSrSR6GGivZRLyXBkXcScZyCa/NH/g45Qtpfwuwyj95fDj6R1+k9q0kJ&#10;/wBVuH+1X5uf8HGXkponwzaUqoMt9tHfpHRhnzV4ovEL9xI+l/8AgjbK0H/BOnwGgHO++z6f8fMl&#10;fVOnNI1wm4+vAFfKf/BHu90uy/4Jx+BJ9R1KC2jX7axMsm3j7TJzivVvGf7a37N/wsvls9Z8cQ3N&#10;0rEfZrTLuSeMKq5LflUYjEUYVHFvUvD0akqSlbSxzn/BNmKdf2apflB3eO9fBJ9ft0le+3FzFZDz&#10;ry8WBB952YAYr4V/Y/8Air+2rrHwRn8Lfs4/BGC40q48b6zcx+JL65ijVBJduxQrIQUZc8givVbP&#10;9i79q34nXY1j9oX9ppNKticvpXh9PNmA/u+YcIv4A0qspuo7BRceRLU+Y/8AguP8F779pb4x+AdM&#10;8E+M9Es7ay0C5+3alqd2sUUP70dz1OD2rov2J/jen7Nv7Nug/s3fCDSL/wCJ2t6Zd3L3d94W0qSW&#10;23SSFtokICcZ55rwf/gvJ8Bfh58Ete+HNj4JvdXuJLvTbtr++1XU3uJLgqygZBwq9+gr7P8A+CLk&#10;9vYf8E7PBsVrGihrq/Z2VQCW+0uOT36URp1p0E51NOySX46v8glUoQxDUKevdv8ATRfma2m+Df8A&#10;gol8ZJ/Nv7TQvh9psuPm1W9+03Kr/wBcIuAfqa6vwx/wT38I38wvfjz8ZvFPjaXOXsjffYrLPp5c&#10;OCRn1avZVvJCPM38Z4z2qyt2oAO4A4ycd6IwpQ2X36/mOUp1F7z+S0RQ+Hnwn+DHwmt0sfhb8M9G&#10;0VVYDzLOxUSHHrIQWY/U1+bX/BUfUL64/Y0+Ldm8ufL/AGj2B54wYM1+mcF6izABepGPrmvzF/4K&#10;Xlbj9jb4wzE5P/DRxP8A5AIrpovmmvVHHWXuv0Z1n/BtBdpB4M+K8MjqudS0s5J/2Ja/VAsJn/dT&#10;jaB2PWvyQ/4Nzbt7Lw18VG4Ob3TD83T7k1fp5YeILkEZcc84or6Vn/XQeGdqKO0SOErhZMnuN3FQ&#10;3tvCyBXfn1FVdL1xBjNqnPXIq5cawksBIC4HQ7azua2RyPi0LGpjRefU14T+2ZEE/ZI+JzEbg3gy&#10;74z/ALBr6E8Qhb9Ttx06ha8K/bNstv7KfxJCw/ux4NvVII6nyzQ1aN2TFNs/Jr/ghyjSftqXToxU&#10;f8IJq546/wCoNfr34c1Hy/DunRea5b7HGMjr90V+Rv8AwQ1tVf8AbIvneP518C6oEXtkx4r9d9O0&#10;6OPRbRGjIK2yK2OMcV0Yq/OvQ5sN8D9SQa00GQzE4PAqGTW7ycnaW2/pSy2ELAR73XB5OM00Q21s&#10;QguQc9QwNcyvY6ktSvPPdz4Il49M1n35n3ZYnPsRWleCF/uumNvrWbf7UYhiOe1PqGx8L/8ABdqV&#10;0/Zs8EKzDP8AwmE/Gf8AphSf8ETXlH7N/jHycLjxRGTzj/lgKh/4Lvoh/Z38DSBsgeLJ88f9Maj/&#10;AOCJRab9nzxnGWPy+JoioHr5ArWk/wDZm/P9TCr/ALyvRH2Hc4cAmRue6+tVJnaR/Lw2cdRVidSV&#10;3SKw/vHIqtMWDCONsbeSQOfzqPUttFWRbp28sO3H3cmmkTRMSZV24+bJzg1JOnJYyMwPRfSoBEiS&#10;h2XBYfLn/wCvVhoye1uivAgMmOu7FfS9g7yeBPDbPgA6PGcDtyeK+Z1GMnBzgnAr6Y0dQPAHhtlB&#10;OdHj6/U1nJ/vIl0upG6E9WpqknqKkcEjikVQetdEdNxPRjkUDg14d/wUvi3/ALJYUHp4ltyP++Wr&#10;3NOeteH/APBSzP8AwyVkY/5GSD/0FqiX8Sl/iQ2r0Z+jPznLZG7jNQybv4m/SpyCI88VXl2tnAOS&#10;OK917nhEKrnrUTqruRnFTtxgjp3pmxCM45pq97i30OZ+KC58AagpbkRjnPuK2tKAOj2hLE/6Mn8h&#10;WV8U1U+AdS2j/liP5itfScHSLQEdLZOn0FNMnYOCcEmkCspxjIzUkgDNz+lNkPlkbPyND1DQiJ5I&#10;qh4oUHwrqSD732KTkn2NaTgs2Tj8KoeJ0I8LakrIM/Y5MHP+yaYLcpfDtt3gXTDzn7IuK1iHbLYG&#10;PSsj4cEHwJpoPUWi4rY2sy/KaQtBnztzjHOKYwO857NxUjAscA49qRoSBuzTVkBGwO45HA6GoLtN&#10;9rISgHyHj8KtH5128A1BeoTbyMTgbD1+lIWhxn7PO0+L9Tj34Hln+devrBbbzwxP97tXkf7Okat4&#10;61KIr1ibH/fVezPCznao2gda5K3xnbTfulUxKq7UDfe6k0yQygFkOOxyKtSW6plsk89SaRLK6uif&#10;Ity+TkheaxbsaFQb2+UBfl68VGIIHLEHOO2a1I9A1AENLAsAb/no2P0oOk6fCxMt/uwORFH1/E1K&#10;0EjI+xQs25Wb5h+Vc38XLJU+G+sPLkf6C+MH2ruiNKTBismY9PMkf+grmfjBMT8NtYiigjVTYvnC&#10;c9KE9Qa0Pm39nKIt4o0pckZvsAAZr68/sS8mwotyD23DaPzNfJf7NccsXi7SZ4GCsupcZr7Ma01S&#10;6PmtG0g74FFV6hTXumM+nIhBnu4kK8ZXkn8qVYrSIlRAzHPDF8D8q0m0uAny5rRwc9c44pjaLaqQ&#10;8lwV5+6RmseZWLWpn/apkytukakdSBz+ZpjyXbEu6ud3UCtdPD63T/urlSW7MuB+dalt4B157cTR&#10;2hZOPmj5pOcUrjS7FXwV4Uv/ABTI0dpFICOCzjAryD42/Drxdo3jm4EMYCBQfN217tp/i2f4ehrm&#10;4gZVA6dSTXhvxs+NOr+MPEEwgt5AmMbhxXg1sXOpjORR0FJyUTf8CfDH/hJvDME85zKAA8mOM1zX&#10;xj0TS9CtmjtZRLPEMMcV0vww+NWmeFvCIsL2QFmBPzNyK86+JGtt4y1WW7065CRyMfkzXDWwrli1&#10;NO0V9x2RxPJh3G2rPLNQluJrtw8rZzhjniptP1XUNIPmrOANvBzWlceDbgzOk8ij3J61z+q2f2Yt&#10;CZSxXjHavZTp1Fbc8vmkncmXxpqImYi84HOD0rU0zxpNcfPdS/LtxkVxnmrbSHMYZjwee1O/tT7G&#10;Co6npXTKnGULJEObudhJ4jWbVbeaeTzAjnavYCvoPwD8VVXwFZ6LMECbfur1r5VtL8TPFP0Zf1r2&#10;/wCElpDqi2cEsDNlfmbFbU4y5LMm+tz3bwH4q0nSk+2TIpBXjA5rG8RfEjUPEfikWOmy4AYYXPFc&#10;38RdVPhKwW2twmCoAx1rK8Aa7p2f7X1CdFkBP3KpzqVLReyCSVj6Q8H6vbadosU2qzKsmOdp610i&#10;3FhqMayWW1s/eGa+RvFfxzlGsCx06/Z4VIGxa9w+AHi658R2UYuLgBlGQB/FxWkalZVYxjsSt7Hp&#10;EtoC2CijHqKK12soSAzHkjmivVNj+hRCMYzT4+9RJ96pY+9YdBDqKKKkAwPSiiimlcTdgo68CilU&#10;Hd0pDF2H1pH+9T8gdTTG5agBKKKKACiiigAopVODk0lABTX9adSNytJ7AVpkJrD1rT0nVlKcGuhd&#10;T6VVuLQSLxWNSHMrGkJWPJvE/gQXl0ZRFz24rS8H+G5LABSvTsK7m40WOYb3UZp1ppEUDZVRXnww&#10;MI1eex1yxUpU+Udp0JhiA2mr8a47UkUIXB2/WplQcZr0YQaONyuJGD6U9ABSqFX+KnYHpWqViAoo&#10;opgFefftASGLStLIPXUu/wD1zavQa85/aLUtpGkkNgDUsn/v21eJxFrlFX5f+lI9DK1fHw+f5M/G&#10;X46adnxFrUqofm1K4P8A5ENfMXxL0zmQBerV9bfGe0Eus6oSM7r6Y/8Aj5r5o+JmnMrt8o5bBr8X&#10;ySu1WfqfvmY4fmwq9EeB+JdO2uRgVxer2ChzlK9R8UacRuO3kZxXDa3Z7Tudcj1Ffp2CrXR+Z5hQ&#10;tJnCXdmdzZXisu7tDuyAR+FdTqdqvmFTznpisq7tF6984/Cvbpyuj5yrCzMF7UtycZHWoWtR02jG&#10;7rWvJalWPHWoZLQqnC/iK6FK5yvQyWtArfdB5qj4ktiNDvCAPlhJroPsZc9qz/FFqF8N3wA5Fsxz&#10;VLdCtozy/wALKDa3I/6arW7DEMjHy56Vj+DozJaXLdvOX+Rrobe2muJI4reFpHJwEjUsSfoK6ZOx&#10;yR1SQqR7utJ4qi/4otCuP+QiAeP9g16z8Lf2LP2kvi35d54f+HlxZ2DctqutOLW3VfUtJjj6V0fx&#10;Y/Zh/Z7+CHhzTn+NX7SdrrZbU83mi+CoDcvEwT7rSfdGelec8zwMKypxnzS7R95/he3zsejDK8dK&#10;k6kocse8vdX42v8AK592f8EH9Llf9i+VohkN4ou2bHc4SvsvU9V0Pw+PtOt6pDbrzlpJAMfUk4Ff&#10;DP8AwTn8J+NPih+zykf7IXiu38B+AxqU6yXGuwte6lcXAx5kiqCEQdAMntX0Nof7DPw1muxqnxn8&#10;c+JfH16SC6a1qjR2uepxBFtXGexJrzas8biKrkoqCv8Aa1f3LRfNnp0qeCw1FRc+eX93Rfe9/uNn&#10;xP8Ato/AzQdSOg6Nq03iLVB8qaX4cs3vZyfQiMED8TXyP/wVT/ab1XwdJ4G+InxX/Y9guLY217H4&#10;eg8XXSq6udhaVoEyRgAABvWv0A8E+EvA3w8sV0b4eeDNL0O2Xjy9OskjyPcgZP4mvzn/AODjq7kn&#10;074YCW4LHbqGPm9o6KOBjVxEfbVJS8r2X4W/Nk18W4YeTpQUfPd/jc9o/YZ/Zos/2t/2Y/Cnxk+K&#10;nxT1fS9K1hJpbXwN4PK6fZWaCVl2BkG5s4yenWvrH4T/ALOX7OHwWuIx8OPg1o1vcnKtqF9D9puW&#10;OPvNJJls/TFeA/8ABIy+nT/gnb8OYlYAGzuQvH/TzJX0xpt6YrlDKCevb2rs9lSoNxpxSRye0q14&#10;KVSTbPE/+CeV01t+zjfz2qBGvfiFr80rKOCftrrx+Vey3GpXaqQboEj+/wBq8K/4J4TSN+zGsiMe&#10;fGWvEj/uIS17HeT72LbTnt6U6nxsqk7U0fmB/wAHFdy83if4a7sNjTbwlgf9ta+l/wDgjlctH/wT&#10;38FIGyBdX5OfX7S9fLv/AAcNtI/iv4cK23H9l3Zwo/6aLX0z/wAEfNqf8E+/BfmHP+lahtA/6+X7&#10;VtH/AHRephLXGP0Pq6HVZW6YIz2q3FdM0u9mOfcVhxyIjgx4xn5hnoasLcOwLuxK56Vka6W3Nf7Q&#10;pkQq44PIz71+Z3/BR6fP7GXxgAPX9opuv/XI1+kFu6iYMRxkcZ96/Nj/AIKMMD+xd8Wsnlv2h5SR&#10;9FxWtB/vF6owxGi+80v+DeeXZ4Z+Ka7SR9t0zp1+5LX6ZaYwkCtIhGOhFfmR/wAG+JI0H4pMDtH2&#10;3TOP+AS1+ofg7T7zV72Gz06AyyuQIoweSaeI1rP+uiIw+lFM19KtnZQ247ieK3bLSLm4AUW7H1wv&#10;FejeAf2X/H2pKlxrFtb2MRGd00gZvyFemaX8Dfh34VjE3ijxSsjKOUVgg/xq40ZzJnWgnufPMngo&#10;XS5MRDe1eY/th/A34geIf2TfiJY+FfCt9f3dx4WuktoYbYkuShr7bufGfwZ8GjOheHo7mVRxIyZz&#10;+LV89f8ABRz9qXxVpv7G/wASrjwVIukyxeFLryZrU4dGMZGQe1FSFKMHzSCnUqOfuo/Bb/ghh4fv&#10;5P2ztciWGQPYeCNTN0oHzoBgNx3xzxX61XMnlwQjTIZHtPJXynuOGcY6kDpX5H/8EQNRv2/bI1uR&#10;Z3Mt14G1RppecksnJPr1r9YotTKaVaxBg4W3RRx149KrFfGvQWGtyv1Fe+kE4XyCAOuDwKh+3I5b&#10;5+nTI4qK5v7iQnEaoDwapzSxvGQzk+y1y7s62PnuY2OPkPOeBVS6lSRwpVgAeoNLLLDC26JcH1FV&#10;byVwAXk+U9RjmqSIbZ8Qf8F13Rf2evBCoP8AmbJsA/8AXGqv/BEsAfAPxm6ykH/hJoc4H/TGpP8A&#10;guixm/Z48EuWyU8WTDAPTMNH/BEVJp/gP40hghbH/CRQ7mUdD5Na0XbDS9X+ZlWt9Yj6I+xJBuJA&#10;Z8HoMVE9vOzE+Yhzjgjmrslsy/NLKgA6gHJqGcwJkrCSVP3j1qLF2TZRngmK7Vt/mU9jwfaoJ7d2&#10;iPmQtnd9welW7qSRwWWTbyD8g61VlZAQ7b8M3A56VasS9xGkhXEbTqMLwMnI/GvpPw/IG+H/AIcI&#10;fcBpSAH8TXzcrqpZFUMNv92vo3w3j/hAfDyqMf8AEsXI/E1nO3PE0p7P+upI7Y4pFCkkHPHSlYkN&#10;k80sa5bLcV0C0THR8nI9K8R/4KWKP+GS3Lt/zMMBIH+61e5IAv8ADXh3/BSpCf2SZWB4HiC3yfwN&#10;Zza56f8AiRX/AC6qf4WfnM7YUE9PSoG+Vue/T2qUkBPlX86iODwa9254JFuGMg0yUlOhapCCB9z+&#10;Ko2Pofzqk7k2sc98UEY+AdTYnH7n+orX0fjRLQkcm2TJ/wCAisv4nJ/xQWpYOQLfr+IrU0b5tBsy&#10;vQ2yZ5/2RQtgvZksi7kwOD61HLxjJyfSpHLDp+dMIBAbvTJGOSuORVPxIgPhjUWYH/jyk/katt83&#10;JP6VS8QyM3hvUBg4NnJgf8BND+Eq6uUfhplfAemMcH/RVrZTDPuzgelY3wyY/wDCAabnj9wBW1tO&#10;/Aw1BNhHCMu/aeemaY4J4J6U4kkEfxDrTGOGJk/ShANbaWxJ0qKeMiCREOfkPX6VMTj765qORT5L&#10;S57EUCS1OS/ZrXPxC1MKvHltyR0+avb2htw212Zix6eteJ/szhz8SdVi3D/Uv6/3q94W3ZwQcY7H&#10;0rhr/wAQ66PwlVXhSQhbFMf3iCaSa8vFwLSRkHcR/KB+VTTW3zkJlu1LHpfaMgHvlqxNupnN59wx&#10;Z5G4HO45JqEW7OuI0Hy9cmtgaZEjmSa6XJPAVcmpPsdkB5iQsxH3mY4/Sk2PlVzENpJny5Pkx1Ar&#10;I+Inh641j4f6rbW8fJs2GOfSu0TaoESQRpu77efzrSHhi4vfC+oq7qVa3bAx1OK58TWVGk5Fxp8z&#10;sj4z+C1g3hHxVp80wDtDdmRh2619w/DTxPpviaAfNDHkfMpFfIuqeDdT0HxQkTwCMGQs3p1r0rwF&#10;4r1bR5sq+FHp3rz62KrVqalTepnFcl0z3bxjoNpHMZ7TEvmHgJ0HFefa7FrVlMUeLYm6o9L+NiSX&#10;n2e9cZXg471c1zxO/iCDzbW0GD371hhquLqpqqtQcYtHVfCXw+/iBQZpNwj/ANYeOldd4wuU8NWy&#10;rZSFN2BnPFeZ/DzU/EunXbW2nRMN3UHoa7TVPDmrazbrd+ILsiNcHYOmafJi5YnmlL3V0N1ZU9Nz&#10;m/FlnHe6M17IrXBIJyp+7Xk2hfCy/wDGV9dy6Jo9xdbCd+FyB16161fSpeJPpOjOwJBUKBkV6P8A&#10;svabZ/CrTJ9T1gxtBMrNeI4z/OvhuJs1r5XzTpq8m1ZHv5LlyzCpyydkuu58SeMfg94x03XBbyWU&#10;kcUkmNqg4HtV3X/hZrPh7Rf7WaJl2pkll4r3b47fGPwTq3xKkk0i1AtY5gU2D+lZnxK+IPhHV/BD&#10;Qx4MmzgYGBxX1eX5hVxGCpOvHlckjwsRh6ccVUhGV0mfLr32t367NgIz94isu60e4ZZHmjYfMcjF&#10;dre3mkQqbi3UDDdhxXO6t47sJo2g8kBkbazAda9enFc9oo4Ek92cHq2n3QufLggIB6+tXLH4e67e&#10;osvkyYPIJXjFdLoNxp2raoH+zlkY4Kle9es6dpunW3hqT5j56xZjjx7V3NpWQlTT2Z4q/hOHR1ja&#10;6dtx5ZCOK9d+FXxA8N+HtLHnSqzJHgccg15N4yudQuNUaF32kHGB25q74f8ADcx077b9rI/vAng1&#10;Kk29WZa82iOn+K/xFj8RXoWK9Yxg8bT0qh4d8aW9tZta28m7PDK1cpq9sPtZhtpcuByaxFF7b6kE&#10;kkIAYdO9Ln5ZWIaZ7JZeEYLmAa2ZVUvyCOfwxXoXwd+LCeE9TTTy6g5wWNeOWHjs22kpZNKSQuFA&#10;78d6y9O8T3lvfmea5OC/UDNa3cXzCk7bH6GeH/Htlrlgt2ZyT3PrRXzf8J/i2E8NbLy7lVg2BhT0&#10;oroVaTRspaH9ZafeqWPvUMZNTR966HexVx1FFFSAYz0oo6Hg0rHJyKAEoyfWiigBwIb7xo2H1pdg&#10;pcgdTQAzafSjB9DT8g9DRkDqaAI6KXB9DSUAFFGCegooAKKVjk5FJQAhUNTGi9vyqSigCFrfnpSr&#10;Hgfd/SpaKLIBojApdgpaKADA9KKKRhkYFAC0deBRSp96gB2we9eb/tFEf2Npf/X+f/RbV6QSPWvO&#10;f2g0Eul6WD/Descev7tq8XiH/kUVfl/6Uj0Mr/3+H9dGfkX8XYC+p6htHW7mP/jxr5y+IlkMOCO9&#10;fTPxatGOpX+OP9Jl/wDQjXz58RbM5fcO9fgWT1bVn6n9IYqHNhI+iPCfE1ifnz+FcFrlqVDLt4r1&#10;XxXZYcjAxz2rz3xBa7HZeK/UMuq3SPzbNKFm2cHqNsmGbHINY1xb56Cup1S0AJ4NYl3bhc7eTX09&#10;CWh8fiIWZiy24DZbioHtxnCE49605YW6EZNRNB18wYx6V1xPOcdTN+zZBbHAql4qtA3hm9TcsYNu&#10;QHI6e5re8hjgocA9cisvxtCE8Ialv5xatjFWrtoGtDkvhxafAnwrbPN431zUddk8wP8A2foybF3e&#10;jOa9H0b9q648DIIvgb8FPDfhwgfLqupwC+uwfUb/AJQa8J8Bxk6bcfL/AMtlOfzro448YAJ+lTWw&#10;NCtO9W8vJvT7lZP5joY+vQhajaPmlr971+47Lxp8avjL8VJTP8SvilrWqL2tXuzFAn0jTC49q5bx&#10;nBHD8MRawBQp1pZGCr1YoQD9aktlBbYATTvHGf8AhXSArydYXp6bDWlKlToWjTSS7LQwq1auITnU&#10;k5O27bbP1P8A+CHiiH9iqIBz/wAh6757D5hX2Qk0qKcL16MetfGf/BEaTZ+xbAUO1f8AhIbzPudw&#10;r7DVlLZLnJ6elcNd/vpep30FajFlyK5ABM0mT6Cvzb/4OJXgez+Fiwpzt1Dex/7Z8V+jsOPvq+Wz&#10;ngfpmvze/wCDiFwLT4X8OPkvz2/6Z0sO/wDaoBiE/q0j6g/4JMsqf8E9fh2Mn/j2utqA4/5eZK+k&#10;7GTF0juhxz/FXzX/AMEnlX/h3z8OTgk/Zrrk9P8Aj5kr6RtUJmVMDvz+FXUfvv1JpJ+yj6Hhn/BP&#10;Qlf2ZrdVYJnxbrp5Ocj+0Jq9iupF3Nhzn9K8d/4J5W6t+zDZyZyf+Ep1w/h/aE9ex3NmpbOD7+1K&#10;bamy6avTR+Xv/Bwk27xd8OASP+QVdn/yIK+mv+CQsEg/4J9eC5No5uL8g+n+kvXzL/wcJReX4t+H&#10;QH8Wl3eDjt5i19R/8EiIwP8Agnx4GG7jzb/cP+3l61i74KPqYTX+2v0PpCKKMHzSByPmGTyasw71&#10;wqcn3XP61HGCinaQQPeplkZ49nmc+3QVinob2uiRFIcFtqDI/nX5r/8ABQvY/wCxp8XCXJK/tCPg&#10;/Vc1+k0e2aVd/wA2COccda/NP/goIWk/Y3+L+0Yx+0JJn/vgj+la0fjVu6Oeurx+80P+Dfq7SPQv&#10;igjscG500FAP9mXmv0x8Paw1rKs6TsuBwVOCPxFfmH/wQNlMWhfExFQ5N1pu5v8AgMvev0ZsLyVV&#10;+/hcdBVYl2rP5fkh4ZXpI9i8O/F7xHZQiNPFF9sHAT7S2P51qP8AFa7mUSy37yOeu9ix/WvHLbV5&#10;ViwrAVNFrkvmBySuOCe1RzyfUp01fY9O1P4kXMiZafP1NeEft8eMnu/2OviUPPDA+FrnALdflNdH&#10;d6jcy8rKSnoK8m/bknf/AIY2+IswIwPDc4OevSs6kvc+4qEFGZ+Zv/BD15JP2yNQzuAbwHqWdh/6&#10;Z1+rsMjnR7PPH+jIcjr0r8nv+CH21f2udYZ7gW+zwDqO1yM4+QV+s6fZ7fR7SOJDKfsqHe3Ab5RX&#10;Zi/4iXkcmFXuspvI0iFd5LHtiopI50mA8kDaOD6mprm7c4RYEjz02J/Wq8qPJJyzZPQk4Ga5Tqei&#10;I7lQmAZ+D/dqrfSYjJjxuBzh+lWxaEKZCo4+6S3Sq09szYeT5mHB4yKaYWbR8Nf8FwpTJ+zz4L3q&#10;MnxZKcqMD/U0/wD4IkMV+A/jXbKQp8SQ8K3/AExo/wCC5Mc4/Z68EiRdv/FWTH8PJqT/AIId2q3X&#10;wP8AGkaKpI8QQtyf+mVbUv8Adn6v8zlq3+sJeSPsg5I2uCoPIPbNRtGCSH3nHXbxmtGXTpFwrMNr&#10;dcHIH4UDTWK7FySp425Oag2XmY0tvPK2xNygfdA64qJ7U5CO2G7E9q6W38JavqThrPT7lyeCRGQB&#10;VsfDbUgcXscUeMZBPNGgOOpySWrMGQE8cE4xX0N4ZQHwHoORyNNAHPua8tHgq0g+9cAhc9VJBr1/&#10;SoI08KaRCi8R2eB+ZpSd5xLjpFleRADj9KFQnqDUskfz0icfjXQtUJ7iwruz+teH/wDBSsBf2Qrg&#10;eZ11+DHv1r3OMbMrXhn/AAUrLD9kiYEZB1+2/Dg1nOzlT/xIEr05+jPzk2jYOKglQlxs71YC5XIN&#10;QScj72CK908EhJfdhgcDvUbgAZbp61KygcK4weuajcBl2Dn1p8zCxhfE0L/wgGpqPlT7N1FX9BYf&#10;2DZt2+yx8f8AARWf8S1x4A1JS3H2Yj9a0NAYLoNiUX/l0Tg/7opxJauWG9D0PemOgHRz7U4EgEev&#10;6U07AQCfrVC6DGBOcYqjr2R4fvR2NpJ3/wBk1eZcORuql4iVh4fvR8gxayYz/umk9hW1M34Z7T4A&#10;00nP+pFbgkbO4kA1g/C2MHwJpwPI8kVu7dzkN+FMbvYQsQwJ70jBtu2Tt0WjYm3k/dpWUsodW69c&#10;0CGH++Tn2pkoPkOqLxg/yqQ8J5RI+91xTJQVQkH+E4pPYa3Of/ZThtpfivqa3LyBBbSFtmOfmr6I&#10;R9IRiYtLDnHDzSf0r54/ZQt5bj4xanCqn5rWT5f+BV9Mf8I9M6DZE2emClcGIdqh2UY+6Y0zTAnY&#10;qIrHjaBimCxiQqjOASD0FdDH4Zu5lGUVR/tdqsxeHIg/lmbO3+6nH61zt2N7M5ZdOJCuWJGfu44x&#10;U/8AYYYZADf3RmuqXR44ZfK8h3xjaxPX6itHRfD/ANsvEhS2Vdzdl6VEqiimx8upxll4XdpEDQFs&#10;sCeOlS+M9UtNJ0Ca3jlCBVw4B616/rfhXQfC2li5mwzMMmQjgV8+fGOddStbmWydfKXPzJxxXzmI&#10;x8cbeELpHXGk6UeZnlHiBY9fvTfRSMzIxKk9a6PwtoMV/obpcRkOoyhIwa8+OvXWlzuZSTEG4fH3&#10;sV6J4S8cSapZxxi2QRsmAeh6Vz4adajW9m17phNRnr1OL1O1TTNbNoB8+7hs8V2Xg/xHHblbe4wH&#10;Uce9XdJsfhtoniq21T4z+D9ZvtILbpF0m8EMr+wLDGKrfEPxh8CdX8bpD8G/DGs6PpZAAi1a/WeX&#10;PfkAV7ajJx5kzmcUpanR+HPirpWnas9tcxBQDjeBz+desJMvjzQorLSZpPMmTauyvMtC+FfgW505&#10;dbuNSLswyyFhxXpHwj8SaL4cu0bTY1ZYCAhc+9Zw/ctyZrTUuazND4Z/ByXwBNJP4ts7iUlywZvx&#10;ri/jl411aeO40Tw3oU8McgIjZQcsK9q+LPx80OPwyyfZQlw8WFYL3xXzZ4n/AGibGCKK1McjyW5b&#10;zHKdc18PmVGeMxX1iMeez2PpcPiY4XD+x5uW6Pn3xz9q0iSS4nnkScNlkfORXE3nxL1J3a0MxZCu&#10;GBavQPin4lHjC+uNRIRRL/DsxkV5VfeF5JS1ysgHuBX12AdKpQi6qsz5OvNwrPleh1Ohm0vtNYSy&#10;YBGW5rAvPDFvJcySwufLLZ5qlbXM9l+6S4YbRzzxVqDXZ4rZt7q6+hr0tYL3TmlK5P4Wns9LvQJZ&#10;QQsn3R1rs5/ifYWVu8IBZnUqPavMbGK4v9SEtvhdzdKtX4gsH/0pyzg881ru1fcUZysSeK79Tdi+&#10;CN8/JAHvVC68c3UGmi1t3Oz2NZfirXhPLGIpHwRgoDVX7O0VqshjYoeua1UNLhre5JbeLbqO7eVn&#10;JZvvE0lzrkl9eIIiSB1PrVMW4kbdEAM9c1q+H9Cku5BsXePSr5It8zJb6GhZLe3saMqYOMV1HhXw&#10;TrN3H562e9A3PFYu/wDsi6QYwwYfKK+g/wBnu/0XUCLe6ss71wDtotzaCSTdji7CDUdKtxbmbyv9&#10;kiivobUvgJpGpyLfPbufMyRgcUVSw0yuRn9Q8XGKlTrUaA5zipE+9Xfuimkh9FFFQWFFFFABRgno&#10;KMZ6UoYjpQAmT60oBY0lOQgZyaABARnIowW+8OlOyD0NGQOpoAMgdTTdh9aTaxPNPJA6mgBp+Tp3&#10;puCegpQCxpSCv3aAEwfQ0lGT60UAFFFFABRRRQAUUUUAFFLg+ho2/wC0KAEpV+9SVJQAmwVwHxyi&#10;Emnafntcuf8AyG1egVxXxhh87TbQekrn/wAhtXj59HmyqovT80duXO2Mg/62Pyb+LFg39o3pPe4k&#10;4/4Ea+eviLZZydvAavqD4s6e39oXhK/8tn/9CNfPXxGsCgb5cndX825TVtXfqz+nXFSwkfRHg3i6&#10;zG5vl/SvOvElo25pCOnSvWvGFmylsj615t4kt925scelfqWWVbpHwWb0Urnn2pwOzkZrAvYsOdo6&#10;Hmur1S325HOc9awL2Aq5WPBzX2OHlc+BxcGpMx5YMngetRND8/A796vGIc5ycUzySzYIAr0ItHmS&#10;iVPKJO35jWZ49gZPA+oOqqQLYg7q31idiAw/Ksv4hwBfA+phlBxbHpVJ3aM2nZo8R8Bxf8S+4XP/&#10;AC0X+tdLFD5eCwz+FYXgKDdY3BAx+9Wupht933QfxNdcndnHCOg2CBw/y8Gk8exNH8P0DjP/ABNl&#10;6f7hq5HbfNuGfzqDx8pPw9jTPH9rDB/4AaiLvJFtWgz9R/8AgihCjfsU2oJxu168Ix3O+vrsq8RX&#10;5yfwr5H/AOCK0Tt+xNZD7oGuXhGe58w19cqGJBQ/N9a8vEP99L1PUoR/cx9CRAScnOOmc8V+cH/B&#10;w4PNHwviJXHl355P/XOv0hhLRSfvSWHoor85v+DhtY3T4WlITjy78lv+/dLDtLF0wxMb4Sb9D6k/&#10;4JQqsf8AwT3+HBZD/wAedyMA/wDTzJX0baCPzsEYOD1x6V88/wDBKe1mH/BPr4ctCuR9gnJJ6/8A&#10;HxJX0Raovnqvk5PzZLfSqqte0l6k0lajH0PCv+Ceyqf2WtPCDH/FR6ySfX/iYT17HdoU+8ST3wel&#10;eQf8E9Yyf2WNNUjC/wDCQayUPr/xMJ69inXzCY/4/wCE1NWT52XSVqaPy3/4OFAP+Er+G4bdkaXd&#10;854/1i19Rf8ABIZXP/BP3wO2MEzX4yP+vl6+Yf8Ag4XSX/hLfhxlhtGkXWR/20WvqP8A4JDw7v8A&#10;gnr4HXOB518fr/pL10Ra+ox9TlknLGS9D6QSJEfAbHzc4qzGvmTHyiCd2OFohiWI75UVkHTB5FW4&#10;1VWIVOvQj0rn5jpUbIgSKTzcDCgOM/nX5o/8FAkcfsZfGNw2d37QrYOOnytX6cW8cfmYcHlgRz15&#10;71+Zn/BQGLP7EfxklQ9P2i5Bz/utW9CXvr1RhiF7vyY3/ggna79B+Ju12DG603IUf7MtfonbWUuE&#10;IVhj+I96/Pv/AIIAkHwz8TZNoD/bNO+c/wC5LX6LQ2P2pRucZ7cnFPFS/fNf1sThI/ukyrDDJAu+&#10;WUD5uRUqyWobaAZCTnnp+ValtoFgVAmuRnu2elXI/C+lkh01EflXMnZHQ4y6nPPcNKGO3AHAIGK8&#10;q/bmlnH7G3xJSHbtHhmUlmGTXub+FrVh+51JT14Irx79vrQksf2KviVJHcqf+KblBApzl7q9UOEb&#10;t+jPy5/4IjqrftZa7dgj914B1E/+Oj/Gv1ssIEl0y0YBzmyjOQMj7or8sv8AggFp+k6j+134ltNU&#10;shK7fDfUvs7FyFSTC/MfUdeK/aTT/AunnQ9Mt5rJYnj0+ISsg4Y7RzXXjJ2rW8jjwcb0mzyb7C7u&#10;XKFvm4CnvU1ros+oT/ZI1jDFvlMsm0D6161D4F8LRurCLew6/L1rZs/CHhyEBk0mDn1TJrk5m2dD&#10;jrqeXWXwW1/UYwTr+jrlehuxV9P2avEtxGrnxPoSqR82667V6gnhLTDgwaZGnukeKiu/CcmzzDbH&#10;jpxTUknogdrH5Xf8HDPwsm+G3wJ+H9nPrVpetc+Irly1oxZVIiHFdb/wbl+BvB+t/s6+OL3xBpK3&#10;Dr4piVWPUDyB/jUP/Bxx4fe2+AXgCcggx+JJwMLjrEP8Ks/8G9Oq6rpP7NXjtdP4z4ti3EjP/LBa&#10;6KX+7SXn/kc843xEfRH6MxeBPh1bKDF4Ttj9Ycmpv+Eb8OwLmw8PQRkd1gUVy0vxD8URts8uP/v3&#10;g4qE/EbXCd0tiDjrtfGaysjoV7mxq1jF/q3UDIzgCsK80i3dCPsysM9cU2f4itPJ5V3p+MjjHWqN&#10;141tXby2idfYCmkJ6FW6063RSqRp/u11SRbdC04beBa9B9a5G48R2jEhVUcd1rsEmSfQtOmjbhrX&#10;p6c09OaJKTs2ynKAH5NNVAcAU+cc/SkQEDcAa6E7B1sOQZavC/8AgpgpT9kafLD/AJD1t/UV7rFz&#10;xXz5/wAFU7DUNT/Y6utP0nUWtp21u2dJ9uQuCe1TJ+/D1Qrfu5+jPzwUlDtA/Oo3SNmJLVzC+H/i&#10;/aR5tvF1jcD/AKeLYg/pUZu/jPYr+80bSr0esUxU17vU8G1jpZECHbgY+tROhVCV+nFcwfGvxBtQ&#10;P7S+GUzDnJtbgN+lQj4r/Z3K6j4J1i3C9W+z7h+lMPQvfEcZ8BaooXkWxOK0PDvPh6wZeT9kj+9/&#10;uiuQ8b/Fbwdf+C9RtfNuYJXgICy2rLn8cVteFvHXgu60CxgTxFbiQWyAq74I4FNOwrWN8qMbnOD7&#10;VGV+bLfN9aZDqml3TYtb+3kP+zMP8akUGTlQpPs1VdEu5E8ipyX5+lVdd/eaDex+X1tJOfT5TV5w&#10;SjF4sEdOKp62A+gXm0nP2R+p/wBk0m1YEncyfhX83gHTtvH7r+tbrZHOOawPhO3/ABb7TWVDkRnP&#10;5mukdC7Z4B9KoN9CNo+mO5qNV3nABH8qneJh84PToKZ5TDhTSug1aIghCMG6H9KZOh2N347VZZWR&#10;MN+HFQyqyqQFIyOxpi1uZf7GxK/Hu+3qC32abA/GvrVIZ1+YSkN7GvlL9iq2d/2h7+LywW+yzcn6&#10;19lWvh+9kbZHH05J29fbNeZimnUPQw/wGPGt2khCOGz2dfapTBI4DPbJ/tYb+lb8PhTU2JIQAL3I&#10;5NXbfwRPKDJJG2CB0FcrkdCizmYrC1P3oZl/3eQavabZraSC8tUmDHqHFdvo/hCxtyoeweUnA+Y8&#10;V1tl4Ts30mT7FpEZlKnJkTpXn47GQw8Nrm1Ok5s8R+IGpalqGl/ZIV+V12jNeZ618LdXtPDV9dXU&#10;imPyyx56V7B43tZtO1M2E9goO/jH1qD4rapBF8JZoY7CPzPJIkKJzivnKGMpTlJLQ6ZUXb3j4h8b&#10;WVtZ6XJudQA33e9cvbeNY9I07zILhjsbgZ6Vp6vb6t4v8Ty6EI2SNpCEyvSpLr4Ff2dEUvrhstyu&#10;elejRjGlHmn6nlqMnPQ53UfjDr3iO2FhcXdzKsWdil8gVS03xM8mqwgxSKwYZarmpeEo/D8cghdA&#10;U/M1zmm6s0WtxkBT8/INethZU6qbijmqc6nqfTXgrxDa2nh1Wm/eb1A256V6f8NfEng61jK3cARw&#10;M7m5FfLU3jmaLSFkimWLb/CrVn6T8Vte+1Nm/cxsMfePFYVaVSd4mtOryyR7z8cPj9oyXLaZZqrP&#10;ETjC8GvB9U+KtoJJ2uY1Ly9DjpXP+M/Gq3uo/OSGX7zZ6/jXDX+pPqOouqhiCeM9q56WWUtY2NK2&#10;InU1bOyvdch1N9ougQ/QAdKx9Zlu9OgeMTKAfU8iqcTtpCLOE8wD7wHWsXxB4gfUJSkcZA789K76&#10;NCMHyrY4pa6sq6jqt5HwnzKp5x3qmPEBmfY3Az0zV2xtXucFuE7gjrVS+8Ot9qaSEADqBXZ+72ZN&#10;mdd4WktI7M3ClQ4GSxPNZeu3Ul7e7QDj19ax9LvLq1vEtZ8qCcE+td1aaRp95ZC5mkAOPu1Macac&#10;+YaV0cHrenyRajAp+UMua1Z1jksktTKM+9HijT/L1iErlkVay72edLxTklT0AroVmtCXoJq1iuno&#10;BHJ16kGux+D1oNQuUWVgqj+I965a7sbq9tuhz6GtTwZrdz4fl2PuGOoxQvhJurnZ/EDS7Kzug0On&#10;hBH/AMtP71dP8Fdfle+iis7gRhDwSetcfcaq/jVks5JGC45HrXQ+DLS28IXsN0wbah+dX7fShbhZ&#10;XPuL4c391qXhiB7uPcUGFb1FFeY+C/j7ZxaJHFYZMajA3UV2qcbGnMj+pBPu05PvU1fu05eG5qtx&#10;NWH0UUVMhxCiiipKDoeDRRRQAUUuD6GkoAcnpRgt94dKRQd3SnkgdTQAEgdTTACxo6nk0nQ8GgA6&#10;Hg0ZPrRRQAUUUUAFFFFABRRRQAUUUUAGT60UUEgdaNgCjJ9aRWz1paLgSVyXxPiM2n24xnEj/wDo&#10;Jrqcn1rF8a2q3OnA4+6GP/jprzs2h7TATj/W6OjCy5MRFn5ffGLTmTU7xAn/AC3ft7185/EawA3Y&#10;/vHrX1l8dNJ8nVrsYAzI/b3r5m+JVgq7+OrV/K2XVLYqS82f1JhH7TBR9EfP3jC1G5wB+deZeJbc&#10;hmUCvYfGtmiO20V5d4ntgjtx1zX6nlNS6R8nnFK12eb6vGMthea5y9iIfkYrr9YiXcRt5rnNSRee&#10;Olfc4R6I/OsdHdmJLDhjtPU1GYNnJOTV2SHJDY45oW3GMMOfWvTi0eI466lWOAsAyrn5fSs7x5ay&#10;f8ILqZKZU2pPSuitrUMoAGOcVB4404N4F1NOT/oxB5o50mh+ycjwD4c2bSWk/wAhz5i9/rXXJpxY&#10;DPGGyMetN+FPh3zYrqMxdZF2812Evhto8iWH8xVzxMOaxnDCTdNOxywsGA5z+FUviBaFPAMbE7ca&#10;oM46n5K7NtBcHAXmsb4oaWYPh9GRbA51YZfP+waqnWTkkTUoONNvyP00/wCCMloU/Yg0gKp+fVrw&#10;59P3rV9XsGhGNgODyVNfNf8AwRs0dF/Ya0CUMPn1C8JOf+mzCvqN9OiRy3mgKOee9eRiK8ViJerP&#10;Tw9H9zH0RQikV5MZHXHSvzs/4OEt8kXwuUKiqseoZA7/AOrr9H00+F1yNuM5+X0r87f+DgjTo2t/&#10;hjIspfauoE/7I/d1OFrXxtP1HiqX+yTPqv8A4JZwND/wT++GeOF/smViO5zPJX0Db2x+1CRCRndw&#10;T7V47/wTF8PTt/wT9+FzoRhtBJBx6zOa97g8OukysxGef5GtqtVe1l6sypU37GPoj56/4J7wKf2U&#10;NHZk+9rmsY/8D569guLXzDkL937p9K8+/wCCdWitJ+yNojMhOdd1jA/7f5q9luPDo35CkY6j1pyn&#10;eTFCNoI/JH/g4it/K8XfDhiV50m7yM/9NFr6l/4JE2zRf8E9vAknJLNfd/8Ap5evmr/g40sobbxx&#10;8OI4+f8AiTXRP/f0V9Zf8EftLM//AATt8AMsI+b7d1/6+pK6YO+Ai/M5pRtj5eh73bwSH5NxPpkV&#10;ZS2IyrA89AO1aSaULfAaI5z6Vah09skJEclsgHtXPc6LXRkW9jIZ03qfvDp9a/M3/gobEIv2JfjH&#10;Gq5H/DRsmc/7rV+qNrpNyJfmTaCwz3r8wP8AgoxYPD+xN8Z/LXOz9o6XOB7f/XrehL316o58RH3W&#10;vJlf/g39RZPDfxPG3lbvTPl7fclr9GkhkBDR/dGOAvFfnl/wb1Wks3hX4qSohGL/AEwE/wDAJuK/&#10;SC3tNq5+Y+1PFO9d/wBdCcJH9xG5Vt4ArbnAJ9zVmCPYcMoOemBViO2WNgwgyv8AePNPVgA2zp/C&#10;CKx5kdDiVizBR5Y29QQRXk37esE0n7E3xMAUnHhqQjjjpmvZNqsvAJzjGK8n/byjZ/2JPiehib5f&#10;C85BB/2amb91eqGlq15M/L7/AIN/42l/bA8RMDgD4b6oT6fcFfuD4e0vUb3w1pLb9pOmQ464b5Bz&#10;X4kf8G9kcUX7XPigzDdj4Z6mWU/xfKtfu34LR5vDmj/amVFbTYcHHCjaK7cX/vPyOHBq2H+Znab4&#10;U1GaUJIwwTxiuu0TwJcTbdyMcf7NekeCfAnw7a3jvNW8XQO7AHy4k5Fd1ZW/wv0yMLBbPcn1NKNC&#10;+raRE69nZI8n034eOoUyRj6kVor8L76/jMFtYySM3TCcV6RL4n8NWfOmaJAmO8nNY+t/E/VUQx2N&#10;4IMdBEgFaclGK1Znz1ZPRH5Qf8HNXwJ8SaT+y94O8Q3GmpHbWviYiSZplB3NGcLt6np29K8v/wCD&#10;frTv+MZvHuyJxs8YRAkL/wBO616N/wAHRPxB1W6/Z/8ABdlqmtTSlvELOkTP8vEfJx+Neef8G/Wv&#10;XK/s3+PmhmDJJ4wiOF7f6OtYxdoyttc6Yr4b72Pt3ULKRk3Qvjtl+KyLrTiHy9wrH/Zrc1HUfPON&#10;mT3yOKzbiOeeHzI40QDqWGKSfY11Me70+1jQDcSfTmq0lsgUGNc4755pfEfjTwB4Rj83xN460uy7&#10;4mu1Bx9M5rzHxr+2z+zV4Qc29p4mm1i5OcQ6fEdv1LHApXsJ26no07AFn29Pv8da7+wKSeG9NkRf&#10;l+zf1r4Y8e/8FSPCFk0ln4X0HTbeVhtR72/Ejg9M7I8k19g/Ajxy/wAS/gh4b8ayzRu99YbpGht2&#10;iQnJBwrcjp3oV+ZXGrSN2dsZG3miPaE5qWVMjNMCD610N3IasxFG7leDXhP/AAU1I/4ZUnAOP+Jt&#10;b/zNe9QoM14N/wAFL0i/4ZZumZs/8Ta349OaHrKPqvzHZckvRn5yqdyAFjj1pshYD5CBUiKoh5NM&#10;bqcrXuqx4LVmRO0jHYSMVCxKgoTn13HOanwCMfe96YwUgqV59aL2Jatsc98SbKH/AIV/qvmW0W82&#10;rclB0qHQfBvhK88N6e95oFo7NZx7iYRljgVc+Im5vAWrAgnFi2eak8JH/ilNOV+hso8HP+yKdwab&#10;ZlT/AAm8CTncuj+SefmhlZf5Gqcnwi0MYGmeINVtD6pdkj9a6846feHvTWXpjHFMnoch/wAK48S2&#10;chTTviXfhB91Z0D1U1Pw78V7XSrpYvGtlPELd8ia12kjBrumHAbcePaoNVTfo15nCj7M/wD6CaHs&#10;HU84+HN/8WrLwXZrY6BY3dttOxhNtZhmtweOvGFsQdU+G91gffa3lVqu/CVmf4eWDgZ+VuM9PmNb&#10;7rgfKOD1AoHY5MfFbT4pQ2o+HdVtjgH95akj9Knh+LPgaU5/twRNn/ltEy/zFdI0S7Pm5Oe/pUFx&#10;o2l3bYn0uBx6GMH8elF2Ipp428JXqjyfE1o7dP8AWgGrP2zTLrm31GKXjPyyA1Quvhz4Ku23XHhu&#10;2z32x4/lUUfwz8F2y7rfQlRv7yysP6072QtTW/YU13wp4a/aeubjxfrNpZ28lrOq3F9KEXJI4BPe&#10;v0O8Nv8AC3XohNZeOdKkDHhYr1D/AFr82/2Uf2aPBH7Tf7REnwy8Z6he2tilrPMklhJiQOvTJPav&#10;pK//AOCNvhW0m2eC/j54ksZN2UBTdjn2NebivZ+01djvw6qOnoro+v8AT/BXhaZQkFwtzjqVcHP5&#10;VqW3hDSoDugsUAHALrXxTH/wSz/bD0BZH+G/7WWqp/d+0vIuRUMv7HP/AAV08MSf8SL9oJtQQEDa&#10;Lwf+zCuNqmlfmR1KVT+Rn283hnTYfmiXDHnCLgCrE6yWdmRHZlgF4wetfHGneGP+CofgSyz4y8SS&#10;Xax/6xsI2fyFTwfHv9qbTNONrrOl3MjYI3C3PzH2rxMTmWEUnB6nVTpVWr2aO7+OS6ib9tVtbZld&#10;W5jB968x8b+NLg+EZLeWbDbT5qnt7VyPjv8AaU8ehmbxXp1xCc4y8JAJrzbXvivq/iWCe1iSTEo+&#10;Zq8eGAhKbqR2NZ14tWe5W8Ba7p2ofEdYtsaqZSvIrT+PuqzaPFMiyLhcbCnavMdEu28LeKTrF5Ix&#10;KvuU9utP+K/xK07xKrxQTE5UEjPcV7NGEZNR6HBOfLB9zhrt9V1q4eea7f5v7zVT1PSIrCNboSrv&#10;HO4HnNZV344WyvfIiJb2FT2+oNrZWO4iYKzYzXpKnUp67I8ttvUoX/iy6jP2SWfjocVPa+KEt7ci&#10;LGMdDUXirwpZWiM+7kHPWuSea4t5NsZYqOgzwa6IOFRXRNmjX/tXUNR1MTzOChIHPTFatxY28Ehu&#10;I5FzjJwa5htYaGPBtfwFWbK4vLwBVLAkYxnrWkojTudJNdW93Z7JZgoVcq2OTWbYadHcT5KqVc4L&#10;Y5qhq9pqdvF5ibgmMZ9Kt+DbtbeXzbuU8H8KzUeWF0wWrOis/BFxPEZbYFlRdw46+1Y/iSZdLUR3&#10;JAb+9t5rpZviENOtzBCSXPZeBiuG8TXk+tSSzzA45PBqIKpKd5bFTajHQp2Uw1O+JZiV7HHSukgu&#10;bmzjVEu85424rkdFtp0ucWxIPUY7V0Wli++2K17Gdo/ixXU5WdkQlfYg8XalskSNZcnA7c1e0Lw/&#10;DcWsN5eLndyRSa7otteXEe4429x3qDU7q+sbdbeFjsT0pQneNuoONnqdLPp9gtrtjhVXX071Sm0/&#10;TpE2OjF+xUVgW+tXyQbhK2T2LVLZ3WsPKJ3lbA+7mpSne5D2Oh0u2vdNYXcedq8gDrUGreOdQvZl&#10;tPtDAqcFelX9JnuprBnuE+990VyWoWF7JqpMLksW6Yq4tvchXPSfDHii+t9OEYnxz0FFcxo+k6y1&#10;tmKU4z0NFXdlpvsf2s0oBPU/jSA55FL/AA4967YlyH5B6GimoQM5NOqiQooorM0CiiigAyfWijGe&#10;lFAD9w9aZ1PJopcH0NACYJ6CjGOtLkrRtYnmgBKKKKACiiigAooooAKKKKACiikLgdjUuSAWo3fn&#10;DcUjzZ6HFMDgvzzU8ybKRIrZ5FPT7tRp0/GpF4WqjuSLWd4jiD6dIfRD/KtLB9DVPW0zp8v/AFzN&#10;c2M97DyXkzSi7VUfnp+0HYbNWueB/rG/nXy18TbXPmcdG4r64/aLtQusXHH8bfzr5U+J8IG8n+8a&#10;/knCytjZ/wCJn9R5Q+fAQ9EeBeNrUI7nGeteV+KoQXII9a9g8aw43Bq8p8VwjznPp0r9Oyib0PGz&#10;iCcWeb65ETK3IA6VzOpwsoJxxXXeIYk8xhyK5fUoiq4PIr77By0R+aY+OrMhoxjb27U6CFT2J/Gp&#10;PL347VPaxK+BuIwfSvU5tDxVG7JbSxDKEYYO7g1d1vRBN4P1GPrutz/DVjTLbJBbBI6Vv3lnjwhf&#10;sTlmgOOK4MVWcI6Ho4TDRnI6X/gnt/wS9/aS/bE8N6140+Dfhqwu7HSbtLe6N1fpC3mFd3APXjvX&#10;r/jP/giN/wAFAPD05UfAue8j9bK6jl/ka+4v+DYW0uLX4AePLiWcMkniCEJGOqkRck1+oW/cenHo&#10;a6MvwUMbhI13Jpu+3k7HDmeYVcBjZ4eEU4xt+SZ/MZ4n/wCCYv7a/hmTbqn7M/ikKG+Yx6cXAH4V&#10;4d+1P8Bvin8KPh5Z6d8QfhzrGiSTayDEdTsXiWQbDkKSOSOPzr+uIqH6qD6givy0/wCDo3RbTUf2&#10;d/AayW6Ep4jlK5HT90R1q8Xhll9H6xzt8ttLfL9THA4x5hiFhnBLm6/ieD/8EqvDtzoP7DHhO3ls&#10;biN5HupCTA2Dmd8HOMV7xc3BU7JJjx/eGK+uP+CU3gvw9B/wT0+F1nd6VaXGPDURJe0UZzk9CPf8&#10;a901H4O/CvViTffD7SZCfWyT+grnjktfExVVVF72u3fU0nnNHD1XSdP4XbftofmlFdxggCdf++q+&#10;DP8Agu7osmp2Xw6laYKwttQKDHUfJX9AmofstfADU8tcfDDTA/8AeWMqf0r8nP8Ag44+BPw18K+J&#10;vhzp3hXw4lsjaffGRVckAExjIznFc1fL8RlcfrM5JqPr6HVhsww+Z1Pq0ItOXc7P/gmva3Fn+wR8&#10;Lbd/lC+HRwB6yNXtML3LXoTOAQ2c/Q16j+xT+wr8KNM/Y9+HWlaNq2sQxr4UtJFzd7sM8YY8EdMk&#10;1r/Hb9nXQvg78M9R8caPr9zcS2kJKxXEYO4kY61rXwuKp0JYiS934t+m5hSxmFlUVBN32267Hx7/&#10;AME5pI7f9kbQh5JAGsauM+/2+avY7m9gDnIxXj3/AATlWSX9jvw7KF+WTUdTk2n/AGryY165PbP5&#10;3zRih1PeZSi0j8mv+DkhFk8efDYrgZ0W66D/AKaivr3/AII42sY/4JxfDySTk7b3p/19SV8lf8HJ&#10;loqeOvhnKTktod0BjgKRKK+uv+CPsGP+Ccnw7YZDbL3n/t6krtpu+XR9f8zka/2+V+3+R9OwLHu2&#10;MnykYwRVlbOJRiPGfc1RKvGMO2c9MU6K/dcFkYAfrWHMbW1NCDT2eVQDt5HT61+Wn/BSC1kj/YY+&#10;NJXG4/tITCv1DtdSf7Qm5SPmG386/MH/AIKVzxN+wj8ZM53t+0nN/WtqHxr1RjXty69mRf8ABu3v&#10;Twl8VPm4N/pmQR32TV+koMwKxhd2cckV+cH/AAbqeQPBnxXlf5idT01cdx+7m5r9JEEJ2kK2CeG9&#10;arFN+3fy/InCK+HQqFVbBC/L2ApUdCfNjt0Y7h1HalRY5F+RTkHknvTnBByi7BjpWCkbtCosO4s1&#10;kMt1I6CvLP277WBv2IPimZrRWX/hEp9vzYIIU16ibWforkjGa8t/bnt5h+xN8UmnnKLH4QujuccZ&#10;2HFN62Juou5+WH/Bvpdx2f7Xnii8nwMfDbU8HGQOF6iv3b8JXyr4Z0iWR423abCdwTGflFfhZ/wb&#10;zWser/tY+L0WFXC/Di/V5D8qoC0fJJ4Fft3qXxU+Anw+8P6a3i34t+H7RRp0Q8pNSR2yFHGFJOa7&#10;Mb/vHyOXDW9jbzO4svE01qcpOq45Bz2rQXx9cKuBJu+h5r5p8Xf8FHf2WfDqzN4ebVdd8jIaeC38&#10;qAf8DfHFeY61/wAFTvEniS6Gn/B/4QPdSSnbALazlvpJD0/5ZjaPxOK45Vow0udSw0p68p9xP45u&#10;pkzHFKx9q53xJ8U7XSYXOsa5bWMYGSbq4VP5mvjW38S/8FLPj1dfYtP8HanoNtLEZFOp3dvpsIT1&#10;4LORXgfx/vNM+H5mtfjV+0ZZzaoLpY5dK8OyNdsV3ASM0spxhRu5UdVrKWKjdajjhkvP01NH/gvN&#10;d337UngbwV4F+Cuo2niS6sNSnl1FrSddlou0AM7ngAkn8q83/wCCenxJvf2A/glrXg/xMun65quv&#10;6wLryLDUFcQbUChdqZZj+HpXhH/BVXT/AIeeFvAnh3XvgX8StZuYLy8+z3rNq4K3C+Sr7ikeNuC2&#10;MH0r1b/ghZ8dfhV8Ifgt4htm8GaHqfjrWvETtba14lh8yGxtIYVZ/mPILZ4A6n6V1xnbBuo37qZz&#10;yt7dQjHU9x8TftwftfeJrKXUfBHwU1q001E3G9h0cqAPXfNj88V86fFX9s/9ovVvGEHw/wBR1oWF&#10;9ezrGyazrLhY2ZcjcsQGARjHPevf/Ef7Vvhn9o7xV40+FtjqPinxRd6jpUketaXppFtDpsDknbAM&#10;jJGOCOdpr5R/bJ+H3hKHXtC8bfDr4i3Nla212ugjw1fANeW88KIMnqWPJAZu+KxoVlVqKDVu33Gl&#10;aE6cea9zyLxb+0f+0d4g8R3Og6dJYaffR3z2ipbJ5rzuDjKmXPpkGuvi8RaL4T17wmvxU8P+JvG9&#10;/YI1z4801ZvKt4IXI2bdgGdoOW7c1618W/g18LvCHgqz03wXaNqXjmzjS6u73UbIC5sbRlYSGQMQ&#10;kpz93Hzc17T+x5+yFpXjmPwv8X/HN9PZTHSJbGWxYie31C1dcbmzzGxGPl6AiulVo6NR/wAzD2VT&#10;ZyPon4Z/Bb9nfR/BWl+Jfhx8GdB06O9so7mJv7PjaUK6gjLkE5r3jwgV/wCENskSIIoUhUUABRnp&#10;iuHg8KWHh3QrfQdHRUtrOBYYFC4ARRgCu78Ip5fhW2jcbcZxSUrzRcI8sXYkmTHApFUAZNSSDL80&#10;i8rgrXTewONxI1G/ivBP+CmKj/hli7RVyRqlvyB/tV79GmWyorwP/gpgsjfsr3ojYgf2lASAP9qp&#10;b96HqvzC3uT9GfnHECqYIyKSQE5w1OQARgkH7tNHzDBFe5d3PBauM27s54x1xTXhfcCzjj0PWpNp&#10;4wp96aAQSDzn9KpSJMX4goD4I1QHgfYXz+VHgtCPCOmADObNMZ7cCpPiAmPA2rDr/ob/AMqXwehb&#10;wjpbgZP2GPr9BQpWBLUt+WCcN29KaFOCpJH41O8Z6uDkDnBpmzDAkZFPnAiMRHOQMdR61DqiY0m5&#10;Uc5tn6f7pq4YVYbgox9aj1FYxplxuH/LF+n0NEpaCsjlPhHEB8O7EsTu+fp/vGumaPHBXp14rA+D&#10;oC+ALHauctJ17fMa6cxkHZvJJ6029QtsVjEZNoIxmjy8uMR9elTmMq/XpQ0ZjI+YZ7UXFa5XMWH3&#10;k804wjkt1x0qYxkZ24/Gnqik7i5B9hSch8p6d/wRd8NaPrv7fl3Y6tbLLCNGvHKlsZI9a/YW2+H/&#10;AMNrRdsWgKuO4GTX5F/8EUL7SNM/4KHO2p6M10kmlXiqqk5U4zn9K/ZqXxJ4Iy0b+HryLryteRi2&#10;3WPVwtlRRy174X8GgkQ5jHTBWsfUfCXh+3heW31ONO/XFdxJf/Dm4YmaC9X/AHkzWZqmn/Dq/U4a&#10;5I6YEWK5Xe2xvp3Pk74+fEeHw/ftYDXI/JZsEDvXAr460i5nimhiiltyuAuAck+9epftW/AbwdrF&#10;rNfafDcR9SrE89a+LvHniK2+HOrx6MZ7393Jy3ODXyWKouWO2PQpylCle50v7TKaNf6SHn0yGPcf&#10;kXYCfrXzPqEF1BcOYraJY1GPlTGa9M+Ivj208S2QuFWdkXGMg1wGuwWw0031uXYMMksat2pSstmZ&#10;T/eO7PHviZY3M/mS2czK4/gUV55pkV7qF/8AZrknOOc17DcfYZZJYpYWy5IG49K56y8Ix2F3NdlV&#10;IBLHd6V6uCxEYw5GeXXp/vLo8xv/AAbINSaVDhOpLVraVatbQ/Z0UEZyGYVp+PLiOJibVBnvt6Vn&#10;6DqUcMqy3ke5duce9elVqSlTujmVOPNYreIdK1Gba7vmM9fesSTwXcOnmoSc9ABXSeKfFFtdjZao&#10;FUdsdKx18WfYoPKYhgf9qnRlXVNaGFSMFKyK6fD24WHzGUluvNIdF/suYNuG9cH8a0pvHiNaBAGB&#10;9a5+78RG+vTEzEZ71rB1p3cjLaWhe1vV/Oszb3SLtx0X1rJ095XIWNMIeoqbULSZovnkJV+h9KxI&#10;Zry3nI84ja3XPFaU03FobUkzoLhBHFvkHOcAk1m397BbQs3nbs9RVa6ubrUWEazHHXrSTeFdQmtz&#10;MrZGM9KpRUX7zBpsTwzrlpbXZLPjJ7jtW9qPie0Ti2bOVAIrgL+OeyuvKBIOeoq3p6XkhEoG4461&#10;pKlFy5hqVjpZvE0zERRuQePmqSbVvOg3XDls1QstG+1RCSVjn0FTJpEqABn4HUetT7lrEyakNg1S&#10;F71U2jYp/Out0ufSlsvIulBcjIIPSuT/ALGS3l8zG0+orQ0wNLcKid+OTVLbQhvoddo1zYxIEeMn&#10;GSPSoZxbw3onlhCs7cEdMVFNY3FtECT8u3tWdcalLHGFLlmHTI6Vauxo92+H2heFNU0MTXJETqQG&#10;6HPvRXlXhjxbqltYlUvmXOOAaKV0Uf2hW8yv3qdTzmsfSb4XMYetKKQnrWtGrzo2nBxZLUmQehqO&#10;lT71dadzAfRRRUtWLTuFKn3qMH0NJ0PBpDDoeDRRTth9aAF2ClJA6mjIHU03Bb7woAb1PJoyfWii&#10;gAooooAKKKKGAUUUEgdTU8zAKQsq9TTTJjrionkzzmoch2ZI0o7n8qjZ+OWprkHGDTSMjmpbbK5U&#10;ML7zjnNSxffpghYcg1NGm09KErsHsSRgflTwCegpsfenhitaLcgfVLW/+PCT/cNXao643/Evlzx8&#10;hrDFW9hL0ZdP+Ij4Q/aNVf7WucHo7Z/OvlH4nIp3j/ar6t/aMx/at1/vt/OvlP4nfKzgf3q/kXD/&#10;AO/z/wAT/M/qTJF/sEPRfkeGeNVyWryrxem2UnH416z41Ay47815V4uX5iq8H0NfpWTvY87OIrlZ&#10;534jQM25etctqMY/1nfd0rrPESfPhu1ctqStvI3nGfSv0HBfCj8zzCPvsynUpIwPfpVmzj5xuJ+o&#10;qKQgvyKs2iHdlWr07ux4ijaRraVF8w+U11b26t4TvwRn9wcVzWknZIp6k9a6x/8AkTtQZhyIDjFe&#10;Tj5PkZ7uXRTmfq3/AMG0FvDD+zz43lVBvbxJGGOMcCIYr9Ma/Nf/AINrRn9nHxjJvDE+J1Gzb939&#10;yvev0pQZPNe/w/8A8iin8/zZ8nxGrZ1VXmvyQL96vzC/4Oc4xP8AAHwJDgk/8JDKQPby6/T9Vxya&#10;/L7/AIObpSnwS8AKBy2vzce3lijP3bK5/L80Rw9rnNL5/kz7G/4JgRwJ+wZ8MhBcySqPDMHzSnJz&#10;jn9a99T71eD/APBM23Nt+wj8MoSOf+EYgPXPUZr3hPvV6WCssHT/AMK/JHmY7/fan+J/mOIHp+lf&#10;kd/wcjTbviT8N7YQ5P8AZl5zjr8ycCv1yr8hf+Dkm4Zfi/8ADSGNsOul3bAnt8y815XEz/4SJ+q/&#10;M9fhdJ5zT+f5H6Z/shMW/ZZ+HxdNhPhKx+X0/crWX+2xBLc/s96zFBLtJUAn2rY/ZOEsf7Mvw/We&#10;QO48JWOWXufIWs39sULL8D9SgkTcH4wT7GrzduHDtVr/AJ9/oceB1ziF/wCf9T4b/wCCcXgdrr9i&#10;zwpILspm51A9M/8AL5LXr9x8Npd26PVB+K1xn/BOmMRfsX+EUWPBJvSfxu5TXrdyJAdoYE+9eWoR&#10;dn5I9jmabR+M3/By7o8mlePPhday3HmOdBvCSBgf65a+wv8Agjl4Svb7/gm78NrmBlw8F4fmP/T1&#10;LXyh/wAHPSg+Pfhgrx/ONBvDn/tstfbn/BFm1B/4JnfDBVXk2N0cfW6lrriv9jS82cspN4ty8j2i&#10;TwVrCgsY1bHZWqFvC+qKTusXYDsDXoy6S7DcQevPFUta1Twp4at2uPEniaxsI1GXe5uVTH5mudxt&#10;uzbmk9kcGuganHOm3TpuGGcD3r8uf+CmtkYf2C/jLPg7k/aPlBGPf/69fp/43/bG/Zh+HULXet/E&#10;uC6MZy0diN/69K/Mb9sD40/sz/Fn9nv4nfDfx18S5tE0rxP8WX8RWur2li1wI4m2lICQNolbB4zx&#10;TpVqVOom3fVba/kFWjWnD4baPfRfiTf8G3OlS6r4H+LDW6fP/aumDGP+mcv+Nfpw3gqSKIPNdJEg&#10;Gd0jBQPzr8uf+CX1/feHvBXjDwf/AME2/DnifxPJcX1qfFXiDV54bWKGUI/lAb+cEbjwK+l7r9jb&#10;/goB8VmWf4p/HDQ9Ahkw0lrDPNeyr69CqZrTEVZVazlGDV++hNClGFFJyWnbU+j/ABB8Qfg54KRm&#10;8U/FLSLQoceUtwHYn6Lk15n4w/b5/Zs8JqyW9/daoQcLsQQqx9cuRxXN+Hv+CWngFZlvvid8cfEu&#10;uSY+eKxjjsoycf7ILEfjXpXgP9hn9kT4fSre6R8G7K9uxyL3Wne8kP180kfpWaU2uxrelHZNnhus&#10;f8FPZtfvn074O/B+41CQNtHkQS3Zz9I1x+tcd+0r8Sv26/iZ+y9461nxd8I7zTvCKeHpZtWt9Sgi&#10;sfOt1GWVQSXOfpX3np9v4Q8E2SQ6bY6bpEBO1Ira3SAH2AUDNeWf8FB7qC//AGFfijLZ3gkRvCFz&#10;yG6/LVJJzSbJc3yXSPyO/YD+KvxJ/aG8R+Jvh98DvBvg7wFaaD4JvNW1G4+xyO99bwgboHZSCd3B&#10;9Miv1Z/Z9/4I9/CXxL8P9B+JfxO+Kus30+raRBdSWmmiK0t4i6BtqDBYgZ6k5r8kv+CGNtHqnxu+&#10;JenNeGNZfg5rSkAc8otf0D/BzXND8Pfs/eD7fV9Sj8u08LWguJZCA3ywqK6MXSoUpq66HFQrYiS0&#10;etz50+L/AMFv+Ca37H0Ud3410K01a/WRI4bK/uWvZd7cLuQnaMn1x1rxr45/tNfBg383hrwN8abn&#10;wbY3vh+Kax06wskMz3izFRDDHCMqrBQpGfevIv8Agqz8X5tO8FeMvD8GnaZNatc+Ul1YIslzezsN&#10;0jO4JaMIoBAx1r4j8KfEzV/hRB4UTRTe2UWrSWl7qjTQeabVWY8RzuCxZgQxAxivIiquLUlBWSdj&#10;12lh3GU229/6R79a/Hb9oPxZ8YbTwpeeJNatNU0/5LuD+0Xh2aRJgMpUkqrYY5ZjxXB/tC2nw20L&#10;4nX+ip4n1C98J2909v4cnsb6KS5muSBJLulXO6JGOSe46V518b/jlrsXxB+3fA1b2MzaO9hqT3aC&#10;SW5Bcl97fxbvXsK89uL34jW92moXNq9tdSWM0do0TCOO0DNiQqSMcoSvHPNdVDLnCMZOyXTvcwxG&#10;O5pO34bF79o3xXrfiP8AZY0mHVZ1vYLbxjKlpqjWPlPKPJAZNxwXAI6471v/ALAvi59J+F/iTw9f&#10;+HQ2mpdyXh1v7OZhBKIceQVHXeOPavMvHF5I/wCyTp+mXEc2+18ZytG8jsyyK8QIwTxkADp610v7&#10;J1v42j+AnizxJ4Uu000adfHztVe52nc0Q2wInIZmI4PbFerKjH6pKHRyPJjVaxCknqkeq2XxC+AH&#10;hP4k+FvHsdvrS3Etg9x4jSw1Bogsu793IQnKxjoUPOBitD4yeI/Cnh74sal4p8JaUviPw9JqFjfa&#10;/wCIZY2R9LndQAqseoL4fpzivnvW9M8PW3hvRZNF17UT4s1aWcaraXEBMedw8sKfVgc49693/Yv/&#10;AGI/GHxs+IjeBfjprV/oOm3UEpubU37K91Kn+rZkGcqDxz6VCpQovnbfbXffobe1nVbjbszm/DHw&#10;8+L37RnxWvte8OXWn+IEsNZW41OG58QGM3UCuGdl3EEKEAH41+s3wQ+APiTwdqqeJ9DfZoWq2sMv&#10;9h3VwPK01QmR5LA/NnPevjT47/s7S/srfDtfCnwc+LNhe2+l27SXKSWUf2hgW/eLLtBLr1AyQQa6&#10;f4Mfth/FfwdFoOv3ula14j8G301rmyZ0zFH8wcoVPyxh8DB7Cs5yc7NbGkIcl7vU+9NY0yxskLG4&#10;liUddpzXT+GUhHh23Nu7OpBO5uvWvgDUP+Co3ivStQvdHk8IW8tvHKwtZuW3ISdufU4r7R/Zj+I+&#10;ofFf4D6F451S0SCa+idmjiGAAGIrGnUU52sdEqLhHmudnOGZsrgUipnrT3I9KaBzw9dak2YtXHIv&#10;4V87f8FUNdsvDP7IOo6lfQzyKNUtgFhTc2d1fRKH5q+e/wDgqHKF/ZVuYXGQ+rW+Bj/aNLmSlH1Q&#10;mvcl6M/Lu2+M/gdogl1ez257ie3Yf0q/ZfE/4f3gAt/Fdrz1Ej4P61sGy0+4h/0vT4GOOrxA1Quf&#10;BXhC7OLvw7Ykepthn869zn8jwrMntvEnhy7ci18QWjj/AGZ1q0txZ3ADW91E3+7IOa5+f4R/DmfP&#10;/FMwD1MeV/kap/8AClPArE/ZLe6gK9PJvH/xoUkFmbfjiGRvBGrHGc2UmNpz2NR+CEYeENMyrH/Q&#10;kGc+1cv4v+E1jYeEdSu7DxdrEQS0dlj+0kgkA9c0zwb4A8aR+EtNudN+Jl0ivaIwjlgDBeBx9Kd1&#10;YVmnod6UAzk57UixKx+XH5VyT6B8ZbZvMs/GmnXPtcWmP5U0TfG6yH73TtHuwc42TFM0XQW8jr8A&#10;EjceenHAqHUF26dcfMFHkPz+BrmE8YfFW2i8zUPhmsmP4ra8U/pTb34n6uNPuI9R+HGrQloGGUjD&#10;AcH0ptuwrRJvg5GH+Hdhlh95+T/vGuqaIyPgKvHUg15n8H/in4Y0zwRbafq9rfQsjvl/sjFeWPcC&#10;uutvi18Oblin/CTxRnOAJY2X+Yqr6kpKxvLGMEbc/N1pDCGwANpqnb+MfB14AIPFNk5b7v78DNXI&#10;rzTpk2wajCw/2JQTRzFKKGrHknzOvt0qSJdrDcoPFO8rC7AwJPUg1NDAUcIQfxpOSaGonuv/AAQa&#10;sdF1D/gpDNDqDsg/sa8MYC9WwK/cG+8D+EJpG3E9+mK/Cj/giTqMdh/wUmi82/S3VtMvQplcDcdv&#10;vX7jLfOkbMbhXznBBzmvKxTtVZ30VenoLdeAPCSpuU/oK53WfDOh225Y2QKOvAq3qN1fMrLDK4+p&#10;rl9Y03WbiOR/thXC5571w1KzitDpjT5tzgfjrB4HttFLXrCRh0CV833v7O/gD4p62dXl0otGc4DI&#10;K9A+O0ev6VrAN5es8DnDA9K5zWPiHF4a8JuuhOEmVPlfdjAr5+vOnVrc0tz0oQlGFlseN/HX4FfC&#10;vwFpE1kbJVZDyePl9q+SfiLp+i6ZbXMkFzGbbaR079q9o+PvxF8YeLJJJ71xJGnB8sZ3GvnL4gW+&#10;r+IdPkiSBo44+WQVzKmubfcU5LseXlorm/d1uQxEuE54xWn4g066bQ3eCPJaMbWWsO88MSQKZ7a8&#10;ZAHO5e4r0H4e+E5NatobLULtm84YQk8CvYVOMYqaex5Ki3UaaPFL3QmuITbTMxYdVPFSv8P400j7&#10;cspDL/BX0U37ONtBbT392ol2/dOecV5j8RNOt9Chewslwi9c9Qa64YhVdIGFWjKnueAeK2ksrgwq&#10;CFJ5rAleSZz5A4H8QNdN4jtbm9v28hC3zc8VkyabJZ5kFsST3xxXqUpe7ZnnuLRVa31EwB3bgcEi&#10;qk7XEC+Zux711EL262gMkYGU5HvXMa/dItwY1Hyr2q4TTdkRystprQW0Ec8ob3I6VROo28k+eufe&#10;qZLT4RUGw9cVAbcJdA7jitFFITbZ02jC2ll8xl4Hati+12KC2VIewwVNc/YzJb229X+du3pVDVri&#10;4kfe0uB6CsZQ9pO7KjJopa3dLNqjvng9BjpVzTLtVQYTAFZTfvJCJOtW7HDchs+1dDWlhPU6PTNX&#10;MY/dqCAeTT/7SQXJklc/N0rHtbt4B5MajnvU8Y80+ZjkdCaycWnqKy5TSur+OVdu7BpialGHEhO3&#10;b3FY7tKJPLLk5bg1K0UjfKpz61aVtBJWO10fWBqXl/vWZRwcnrVm90i1cnywfm7ntWH4WgeFg0QO&#10;7GcV0U4eaxIkBL/wqKGgtqULe6tNOTyH5PvRVCW1urmVmdwCDyKKOVDP7U/D0biEVtx9c1kaN/qh&#10;g4rXi+7WeFdonbiPiJhz0pV4amxk0telF3RyNElFGR60VTVxJ2DJ9aKKKgsXB9DSZPrRk+tFADgQ&#10;33jTiQOpqOjqeTQAUUUUAFFFKn3qAEopdvoRTWGRgUALTZO1Oo6jkVNkBE8eeh60zZ/s/pU+we9J&#10;sPrUOI02Q7R/d/SnCMBeeakWMDFLsFCiDbYxUGf8aXafSnKuOTS1ajoIQKB0paKKbtYBwYt8pqhr&#10;/GmzH/pmavKDu6VQ8SnbpNwfSFq5MW7Yab8maUf4sfVfmfBv7QchfU7kk/xt/Ovln4mkZk5/jr6a&#10;+Pl0W1K656u3X618vfEyX7/+9X8i4TXGyfmz+qcnglgoJ9keLeNDw7d91eWeLSC7knkdK9O8aSZ3&#10;fjXlniqQLMcnNfpeULY8rOGkmcF4jJVjxXM34z1rpvEEm+RsrXM35BJ5r9AwV1A/M8f8bM0rjk8H&#10;2qzbDcVJ4zUGVLk4x9Ks2u3jnPy16nQ8S2psaZuAHSurOW8HXw9Yv6VyelgbgdvA7ZrqpCw8I3ox&#10;n90eteTj/wCGe3ln8Q/Wz/g2t+b9mXxg5I/5GrAx/wBcUr9JF4avzd/4NqYbpf2W/FzSODEfFzBB&#10;t5B8lM5/Sv0k2CvoOH9cnpfP82fI8SP/AIW63r+iFr8v/wDg5mCP8HPAG5Sca3Ocf8AFfqAeOa/L&#10;L/g5yvI4PhV4AhLYLanckcZ52LWXEzf9kT9Y/mjTheKlndL5/wDpLPtz/gmt5P8Awwr8MjCPl/4R&#10;W24z/sV7kn3q8U/4JywfZ/2HPhjF56SZ8I2bFkXA5jBr2W81XStLjMmo6lBAo6tNKFH616uFajgq&#10;bb05V+SPIxqvjaiX8z/Ms57V+PP/AAcnTofjd8N1IyG0i4UH0JkFfp/45/aw/Z9+HsckniT4n6ZG&#10;0Qy0UVwrv+Qr8pP+CzHxH+FH7Yvxw8F6n4E+NPh/QtO0DSpTfXXiCYx7izggIoyWzivmuI83yuWC&#10;lQjWi56aJpvfsj6PhfLcfHMoV5UpKCT95ppbdz9XP2R4ZIP2X/AEUrAunhKwDke0CVn/ALYbFfgx&#10;erHEzktztHbaea+Zfgv+2V+1X4g+D3hnwt8B/wBnK+1a1s9HgtrfxBLZvFa3QRAolQvjKHAI9jVj&#10;4xeD/wDgor8QfAV3rfxN8X+GvDWkQQGa5tI5GLYAJwQmc/TNcGZcRwxWUVKGGw9Wb5bX5GorTrKV&#10;tPS5phMiqUMxhWxFenBc17Od5PXtG+vrY57/AIJ9I1h+xl4PS5lVdkN0zNK2AAbiQ85+tdl4k+M/&#10;wy8OtIt74rtpJU6w27hiDXjX7O37J2nfFX4ReH/G3i34weJ7nTtRsvOh0HR5BZ2qDcflBU59a9Z8&#10;PfsS/s76JIJ2+Gcd3IDkPqV9NOx+uWwfyrkozzrE0YtQjDRbvmfroj0KsMpw9WSc5T1eysvS7/yP&#10;zY/4LQeGfgX+118T/CF14z/aT0XwFp2h6BMn/E2IM927yfwKOwA6+teqfsXfFb4v/Df9lzwh8FP2&#10;SPDGs+NdC0e1ljs/GNroH+j3paViSkkjKuASRn2r55/4ObfBPg3wh8UPhjpfhfwnp+nQL4cuyY7K&#10;zWPJ80dcda+3/wDgjRrVw3/BM74XRJIyhdNuFUZ9LmQf0r1qWExEsIlVrSduisl+V/xOGpiqEa96&#10;VJfO7f52/Apy/CL/AIKYfFOff4k8a6f4dtJTllu9U+dR6bLcf1qSy/4Jm61rFz9v+Ln7SOrXrP8A&#10;6630e22Aj0Dysx/SvqpdTLriRzkd/WnfbsDJUH6iiOEoLpf1YnjsS1ZNR9EkeDeEf+Cdf7Ifh24i&#10;uL34c3PiC4R0In8Q6jLcZIP93IXHtivh3/gql4a0DR/+CdvxgsNG8N2dnBbftAGC2S1tVjEaZjIU&#10;ADgDJr9XoLyAyrmJR846Cvyy/wCCtV0JP+CeHxfOzHnftFSYz7FR/SuqlCMasLLqjjqzqTjLmbej&#10;3Kv/AAbLRs3wu+LMcbFCuuabnHf9zJX6azWK7v3spOe+a/M//g2VsruX4V/FuS1Td/xP9MAycf8A&#10;LCSv0xu4dUUZe2PB7V0YuX75mOFT9iiF7O3j++AaSWGCCIyhScckbM0hubiL/WxH8RViLUSylTBk&#10;delcvMdHL3Plb/goPdx+IPhhJrifFKXw3Fo0FxeMhAhEjRISPmPzZPYAHrXx2f23fhH8R/8Agn98&#10;QfD9n8Tdvia80iS1m8KTzzS3IZiFDK7cNwc4HvXtP/BQX4H+P/i5+2FpWsfErRr6PwbBp0lvpn2e&#10;5AhLBckkdmYk59q5/wANfs4fAzwbILzQ/hxpqXOBuuGg3O5Hds9TX5zxbx/k/CWJVHERnUqySklG&#10;yVr9W9r/ADP0zg/w/wA34uwkquHnCFOLcW5XbvZbJdr9z83/APgnf4Z+LugeOvGdxoHhjWLafUfA&#10;97p9peRW0i/vZANoyAMk46V+mnwRm8U/AL4d6fB8UPGPiLx14lutDESNqNyVstIlKgDbGT85XPvy&#10;K37AQaTF5OnW0UAPaGMKD+VelfB79mHxP8W/Bfib4o3yyW+j+HtNmuHvJFP7+ZVJWNfX3Pavg6/j&#10;Jn/EeK+r5ZglF2b1bk7JXbbskkkm29j9Cw/gzw3w9hniM2xsnG6WiUU22kklq223ZHyP8If2APFd&#10;t471bxjp/wATLjX7bVt0tzYT6W1xIrSD5xu5xnNd38Nf+CT3hb4g+M4fBmk+G9f1bV7aDc9lLeMg&#10;iQcZKn7gG7H41+sn/BLzQNET9mq01SLR7UXL386yXIgXewDdC2M1xX7PEok/4KVeO4xg7bKYYx0+&#10;aOvopw4tx2EyjF1czlCGNnGLjThGDipRcvi1beltj5iNThbA43N8JhstjJ4GEpKVWcp8zjJR+HRJ&#10;a338j4e+KP8AwTs0v9kaPTD4z+E+j2kuqK/2SQyLcOQmM7ic4+8K+Dv+Crlyuma14J0/RrW3tLUx&#10;XO+CGAIG+71AH+c1+2X/AAWenMVx4IGcZS86/wDbOvw8/wCCtU+7xH4LZWO4Q3BH5rXjZbh8TlPj&#10;FLLo4ipUhBPWpNybvSUtdlu9NND6bETw2beDcc0nh6dOpN68kVFK1Vx067JdT5O+JXifUJPBMHh5&#10;rlvsUN558dn0jWQjBYD1xxXrP7KM3g61+CH2XXY9VhubrWZyjafbAwOpiwPMJPJDdOOCQa+e/ilc&#10;ynS4kWXGZRn8jWh8Lv2ibX4ceEZPD0nh6fUpjMXi33JVEyBkAV/RmGhVlg1bV3P5pxzowzB30Vj7&#10;D8Jah8Hfhr4Xl0RPCX/CR6pcxE/2rrFynmWjEZ3RlejKcAH/AGa1/hT8e9c+GN/L4m8MaOLnxLM5&#10;87W9QvGlPk5yE28dPXvXyBZftM/ETX5Tb+HfCuk6cp6NLF5hH4mt7S9Q+Lvis41v4ny20Tj5otOt&#10;0jGPTOKznh5ptzdvn+hdPEUZJKEW/wAD6h8SfHXx74iu5NWv9WsNNuLuN1u5bWJYzcsx+ZnLZyDi&#10;uH1T4w+GtGsRouq/EiytYIARHb2dySWzyQQn4cV5vpvwe8KXCiXxBq2p6k5+811eOQfwzXUaL4K8&#10;FaRtXSfC9pGFGdxhBb8zWLnTj1v8jp9nVlra3zublhqlprNjHe6ZOZoGGY5ShAYfjX61/sICRf2T&#10;/Cu7kmGQjH++a/J4Y+xpbqMDjaB0A+lfrB+wcVk/ZO8KvG4/1UoIxjGHNc9OV6uhtVi1TR6tMZQc&#10;AUgckZVDmpG4fJ5oWQKeM/lXcnocTVmJCzlzuhr5w/4Km3bQ/szrCOTJrluP519JxHLZzXzP/wAF&#10;XMR/s22zs5512DH60lrKPqiWvcl6H57I52fMKGzj5hTEmOOX/MUb3bqa9nnPHsiQOxIHvwKb9zdt&#10;GD7URvv+bcPSkR03HAPHXNHMLQz/ABiDJ4R1Lc52ixfj14NJ4FkkHgrTGOMCzTj8KXxewHhLUw38&#10;VnJj8qg8AMD4I0wOuM2i459qaenzFa8jZV9vzZyPSnq+5M7fpUS85wxz9KfGXK7WX8qq6G0heQv3&#10;+D1FLdeY9jKq7gDA/T6GlC5HA4HWlly9lKFPWJgfyqXLQk5X4LLG/wAOYFkRXAnmzlQf4zXQvoOh&#10;Xif6Xotq4PB3QA/0rnvgpz8PrdFjztuJgOf9s11wYkbRx9aqVuYFH3TDu/ht8P7tts/haz+qxY/U&#10;VmS/BPwC5/cabLBz1gunU/zrsOmAq4/Ck2Rj5Y859TU8yQKFzj/+FM6QTt07xXrVu3ql6T/OprT4&#10;aeKIiEsPijfjA+UXCBq6yOPeNpHzHoR2qeAISoIz703Kw+SL2POPgd+z98cv2gP2hbP4T/Bfxr/Z&#10;vimZ5Gt9Wa6a3ACqWb5lORnFfUN7+wb/AMFzfhbJ/wAU38b9Qv0h+6bbxKW3fg5rnv8Agk5ZC7/4&#10;KXaJayXBQ5uuR/1yav21OmTQysGlWT5up61xYipUjU0tt1OqhTg6erPxvt/EH/Bwt8OpllFvruqx&#10;xLjYyRzBv8asj/god/wXF+H8Qj8Vfs86hqAR8y+boBOefVa/ZS0s7dFEg+X/AHa0rKK13ZMiHPXe&#10;oIrlk+b4oI25Etps/Dvxr/wWE/bWvoX0v4o/sf3EUgXkrp80ZBz1Hy15nr3/AAVO1zUpDZeN/gzq&#10;9krdUTevy/iK/oJ1rQPD+pRML/wrp94ccmS1Rs/mK8p8efAj4FeKb0P4m+BehXPUF5NMjP8ASuKe&#10;HwileVP8WbRqYhL3an4H4rr/AMFKvgpd+H10OLwTfWbtw8k6gmvOvFf7SvhjV7ie90R2MUo+6yYr&#10;9wPGn/BOH9jPxp4VuIU+AXh2O4ljOx1sVUg49q+Jv2p/+CX3wq8J6dPJ4R+H1raqoJZoCc15uOWD&#10;w+rpuz8y4RxVa9pI/NrTfH1nqviJJ5JdsJkyyE8EV7vY+Lvhnpngs62fEMMM8IBihU81418XPgra&#10;+CtblXSIWWOMnqemOteba0LmeBovtsic4254rrw3sK8Y8j0OKVSpSbjJant/iH9rO/8AtptNNuA0&#10;Z+QEVRvNWTxlam6uERp3Uk89q+e4LO7S7YxzlgPVu9dDpOteI7ZPK02+ZXQc/N2r0qlGMVaG5z+1&#10;k5e8dOul2X9tNYXEKKu75sdcVoeMPBnhu10kvaurfu9wHcV5fr+r+J7W+F7IzCRv4vWkn8b+JLuF&#10;YtQaTGMfhVRpVHZtmcpQ2sJrVkBA6267ivSuO1a2kYbuQ/cGu6s9a02ewKTKdx7muY8RvbhCI2+b&#10;dXTSvzWOVuxjW1tIq/f7dKZdrzvCY/GpEuWUEbTg/nVe5lfb8wxXQ731Jsx1tqLo4BzjvWhGPNtu&#10;gJPc1ixkuxDIcHpitayTy4lBcnHWk7IRn6jZypJ5pOD6CtPwtpT6jKIEbBPrUWoXMBh4Bz7itPwH&#10;qunQ3QinfBPRj2od+S6Gldjdc0NtMkBckAdxVJblhHkbhnocV2niOCyvrUGKYOCpGDWHp+gxXsiw&#10;A8A0k043Y3BpnPs8khMkkhwKtWCvNKqIrHPXAru9P+FlkyF9QnwzfcULXoXgT4AWWoxR6itxCEA+&#10;bJGacZReqDkbPOvDWn3QRRDGd2M5IrrLfQrZrMTXOUlKnj0rs/EPw7tdHhC206Y2/KUHSuL1jWDY&#10;RG1375E6VDlqJxcdGJpnh23liaRowSW6mio9J8SXItfnIBz0xRT5kO6P7FdF1JJoRsP5VuWtzu71&#10;wPg7U1kswQ3XpmuxsZ+AxNeRl+LVakpI9fFUeSbRrxuMZPFSVVglMq7O9WUO4Zr3qc7o8ycbC0/c&#10;PWolkjfhHB+hpxIHU1upENXJMj1oqOl3mldDH0UUUwCiiigAooopNgFKvDUlFRcBVBByRTdyjqaX&#10;eP71eU/tSftLeHv2d/hnqni6WF7u8tbdvs9tF3kKnbk9gTXJmGYYXLMJLE4qXLCKu2dGFwtfG4iN&#10;CjG8pNJL1PVlKHq1Ky46V84f8E//ANs7U/2qPhrPrvinwfe6Vd6bd/ZLq8ukCxXEpwRs79CK+jvO&#10;HQEU8ux2HzLCQxNB3jJXRePwOIy3GTw1dWnB2fUKMj1pkdxBLnypkbDEHa2cEdqfgeldrVzkCijI&#10;HU0m9fWhIBaKbvNOpcwBRRRUgSAg9DWV4uYjQ7k4/wCWDd/atOPvWV4zbHhy8f0t2/lXLjv90qf4&#10;X+Rth/48fVH57fHa53X9wc/xtXzF8S7jJfnPNfRnx1u1GoXHzH7zV8xfEi6+Z/m/ir+ScuXNipPz&#10;Z/VmXLlwUfRfkeSeMJvndc8c15d4mlG9txzXoXjC5XdJlu1eZeJJwd3OcGv1HKYaI+dzmejOR12U&#10;l2Jc4+lc1fOOv1rd1uRstjj6Vzt8flAEpyOuK+8wi90/N8fP3mVujkHp2qe0Z0I6DPpVbcOrHNTw&#10;PtKlT+dehbQ8e6ubemEggDrXVbPM8K3iiTJ8v/CuT0lizAMOfUV0t1dNp3hC+uI4RL+7HynjPNeT&#10;j7uFke5l2k7n7C/8G3UTJ+yJ4luSNqv4ylw3riGOvv7xD8QvAvhOBrnxL4u06xRBljcXaLgfQmvy&#10;A/4IrfAL9o39pb4B61c+Ef2ibnwJ4Us9eeKXSNDh3yzzFELSMxxjIIHXtX3j4a/4JUfA9JUvfib4&#10;y8V+LrgY8w6rq7CNz7qvb2zW2XY3PY4GFHCYVNK/vTmkt+yTkeLmuFyeWYVKuKxLTb+GMG3stG20&#10;vzOx8d/8FH/2SfAkrWLfE+11K5U4+y6WDMxPpxX5z/8ABZj9pn9mv9q3S/DVj8TtY8VeEdG0d5pb&#10;SZdGcyai7BQQhIwMAfrX6keBf2Tf2dPhxGg8I/B3QbV41wkx09JJB/wJ8mvza/4ObtJ08eF/hhpc&#10;ECxqLy7IijAVR/qwOlcme4XP6mXSnjK8VG6vGnF919qTf5HTw/icjpZpCOEozctfenJaafypW+9s&#10;9q/Zh0T9vH4lfs9+D9G+CGrWPhnwNBoNvDoV/qn7u7ntQgCSOigkEjmu+tv+Ca/xY8Zy/bPjP+1b&#10;r10W/wBZa6QuxPpuc/0r2H9gRPI/Y0+GsQJIXwjZ8sf+mQr2BiNvWvQwnCmVVqMKuJc6raXxzk0t&#10;OiTSPNxfEuY0a86eGUKSTfwwinvvdpu/zPnPwN/wS5/ZN8IXC6nq3hK88RXanPn+IL95xn12jC/p&#10;X5p/8HJfwq+H3gL4k/DSx8DeDNK0iFtJuTPHYWixeZtkTGdo5/H1r9uc56V+M/8AwdEypZfE74Wz&#10;BN0jafeA47jenFa5rlOXYLLZfVqMYarZJde+48jzHMMXm8Pb1ZSvfdt9D9VP2RYLIfswfD82MaLF&#10;/wAIlYbFQcAeQtUP2znKfs/6+sRIL2EoGPZGNeQ/s3fGv4gaL+yV8LNSB03w4LTRtPGu6bq8iyTP&#10;ZeSF8xCD8ucBs+matft5ftT/AAp0T4F3uj6h8QdNgu9ZsLtdMiS8jJldIHJGM/5NcmdZvg55BVoQ&#10;l+85ErLfVW0W/qc+BwGIWc0243jz/kzyP9hzxtbQfskeCInl4TSACT6h2r1NviRYxJtMjH0Oa+EP&#10;2Fvjje+Kvgr4U8EeG7O+vZrXRkMiW9q7c5OecYr6h8O+Ffilrajd4NvYlPSS6XYB+defhMRX5FBR&#10;ell9x7+JwtCE3KUlq7n5k/8ABzd4ng1z4nfDZI0O5PDt0S495RxX2H/wRq82L/gm18LgCSP7Pu//&#10;AEqlrA/4KMf8EZfi3/wUG+IHhPxJF8ZdE8KaToOlPa30U8LzXEkjyFtyhRjAGOvevpn9lD9jbwR+&#10;xl+zr4Z/Z/vPi5LqNr4cgkRtTuY47Xzy7tIfvNhQCa+hoxk8Kk/ibvY8SrUgsR7uyR1UbSSNhQ35&#10;VNvl24bOTXxl/wAFdf25rH9mfw54Sm/Zj/aK0e21aXVJTq0MWqwXZ8lVHEic45r5E8P/APBdr9qd&#10;LVDL8UPBd4+eVmsIwW+vzVnNSh0f3G9KH1iN1JL1dj9h4pJFnTc+PnH86/LL/gq3qMVx/wAE8/i3&#10;ADuMX7RM2ef9sGstf+C7n7VDlTbWXgmX5RtkitFbLf8AffpXhvjz9rb4kfFTwTrXgnxfY2U9jr/i&#10;uTXdQgW2VkN45++Ac4A44rJV1CUXyvRpnR/Z1ScX7y1R9Nf8GzGp6Zp/wT+K+razrNtYWx8R6ePN&#10;vLhYwcQP0LHmv0A8aftZfs0+BjjxF8atHEi5/cWtx5zkj2WvxH+HnxNn8A6Tc6NYpdtHfzo0sECK&#10;kfyjGSoAX9M1u2H7QPhmBjJe+Gr0LnAkQJzjvSr4ipVqOUY/iFDAQo00py/A/UTxX/wU8/Zy00yR&#10;+GdL17W5FztZLUQoT9X7V534g/4KleKb0Nb+CfhLp9qCMJPqF40jLx12gYr4Tsv2ifhXNIROdQhI&#10;wWLW+R+YrY0z47/B+Rcy+LfKbri4hYDFZr6w9Wjo9lhFsz6T1f8AaS+Kfxt8Y2z+Pb60aKCMiK3t&#10;IPLUd89TmtkPvGc14Z8JPib8OPE3i+207w94ttLm7ZWKwRH5mUDkivpD4N/C7xd8aPH1l8PvB1m0&#10;15eSgE4+WJP4nY9gBX8u+LWDxWN4wpUaUXKc4RSS3bbaSXzP6n8IquEwfBFXEVJKMIVJuUnsklFt&#10;tmZotvb33iDT9OvA4hu72OF3Uf3mANfqf8bfAPhr4V/sTeJvCfg3Sks7K08KTbFUcs3lklie5J6m&#10;vlX9uD9n/wAIfs4eG/hN4H8OW6tO+tNJqN8V+e5m3RZJPp2A7V9j/tcf8mkeMP8AsVZv/RVfo/hz&#10;wpLhnC5zhsUk68KUbtdOenKTin9yfRtH5z4jcT0+JsRkGLwjkqFStOyf2uSrCCk156tdUmed/wDB&#10;JqeS5/ZHsJJTknUrjP8A31XDfs7DZ/wU28eD1s5j/wCPR12v/BJD/k0Sw/7Cdz/6HXlPwa8eaR4L&#10;/wCCk3xO8QeK9SitNO07Sbiaa4mbAjUGMnk19B7kOH+GZt2UalNvtZU5XPDnSqVeKOLYU1dunUSS&#10;3f72KSRH/wAFp3X7T4GIOfkvf/adfh5/wVlcNrvgnb97Zcflla/Tj9uL9rPUP2oviaNQtEMOg6SX&#10;h0aAjkqT80je7YH0Ar8w/wDgrESNd8EMB1S4z+a18HlebYLPPGapjcI705KST78tPluvJ208j9Kz&#10;DI8w4d8DKeBx0eWrHlbXbmq8yT80nZ+Z8U/FD/kHRN/01H8jXGqEDq20AnrXZfFLjTogP+ev9K4p&#10;GJZc1/TOB0wysfyZmv8AvsvkdZ4OfyrsFT26V674SnYxx571454TkIuxnsK9X8KTuVjABpYlE4R2&#10;R6TpE2IQB1461sWzgOJA5yeormtHnygBbmtu2aZYwqR5Hrurx5R1PdjK8TaimWOH549x3ZDDtX6v&#10;fsBSeb+yR4WnfjIm4H++a/JZZJxBhpNoC1+rH/BPC5M37IfhYq+4Zm5P/XQ0U0lMVR3ij292UNya&#10;VWXpjJqv9oBbJGaVZtr/ACmulOzONq5ch3ZxgV8yf8FaD5f7Nlp/e/t6D6d6+l45iWz0r5i/4K4N&#10;t/Zit5t3TXYP61UXepH1Jknyyv2PzyE/tQS396qS3DFR/jTvPycbvwr1ep47V2XPMY8r93vSrKe3&#10;br71TWXJPXHpTops8indktXGeK5wfCGpRrJgtZv29qg+H7D/AIQnTAxIItF6fSk8USlvDOo4bpaP&#10;29jVb4fy/wDFF6aq5/49V5NUnoC3OhMgHBzn2qVJG4XGM96pJPhvkNSRTMxBPUGlzMZeWYFCBxj9&#10;ac7KLWTn/lm1V45cfNjualcgxsxHzeWcD8KL3QW1OY+Cj/8AFAxheovJx/5ENdb85+c8+oNcf8E2&#10;x4E9MX04bH++a6tZAmEOTnvVv4mC0iiZU+bg5+lOBGN2KhDITgcfjUiyDPTmo5mHkSRjDFt30qxa&#10;hQ6lXxzyDVYdMKMZ65qa15lGW6dSaL3QLRnW/wDBLHU1tv8AgpvoBD4U3Fwv5xNX7c3GogztiTHz&#10;HvX4Vf8ABN2cWv8AwU18NuZMAajKOO/7tq/bu6mYXDbX6Ma5sQ1zL0Omgrw+ZuHViqgHJHtTk1Zk&#10;OAxzWAt/KjAMamXUXQ7jgmsLmvKdFDq06AMshXNOk1Jm/wBaVb61gLrgACOMUp1RXOFkB/CpuPls&#10;bMmoW0i+WAF+g4rj/if4P0LxD4XvjeWaPttnbJ+las2pp1BGazvEV6s3h6+Rn4+ySEj1+U1hiYQq&#10;0nFo1pe5NNH4H/HrxxY634413RYYsvb6rNEMegcivEfHGiCxt2liifDdCO1d5r+y7+PXiW0nJYHX&#10;7kH/AL+NUPxlgs9H00wjJDYx8vFebQpU8FVjTj1OatzVuab6Hjmk20z7mEP8XetS3e20+6DuOf4g&#10;Kr/bobe3Y2zcnnFc/d61MZpBKSMdSe1e1yuZwykoo3tX1ey1PUFD4VQO9VfEWraJFZBLfG5e/rXP&#10;C488M/mHJXg56Vk3sVzJw8xxWsMPdpt2IdSy2JTf3kjnyzwTxirK6Hql3FvkJOec47UeHdPYzg3L&#10;ExjrxXf6PdaNFYbZ1HC4BNa1p+yjeKMTzu80GW0YBjuB647Ui6cJYdp5Hpjmuk8S3dkJDJABtPSu&#10;cjvRvKCTFEJynHmsBc07TtPs7fEyK2ehPas/URbLcmG3JUe9WbiJ2QNE5xjOKy3WSS6CMcknANWv&#10;e3FJdEJeWTm2AP51b8P+G53cXgbaB0rU0/Q2uQgJz7GtO6tG0+Flt324XIBqJVlFWRpGndXKN3a3&#10;qkW6XWT65q7o+karCTJCCXxkHtWENWd74NMTgdq7Lw1rAukEYAKovKnvVSuoEpJvUa2u+L44xGqZ&#10;xwGNaFv8Q/Fmk2n7t3UEHcFbilu9VsLNSkyZz0xWVq2q20iA20ZBK8gnioi3FbDkktmaSfFnxBLC&#10;Uadzhe/Nc1qfirUby6+0S8dcn1qCS8Dx+XwCBziqw2GbIUkematWkzG+upO/iqaM7Yy2KKU6ZC/z&#10;ZIz7UVa5QP7CfBWuS2SpFK2frXqOgXgu4VA5+lfP/iPxlbaZcrLZwuqg4bK4IPpXe/Dv4pakvgfU&#10;fF6aI88OnwOyRRKS0pUZIAFflvD+cUqGLeEqNvlTeivolds+5zTAzlQVeK3aXzex6te6zpfhuwfV&#10;NZvUt7ePHmSucBfqa5H47/tL/Cr9nnwTc+MPiR4ijsoI7J54FZSWn2gYVcdTkjj3r4w/aT/bt8a+&#10;LvC18F8B30mltZkzfZWdYYCC332AyeAPoa+B/jf+2T8evixBp2keNNU1CfwxY3qhLKVhJi2A2sAX&#10;5YkZGT3rCt4nUpV54fA0m9FyykrK/W6dtLbWPSy3gHFYuMa2JmoxT95J3drX0tfX1PqD/gnr+3x8&#10;ZvjJ+174z+Kfi3xnfWfhSOwubnTfBmnWUtyNRK4B8ongMu0MQO7V+oXwm+Jdt8TvCFl4kfR7nTLm&#10;6tlmm0y+TbNb57OOxr8TvhV8SPA/hv4i6Z41+DnjzUn0rStYt7WcrdCxU21zmSW2it1yZGzghhzh&#10;SK/aX4Gax4c1r4fWGqeHr0TwTWqOHdsyAEZAc9ScevNfS8HZjWxCdKctVq7vV3e/y1X6HmcXYOhQ&#10;qqtShaLsl0tZbNd3o9dTtmAYZBoYr6Vznjr4q+CfhwbJPFGp+S+o3a2tnEkZdpZSCQoAHoCfwroF&#10;niuI1lifKsMg1925xc3G+qPjXGSipW0Y9W7GnZz0pPLHvSgDpV3ZIUU/YPejYKbYCbDSBVP8VOLA&#10;ck1naV4i0vV5J7exuVZ4H2yr3BrKVSnCcYN6vZdxqMmm0tEX2AUZzWF4v8eaB4RtGl1K+jWQLuSH&#10;f87AdSB1NUPiP8VfD3w80mW+1G5VpUGBErDg47+lfH37Qv7Vt7rWtx6r4YtRZzR2skPnSKHOHGDj&#10;04r85418R8k4WpOl7ZOv/KlzNfpddm0fS5BwxmGd1U4wfJ32X9fI9V/aR/aosPCngCXxz4L+Jlrb&#10;3DEJplgqb2dhy+9eoHGBX5zftL/Hn4t/Gp7aX4h65qH2LUbsxxMtuVhkZTg7cfe27q1/ino/xD1r&#10;Qk8VW3h+/mst+2fVRbkx46YLdBya+e/iFqfxH8FeIYJ77VbqSz0TUPNgu7acyQ2z4DDHVQ2Rkjvi&#10;v58xfEmc8ZZhGrjOanCyagnLlk/5rN2d9bJeVj9tyPh3LuH8PJ0JRnUu9WldLsmtrb66n6Xfsz/E&#10;/Qvhr8MtH0Twnptva6cb0QjVtPmYwajdxRqCxjfLr82AzHgYr7A+J/xAtPA/gO41yWYi5e0YWaxQ&#10;mRpJihKqFHXmvxW+HH7al/4E0281PU9c1i91HVJnm0W+e4iSGxjk2vdEoF+XdwMEc194a/8A8FGf&#10;2XP2jfh9efDzxDqWo2Om3LQWM+rC4EBjnYRhCjqcrh3UbunBr9y4a4opQwdSjOdpcsVDmslezTSt&#10;567aX1uflefcO4uGLjWcHJOTcmrt2un18vvs7WPcP+CfXivTvHHwDHiOz1Wa5nutYupL8XFwZGin&#10;aQl0yeVAJ+6enSvd969d1fAn7F/7dfwW+Fq2/wCyZ4X0e7vdcstauba5vI5lNvJKZHbe0xwGLBS2&#10;fevrG3+Md5qGm6br2n2/mwyzKl/bWqibZuByA4ODjjOM19lw9nmDxGXU6Tqc1SMUp2Wz639Ov3ny&#10;2a4KvQxk5OHLGTbjfquh6BqmtaLo6xPq+q29qJpBHCZ5gm9j0UZ6n2qbep5DV+cn/BST9ubT1tvF&#10;WjX1lDptl4Q0+y1XwtqZgM1zcX63QjlCxAgAIflIPfNev/sJ/wDBRfwB8fvDyR+Mfi7pt1fXFsrW&#10;Vv8A2NLY3ClBiVJI2zgjKn6MK7aGf4KvipUoyVl1v16mU8sxMMMqzW/k/L/M+vNynow/OpAynowr&#10;I0jU9K8QWA1PQdWgvLcsQJreUOuQcEZHcGrRgmHCyV66ldXRw8vcvZB6Gis/y7lekv607bef89af&#10;MHIu5fBwc1keOm8vwvfHOP8ARn/lVlGvV/iFZHxGuZIPBOoTM3SzkJ9vlNceYT5cDVf91/kbYaDe&#10;IgvNH5wfHO+BvrjDD7zfzr5n+It4hDluu417v8aNV824mYtzuP8AOvnL4jX2dwzj5q/lbJ6fPWv5&#10;n9U4f93g0vJHlnjC5++c15t4jnPmHbznriu48XXIAdScZ96861+ciRjmv1TKqeiPjs4q7nM6uzli&#10;CawbyTDcitXVJcvnd+tYt6/zEsODX2+FjofnuNnqyHJU46/SrFq6kDnNU2ZSN3IyOMVJHKUGVGK7&#10;nFHlKWpv6ZeJDhSePTvWzrWpkeBNRLfdEY69eork7aaSNhIW/CrmuarB/wAIlfRSzD5ouFB5PPpX&#10;BiqCcbnp4LEOLsfs5/wbJavZS/skeKIftcJmbxa5MW/DhfJjwSK/S5ZI26D8q/GD/giT+w74m+On&#10;7I9z8TvBn7SHi3wHdz6/Pbz2ukxrsk2KmH+fBGQR044r7KuP2DfjP4ViN3qX/BSLxvGVh2ruhhPI&#10;74zz0qsFj8ywuHUPq14puz50tL9medmeCy3E4ydT60lJ7x5JOzt3WjPtjI9a/If/AIOib6Kxj+F9&#10;ys4B827+Qnr9zmvo2T9n/wDag020Np4T/wCCkHiqfAI3XHh+KQjjua4f49/sZ/s/fGCz0bU/+CgH&#10;7QB8b3GgI/8AZ76xq8GmQxIxBbdGjZbOBz7VeY4itmWDdH2TjdrrF7PyZnltGhluNjXdVSSvspJ6&#10;rzR9g/8ABP5i/wCxZ8MndwxbwfZEn/tkK9avNT0vT4zLfX8EKgcmWUL/ADr8v/iH/wAFcv2Dv2dP&#10;Ddl8M/Cv7TgTTdBsxaadonhIPelY4xtWPco/Dk184fFL/g4D+DXlu3wt+B3jfxZdOf3U+vX4toQf&#10;cElv0r06GKrU6MacaTdkl9yPOq4SlUqynKoldt2trqz9p9b+PXwm0GX7Pd+MrZ5u0Vu29j+C18Af&#10;8Faf2Edc/wCCnHxK8FeIvAHxNtvD+jeHbK4g1OW+snad2dlKmNenQHJNfnp4q/4Lp/tq647L8K/g&#10;94L8HwuCPOuYXvp1z3y2BXjvxE/bz/4KNfFy2ksfF/7Vet29tMcva6IiWaY9PkGcfjU1licVHlqp&#10;JdjXDuhgqvtKLbkup+3r/CX4OeEfgT4d+E3x38c+H7pfDulw2Ems6xepayXNvHwFYBwQCABjPSvD&#10;fHP7Tv8AwRL/AGf7yH/hLfG3gO+vrAsbeOEvqbwMeoUHcAeK/FTWvBGv+M7j7d4/8a69rs7Elm1T&#10;VppgfwZiKl074SeG7QBrbRoVAPzHYOtc1PKsFTq+05Vzd7I3lmONnS9mpPl7Xdj9XvGv/Bxr+wX8&#10;KNOk0r4CfCbxJrrR5S3TRNCi0+A46csBxXgfxH/4OU/2n/FkEkPwd/Ze0jRC7fub3X9Ue5dRnqY1&#10;AH618Y23gWwgI2WaLjoFQVfg8N28ZGyAAd67VGlHocn7yW56P4+/4Kxf8FUfixHNDd/HqHw7bz/f&#10;h8OaVHCQPQM2414z4rvvj98WdRbUvi18e/F+uyy/60XmuzbG/wCABgv6V066fHGdqRjFTraR78LE&#10;fzp83Yl077s86PwK8JWOh380um+bILV2LyneS209zXgDeHdLkUo1ogIYgZWvsnULGVtCvRFHgG0k&#10;ycf7Jr5GlCLLIjdRIcH8a0hKRMoK6MseFdPWQmNWQ9mRyMVKul6lAoW18QX8YHI23T/41d3jOMDP&#10;0pvmlSQeeKtydhxUb6Dbe88cWxxaeOtVXH3f9LJH61ftfEnxctwFtPiDecdBIVI/lVaOX94ABWlZ&#10;AsM+nSuKtPkV7L7kelhKPtXZt/exH8d/GeJcN4vWT13W6805Pit8XLcGOe8srgEY/eWgNPnjUfeq&#10;KRVKtlvlHQYpYeoqr1SLxlD2CvGT+89x/wCCdvxH8UeI/wBqTS9F1mwskX7BdPvgi2sDsr9yf+CQ&#10;TiX9pTU1wCR4blx/38jr8KP+CdEiR/tZaZIsKj/iV3WD/wAAr9zf+COFwZf2m9VGenhmbv8A9NY6&#10;/EuKqUf+IzZXZdIfnI/euD3Op4DZtKTv71T8qZ7F/wAFd+PEvws/7Dcn/oUVfRH7XH/JpHjD/sVZ&#10;v/RVfO//AAV02v4n+Fe4/wDMck/9Cir6H/a2dG/ZK8YAMOfCs3/oqvt6X/I74i/wU/8A0zI+Brf8&#10;k9wp/wBfKv8A6fieaf8ABJy6trH9ju0u72dYoo9QunkkdsBVDZJJr89P2w/iDp/iv9pbxpr3grXm&#10;l07UNQaMzQOQs6Lj06rla34v20dY8GfsjWP7N/gCee0uLu5nk1y/Xg+UzcRIfcdT+FeCPdAj5ELE&#10;nk+ma/COLeLqGY8M5dk+FV/Ywi5y/vctuVeibv56dD+leBeA8ZlnF2a59i9PrFScYQ/uc9+d+rS5&#10;V2166XFuGVBzXxr/AMFXZg+t+B32/wANxnn3Wvr0SMi7pjsUD7znA/WvjT/gqjrWh3PiPwTbWGuW&#10;txKsVx5sMMysUG5MZweO9cvhXh5/65UZKLtyz6f3Wd3jJWp0uBcRGUle8NL/AN5Hx58U2b7BEcf8&#10;tRXFxN0Peu0+KZA0+Fc8mUYBriYgS/Ar+xMCrYZH8FZpLmxsmdL4XkX7UCW/hr1DwtPtRNrH3ryj&#10;QJo7edWkYKPU12Vh8RvDWhRBry7Zj6RpmnWg5PQjDVIxWrPX9JvGXack5rftLwKm4xn2zXiEf7Qu&#10;m20WNL8PXM5H3WkbAP5VDd/tGeO7hcaZp1laqemVLEfnXDLCVJHoLHUYLe59Am6ZAsgdiCvIAzX6&#10;o/8ABOHUmm/Y/wDDjyEACS4A/wC/hr8Hrj4sfE7VVZJ/FUse4cpbqF/lX7U/8EkrvVl/YM8KHWJp&#10;ZZWmuSHmOWIMrVjUw7opNvc2o4qOIlZI+pWnXd8rcVNHNltwrFS5+UjfyOtXLa73bfm69ahMt23N&#10;eGV/4q+ZP+Cubbf2WopG6jXICD+Jr6Qt7njlq+af+CtsjTfsrqQM7dagOB6c1UH+8j6k1F7kvQ/O&#10;OK5Xyx83UU9blwNxrMhvAqDjtTzdjJBPFeweH1NKO83d6VLleArdazRcYHBzUkF1t98/pQGyJ/Ec&#10;zf8ACNXoHO60fdz7Gq3gOc/8Ifp4zjFstM12VW0K+Ab/AJdn7f7Jqr4CnQeELEMw/wBQBjFV9kOp&#10;0q3AByKmjn3PwcVmRTsCB1qdGCtkMakOljUid3XipvNfymDL0Q8/hWfDIx+8SPpVmCbajjOPlP8A&#10;Kh6ItKxgfB2Rx4MIXgC+nIH/AAM11Zn346CuM+ELuPB7B2GTqE+P++zXUGSP1/Sql8RP2S35n8OO&#10;cZzT0l3LuJ/KqfnNt3KOnFKJ9x4ODUhfW5djk+YFDwOuanimXftdvl/WqEcxGBnb/WpUm3OMDNAX&#10;NT/gnbIyf8FMPC0aAndqzgDv9w1+314Zo7mTdGw+Y44r+d/wja/Ha+/ajtV/ZwuJofF323/iUvA4&#10;Vg+OxPtX1FL8T/8AgvZ4Bmb7do+rX2xurWkcwP5VjXjzSVml6nRRnyR2Z+vD3Cp94nNNW9hUcuTi&#10;vyLh/wCCiP8AwWh8ESg+IvgXNfbPveboDHd+K1ctP+C2X/BQjw8//Fa/sqQuIzh2GmTR/wBK5/Z1&#10;OjX3mqq0+t/uP1rGpWuMEHNMe/RySvGelflTb/8ABwr8X9PkA8U/sosip94xmRT+q1v6L/wca+Dy&#10;wHif9nfUoPXybn/EVLpVexXtaL6n6bRsZVwZPxovol/sW8TzM5tpAcn1U1+feh/8HDn7M9yfL1L4&#10;aa5aMy8EhWANeaeNv+Cz58b+J7y48Pa7e2GlSKyW9ukGDtPrXLXjXjB2gzanOhde8j5Q8SeFZNP+&#10;PPiW4tY/MZvEFxhSev7011Pij9nX4g+PLLzbjTngtx82CueK4qy+JmmL49uPEd5c71m1Frjew5YF&#10;smvoKb9tjwGPC8tnZ3UaSCMKFcZOBXnTp4n2ynbVE0/YNSUnZXPlT4mfB238FKytExI4ORivFvEp&#10;tbeaWJAc91r3j44/HDSfGVy0NvMQmSS2OteG6u9pdTyNGmQ3rXs4SNW16h5WJ9nzWhsc/Y3L+fsL&#10;cY6VfaW1zh1zzzVKSKGOVhtOR0Ipk7urq0R6/wANelpY5DWi1i0tcluB6ZpLTXJHbPzY/SsKWCSS&#10;ffO+D6dq0bZQkXEtNpNCdyTVXlvJBsc47CqMelzlyUQkj3qZrhPOBlDfLV+wuFnDCNsZ7Ec1k5OM&#10;dBR0KYmlhTYw5x0q3p3h64u5xcORtK8AdQar6o32aXdjOepFaGkaoDgRAtUVOZQvE0hy31Ny3srW&#10;004O2Qw4Gaw9Q1TzJ2gkkJYDHBrSuxdz2JaOMnA4xXKSRTfbxIzEEfezSopTV5bjnJ20NKLRsFZH&#10;6vyPpXRaPawWURlQfMV7GsOw1EBF84g84Ge1Xm1C0iXKynPtVy57GUW7kHiDVZdyqfujr71Q/tZ5&#10;OGPXpVm+he7jDg4z0zWU1rI2WB5XpVRtKJUnZi/alWU7nJq3ZuzSrIqnGe9Uorcvw4wfXFbfhyxe&#10;W6WMElh1yKrQhas0LS1uZYQ0gx+FFdKmgSrGAq547UUrIpRsf0M+OvivptlrUdt4a8VXV1aTosl2&#10;Z/4JM8gfhXqn7Pv7QPwx0m7stBj+JdotxK0txdRX8jRRquNvlnszHII+lfI8tvqmr3SaTolpLcXN&#10;wcQwwrlnPtXmPj467pN7NDd28sE0DssyOpDIwOCCK/jHJc9x+XZn9eVJNPRX5rJ7tJ36+dz+ksdw&#10;/gsxwn1Vzs9+l/VrT9D7/wD20/2zP2e/hdo0vwx8X6Hp8mjanoMs0w0kJLO8pwqxqqcK3OdzdK/N&#10;Xxd8e/2U/D3iq88X/D74Z6t9h0mCSCy0jxZcxzfaZ5tu1wvUeWQWAOQTVCfW/iD4W0C/+IltoS3m&#10;n3UhsZLzUbbzolY4baN3RunNfNfxL1OXX9eutW1GT95c3DykRLgZboF9AK/Q/wC2sXn+L9piIxjb&#10;ay1S7X3PNwnD+DybDOlSnJ3+LVpN97X387nrPwlg1TUjafEfQ4bifUpfFQntvtFgDbCeEGTETIRt&#10;bbuBUDOCOOK+yv2X/wDgoh4i1v4jS/GP4gfEC88N6Pf6hHa6b4a0qIyrKVKQ7iWwoRNvzZwcvmvz&#10;58G+KEtvhJL4Lle6t7231AajYXFvqhTLY2MGj7HaeGBzxzWn8LPCc1/LqOix2eqfb7i4hdYp7qQi&#10;2h85WfMajaTs6/XNejGtUoy9rGo01LS362fYnEYOGNi41IX0s32V9d77qx+uv7Un7SXj74p/F7R9&#10;R+CN54nhtvCEU0k2rabpCXVlLeHCSRSITk+XGzElema+3/gprGvar4FtB4l1F7u/hQJd3LWX2fzG&#10;wDkJ6c9a+V4fh9pHwe+GfhCx8I6Lpk9zrcitPp2nXjK7xSQAl03HLMSu4scdTmvrrwDbKmhQX5ie&#10;I3ESu0Ly7wgx2Ir9U4dWJljak8RNudldaqOqura2f5o/Hc0dCNGnCjG0Vezdruz69d+mx0aADvzT&#10;sD0qNJEL4DjP1p4YHvX2l0zxBaMjGaKgvL6zsbVrm8uUjjRcu7nAAqHyxV2wSbdkLNNEitJJIAoG&#10;ST6V5P8AGT9oP4ffB/SnvrCe3utSnBCRwMM9+Wx2zXoevWNp4r8Py2MGoOsN3EVE1pJg4PcEV8Ef&#10;F34J/EWbxzeeG/BNncSwmGef7Tq06x7FRiMc+vXPvX5V4n8ScS5Hl9NZNh1UlV91TWri31StZ6db&#10;/I+u4SyrK8yxcljqvJGOtnomvN+vQ0vFf7ZOia74r0eXV/C8d+Gvc6vbvIAHJyF25OMYI4Peqel/&#10;s0a98StX8QeOLbT/APiVaejtp+jzT7GupjyI94yAoHGa+evEfg+x+Muq+HdEt/C09hdWmoy6dra6&#10;TNvnv5IsPIyHOFwnQ+tb3xL/AGnZvh38PNQ8KeHvi3deFtM0Pw75+j6PdSiS61eRS6tG7/3vUA9q&#10;/GMqwkszmp5yvbauUVZRfM4d2tUt7P7XTU/S8TSjgFGGWP2bekr3aS5n2b1flsuqsO/aq/bSmu/2&#10;f4Phx4X0GHQLPTlNtrFp9sV5LkqCmxVUcDIzuPsa/Pn41ftGat4qtF8L2Un9maLFdmU6dDKWDSlc&#10;F3bq56dazPiX8ZdY8UXk13PMwWb53Cn7zc4z7c15H4w1eDTb1RcKLx1t3eaJWO0EjjOK97LcLmGY&#10;V418a7zsktErJbLTRdPmd8/qOVYd0sJGyu5N6vV7vVtvyPoD9nTUvCevePtOvviNM9vp8Fks5vdT&#10;nMUV3bRZVxGMHe/OAOnFWZPiB+zzpuma3p/je11nVvEeoajPbwxaQ3kR2KmMFZCEOHAkAb6Y9K8L&#10;1v8AaDutetdLk1bRGuE0y08myi3+XbWcfHyIo5OeuT3zWz+z18S/CWl6uH1uBbp7gkyR3UJ2ofLZ&#10;VcSL83DEZHevfjltSmnUta3n2891+B4mIzCNadnK91/XVb9z3P8AZ4+NPwF+AOgaTqvj7X9c1bXY&#10;Ptc+r+H7reUvCyFYNki/NEcNgknn8a9l/Zp/4KNaz4j8G6v8K/ifF4u0T4c6fAtzY63ohy+nSBjl&#10;Zp+TtLuO2RtFfKkmjzX+sX/jLx9b6VdweH/stlqd3ZXiI8EMu5FkA/5aFTg9O3NdT8Err9n/AMW/&#10;Fzw94Y8MzXOn6LJqqrrem6lq03k6xLvVh5pGFSE7VDA8ZJrowtCnTlKpUveWjaemttNEr9NWeNje&#10;WquW17aq+6t69d15jvH/AIe+JXx3/aG8TeDPB2tXmuJdQT3Ola8s5ktblTtlbYXIDZGTt67u1fo/&#10;8Av2Zfi54G8D3+qeE9I1a18Vaj4A0uObUtOt0uI5rp2YztGrcRM8ZQFjyu3pVL4X+G/2RtV/bG1f&#10;9mS18D+HtG1GWO3v9JudOgZ4Zs24SW2UP8qHadwZOT1r9Ivhz4B8N/DTwta+G9DR1t7WFY1kuJN7&#10;soGBuY9eK+3ybI8NVjKENIp7rV32+/rc+WzPNKy5HLV2Wj2to+mnyscZ+xb8A5f2b/gLpnw2udcv&#10;tSuRJLd3l3qOPNaaZzI4OPRmIr1nbGewrj/jV8cPAXwH+G+pfFLx5rUNtpelwGSeRnALHHyoM/xM&#10;eAPU1j/szftP/Dz9qT4P6T8ZvAy3Vtp2r5EEOoQmORWBxjB6+xHWvtaM8JQccLGSult1sup85OGJ&#10;rKWIcdG7X6Xetj0gxIe1Hkp706kDAnANdtkc4nkp71yvxfkFv4A1Y5xjTpjz7Ka6yuH+PV1FD8O9&#10;YjdvmOj3DDHshrzM493Lar/uv8jswGuNp37r8z8tPi9qDG6kyeK+e/iPe4Zju43V7x4q8K/ETx1f&#10;Gy8H+AdZ1OWT7gtrF2H54qlpX/BMr9sb4rXILeAodCt3b/j41m6CYH+6Mk1/OPD+V46vK9OlJr0Z&#10;/SuMzTL8Fh7Vq0Y+rX5Hxn4sut7t1NcFr1ydzbiPzr9ONI/4ITtEVvfjT+0tZ6bHjdLBp9qF47/P&#10;KR+dM1z9i7/giz+zdDLc/HD49w6xd2o3TW994kVi2O3lw5J+ma/VcDl1egl7S0fVn51mOe4HESao&#10;tz9Ez8ndQuUafamHb+4gyfyFaPhX4K/Gz4jTiHwB8I/EesFzhfsekSsPzxiv0o1H/gpn/wAEQ/2d&#10;Q0fwZ+A//CRXka/u30/wv5m4/wDXW4z+dcJ40/4OTdQsovsHwF/Y8jsoEBEL6vqSxKOwJjhX9K+i&#10;oxcUfJ1606r0jY+f/hv/AMEdv+ChnxLEVxD8EJNDt5iNs+vXqW+0HuVJzXvfw+/4N0/jTdBL74uf&#10;H/QdGgHzXEOnQNMy/wDAmwv614P8VP8Agud/wUs+J7tH4d8Z6F4OgJOF0XTA8gBz/HIT/Kvn74jf&#10;tHfth/GZ3f4qftP+MdUSXJkgGsPDGfbbHtFdS577pHI1Nn6gWP8AwSQ/4JffACJdS/aK/akF4yYM&#10;kd74ktrVCf8AcQs1VLv9rr/g3u/Zn8+w8IaJpXiO/tTgGy0qXUmkYejv8v41+RMnw/sr24+1avJN&#10;eyMeZLydpWP4uSa1LLwhptqojis0UDoFQAVfKmrNkJTWqP068cf8HHvwa8LafH4V/Zz/AGW9bubB&#10;AfJS5kj02AH12Rc8ivDvH/8AwXy/bq8YRTQ/D3wJ4U8JiQ/upXje9lQdvmc9a+R7fQ4VI2RgemK1&#10;bfRo+P3fShU4Jh776ncfEf8Ab5/4KDfGhyPHf7UGuwQsu17XQytnGf8Av2M/rXlWseG9W8XXp1Lx&#10;n4q1jWZzyX1PUZZz/wCPE11dtowHAj7+lX7XSB1aOqVlsS4u+pyej/DzTLOLbbadEnf5UFbNt4Ti&#10;RMJCB7gdK6O10oDlEz+FX4tMwoV16+1bc0rbmXJHsc5b+HY41wf5VOuhxDgx/pXQiwgiUtPKiAdS&#10;zAVSvdb8MWeUk1yEMOoT5v5UczJcTPTR0VclOe3FPXTEBykPHcVHd/ELwrYoT++lC/xCLaPzYiuc&#10;1r4++FNLBREg3dg12rN/3yuTQtRq8Tq00t8cKAvtThpG/gda8t1D9p+RSwsbR8DoYrbA/OQiuT13&#10;9orxbfyFYYJ/m6brvaPyQf1rRU2yHUjsz36TRbG3Xzb2+hhA7ySAfzqnc+I/Aelndd+JLfI7Qkuf&#10;0r5f1P4pePb2Rncwqvr5Jc/m5/pWRd+JPHOoZEupTbW/gWYRgfgmKpUe7MnXTeiPpzxH8Yfh3DpV&#10;3aW97cyPLA8abINgyQRyW7V84jwg11IXh1G1ZmJJX7SuRXP3FteuN95NvY9cTO5pEju14QSqP9wK&#10;P15rWNNJGbqyb1N9/Al+ZDHE6lz0CyKRUbfDzxGv/LH+hrEXUZ7IF0O188Frlgf5U4+KLpTvu7ol&#10;/Xezf1p+zQlVszXi8Ga/C/Fjn/gYq3b6PqVvxc2jKfZhWB/wsDUSfLgvrhl9BgfypieIvEFw29La&#10;VgepbPH4muephY1FqdlHGyou8ToJ7e4YkC3fIPpVO7tr2LI+xyZ9lrJfWL5X2Xer28GeSrTZP6VH&#10;H4usNNfCao0r+zNtqaWE9k9C8RmLxEbSR7j/AME77nUY/wBqnSYp4Gjjayul3OmAP3ZPU/Sv1M/Z&#10;r/bVsP2MfiFffEqC80Od5NOktJI9S1ERqoZg27g54KivxHg+KepWM/2nTtRe2cHh7eV1fnryDTJf&#10;iVDczGXUbJ7pj1e4lZyf++jXwPEfAWIz3iSjm1HFOjKnFJWim7pt3u3br2Z+m8IeJ+D4b4Rr5Fic&#10;EsRCrKTfNNxTTUdLJX6dz9jf2vf+C2Xgj44ahpd98Q/izoCNoFy02mweH7YySRscHkjO77orxD4z&#10;f8F6rnxtbyWGoeLfG3iIeV5YieQW0Dp0wVBAIx7V+c1v8RPD4XEnhqNe5KY5qyPiL4YbBTSRu9DE&#10;D+tFPw0y6pVqVcbiK1aVS3PebipWVldRSvZbX2NKnjFmVHD0qGXYPD4eFK/JampOF3d8rne13q7L&#10;V7n0j4o/4Kt+MLpXTwh8M7GyY9JNQumkI/AV5r4u/wCCh/7RXiPci/EKDSk/uaXZKn6nJrzeTxd4&#10;HuSW1DSosHplNtVptU+D0wJn01wT2hcn/wCtXs4HgLhPL7exwcLrq1zP/wAmufO5l4ocdZpdVswq&#10;W7RfIv8AyWxZ8TftIfEjxZIZPEHxC16/ZuGD6g6r+SkCuUufHN3JN9oWyMkp+7LcZcg+uTmr19cf&#10;DaSBl05L6OU/c3YIrGmhhMxW3vty9srg19TQweGwy5aUFFeSS/I+IxeYY3Gy5q9SU35tv82RanqO&#10;ra5galcLgHIG3OKii0+McPO59gAKsJaENlZB9TT/ACTkb2Bz/drrSSVkcDbk7sjjtLWH+DP+89dB&#10;4y8K2Nr8GdO8YQWqLNLqkkLMp6qADisyHTrqVcx2kh+iGu4+IOmXFv8AsvaQ01oyO/iCUKT3G0VM&#10;2016lwSal6F/4X/sseNfixrGjeGfhjcWV9d3Wni7uWFwSIeMlSBznHH1NZ37RnwV8S/ArxJDpGr6&#10;tZ3bywr56W8RVrabHzRsrcgjPWt/4GfEH45/su+NbDxto93Hp5+xALt1KOMvGy8cjPqDj2qn8Svi&#10;xp/xW1C+1L4j6/cahdX1611JcPOrN5hULyyjLdOlcKWKWIu2nD8Wdj+rSw9kmp+ugnw98EfCPXPg&#10;RrfirW9S1VfFtlNuso4iq2/l8ct3z1r9Z/8Agkpq7yfsM+FVkui5E10MMc4/envX44SeKfD9voDe&#10;G7PVLz7PjBjitwob2Jbk1+uH/BKbWIW/Yo8NrZRsix3NwoVzyf3hrlxEKkYylJ7yuvJWOzBzpSqR&#10;UVa0bPzZ9aRaid4ZiWU+hrRtr1pAuBjPSuTtNRZkX5APoa1bK8EmGWTj0z0rmO9xsdXBMqkKc5HW&#10;vmz/AIKyyu/7KTnzCF/tiDp6ZNe/2V3x87HI6n1r5z/4Kzzq37Kr7ZB/yFrfj8aqn/Fj6mNT+FL0&#10;PzYt7jEYIYHipDcBurVlRXAWIcmpVuAepr21ueA9jVinUpyadHMG6GsyOYZA3/rUyXHPymkHM7Fj&#10;WZQdEuwx6279PoapeBZwfCdj14gFLq1wTpVwu7A8lun0NU/BcpHhezVuR5NUvhYa3OljnO0OZOvT&#10;mrMdwV25yc9ayY5xjapBz+lWbe5UMPnzg0ug7q5sx3A4H9KswTsAc4PymsiK5G7gj86uw3O0gk8F&#10;TxSexV7sxfhNKv8Awi8iDPGoT/h85rqGnG8seh7Vxvwnm/4pyfzP+gjP/wChmupW4B6/rTluEdYl&#10;lZuB+8GO1OWRehYZqmsmQFHIqUTRLhgc0hqz3Layjgt19KlidGf5XP0qkjbzkZqeN3JO0cjqKAW5&#10;f/YV84/8FFPCphchm1nH/jpr9qLqC9FxI3nkHd2r8U/2G55Lf/gol4RaMc/24B/46a/bO5vSty+5&#10;R96uLFNc69Dtwybg7dyi8N3gu0pOeuaik0u3nRkutLtZlI+bzbZGz+YrR+1qDjYBnril+19QUGK4&#10;7rsdTikczffDbwBqiFdT8A6NOD1D6ZESf/Ha57Wf2XP2bfESeXrPwL8Nze/9moD+gr0XzV6+XSEM&#10;U3LF+lLnaQuW71PE9X/4JzfsV+IFZr34BaOHb+KFCuPyrx74t/8ABNT9k7RILu60b4YSWoihYqYJ&#10;Tjj2r7Ile4VspE35VgeOjJL4dvfPgzm2fquT92uPEupOm7Sa+ZtSjBPVJn4T/G7wHY+HfGl7o2gQ&#10;PFbwzMIQ5525rzXVNKvbIMrOdzfxV7/+0ZYXtz8QdSuIBuzdvhtvIGTxXjfjC31C0gaSSP5lHcdq&#10;yweJqStFs4cRSs3ZHnt7pF5JcMJXbPoaztQ0q7tYGkM/8X6V22gW/wDasjSXbYHZqzfG2nLZLiMk&#10;p3wK9eFeaqqB58qF4cxxwsHlJeM5470sXhy8uZg4PHUCpYrsRXCxngMQGzXa+EdNtNRbyBCGZ/u4&#10;r0JTcI3OeEFOVjz7UtCvopNj4PsOtQxwTwYEjED3r2W++Es8lgb+WxPH3XBrzrWvDl1DeSWzjG3P&#10;SlTrqaHUpOBzk06vOAr5Pakh1CeFiqDGO9Wr3QHiIkTJOOQafYeGJ74hmgYBu9aOcIx1MeW5Rm1C&#10;S5f94Mj1rS0a8FvGdtpv3Lwasf8ACHSQT+SEPToRXT6B4G32hZkyT0QDpWFXEUox12KjB3KVr4w0&#10;2Kx8k6Kwfbjh65y+urWe6MogZM54zXQaz4eFlLtSPZzggVk3drHG4iMeSO9TScLXiEpPZleFYZIT&#10;wRk8e1PgjycMTxTIcLJyeKuiNPKJUc+tb6kK5Obq28kRMw3KOgqoYopD8/GP1qm29JSTmrcQdsHj&#10;IoUHEp6os2lvFgFYs/UVpaY4srgzbQn0qna3CrgOBtHYVp2Nt9vJEcWPrU31I6mxHr7pGo80/jRW&#10;ZN4dujg+d+FFPQ0TZ/RN8KvjR8OoPFMj+J/h1BaWOtSxpeXELkPZxhtzGEgAr2rC/b71P9k641e4&#10;13wTf3t1dTW0Dotmx8lznDhieSxXBz614/e/FfXNX0S30SZofJtpC0TRxBXBPbd6VwPj7VHuYXik&#10;kZ8DnB4FfxfQznFfUp4CrCMoyakny2lF66K1u+7P6ao5BReZRxkZyg0mrKV01pa979FscB4gSTW/&#10;C148Hi57Oxhv8R6XPckCQtwrhM4JA6mvK/jJ8CPiX4Jla8/sC6v5LSyhudVjtYdy6eJThFlI4BbK&#10;4+tb3xI1uCK5huUhUJFIVZHGS9VvC/7Q3xH+G2uX8nh69gvl8QWS2uoW+pwGeLYOV4J4ZcDB7V9j&#10;kyr01GS1vfR7elzpx9KTTUbafqYv7J3w08NeM/jroejfF2/bw/oy37HUp9XUx+YEBwg3cnLgLxnr&#10;X7JHx7+yj4K+E1zNpHhfwv4R1K+sNNuNTvo4keSKGVxGH3MpJf5SNvuM1+Mfxf8AFPi60+Jvh7xj&#10;rPjLTPEbWkFvd2LW7ebCsjHzGhYY4KtkH3FdbrP7QPxA+Il5qmrax4heyn1doZL22upy8UypJuBC&#10;4G0Bv4RxivsqeZVsHRvyRfOrPql030l1PlsTwzVzmrGcKjUY69VfW+22vn2R9heKfhj+1f8AtQft&#10;ASt8K9V8V3nhPQrxrCDxAJlsna0Zzs+zxnAwp8zB7qRX0V8EP2vP29tG8bWHwUuvAV7ri+HLlLKe&#10;T7EI5tURd6u7yH5I1AAKkZztNYH7DGt/Dz4j+JNC8W+IPiJrVnqOpaKkHhzTH8QoJhBHuVpTHGCC&#10;rMrhcjIANd14Q+MHj74NftDx6p4yj8Rav4duNZn0+zaeVY7a3ikfCsMqPObd36gfWrwWKhgnTxHt&#10;XT55KMnF32ta+mnzufO42n9YlUwnsYz9nC8U04u+qbT2k7p3tb8D7F+FHhnUdVZPG3izWLy41Lcc&#10;wO5SK3Jz8gUHDYBxnvivRkkRc5cfnXN2Fy+iWM7IU8mT57eGGM5BYcj3yea8V+NPxX8bfCLSpk8L&#10;6rPea3qt6I7ax1GbIEnBYJx8qkYA9K/UMVnGC4dy/wBrUTa3b6t/PdvsfnFDCVsyxPJB6vbtb9Eu&#10;59HCaMjINcX8cJD/AMIFfxx+In0wmL5rpIQ+0Z54PHPSsj9n/wAX+M/GHgK11bxtbra6jcw7vJ88&#10;OR15IA4PtVT4tfFO0+BfgZvE3xOlTULJLsJeNHECVjY/e2nqBxxWuMzPDYvJHXn7lOcbty+ymvtW&#10;afUinhatLHeyj70k7WWt35G/8JNb8DW2lReDvCmqm4FrbrLJvfJUvzznuTk4r5u/4K7a34K+HnwP&#10;uvGmteMJ9FvZbSW3sTbRHNxKcEK7D7qDHNfRXgmy8F/ErRdN+JHhq4glikY3FjcWR2JMMEKJMfex&#10;6dsVhftTfBDTvjv8KJfBvig6dG8x2F7yzWZMOCrKoboSCQCOQea4c1yyWbcNTwtoyuk4NLS2jVtd&#10;PLU7srxsMvzqniJXSjL3l181t+h+Anw4/ai8RwePdTvL/WmuIxpE66ZBoytEbmfAUvuB3IdoJLDr&#10;jFRePvCHxL8e/DfWPF3iHTb7VP7K0aHUEWxbdHo8k04bazH1jbJHX5q901P4Ban+wb8UILiD4W6x&#10;/wAJPb6vfif7Xpa3di2kMPkliLDBbjoewIq/+3f8PPjJ8EPgbc6F4Gj1jUvCnjzVobq51e4dIZb9&#10;3iUrGLccpHHwODzj2r8ppZZ9XcpRiv3dr+V9Pl5+Z+x4rNIYitD2VrVdne17PW3yemuv3nyX8LPg&#10;F8RP2h9C1G08FX2mWx0/R5L68k1G5ETSRxn5tuep46V4vbWljqelXymZo5LOVkZnlCm5OAAi9+oz&#10;9DXqlr8S/jX8AfhT4l8I6Nd2DWfia2ax1uU2avc2caOc+U2d0RYHr3FfON1e3tndLY2couWnGLRx&#10;9989jn3NetleGlUhK0k9dLfj/XzPJzTEOnV1Wlv0/wAzf1XS38JXF74Z1llnMbAXMiS71TPIUHpn&#10;J/SuX1K9t7fxMLLwzqEjxLbeYpH3oxtywOOuOao+Jrvxg+rR+GdR32zTuv2rzcYjBP3ie44zTvDP&#10;huwn15nk1VPMt5D5MO4j7So7k9hivqaGGUKftKkr3V9Nj5LEYhzmoQVrM9a+DWn+FfEkM+t+NNSu&#10;bizKRC4tLaTbLNErZYlucAcdR1NfTWj/ALJ/xJ8IaXo3xh/ZmtdI1lLu+uRZ2cqq9zDBGuT50TNi&#10;RQATkDJ4r4q0y11/VfEceheB9LeO5kRkWCElDjkkMxOK+hv2HPjF8Jfg1rknxE+N2i+KLvxBod7G&#10;nh6G11Ii0jR8pI0kQIMoyckA8jrXk4vA1XVVVVPd6wsno9FpdW9Top4iy5OXXufpT+z5+0D4G+DH&#10;w7sv2y/2k9Lm1TxVcxQQaHczWkdvAisxi3wMOQxOV2sPlRawv2i/+Cvvxk+N2k2Ol+FfDi+DdLGs&#10;M2laxHqjTNfNDKgCSRx8+WeVJ6ZNfBXxQ+Pfhf4ifHKPxx4zvdWn8O6ctx9g065vWhtbxkkIUQ28&#10;XEKrkMA3J5ya5fxB+0z4j1nw9cfCjwX4ct9P0mbWPtttgCa7jmddpjWfAJQsQ23scelGIrY6FD2N&#10;KdlbXon6ta/iaYbCYN1lVqQvrp5L02+9dT6o/bH+O/xq8b69a2Xxw+NemvaeKpklvLLQrw3umRW6&#10;ERl1iU5jkztwG6MpNfoH/wAEgdc+FPjr4fabM3jZzfaPZwWumaVcaw4ZhGgDStbtgISxyAOgIr8U&#10;fCPg3X9P+ID+A/FurTWYhZW1lLjaJVDsu5Vz3YHI98V94+PNR/Z//Zx8Lad8Uf2VfFmq67r9lfWk&#10;ltZXl0FNlGh+YTqAC2XyoxnIAFebSzD+zMZDE1XGSTvJN2bv1Seul79vvPUxmCp4/BLCUk1J/C1H&#10;3V5O21187H7ezTw29uZpJQAq5JJ6CuG8LeOPGeueNbnTJ7HThZQylWgiu83EUZGUkcdt3OBXz9+x&#10;d8cP2i/2rfAt7rHjHxFodpbBDGLTSoXE1sSo2qXOQxGCSffFe5/A/wCA1l8Mb2+8VzvcXGtawR/a&#10;l3cXTS79pO0LnGBjtjiv0jBZ1Uzx0auDpy9i225N20V1trfXZaaXPznF5d/ZlSpSxEk6kdLLXX10&#10;tp69D0qvJv2mPFb+D9Nl1toZJo7TR7maWCMDMgUA7cHivWa8R/bQUn4ea1dA48vw3dc/hXZxJOpT&#10;yipKD1RGS04Vsypwns3Y+Q/HP/BU/wCJ1jH9i8AfCTSdLiRdokvpS7DjGdqAD9a+ZP2nf+Cmv7bV&#10;9oWzS/i4NGjkm27NGskiIGDxuOTWR431xFmdvNB4PevCPj1rHn6TCm/71x6+xr8WwOaZ5jsRFVa0&#10;uV9FovuVj97q5HkOX4aUqdCN11a5n+Nzzz4o/HH44fE+8a++IPxb8Q6s7Zz9r1aUrj/dzgflXmWp&#10;aZDPObmSMOxPLNy35mumvUebhI2bPoKy7jS9RlJjis5CP92v0DBUuXVvX1PisdV5laK07JaGEdOt&#10;hyUUe4FOit4wcAY/CtRfDerSDcsO0f7bAU9PCd87bWnhDegfP8q9n2tOK1keD7CtN+7Ey/s8bD7o&#10;FG2KNOTiu00T4C/ETXUEum6FcSxkcSbVRMfViKs6p8Cb/wAPWxu/FHinR9KUfeN3qcbEf8BUk1j/&#10;AGnl9OXK53flqarKMyqR5lCy82kcCAhOBVmKMucbT+VQeJPFPwn8MIwT4kre3CZ/d6fpckin6MRi&#10;uK1X45aSV2abDqfUgStbmP8ApXo0a9Korxi/mmvzPMr4WtT0lJfJ3/I9KsrJmbdkADqTxV7+0NAs&#10;ji81q2QjqDKK8PtfG2o6pPullupEI482Qj8s4rprDxL4ZeOOG78C3VwwPzSLftHu6dQENaVK8Ibo&#10;yhhqkj0eX4g+C7UfuryWcjqYoTg/jVDUPjRplgrGz0Zm4+9NOq4Pr1zWv8M/2hPhj8NEa51f9mDw&#10;5r0qRHyH1mWWUq3r99QR+FecfHH462XxRuJpB8NNA0DfKGRNFgEIUD+HGD/OsI4xOWiNHg5pamxc&#10;/tFXWdlqsCEfw20fmH8zgVmaj8b/ABZdkkW90wboGuFiB/AV5q3iS5s7fybbSJHxnDrLx/6DWTce&#10;LtYVy76KHK4wZEJH9K6Y1OZmEqaitT0XU/iB41uImH2e3tyf433St+px+OK5q/8AEviydGF1rc5X&#10;/pjL5YP12CuVufH/AIkdiLXRraJgOvkmqcvijxlLuL2doxP96E8fSumErdjjnF30ua93qULykXMr&#10;zHuXneT/ANCpFuIPLLRxDHptI/QD+tcrf634tLM8yR4/6ZoR+maoya9rMuEuI32jqEYrmt4tNHM1&#10;KL1Ozk1eOA7GSNMdd0ij/GqFz4jtizH7WMDoFZif0ArJj1vwmYFSfRLjzeNzm8xz642006npKvmC&#10;wVsdpXLj+lClboJwb6lyXxFaseWlYDtgf1NEd7dXZJttHklB6ZUt+gFKPELRQKtvZ2cQPQpagN+u&#10;ajl17V5kyk9ztHTEuxfyWj2l+gKmu5saR4R8aa1dR2tlpsNqJWAEl1IsCL6kkt0r6q8Jf8Ef/EHj&#10;fwzY+IJv25fglZS30Kv9jn8SszR5GdrFRjI6V8bi4nkYSySgue5Xdj8aVtW1CCE2q384TOQBxmlz&#10;VQdOlu7nvH7XX7Bt7+yT4bGu337S3wy8YvvVH0zwprJnulz/ABbT2FfOEeullL22lwJn++C386lv&#10;3S7jkdzl9hJZjkk+tZMM0TQguw47l62p81veMJcieiNBtY1gLlbkRj0jjUD9Kr3FxNOA11qM7k9V&#10;LZqub62QbQ6j3zUX9oxo2RIzfQVbsLnLAS3PQSMfTGKcIjuz5P8A30aqtqM0gLLEefU4pou7vO0Q&#10;KfTAp3Qrotsiq2CqD3IzSgIeAT/3zVVRqUvG3bn0GDTxb3zHEl0q+nOKn3UCuyYxop4U5/2ulNd4&#10;F6zoD6U6PRGkGZZXNSHw8qjG5vpnFLniDUmZerS7fLKFuehJyDUSXbKV/wAKva3pbWxgRc4Knrz3&#10;qo9kPl2qeenFUmiHdEqahg4KA/RalGqxZ2i33fU1GltIki7oiPqKnjtJGfG4KPbrQ3FIFdjo9VvD&#10;/wAe2nwj6oT/ADp/9r+ICu2O8jiA6bY1FTWujG4bb5jE/Wul8I/B3xP40uE0/wAM+HL7UJXlC4tL&#10;dnwT0BIHH41jUxFKkuabsjWnQq1ZcsFdnHXGoa26H7Vr0z59JDx+Vel+IbZG/Y80VhIzyS+Jpwu5&#10;slsKv+Ir6u/ZN/4I3+IvHviia/8AjvYXllomiaRPqev6fZErP5KIGVBLgrvYsOBk1yn7bv7OXhn4&#10;CeL/AIdfDHwnptzpmkapHBqtrp17O009slzMABIzKMtsVe1eNRz/AC/HYlUcO+a2t1t6XPVllGLw&#10;tJzre7fp118j4/ufAfjbRt8uv+Frq1ESI0i3kBjKq2Np+bse1dF8LPD/AIeu/Heif8J3pGoHQ7rU&#10;Y4bwaPCGuHQkAiMHq/pX9Lfw+/4JAfsl6fZ/8LR1Pw3ceINZ1fw/bxag/iab7XHIgCv8qsMIRjjA&#10;4r4U8Wf8E6f2af2TNa8XftMW3grUrK28H+IBeadfa3qoSxupml80GGNkG5AmFCddwrz6/E9OnBqd&#10;KV9ly23enrv1/A7aGRxqz/d1E0t76f1+B+U3x4+HbfDf4jaxodv4d1XTdLt71lsI9chCXXlHlPMX&#10;sxXBr9Q/+CV00Y/Yu8PoR1vbnH/fZr81P2y/jzB+0p8dfEXxW/sZrZ9T1SSVXkuCxdBhVGOgAAGA&#10;K/R3/glWxl/Y40FUyAL+4Xn/AH69NyrSwMJVVaTtdfI5KEYQxslB3R9U2Mu5Sobp19q29NnPCqM1&#10;zFizROO/rx1rb0+bIyuQe1c3Mz02ubc6SxuQD5ZGfevnb/gq9Mv/AAyhMphLMdWg5J6c17/p1y2C&#10;xAB96+ef+CrUjyfsl3JYnjU4Dx9aum/3kfUxrL91L0PzMhmZUGaeLngHNZ8MpMQwxp6Tdu31r23u&#10;fO3NKO5HQtUiXRG1georNWUh+DUgnIJBPA6UBoXNSlxp8xZwP3TcZ9qp+D5/+KctVLfwYpmoXAOn&#10;S5JP7tv5VU8Hzf8AEgtgpP3e9NbCe6OlinUON5656VZt5ifusetY8dyw+6OnqatW9w/dsUFWRtwT&#10;+1W4pwThnHCnHFY1vMGxvarcdwxUuSOho6AZvwquCmh3LgZIv5uP+BV06zYBJPXpXGfDG4ZdGulz&#10;01CXP5108dyyLxj8actxRlaKRfWRyg2yEevFSK3btVFbnJ3Z49qfFMdxCng9c1I+he8zbjaxFW7Z&#10;8gMQfesuOdh8p5WrdtOfMyM4oGty9+xPdtb/APBQ3weyjr4gQc+9ft9ewO144C/xGvw4/Ysvfs//&#10;AAUS8GtIAf8Aiooxj68V+5t3FI1w56HdXk5hUVOqk+x6mBg5U36lOS0ccFsUzyWVfLLZ981bkV8Z&#10;2kmoJXuFPMZ6eleZLFxR6Cw02hBG5j4NKryjgSNioGu7lU+7RFcNkbicn8qhY2Bf1SROjTN8hY1T&#10;8SqH8OXp8rcfsz9f92rtvKmf3rAJ6mvPfjR+0P4F+HIm0HVL5Y5Jrd878YAxWdTG05Rsyo4ad9D8&#10;l/i/c2c/xQ1SGSQALqUgbPTO41j/ABU+Fq6p4Yk1CytvlEALOB1rk/i942tbj4zavc2t0Gt21SR0&#10;29wXJFe1aX4qsvEvw0MDxAYgAGBgmuSpRlhZwqo5oOFbngz5U8I+G7+y1V7aeDKFujjpVr4n6TaW&#10;umPujRcLhVArudf0W5tdUN7ZwYyemM1yXijRNQ1R5FvFc7l43HivUVd1K6nex5k6ahTcTxDU4yZN&#10;8YxtNdL8N9bmtbxN3IDDmpdY+H9zIXNnbuT7nioPCuh6hZaosMlsQAeciveU4Tp7nlJNSPe9I8Ta&#10;Xqfh77HO3zY+9Xj3j6yt4NdkS0ywLfM1d9od1aWem7JoQE6cdaybnR7LWNUaXy/lHY150MQqcnpo&#10;dlS84q55lc24uLgQSZHzYzmvVfhx8OrK/wBOW6lQbUXJAPesnWfAFgh86NcNnIwa6rwH4jg0G2Fo&#10;wAXHORWONxM6tH90YQShL3jkfGfh6aw1lza2rbeg4qz4cu0trUi6j2Gup8U+IdIvpfuL93ORXm3i&#10;jW0guPKtGIz/AAjtSoyqYimoSViZqz5omhrtnZ3QaaMjnnJrj9XS1jLBXOf4jip31e7nTb5h+lZm&#10;oi483c33SOa9ClCUNLmDTvqU1gjaXavJ9amLFV8tW/OolYdV4I6CnySoY/MYnPsK7tRAsMEke9gc&#10;ipDPFGu1UPPfFQ/aGcbFX61Vl84vukPA6AU9XuIuxsV+fJPtWvomuCCQRvgZ6mufi86X92ufYitG&#10;z8OapchWCEj2600hbPQ65dbtJkBUBselFV9K8I6olviONgM96KLD1P1XsfEFtP8AJC+4rxkHg0mv&#10;Ot9aF3G0kdu/4Vzmm+CPiJpvhy18UPo8kFreb3td45kQNtLAHnGf5V3vwx+HN/491vQNK1PVEt49&#10;Yvkt2mcECDLYJb0wOa/h+tSUa8VFq7aS9Wf1/SnSpU5VJPRJ/cjxfWvCEGr3qwzwOEafICpndj0r&#10;1X9nL/gnV8bf2obaT+xLWx0vSIpH8q6vp0iNwyKRhQfmZQcAkdM19Sar8Nv2dP2ZPjOdPsoj411C&#10;w01Qttf26i1ilcj5gR94gc819E/s5+Af2f8A4uaTo3inwZZGz8T6QJPNia6eHyw+7fiMHBQnngV9&#10;5keFlPM/qdWcZVI7wUrPS3wu1m/8j4zO+JpUsu+s4WlKMJJWqShdap7xumk9Fd99j4L8df8ABIbw&#10;3pehzePNF8faK1vp2rQ6YNH0643RJMyqGLTN3Dkg+1eI/F34NaHe61Z+Efg/4HIujcSWt4IZDNmW&#10;P5pAkhOGXrj6Cv0s079iq/1jxTqvh3TtKtdVtrh7qbV47G+eOzs5pJP3R2g4aVVyT611l5/wTO8L&#10;L4OGo+BdUFjcQ+U0m+0V2uJonJLhzym4ccdq9etlWdY+vGrh6EuWCfMubdrdq+j/AM9DjwPFuCy+&#10;DjicQpOT918qSSa+1a737rZ7nnX/AATz8M+BvhmPDNr8V/DenwaumlSyWOq3Fgbe7s4UCFYWX0O5&#10;zu7kmvUfiV4T0P8Aab+JWm+JdCbWLjR4JZbdY5oT9jdsbRcIRypDd/ar3ifwHpuk/Eqx+LevWia1&#10;dz6KLMabZvt+wSooAxjggmvc/wBmfwf4o8N+DwniO3jjSY+ZBCEAMWeduR1FetlOGxmb4l5C0vYx&#10;lzOXLeVlyuPM9Irm16trZrQ+KzPMadKTzaLftZKyV1ZN83MorV+76Lutzb+GGl6loXhiDQNQlmub&#10;jT7VEa7nziZguMrnnBrmPiSfB+k+ELr4j+NtDXzYpfMAvYt6wvkAEjsOmTXp2v31ppOmveXbhI1H&#10;zMR0Pavjn9rz48+PZrLWvCOi6zby6bcWcts4jiCRxs3CO0rcKATzn0r7vi3Mcv4bymnSqtt25YKy&#10;laVvddn27nyuS4LFZtj/AHNE2nJ3cdL6rRdexv8A7P8A+2R8LtT+L958Mbu/LaxefvLW+jlH2Ugj&#10;KxxjPGfSvQ/2r/iZ8EdO+Aur6t8UrvTLy1jgJWxuLpQZJhyqZByOcV+PHwYt/E3jH41y315r50y2&#10;0XV0XVdYtZg1zGmCCYUX/WFcE8dM19ZeM/8AgnnpvhTR/EHxI+IXxcvvF1l4qtmsPDHh2/Dxj7VO&#10;AIJHP8DD16DNfEZHn3E2JyqrhJwhPR3bt7vN3j1f/DH3OdcO5Bl+Y0avtpR2aSV+Zp62l9nS3ofT&#10;H7Hvjfx7e2FvongbwFJpPhPUIf7Q0678wTQopAzHEQcYJyf+BV9Aatrdlq2hyjxtpcdjZ7NztdSY&#10;ZGHO72wehr4Y/wCCcnxx+OXw3/tL9lv4k+CItL1zwJZWcGm6JDdNMl5ayyfvLwMRllGR044r7n8S&#10;6XNr2mvpF9pcd3bXURW7kZwGUEdgevNfonDkK2Fyn2TnKcktVJJJdLK3RO/yPhs5UXmTailFvRp3&#10;bW93frZry7Hz9+3PdeAPDH7N/wDwjvizxGtxLrLw2NtKcNe3wZxtjiI5yRxnpgmvnb9ur4Qaz8af&#10;2XLv4q+NUufCMng6xjt/C+jwzC4aIbVDPIE6yMPlwPugc1tf8FE9V8Ufsvfs3L8U/ENpD4017RPE&#10;0y+Gb+W0MkdpbT5RFcDjeg6cdQMV8r/DT9sDQdD/AGYdV8GeMtT1608XWuurez3l7m4huWBUsvky&#10;HK5DrlPQV8lxDj5+2rQr07RlBJK/VLS+jvq+mm259VkmBqww9Gvh5Xcaju99G0pWV1ZWWravrZHy&#10;d8OPhe/xc/tbwr4v1aLRIJrSXUBqeo2z5vII0YeSpA++xGBmvK/i1+x742+EHw68NfFPxBb3UI8Q&#10;aY9/YSSRbEjCS7VwT97Iw1dp8Uv2oPES+JfFejeIPEi3mnXVzutXEARQ75+ZQn3FUsSFrf8AB37Q&#10;Hw//AGlfBHhz4S/tU/E+bS/DXgm1ng02eytne/v1fBjjBHG0Y5J6A1xZc8Zg6HNyWjo3bW6t238r&#10;Hr5jUp4mrdyXXTt6fM+efEfwzPwzRvGHxPvrLV1nEf2aOwvA/wBreVcopI6Bep9KytD+HGq22p3N&#10;5rdp/oVxbrLcJp8ytNbjH8PfqeR6V2vxP+Gvwn8Oapa/8I74yTW4IhI8kayF1A3EgYH8QXaDiuCk&#10;+KF94e1h30S3WW0vGDTwoSkmwMBtLDnkDGK+jw9eriaV6Tu33XLotkl0fU+cxEIUpWlol53+b/yL&#10;1l4yl0vSZtAsbUSysGMskceZnTPG49R7034r/Fbwp4v0LwxpXh/4cHRbzw/ZvBdT28rM+oOXDCRw&#10;eQR0OO1c3qHjWzsPFd/ex2cnnXeZIVjmOYN38O7vXW+GvhyPEC2fjrxtcjRdHErRXGvLcj925BYb&#10;l6nONvvXVGFKhNVJrfz3bXbqccKtSquVPb8jml8X63rVjJNqXzeTGEhMQC+WufbqecVP4P1+4s9W&#10;sPtmpfY7cXq7rrqYlJAZ8eoGT+FesfB3w58HNS+Fy+MPhf8ADvW/EviHTlul8XT6vFnS7EMf9HlX&#10;BBPAzz3rx9vEE8Fnq+naj4Rs5bnUJysd9MGDW5DAnYR8vQdPelKnTnUnTUdvS+vz+Z10qskoybPa&#10;PiL4Gs7bxM+ueGviEPE1ncXUUWmeI4UZUncjLK+/kEcD619ffBX9kbxroHibwPYfG5prvSPFsQl1&#10;WzsrrfPYRghVlcjopLBgenNfEPwT1C9ttJh0C1l8xrmWIiOcNsikBJDgHj3zX6tf8E8f2cbH9tj4&#10;e6tB8TfiP4pvvE+nvEra2kpitorIr8sCcAOvy44/pXx2b0/a1Y4aMOaV/dT0ut9/Ptoj6zC11hcG&#10;8ROfLC3vNK7u9FZXW2/6H6XfsqfDDwX8LfA9j4P8E65DPaWVsQkKBPM2s2QZCvJOOM16rquvaN4f&#10;sWvtZ1KG1hXrJM4UCvnrwP8Asq618H9Z0pfhL44v1hSxitby6vrkSsVVy2Sp655HtmvWPHPgXQ/G&#10;Hh+LQPFd951w6kRTghSXxnhenbpX6Pk+Mx1DLJ0FhfZzp2STleD0VrS3fbbc/L8fTw9TGqp7Z1Iy&#10;d27Wku91t+J1tprmnaha/bbO7V4tuRMjAqw+teAftUeJLfXfg14z1ax1mG9t4tIvIUkhIIjKrhl+&#10;oNdF4Ks/F/h3Tdbm+xTaVp42i2XWLhRDDjO9xjopHNeTePde0DxV+yP8QPEfhw2v2YvqcZksk2xO&#10;ytgsPqRnPeuPMs3rY/LownDlcoybTv0vtfp690dmVYSNHMVJPmSnFX9ddfP/AIJ+WXxD1lomkG4V&#10;5B4zvob9PLulDhXyBnpXd/E3Uwk7qG715H4k1MOzfPivi8mwukZH7FmuMSi0Z15dxwblgwijpisH&#10;UdTnDsnmtn1zT9RvshiHzWHe3WX4Y819xhqCsfC4vEtvQLi6IbMnI9M4qo94FfKuQeuQcVDc3W44&#10;J6VVlnHO4/SvShSi+h4tTESXU0jrmpsmz7fOQDgI0zED9adDqRdfLkhjYd9yg5/OshZymcgc1PbP&#10;+83ZJ9quVCHYhYms+p1ej3SFRH9nhI7/ALla1nv7DSdN/tCXw/Z3ZEoASa1Rhz+Fc3osjCYMDxXR&#10;XyuunoIrdpS8y/Iq5rwszhCMGfR5TKVSaZ9yf8E4/wBiP9kz9qP4Nah8R/i98H/E0+pwau0CP4dt&#10;8w+WEU4wFwDkmvZ/EX/BLH9gG6uY7TTf2cfi1cO7Y3xQFAOPcCut/wCCOn7YH7Ov7P8A+x8PC/xN&#10;8Vx6Zqa63cTS2zQ5badu04HtXuvij/gsv+yBot6NL0GTWtXuZG2wQ2enbRIfTLECvCwmIySnhout&#10;joRk946Nry3JzOnn8s0qrDYWo4J6NXSa77WsfLWgf8EGP2UPiC0r2nwh+ImkxbfkbUNRiTseOa+X&#10;/wDgol/wRi+BH7L/AIk8Oaf4VvfFijXd28y2yTopBACqR1bJHFfqdZf8FC/jN4+01r/4UfsqytEy&#10;kw3HiDxTZ2qt/wAB3k18ef8ABVD9sz9pjwifB0vjrw94V8NauHmutIay1JL8EAAfNwQDnGPcVeY4&#10;vA4XA8+EqzlJte8o2Vrq/QeSYfNcZmkaeKjBRs/dck3e2m13uYvgj/g2u0GLwna6ppnxuMIu7aOc&#10;/wBsaKm+LcuSpw2BjNee/Fn/AIIHeHvAVhcanrP7Tvw+ZYgSEuRsc+2EJr7Y+DX7FP7Uf7QXw80P&#10;4g/Ff9sS4ubbWtMhuhDY2TriN0DBcblB4PpXb+Hf+CPvwesbxLrXPiDrWpAPmVdkab/x5IrV0c9x&#10;VNTwmDd39qdVR+dlcw+v5dhKrjisZFqPSFJvbpd2Pxu1z/gl94etLpodG1vSdcbs2lQylWPoCwAr&#10;kPFP/BOXWtDje4uvhXdrbj7tw88cSn824r+g/Rv+Cf37KXgm2XUv+FdR3H2YbmkvbmSToOSRnB/K&#10;vi//AILkeB/hx4P+HvhG68D+HLLTljN/Iz2tsFEmy3LBT6+vNcWPwnFmUYGWLxVaCtb3U5N6tLfQ&#10;9TLc24dzfMaeCoUZe9f3morZN7Jn5B+L/wBjjwz4SmgTW5NPtJJlYhB590BjH8USle9c9F+xD4y+&#10;IP2o/BzwgPEz2cZaeKy024VUwCckuAPwr9nf2TPAfiPx7/wTX+H/AI1uE8P6PfReEr6aO8v9JSWW&#10;6lyywBQR1IGSeT0rh/hdqvi7wX8NNW/Z5+LPgqx0iCSy1CXXfG2ggpIk3kee8BK4w4Vhg9BjFKpn&#10;ebYBRVTWTta70fy3/EiOFyvGqp7NfA2na11a+q7+nmfjp4T+D/xX1GG48NeH/wBmbTL+403cL+Vd&#10;JkmMRHXewbA+lZXiT4I/Ew28dzqXwatLCG4fZFLa6Ky7iTjClmwTmvZPh2/xaT4AapL8OvE11e6B&#10;Jrtxe6lNBfGDUpEVXjVAMgsuF3HHBrMv/jH8M/HHwi03wzdaXruj+IdLaIafdPcyXEV/IoILFSfk&#10;Yk17yzbHRryUIxklLlfLdtabtXT+VnpqcTyrAOinOUk2rq9rPy2Pmf4yfD3UPh1pMM+s6Nqem3TX&#10;Ija2vrRIiykFgygdv8RXF6W5vIyIr+8Q/wC1GpFel/tD+KPFnj3wND4i8Va1PfTRa6bZGnY5VEiw&#10;Fx2AxXmPh43MUDO5QDPCk5NfYYOpUnhVKdubrbY+KxsKUMU4w203J5Le9D7Y7t2x13r/AIVDOt0h&#10;5CMf92r638rSeSiAk+gpjyrN8qRr8v3jnFdXMzkajsU7OKW5MqMm0CJ+n0rlfLwScdDXo/h3TxfC&#10;7mTbiK0csR3GK4S0iDB84Hzd61pz5mzKrG1hlvaiXqUU+9WltIIgT5hYjqEUfzojt4jIN7jIx0FX&#10;JVtRGZTNgbgcCOqcjJWZVSKEDJQ/U4JrQ0M+HE1G2PiFr57Lzh9pWyiUSbM87Sxxmr9sukvCsi3O&#10;07eRsHBrf8HaBpWv6gljLKrqRuYmJmJA7YWuepXUFdnTTw7qSSR1ug/E79kDwzdBrH9mXWfEe3v4&#10;g8VNErcdSkKH8s1vP+1otrA9r8Kv2avh14Yif/VsNFa9mT/tpOxyffFdP8F/2S9N+I+pmztfhx4o&#10;vDHtJ/s/Rp3B3dMfLX3N8Ef+Dfr4j/EOxt9TT4U63YwzIrq+qBbY4P8Av89K+exvEdLCzUI0pyb/&#10;AJY3PfwvDzr0/aTrQivOVj8svEd943+ImrtrfieZJZ3ONttZxwoo9AsagAUkHwx8QSxiWPT5SrDq&#10;VNfvL8M/+DcfwDozJJ4/1rTLQKAZFm1MMRz/ALNeqzf8EUv2DPAOnJc+O/iXp8MXfyrlMvgdAS1e&#10;fPP80kuZYVxj3nKEfwcrnR/ZeTUvdlieeXaEZS/G1j+a/wAd+B73Rlshd27qXjbIb61zd3p0ts6B&#10;kwQc8iv1a/4KVfsbfsj+CPicLD4H+NYZrBbYIkN3cCWfzOdxAHQV8aeN/wBnDwnaXiNpmpedLzvE&#10;jAL0rvy7iPD4lJT38tvkzDHZBUpx56ez76P5o+bjFJLMFGSfQCvdf2ef2C/jp+0P8KtX+Jvwy8JW&#10;uow6S+y5ja9VZFwGc/L1+4hP0rjvE/wk8TaeVuYUgSGSTarrIPevvz/gj78bPhx+zD+zl8Szf+Io&#10;NX8Sav4is9Nj0CMbiYJYnQXCg8kBmwcfSunPMzr4XLJVsLZzVrLe+vyOTKsujiMfGlWTs9Ox5R/w&#10;S8/4JIeOP23/AI1y+GPF13caL4Y02Qx6pqtjb+bmUdIl7AnnnpX9AP7Pn7Df7Mf7FH7Pi/Cew8Ca&#10;ElkMw3WqXtun2m7DEjfJKRndj0/Csix1D4Ff8E+/2Mbj4taH4audJs9Pso72+Wxsg1zNcvjKuB1J&#10;Jxz0ryj9m7/gun+y1+2R41vvg/4P+FeuXmvLBLPBY6oIhDcJFyw3HhSOoHevmJ42eMpyq139lNaN&#10;wSa6rq2d1TDNSUcNF8ilZu65m1bv0+/zPrX4c/DL4e6R5kHh/wAC6RaaCmnLJYi1jDCdTydw/iJw&#10;Otfhl/wcrWGl6d+354HvtHtVgWfw7YyGBDwmLhgvHbgdK/Yb4bf8FEPgdH8KNP8AF+o+HtSsLQyT&#10;LfQRW5n/ALLCSFdsuwfJz0B7V+KX/Bxt+0n8Hvjv+1z4M+LXwW8V2utaRa6FBBPPbNwtxHOzmNh2&#10;IUrx713ZRLBe1pxoSTlrey7o48RTxalN1YtLu/VH7z/DqWX/AIVzol2HOF0e3cgcnAiU18Oft+/t&#10;J/s+ftCfsm+J/Av7Qnwu+3CfXJLXStO0+Yx3MXlz+Ul2c4I2sckdwDXr3wA/4KJ/Cv4j/s16J8Rv&#10;D+raDbLbaBby6lBe63GrQIsI37tp+U/KcA/Svxw/4KZ/8FN/hz8cPiRu/Z6tbrTtHi88XUd9GpEt&#10;0z5eWPvgkZB9zXjc2KxmKjTwd7xfvuzVvn37HuUqOHw8JTxasmly6p3+V9UcZ4d/4JDXHjPR7rxD&#10;ffF7SNGtpZbhtJklmEolgR8BmI+4fY819Xf8E7PByeA/2b4vBB1eK+Oma1dRfbLf7k2G+8vsa/MX&#10;UP2rPi1JbzadYeJJ4YZHLuisSAT1wOgz3r9G/wDgljq13qn7Jlhf3k5klk1S43O3UncK+qp080hC&#10;TxVRNXVklseeqmV1KsVhqbUtbu+59Oae58zLDj1NbFlICUANYlr90jcC46k1rae6IgLLk1onc2lG&#10;zN+1Zs5GMelfPX/BVmVn/ZNuWIzjU4AAPrXvtjL2XP414D/wVYlT/hky7B5P9oQcD/e61pT1qx9T&#10;nrq1KXofl5E2EwXFOEjDpzVZHGwEt/DThIwr3T5tuxaWUMN2AD9afHMeQWzVNZcLwRT1k/yKbFfu&#10;T3siiwkGefLb+VVPCTsNDgy2cr27c0+6k3W0nP8AAf5VT8LOP7EiGfXp9TR0B7m/HM3PWrMM2eme&#10;KzY5AuCXxn3qa3lYdTS6DujYtpQY9wzmrtrPmIgnJx09KxYJxjeDx6Zq5Bc4OCcbhQHW5nfDecLp&#10;t7g5P9oS/wA66WKXByG+b3Ncf4Al8uyvUB/5iEn866Bbsgbsk1o1qStEa0dztckd+gqVLjjdmslb&#10;ssdhPXoRUsdwN+7d06ioHzGrFcbvvH8AauW1wRhB+dYqXKM67B/9erMd2N3lrhfcGgakbP7Eq21x&#10;/wAFG/BcdxP5ajxBESQOpA4r9z/E/wARfhb4VnlfxH4vtrNl/hnbaT9K/nLvfiDq/wAMfjVD488O&#10;3ktte6bcCWCeI4ZWA7V2WqftvfGjxfeSa94u+J95fvuy1tNL1HtXhZvhsXVqxdK1rdT2ssxGGp0n&#10;Go2nfofsF4t/4KW/A7wv8UZ/h4b2NUtozJLdTyAK6j+6e9evfs/ftQ/AX9pVPL+G/iKK/lQYeNOq&#10;tjJFfz2/E79oC48eTJftaOs+NrXDP85H4V9zf8EF/jd4T8F+ONTs/EPjDSNOs41E93JqVyI5M9AE&#10;z1968Kvg8VhcP7ab10uvzPYpYvC4jEeyhtrZn68XvhnRYoy8sWD/AHRXPa3DDaxFrW34HTiu40T4&#10;m/BTx4Izo/xB0aeaZd0cSXse9h6gZzWhceENIvv9RNE4PQKwNYNKesWUpSi7SR87/FLxB4j0Twvd&#10;aj4e08zXSrmNAODX5U/tz/tPeOfFvxGntdf06WyW0TytmCM1+603w50YW7f2nbRGLvuAwK/NH/gr&#10;1+zp+z42h6p4i0fxLb2msBN0VrHjMjVzU6tKhjYe21T0OiVOpiMHP2OjSv8AcflTd6pHqWqtdRtl&#10;nfLMe5zX1X+zPp9l44tYdInj3hbfBjXvgV8eIVsNTa2SUOEkxkGvo/8AZI8X6t4f8f2KW0q4m42A&#10;9eOle7nOGnUwvudNT5rLqzWJtLqe4XH7PVjqeoeXa2xTa2WV1rzL4wfB1fC13LLHD5iKp4C9K+g/&#10;iT47v9N0uW4P7m62BoxGvJrxbU/idHrMF1HrrMzvGQwPY18tQWNU1JbLoe5WpYbl5ZaPueA6Xa2N&#10;zrLWl3HsG/pitjWvA2kWUX2iK3Td1V8VV122iGstdafF/F8p3V0KGW609LS8/eMy9V7V9U3OFNTv&#10;byPmZQUpuK3OJ1G3twrRq4BUZyOlYxaRVM6Ptx0Oa6TxH4N1Cwd5lVgh5wa5PVIfsVvzOPpmt6VS&#10;FSPus58RGUHaSsadhOt3GGkbJHrWF4w1L7AxMAOfUdKpxeJHVhGHChepBrG8Ta+bhifM49TXTSot&#10;T12ONzdrFSXxZeljvkJ7VQu9QSWTz3Jz71XWaNydnftVa/lVyIVB4713xpxT0RHMzX0ieC4ZmlIA&#10;H8Va19YWRsiykElMgiuW0uUwzDdkKPvVsXD3Vxb4t5cArgfSlOD5lYOZlGBrTJjlj5JOD6VFNYtI&#10;Mx/lUSwTQTF2BIJ6+ldN4W0KLUJFJbd7V0JciuwSuYWn6NdXkuxIsAd6uX3g+4VdwjbHrivTdG8K&#10;2enHddQqofpVqez0u6YQiJQgWrTuNxsefeCfAMl1cAXFvgburCvZvB3wy0SC2V7woRj7oHNY1lpc&#10;kEKJaBeOhWrJ1vUtLYwu7AjoSeKztNyuNQsdinhTw9ASluqBc9DRXIW3jK7kQ5DEg9TRTtLuaK1j&#10;+kzXPhx+z18R/gdFrup+B4fDeraBpr2Ulndw+U9g743LhuGBJyDXhOufspeLP2efFunfEyTS7fX7&#10;DSbuO+lsLZlDzxN0wp465zXF+MP+CmvxB+NHjC1/Zo1L4daaNU12b+zrzUNKP2klxyTHt4LdO/GM&#10;1wf7W/x9/aq8M6tovwf+LGm6hZ3k+lolncW8+wXtgsmVLqpyGyoDe2a/m/No5JmEFjY0Je0pRjap&#10;GKiuZdZLVPZPzsz9myfAcQ4Wu8HOtGMarleEpcz5GvstWffbXa/U9A8UeDviZ+2B4w1Lxv8ACCwk&#10;fw1banCsbMI1uYGCEGAEYJG4559K9E/Yp8HT/CP4xTW3xf0fVbbVZVNp4ejdjunm5JDAccrzg9K+&#10;X/2QtX/aDsvDHinxL8LPFM1hp2jalBcatHFeKPO/ebcxof8AWNye/pXdeHPit8WPgB4+1LVfiVpv&#10;iW88Vz38WoeF7zUkJi8iQtukkBzj5CBgdK8nL40qWPo5tUpyVRS5nJpODWvwq1730jd7+R7+ZYWu&#10;8NXyijUg6aioxim/aX0+JvTzk9dPM+7f2fPFPi7w38SdatNU8JSWmm6nfSzahK8HlxW8g+6A3uBz&#10;9a+htA1jRfEWki80d0ktmLICo4JBIP61+avgD9ub4u36yeF/F0djr2j6pezebLHJ+8LA5cBl7Acg&#10;AelfY/wU/ap+H3iPSYNF8P6XcqYYECxmLbu4GTj8R196/R+CuN8ijWlgJYh296S9pG0ruV7RtdOP&#10;X5n5nxPwznGGaxE6K1svcd1orXd9U+nyPQPCPwr8MaHruqaqlgjm6uQSsgyucZyB+NdooRE8tAAA&#10;OgHSud17X/D914Y/t+a4Z7GJhLLNbSfd2nnJHXGOaxtb/aB+GXh6O1GqeI4YBe23n2ssrYR04Gcn&#10;61+lYfE8P5JS5VOFOL97dK/M9/PXY+OlTzDHVL8spy22btZf5HW+INZ0fSrB5tYuI0jIxh/4j6Ad&#10;zXxb+1t49/Z18D/CfxwNG1bTLm+ud73dje5kuWlIH7pIs5Yfy5re+JPxh8VeI/GYvL+K58u31WFt&#10;Ks5nWK3MTN8k8j54RuR+Ga8C1j9nD4LftRfGyG88QC0v9Yl13UJZT4W1pxOIYiAu7ccYV8nI65r8&#10;4z7iX+3pSo0KUVFNwTmve96yvF9LtrRrbU+uyjKKOX1FVxNWWlptQ2933rPy03017nzf8Fvjt4T0&#10;vxn4i1F7C1t/EemRQ6idP1KwjttKuY/lBjDt80UjKxHJ5K17H+yz/wAFJfEH7VXx/tPhJ4ltU8OW&#10;93GJItHju/3vmW5LI67gRudQo25+YV9LfDL/AIJs/CUfCXxD8HPGPgvSb5dSkzPcahAZrtwSrxma&#10;T+Law42npXx/+2D+xzpPwP8A2l/D/wAftN0fTbLQIZI9Aa78OySQGHVRGVt52B4VVYpkniuPDZRX&#10;y3CUq3LKN7XXdp2s1f8Aq57mKzfLc2xVWmtWk1Fu2ml9PV99Vbc+3P2zNc+GXwfmi/apXw219rmh&#10;2cOkvZW955MmoQTyLmHaPvsv31HqDXc/Bj4q+O576LTfEGnWlppkul2s1hZ3MztqBd0y6sp4O0Ed&#10;+9fDn7BH7W8/7R/jnxx+y3+0Xpdu/wAQvCFwmorqWs3aTWd09tiMsiHGDtHUcYOazf2p/wDgs58C&#10;9G8L6h4W+DFne/8ACRWc72aa9JOI7fT7iP5UmiPO8EjGOmAM19fiM2pYeft3eN9ordvZny9HKMTX&#10;f1aMeZreXRJ2t8t/M9r/AOCrvxD8P6b8KZvBXxi8a2Oj6RYeMdL1GSXT7c/aksmmGHCdG2vncfQV&#10;+U3xm+MngbUPGvjKwik/4SGSxupEXxxDciOO+86TMUhQfxgDbwK6Txt+198b/wBvn4weF7Txj440&#10;yBoLCa2vXnVRbX0cAaQeaDwGY9jxnFfGXjbxDrVvf6iLK0kjaKfdd4HyBlduijjBNfP4qms5xLc7&#10;2VrXdmtdL/c9Ntj6fB05ZNhFG/va3srrVdPU6L4m+BdGOlQ63ZSeTBeF3ixLnYV65HYk/wAq801H&#10;xnc2E40vT7HddPHs82STK7egI7DNa9t8QI77Rn0u41dp0eRpZFjtzvTjJU57Z9K88udeS81y4vzE&#10;xEiGOKLfgx4HWvfy7B1lFwq3dtv0PGx2KpuXPDS50/g7wx4y8UXMthoWnXV3eCF3WKykyQqgszBe&#10;4AB6VUt4IYbl1v7/AGRSbpIBJIA+0E5X3PHStLwHJquk+FZ/Fek6leW+r2k+2Ca0DHZZspWQkr0P&#10;OOfWq/hzRtY1nS5NVLWNuJZXazt5zukES9WOeQOvPeu+T5OZtpJaf1v/AFc8yUbpNXuyvc3Og30k&#10;/iXTIyscLKrxzHcVBwDx14NWrnxFqD+Db3wFHqks2mXV2t1Nb4wPNC4Vg3pjAxWR4ha1tn+wf2as&#10;LTIfPmYFVcnnIH5EVX8M+HtWvFjF7OiQB0RXdyivuOFOenFaRpwcFK+219TCMpqVl1Oj0rx94u07&#10;Trrw9L4quItG1iVf7T0axlESOVUIruBjPQfXFb2mfFPwFB4O074cat4DF1/xOJbjUdWik23M8YGE&#10;RDyqgc+5zXFfF3wlZ+APiDN4V0TxFb6zDbQxGa6jB2CRkDPHn+LaTjI9Kz/CPhfXtR8SWkGl2xSS&#10;WYGIyD5EPXv270VaNKdP2kna6v26dTehWqU6nKl1t3Pu/wDZt/aR+Gmp23h4fHT4Oxa3o9jo02i+&#10;DoLO2jt5VmdsI9zNkeZtzwx71+x37EHhjwZ4F061Hwphv7Pwba6bb2mpxG8ikZdS4JjyuSRl8E5x&#10;zxX4FfADwNrzfEG1TxdoWoavpdtcqNRtrGJmjVT3UjgZBwCPU1+ovgr9t/4afsgi7+HGg+G7D/hC&#10;73T2uLvRLBnbU7CQKqeZIxOM7z65woPevh8TXoYTMIc+ttU1+Cvv6rqfUVsPWxeAcaSd3ur6ebt3&#10;6rzP1a1DxloUnhoeJ9F06S8aCQxG2t1/eFgcMBzjg81m6N8LdW17xivj7xRrd4ttFGG03R/MwLcl&#10;QG3EdTnt71+df7En/BR3X9a+G/imz12xubTwRp1+7R+Kv9ZcQmWT5U2LnccY57Zr6M8Nf8FZvhB4&#10;stR4B+GOqvrGvPmOxuLu1eG3ULnJmdhgHapP4gd69elxNk+OlGePTjyWfLbTmXpq+lr6X8z5nEcP&#10;5pg5ShRV76c3k7denn1sdR/wUg+MsXgj9m/xNpuoWi3MF/A+nmCGUpcIZBhJgMjIUkZ9a8a/Z5t7&#10;XTf+CRWryR3RlSXTb2ZZGfJJLkcn61n/APBRf9qPwD8TvgqvhFdH0y4197MzXTagvlJAgX52jZsF&#10;uxXHXFW/glJHD/wRuuWgKH/inbskqMD/AFxz+NeJQzOGccTYipTqe0hCk1F+trr1/I+gwuCll3D9&#10;FTg4SlXi3frZOzXl+Z+YvxQ1FTdu4PGa8l1+7zI4J4rvvihfD7c4BP3uua8r1u7Lyvl+tfQZTh7U&#10;0ermuJ99mde3Jyyr0rLuJm4UdR3qS8uWXK8+xqhcSszfex+NfUUadkfJV6o2d1LHJ+lV2l+8GXGK&#10;WVgzZBNQtJl/m/h612xiedKV3qSI+G3bSR6VYhkCPjNUVduSCfzp/nsGAU49zVNNkKaTOj0i4RJN&#10;8rYHpSfEXxtf6N4bSbSbh4pDcqpdTyBWTBeNGfnkz9KwPjPqzw+D4yjAEXS8468V5+Iwkar1Vz1c&#10;LjZUYtJ2P3Z/4IE/s8fAv41/sG2Xj74l/DTSda1uXXbuObUb6DfK6q/AJPoK+3pv2Jf2Urq3+xy/&#10;Abw4Y+wGnKD+fWvzH/4Nqvj54nb9lLW/BSaxBbadoPiJ7m5eU4IWRVOMnjHWv2HgvIrm3juInBDo&#10;GUg9cjrWeT0crxNOVKVCPNB2d4x18+/3nnZvi8yo4xzjXklLVWlLT8TyUfsFfsnRxFbf4N6fEOwi&#10;eRQPyavy2/4ODvg58Lvg74w+H1n4J0E2EU1lcF0Wd2Bw64+8T0ya/aSe5EFu8pP3Yyc/SvwW/wCD&#10;hr4la/q3xx8OWN548/tjTE0qaewAgEbWxaRleMgcnG0V5/FOCy2jhoUqVKMZzas0knZavzPW4Qx+&#10;YVM19pVrSlGKd03J7qy8rn7NfsX3mgax+yp4ButFkaWEeFbJQzZBBEK16VPp4ngNjFLJAOvmRthh&#10;XzN/wTN+KPwn8MfsQfDG01T4lWIvb/wvaSyi+1JTI8jRjI5PGMYA7Yr3nU/jf8KrC3uJP+E70t2t&#10;Yi8scd4hZQPUZr6LBY3A/UYc84qys9V0PlsZhcSsZPljJrmdtH3H3Xw4nu/MSfx1rOJBhlW4UD/0&#10;Gvyl/wCDiHwT4q8HXHw38OeHPi1qUya5f3cM2m38yuqjydpcYAPQkV9t/Gb/AIKtfs0/DLwHreoP&#10;4uRfEOmM8EWhzIVmeYYxx6fMDn0r8PP+CtP7W3xx+K/7QWheKPilqpXyLF5dKtIyDFAhXkrjvyM/&#10;Svk87zHJswlDB4T35yV73bStrbXr5H1vDeAzPA13jsReEI6bWbb00028z3nwB4k/aM8D/sI/Dn4g&#10;/EH46W0eieH75oPD/wAP9Pjkge8jDMoaR4tzv3PHavbv21Pil4s8O/sdaPqXwK8JeH/FOojSZdQ8&#10;Zpdag01xL5sLL5S9GdhuOQwGNgzXwr+wt+1J4CuvG/w50X4w+LpbS3W7ntftEZCQWsDRsD5hPAJb&#10;B3ds1+jX7Ptv+xN4y/Zg8UfF34PeII1ubfRtV03Ubq91Eo9zJGsh3OrHDZzkbexr4jFU8yhiV7WC&#10;dpX1XutczSXe6S3/AEPqqk8HTpRkm3bayXVPfXu73d7s/Ij4XfF348x/AKwn03wN4f8A7LutTh0e&#10;PTrSxAv3i3O5JJ52MWZS3tiun8e/sC/Hj4r6v4V8V/s7aLeDTvFVpdXsOktbvCmlSWynzU3N14XI&#10;PfPFep+NPjV8Hf2V/wBnz4WTD4fouva34bvJtX1HTWR457KRz5YOc4kVxx0IGfWvoPwJ+0V8JP2n&#10;/wBn6MeGf2kNM8Na5bahHd6RHbzfZY9NhVFE0U68b9wBUgcNmvZr5jXweL+tww3LCTkpS3T1srrX&#10;r1OWGGji8L9Xda8lsn09PLuj8kfj18O9V8G/AnRNQ1XUUubnUfE96lxtVg0bRIgwwbvkmur/AGNb&#10;n9l6PxLpWkfEn4L6j4u0ya+tJ/Ee22dryKFEbz4rbyj91iVO484FdV/wUQ+OEfxovv7VudO0GKzs&#10;/EEsNq3h+08qGbChWlI7ltoOa7z/AIJhfEv/AIJz/CHwa2u/tDah4x/4TBdW8zGhYWGWzGCsBbtl&#10;hyRX19PHYpZN7VwfM29Ffq9L2XReR81UwmE/tjkb91Jeu3TXv5n0T8CPgJ/wTUv9a1v4s+Hf2X7m&#10;01MeMrex8D+EPE2pTK11bdZZREV5IBxya2v2oP8AgmH+z34o8X+FvFHwu/Yj1DS01vU549T0m28V&#10;FS4AJV1iUMygkD88V0Gpf8FXv+CdfhrXf7c0z9kLUde1KG4abTrnxDrRk8kk/KVCHgVc8U/8HG/i&#10;PQYTD8Kf2bvDugSQsq21y9qZZGGeQCQMA896+aeJzKWJVR1ZR0typSf4txPQnhMJ7O1OlfXecklt&#10;bZOWnXU+Lvj1/wAEnfj1+zP4N13x14k+FWpWWmjTTPLKltIbeyRicKZGxuPKg1zvwS/4N9/25/iv&#10;4MsfiVr1/wCCvB3h/VbVLqxvfE/ieCFnhcblbZnI4Ocda+g/2t/+Cxv7SP7bmi3Pwx8epZaXpCaY&#10;8k2k2UW0TkjAZ+ecdhX5nar8ZPiPrFguh698QdZvba2Ypb2t1qkrxxqOAoUtgDtivt8jr16tOfPf&#10;dWva9reR8xnNGnTnBrlWjuo3ste7t+R9y2n/AARJ/Zc+HTFv2kv+Cq3w00SSI5nsvD5N7KvsO1X0&#10;/Zg/4N7/AIT6a1743/bE+JHjyeBv3ltoWii1SU+gbnj3r847jxAJJfNdyWHAJaq/9sT3TNhGfPBx&#10;yfyr3UpI8P3T9K4f2sv+CAnwgtUm+GX/AAT28X+MruI/JceLNeCo5HchWH8q9J+CX/Bab4BQ+Iv7&#10;I+Bv/BOD4X+DrK3g3C8vLQXcw9PvD+tfkpBZ+I9R+W00a5fA42xH+ddL4P8ADfxL0i5kubfR54Uk&#10;hCu7uFPtXJjIVKuGlGErN9TtwcqdPERlON49j9JPHP8AwXg/bavfEmrWHw38aaH4U02FwIU8N6Bb&#10;wMFyQBuINeaeKf8Agrx+3D8TbyW38R/tQeJSo48q21Dyccf9MwK+Novh18Qr0sX1CC1WVsyM85JJ&#10;/Cr2k/B7X7SRwPFcasRy6xk5FeZPAc8LTqXenc9OGKUZtwppL5H158JP+CiPxCh8B6xbeIfiT4iv&#10;fEUmoKbK4utRmnVYgSWDKxwc9KxPjT/wVD+L/iHw9ZeFtQSFLmylkEN9GpR5Ec8gjOMDt3r5zsPh&#10;ZeRMXPj26j/viGPYPzzVhfhP4QadLvUdTmu5lOd81weua8tcM5PLEOrVgpXd9v8APoem+IswhQVO&#10;k+VrS4fHj4s+JtQ8YWepjUZvtDWiSO5kJJY9TXBH4seM1u0M2puyiRuXbPJqz8ZrdofHFvZ28qOG&#10;t18sgngD/wDVXGs7O6O3eXpX0uEwOGpUYxjBaLsfN4vH4mrWlJzZ00njnXpMCa/ds5wN+cZra+BP&#10;xUu/B3xWsL2bVXt7O6ukh1F1fbmMsPmJ/wBn731FcfbXMNpdQ3lxbLOkUis0LfdcA5KnHPNdDrPx&#10;E8F6zqWrXdj8LtK0xNShVbeGGWRhZFed8ee5759a0xNClOm6ThdNeRjh8RVp1FVU7NPzP6YND+MX&#10;7M3if4GR+DfiH8adL8b6LeLaW0ukNqsbpFbTKqLKxyGyHJOT6e1fJf7QOp/8E1f+CU2p6hD+zprF&#10;1J8QpLVr23KXaTrbbkYRoXxgxksvyg56Gvw/0jxv4l0Yovh/xBdW5YL5nkztyR0yM4OMn86tfEjx&#10;Z4q8barban4j16S/lSzjhEsr/MqqMAMe/FfHPhSpOP1eVX9297Kzdtk9dUfQUs9w9GTrxg+e97Nr&#10;lu+trfpr1PpPwF/wV7/aq+GOr+I9Ng8SpLpnjPWFvPE9v95pwSRIiH+AOpIOK82/aB1bwt40+BsH&#10;xC8JaR/ZtvdeMrry7BpjKbeMopC7zy3414v9m8gF/lBJ4Oc16r4ltQP2G9MuThn/AOE1mBYDqPKH&#10;+FfS0MtwWDrRqUYKLbSdup5FTMMVi4TjVldWb/I8z0XxZ4ktLKXSNL1y8gguYwtzBb3TIsqjoGAO&#10;COT1q1baiLaHZe2cc7KhWPzV/wBXk9RjrWHpCAyo4JQDgn3q9PPdsCBHnB4LDqK75wi5OxxRnLl1&#10;ZZku7xImW1hjw64JKjJFfqV/wScdT+x7p5Zv+YxcBh+Ir8qra6iBkjvbcSmSJlTc5UKcdeK/Uz/g&#10;ktMkn7Idin/PPVrkHjvkVyYuPLR+Z35dL/aPkfVlq8Ek2NxwP1rWsJGDYUDHqaw7EDbvwv51r6ZI&#10;xb5mrzE2j3WkbtozHHzAfWvAv+CqYc/sj35GMC/gLH/gVe7Wm4v5gPNeBf8ABU9937I9+km9v+Jl&#10;B93tzWtL+LH1RhXT9jL0Z+XQlHlqSKUMveoImxGM0vzdCf1r3j5Zu5OrBjwcVIJAveq4OOhpfOWn&#10;1Bu5LdOgt3ycfKehqh4anZdFhAPr/M1YuJAbZznohrP8Pyg6TFk9z0+poWzE3dm2k+4jr1qaKcbs&#10;vk/Ss6OU9A49akjmIPOaBt3Na1uFWTIJx71bt7zdwx6cA1jRz46g1Pb3Jxgc81VroRB4Hu0MF7sP&#10;/L9J1+tbyzrnaH7ZrkfB05EV5n+G/fOPrW7BcBCSzA59eaprUlt2NVbgcHAz7Gp0uguDu6dfeseK&#10;4LP8oA+pqZLgZwsp/Gkkwb1NeO6XO4Y56HPSrEF5g72GfpWPHcKxOGAweBiplun38S4zyBihq49j&#10;y74o3BHi28/eBvmDDH0rkYtVthIfPVse1dD8T5XbxTcptUE9CorkFQhirk/TFKcUwi7XNM38czYi&#10;jUgdgK7H4OeMoPCXiEanLpSXBUYWJiQG+uOtcRYvCRtCgEd8dKvW2sHTbgXNsMsv8WMVx16UatNw&#10;aumdWGqyo1FUTs0exW/x88a+CPiTF438Ja/c27xurCKOdwIxnOBzxX2r4G/4L3XHgvQ9P05PAmoX&#10;F5aIn2meW+JErDrx71+btz4/N9EWutOQsRgkfzrGOqyRyeYiHk968mpkuGxXL7SNnHs7HrRzmtQb&#10;5Gmn3Vz9VvGP/Bw141+IUttZaT4ESwgSQGS3ac/vj7mvkj9tX9uz4i/tL60Ym8PRaWithhbuWYj0&#10;z6V81R69JO6rDBtwQSwrc0O7S4ucXMpLE5+duaxWSYGhXVfl5pR2u7lSzzGVMPKjGVk97KxT0+zv&#10;Y73zbrdnOWz/ADr0Twd4r8YeBr638QaWSDEf3cmPu1gXl9ZQzvI/l4ACnFdhaXmmx+G0USLMpiDn&#10;2OeldlSq5xV47nm0IWk7M9Cm/a48czwr/btlFdjAG515qW1+IegeKIhLPp/kTScsQeM1yvgfwUPG&#10;/lrKEWE/xZ5rsPDHwCv4dTaASMYf4GY149VYGm2rcrO+FTGTSTfMiK+8Nactm1/aKC7/AHSTUXhS&#10;aK0vA+plAqnqTXft4I0yx0g2s06l04zu5rB1X4cC5szcWkLmsJVFXpODencn2UqdXmOb+LHijRZr&#10;MmyeMAJjIPJ4rwXWLu6u/MuI1YqOgNer6/8ADO5m1PybyZsKN2Oxqvrfw40qz0zzEAyeorswscPg&#10;KSV73ODGTqYipdqx4e9xcRsTKnX3rJ1dpGbDSHHpXVeJdMisdSePcNuenpXMeIgICWxkfwn1r6Cj&#10;NSs+55zVlqZ8NxIr+VE341t6T4b1TUrY3SWhbaeD61jeHbeG/wBTht5XwGcbj7Zr7B+H3g7wK3hu&#10;CCxhiZlgG8kDngV5eeZvHKoR91u56GV5Y8wk/etY+XTociyC2lhZGPYCu58H/CS+1O2ErBhGEyci&#10;pPicNGsviK9tYuoQOMBeimvYPhfrWkRaP5c/lEGPByQe1bvFVJYSFSK+JXIWEjHEyhJ3sz528eeH&#10;h4dcRIAwZqs/D3VVtb1A6AbuOB0roPjWtnfa0xtYlCoTnHQ8muI0u4a2vd0JH4dq7KMpToK5z1Iq&#10;FXQ9R1DUIbiDZG3zD3rHnjvJZN0U3b7ornL/AMYwWsO0uQ6/ebNa3gLXDrt15cfzgnitoxnYycry&#10;Oz8I6jcBRBdIdwODzXVvoWh6hbA3aASMuV2npWVD4OkgsjdNGykpksTXOXvi240m5+z+aflOMk1d&#10;m9i1LlVmdMvhNEyIo/lzxmiuak8fajKqtHOFXHAorSwuZH7R/FT9j74W/swfFrwh+0ZrokttEmvh&#10;DH4c8HzN8t8VAiAkY92zuI4NeL/8FAPj3rOoftL6X8UoLG/szYg6d9l1ObMpCKQ6shHyZV+g+tec&#10;+Jf+F23nw91DxF4V+J1/4o8O6ZfWV/5/iLdBe6TPuY4hRj80ZPJcAgYFZWvaD8bfjxZQa/8AETVN&#10;G1YX/iEaeurLejz31DygSAwwMMu3JxjKV/OOPTWH9nB2p6Scd76a366P9T99yKnSWMjiMZNTlFOF&#10;3pvsrbXtvrc+yPgP4b+Cfij9jzTLHwTJeS+IzfwalqBsleSOKVrkBUmIGMhR90/Wvp/XYdTGoX/x&#10;A+Kw06xvfC+hXttazSx5gvVlUGFVVxyeoI9a8o/4JAfCzxV8K/BV94H1y1MVzfXbTX6S3EUqz28R&#10;xkYOVIJP1zXtf7Uy3HxZgjsNClW90mK4T+zoPs/7x51DK+D3UZrWGJp5fw//AGnB81kkqaStJwcr&#10;N63drpt23smtbnzuYyeIz6WBk/d5pP2jd2lO10uiVk0k3truj5K+FHgnxHaeGrrxPqPwqisJLHGq&#10;tra3hhNvbjI2JGT0YgZqPS/jZL4I00W1r4t1Nb/xBqjm1uLFkkRmC/MjDr1bAx1r6O8T/wDBP7xZ&#10;4i+FLatrXxYurfUbjT8zWzpiExgZWIgHsBj618g+GNSHgT4lWEdnb288/hudpIP7YtzmR93BC4zk&#10;+h6YFfnWa4HH5biKFTHUXTU4vdrWL7qNrOz2ep91luNy/OqWIdCoqji78q5lZq9tZ30v2VvI+hIP&#10;+CmHhvwv4Eufg34b07UNYJ0h1uNRltzbtBckESfuyM4DY/E1y/wW/bQ+GGi2c3hD4lpP4gjuIRuF&#10;3CCbeNukaMx455+teGfF/wALQ6NfXGsMr6TrevW3263hlvi32l5JXZ5if+WeQFG3OOK8b8FeL/H3&#10;gy+m8Q2Xw4jv7O+lYR3M9m0obZu3Lv6cDJ/KvRjmWb4nGQqxqKXsVywTSsk91Z7q33Ex4eyV4CcY&#10;QadR80nzWbltdNba9rXPob9qnxp8V9a8ULc2+tQ6B4e1b9xpumx3O6aGMqFUzMDkBM554Ga639mT&#10;QfAH7JVwvxI0r9onR18Swl47rTb2XzLe4icZD4+9k45x0NfN+oftW+B7/wCGV7pEHhbOqSQGOe+v&#10;ZN6Ruz5ztOeD0H0rxPxhr8HinWJfFWs31zNO9vtEyNtDKrD50HToOldOWPHPFSrVU+a913TVmmrf&#10;8N5GtfLo1MCsLF8kbWlZL31tZ3vf8+p+zPhX/gqR4S0f4P6X8TPiZpcw0++NxG+oabbYBaNsLhSc&#10;8j8q8M+Kv/BT39kz4raTqPgu68Qa/wCGLTVmS5muYtMS+kaZWzlFOQrcLj8a/KXx78Z/E9rrEng2&#10;z8SXmoaY9tmI3l0wWFiAS2AcKQeOlbX7KP7S9h+z54+h8WQeFLLxAtrerdyW1/aiUShFddoZs8c5&#10;PHav0GWZZ/iKUPaz5oJLeKu01Z3atp5HxUuGsmw05unF893ZKVlvdaO6v5nucv7Bnx58T/EGb9ub&#10;xFZ+Kf8AhDdSu7ibVPEenp5OpXFox2rI0CkYyoG7tXmX7ZX7Nvww02bxMvw40+9GrQa2LqxivdQi&#10;FqmkNCHLMF+7IWHTrk1698Iv+Cwf7Snizwtqv7Pdxq2mSWHi7WXsbN54QJtNiuWPyo33Qi7sDNeB&#10;/tdfBLxb/wAE9v2m30DW9csPFlp4m0sS/wBotdb7a5MhyyvgnDA+vsa1oyxUsW3BvmUVZO2rXRbd&#10;O5LU4Q5K8ox105W9Y6avzWz28jG/4JgTQ+Nv2j4fhPFD4Y0tfEuhXlpHq/i+DzoIpDyCuWGGwCB9&#10;a88/atuvAfg74i+LvCmn+JZZ7+z1uaCU2dsgtgUkZSYyDyhxkCuJ+LXia01vVbfxL4U07+z9y7li&#10;il2mORfvEAcqemK4TVtcjuHCX+mO8txdid5pAS8qdCpJ68/jX0+FwaxNSOIs491fr5nhYus8M5U7&#10;32NqGwWysYJ7i7hjjud2xFcB8lcjPoOazPh/4f8AC+t/GDw/4Z1zUY7LT9U1KG1ur2XkQI8gRpD9&#10;BmoNc0bXZr1U1KxNvBtxArKVO4rlevJ61k33hzXIzayWsE6GEDzB1kyMksPwr28PGNm3Le54VWo4&#10;yScdmj3r4p+HvgJ4fOu+HvDdzLCvhGW70y3u9Gm2x61I0rCK4bc2Sqgc+teXfD/xP4e0XxHBcajZ&#10;wXiWs0bNb3MzBJI0PzRsRyAeaksY/CHiS31C/vdQawXTrJp44Z18z7S64AX1DMT+lc74Y0TVb/Qn&#10;8XSyWS2i3xgnUfNLuIyGZF5CDsfaphSj7OcZN9N+7/z1IrVm6kWkuuxb8azaz4y8R3Vxp2hS2lpe&#10;akG023jJlSFCfliQ9W6ivSdF1zSfh74WuvAXjWyga3uzvdJoCtzGyjoSR8gzkYrnfhrrFxN4k0m8&#10;068g0r+x9zWmqzn5DMDuV2U5B6YHHpWL8TfFniLxrqia34n1S4vJ7y78251K6AUSYJJUAdamcJ4h&#10;xpWtFa6b36eWy738gjONJOrF3bOk8E6lpc3gjWLW+0myvXmuvP06GSECW3ONqnf1I56d+tTeMm1/&#10;4T+IYvBniAxHUFs4pWS0lWTyg6AhNy98HBHbNclc2fiDw882svZCC0vlVoI55Q2YyCAQP1qxYQ2l&#10;9arqFrAV1hGDSTTy7o3ix79GGOKxqUIym5Sd4v8AyS7/AHlwxLi0tmv8z2T4b/tE6X4S8Rabfa74&#10;fuV0KFo49X0bTdWeKea3H3gPQ5J5NaHxB+JcfxMtrXQNF8LHS4ZbuRbW+nv90sxuHDIZ3BIYLGFU&#10;+leHeG7DQ00271PxP4qjtL0TxDSbS4hZkvC5O52l6KqdT9a63TLq2tNJ1DxAPGmiJc6bbyG0gtQx&#10;nu2R0JK8bCvPBPUKa5JZXSpyTite/n+p69HMpT8vI9/Hx4k+AfgLSPgva6hBd29xZrJr2o6FeSA3&#10;KNPuEZPqvzIRjoBzX1n8MPDXii8/Y+l8S+A/jdpkNx4b1+91TTdJmCwXctum1ilw/XaRxtPoPWvz&#10;H8T/ABV+KnxD8cW3xM+KOh3Si8ghgEtnYraLLEuB+7wApYjrj3r1jQda1W+az8HWXxQn1fTzZ3E8&#10;FhbkWzW8khAEVxJ/y1+7jv2r57M8oVOHuSScruWl0+/kmejRzH2rV+jVtPz/AOGPTPF/xvv/AIr2&#10;t/favqlpNqZ1D7RbaiddLCK1II+yBX6gfMfbgV+n/wCz3qBk/wCCIaag0i/vfDdwxAbPW4P+Nfi1&#10;4SubTwtNc37eGtMuWimLSiSPzU4bgkZHU8H6V+w/wR1S4T/ghCuoSBEZ/D9wcIuFUG8IwBRk+Do4&#10;TE1vZrTlaXzS9R5hi516NGL/AJ4s/M34m3yG+k2vnn1rzHV7wb2rsvHuo75mcuCSeeK8/wBTmO48&#10;g19nl1Dlpq552ZV+acinezF3yHFVLiXbxjNLNJg9c1WkkJOd3Br2oRR4NSeo0yE5w9ROxJBDcd6C&#10;wfGTjJwajaTLbAuK3SZyuZIXK8Z4oEo43HP9KiDMvI596Ny9jVE3LaTEZyufwrkfjjdmPwWhYkf6&#10;SK6ZJTkDzD+VcN+0BclPCMKlhzdD+VLku0CqNK59y/8ABHf9qzwV8Dv2avFHh/xnpt41vrWtC3vJ&#10;9PuQkskbx7QoB64OGyORiv0G/Z4/4LM6F4H8GeFtCvrfW/E+pwSSWGu6e8ZDWkIkAjm3Hhjtr8L/&#10;ANjn4XfHDx7df8Jf8L/CNzq9hoGo2x1OMOPJQu4ChgWHUV+tvx21nwN+yj8K5fjJY/D611bUvEWr&#10;x2MlnqVv5UkMiqpYQBOHjB+Utz0r47McJisDjZ1sLO0p66dOp9Lga2Cx1CFLEQulp69N+h+m/wC0&#10;V+19o3w4/Z+vPif4at4r65lskew09bxFeffjhSeMgGv51f8Agqn8b/FXxS+Mlp4w10XMP2mxl8i0&#10;nbcbdTKx2Z4zjOK+kvHP/BQb9sH4n/Dn/hSMPwdsZPD2nviKaKz8yWEHBCiTjHBAr4R/bb1fx3fa&#10;xpEvifR7m2lGny7YpY8FV8w9awo1MZmmd0ale1oxel1vbV2OmGFoZPldVU/iclr5dNT62/Zz+NF3&#10;J+z14PstY8O6b4ltrCwEcMsdxJatYlSxEbuD8zDrnHevUZdL+G/xN8E63daxqr+F/EjQI+jSaZ4w&#10;JjuGyv7pkY8Z5O4msT9m3wn4Ig/4JteDbN/CVjZXd/Yy6heaoYjLdXEnmOoIP8IwAABXkHhDTNe8&#10;W6hd6dFp6NGZgFa5jMfyk4AUkYH9K+YxWW05YyrKGjjJ7ep9Lhcc/qkOZbpf18z9DPhn4C/Y91r9&#10;n/Q/Bfxq8Fab4g8T3tmJNd1//hJ4mvLUJJwZH3ZbHy9AcivyW/4K0f8ACNeE/wBp+fwv4E8WXOr6&#10;TaWgawuZ/wCEMOVB4yAe/evYLW+0Pwp4iW1NpqMc8U/lSx2cwI3BsfeHXBr5W/4KM6reS/tAuklx&#10;eyM2mxMgviDIF28A4+le1w5l9RZrByeii7aWPFznExp5dPlbvKS6tr5J7fIp2d34otvgdptlf6TG&#10;+k3sxcyfYwJlIz0k64I4r7W/Zq+OX7In7Mv7J2gaF8UvhdrPi2HV59Svjew6iIlty9qYzBsyDuGR&#10;z0PWvjr4A+JND1vwpZw/EbxFM+nabbsllpko4kkLHG3HUA81n65ol1am9ge6nuo4BKYvnZkVdufl&#10;z0617uIwUMRP2VTRKXNpez3t819x5UcXKnRU4a3il6fd0PX/ANpL9qv9mH4j/C7wPafCX4JarpGo&#10;6Pp8EF1Jf6mJ4LuJC+5CnVSSRzxxXgkXxU1K00m78MaXpFrHZaheiaW2EQ3EjO1FbqFGelclo4EO&#10;iQTSSnDAnbnnqav6dNFcI80t35Mqr/opXaNjepzXp08Bh6EXFK6vfVtnkSx+IqSTvbQsfELW5NQ+&#10;EVnYCyWAQ67IcDP9wetR/CXxw3w28P3/AIqivtInuppUtl0fUbDzpJYjyZVzwoBGM9eaf8TrUwfD&#10;DTLi41COYy6pKXlD5ywVc5x9a6v4Rfsl6n8S/h4viW2+Nfw504TMpjtNa8URwXCZycFSPl+ldsKd&#10;OeF5WtG2ck604YjmT1SOT0n4k3/2k7olHnsx3FR8inJ49AKmvvHWo3VnBZ3Wuy3HlqRt3nag/wA/&#10;zr1W0/4J3fEma3W40v4v/C28wQqlfHVqM+vUimxf8ExP2m9V1B7XRLzwPc54DQeObLb17fPWTw+F&#10;cr6E/WMUlZNnEfAq+/tbx5qsFte+Yz6Md5Zidoz6mmL8BPhvbTSHUWmuGLH5jPgZ/CvaPgf+wx8f&#10;fgF4s1nxN8VvDOnf2edJ8qG60zWre6UuzZAzGx54zXKaZo8Gn2r/AGDSTKDO2WlYuRzVRqRp1ZRg&#10;+2xuqbqUITmtXf8AQ4W0+G/w1sZTHa+GoZAem7c5rTt9E0m3QNp3heCMKTkizwfzrqJLTWJm8uO2&#10;WMj+FU2n86o3Wn6irbZr2ONdvzb7lRj8zW/Om9zPl5VojL+waiU2JZJGo5zgD+Zpj2F6pAk1SNM9&#10;RuWn3E+jxq/9o+JrUeu+7QU2LVfBd1eQWVl4gtZZpzshiEud5zjj1q1dkcyvqRvb2vKS6u5wAAIz&#10;3/AU5bewM6mGW7Y9SzHGKseI9b8F+DboWPibxNDay+WGFuql2H4AcVkz/HT4NWLJNMup3zK3zJDC&#10;I94HuelVyza2bJc6adm0arpboSP7PZ9y/wAeT+NJfXT29sJ47FVHmKuVgrNuv2sfhRbWZtNB+DF9&#10;Jdl/3cl3q+7OTx8qirWhfFDUviTa3OmS+Fv7FSC4jL28kbfNk9MkAjFS4ziryVhxnCb92V/keZ/H&#10;+WX/AIWNayAhP9CUDaMYOK4VGbEWf+ehrvP2joY7f4lW8SoCVtIwWHRs1wEZLCL/AK6V6NFfu0ed&#10;W/iS9TRkO2MHn6ZoSG3t2t9Ru4WELhiQjA7jzgUK6wlXYAgHOG71v+JfGOjap4FXS9P8MWcGbxnN&#10;4qYdeh8pRnhRyc+9RVvdJImCTTdzn54Wtbxrm3UKjLkB2zgHtVrwrrWiaLdyTeIPCI1mN+lu940I&#10;B9cqDmss3yS8Im0YG5SfbrUYuyCGjGMChIm6ue2QfHH9na80qOzg/Yi08ywxnz7r/hL7nc/vjbW1&#10;8Zte8GeIf2I9C13wR4GTQbZfG8y3Omx6i9xuxGuDvcDHBI/Kvn4T274L/wAPXnpXtfipba5/4J66&#10;XdYwV8ey7VXt+6FYuPLKPqbxlzRl6G14W+IP/BOaDSLJfEXwE+IguhZKLuS08UwYknxywBXhc9q5&#10;C61D9ki98Q6X5Wh+OrHSjJK2ulLu3ml27vk8jOB93ghu9eYxQ3kijayuBGML3Ax39aW3s1lDG41B&#10;LYJGWTeDhmA4UY7mqtq22RzS2PVPijZ/sPz+Cby5+D3in4iLr8bg2VnrumW3kOuedzxuSvHtX3t/&#10;wSSRo/2QLN3X5m1q4HH4V+VsM6iXzLiM7OchCAc1+qP/AASek/4xEsxHJjGsXDYP1rlxytQ+Z6GW&#10;O+I+R9U2rqQFjUitW0mCYA/GsSwduMgiteykEbZx+deT0PoZOyNmzzvDAnHpXhX/AAVEd0/ZD1cK&#10;Yxm9t/vdfvV7nbSMHDL09BXhn/BTtwf2Qdbl8pmYXMIGR0+Yc1rS/ix9UYV/4E/Rn5Xo/wAi4oJb&#10;P3vypkLDYpzR5mDjH619DsfKEokK/lQMn736VEWz1PakDA9C1JqwySZwYHUn+A1neHnX+ykAzwzf&#10;zNXJnAhYA5yhrO0CQrpi/L/Ef5018LF1NRZSORinJLls81WWWhZQ3Un8KaVgLqzHvnHrU0c7E4zx&#10;6is5JRs+Vvz5qSK4ITgjP0quhD3IPCc4Ed6vmDIvXP15rZjuCvz5znoK5zw1MVS8ZMD/AEpugrXS&#10;5VkBAJPoasV9TRjnJfnH51YW4bHBGP1rLE5AA75znNSrNGWGck0Be5qpMWfg4yKliuQrAuxyOBWW&#10;s7F9hbpyCKkSbadhbJPf0oA88+Iwe68ZSQRMBvcBC3GM1H4p+FHjLwprB0vVIoJZPsy3G+3nDLsI&#10;z2P6VB8T5kTxFO4LFkwQVPfFcxc6h4iu9lzcST8jCs0hyR/hXPVjVclytW6m1L2bg+ZO/TUuzrcg&#10;eWrABepBpsXmuwUv0689apWc93BK2+MsWGDuOcmtWw8JeMNVkj/s3RnfzQSuOMgVnK0PidhKMpu0&#10;FcdBbvOwjjRj9BXQ6J4J/tOWOC6kOSwyoPNZVxpfjfwo6x6lo/knd35FRN4p8Q6ffC9tJGjkUg8D&#10;IrCbqVI/u2jojGFN++memXHwStII/OtZpVGzOWrldUsv7Cv/ACJV3EdGptt8fPFjQ/Y72489W7lM&#10;YqnqGtSatm/lflug9K4MPSx1OT9u7o6aksM1+7Vi7c6Y89t9qLbcsOC3Wul0DTZ76AW9vc8LGON3&#10;B9q86v8AVbiBYY/Oclm6Zr6Y+FX7L3xl1LwrbeMU8Hv/AGfc2yPC3VnB6ECt8VOOHo805JX2MsPT&#10;q16rjCLfex2X7Nnh230Z7eW82Sl5BlHbgV9BeMbKyvrDGi2MUUgi6xeuKzf2ff2O/iLNZ2WrPoEk&#10;YcgskwPA+hr3fU/gvrHhVtt3pqBAoLM0fA4r4rFzhVr861PqsLRlTp8klY+ffCPwI8X+JUzcWbxx&#10;yHIY96q/E3SD8PIE0mb5Cq/MxFfWPhLWPDthbNZXgTKREI2cBTXzP+1PcWWvapJb2RRmVz8+7qK1&#10;VRV4KL0MK1H2SckfPPi3UX1Jn+wDcxP3xXm/i/V/EtnG1pKDj+Fj3rv7u4k8N37RXVrvR25CnpWP&#10;411DRL3S5TdRhSo+Q/xCrjUqYeqo8t0eS6VKvF3dmeG680/mNcXeWJ71yWuvLcBsk+wrqfF+r273&#10;wsrYbix6CtC1+GF7q2mC+8gEEZ6c19XRqwpQUp6XPGqxV7I840R5Yr9QuQR0NeiaX8UvE+iaa2mW&#10;Vy6ArwwftXM3fhS50nUSH6DsOtWtiC3LSRnJ4GRWuJhQxNuZKSHRq1aC9x2KGoa/NNetd3Fwzy5y&#10;Szda6Lw18SNSRRHHO2OmAazbHwfbavKpD8nqAa2Lf4eRaay38BYKjDcAeRWs5UVT5UtiIe0573F8&#10;W32oXFsLidWywySa5TTHu5r1hE5rrPHOqQJ4d2I3PGNx5ri9O1MRAusRBXqfWowdR1KTurF4lKM/&#10;dZpalolz5Jz84b72DyK7r4HeHGa6SVkI+b7xrhU14zsu0FR3HrXqnwf1GNbmN5YwBkdeldsb21OZ&#10;bns+o6Dez6GsEJBG3gj6V5b4g+Guom5eaaOQnPavb/D2vaZeWscaRbwB3qxqlhpd2CEhwT3NOx0O&#10;KaPm6bRzbKsE9uysue3WivZdb8A2N5ciaLHI5FFUrkcrPXPg3+0J4l+NHw28Raf4huLQeIpLKG0i&#10;1C61JLaO00yIZZYohjzXY7R6/nXTWPh7U/hfongHRPF3xr0/U/Dni/xRFd3kOnYFxpUigRsZOhQg&#10;N0HBxXxj4O1Zp9Ts9MtoGF1JOsdtDApdiTwBgZJP0r6F8d/BG48E+MdF0Hx149SytdY8PLq9prmo&#10;2EkQ+VCzQhCM7ww2+5xX4XjcHKldJJRa2tr+F2z9xyvFQlUScut++y0flbfTsfpV+zp8IfFGs3U2&#10;r/BP4v2t5oEF/LZf28moGIMVPyo56lmweBxX3t+yr4esh4D/ALU1W3LXKStHGs7iQ7gfmdfTccmv&#10;yg/Ye/ar8cyfDqMWlxoEfhnwrcRR6dptxALf7RduP+PqZBzMQM+wr70/Yp/a01r4h6VqWq6jNaXV&#10;3pksheysZFRZE3csi+gGQD3xXzWRVslyLiCjC0rvm5k9Yq6vdLZWey3f3HHxXgs5x+X1KsuVxi1r&#10;opNdOZq179ei+8+pT4LWPRrq88baoLhPndISdkUK5yB9Rgc1+VH7WWr+GLvxV4h8i9ivdRk8QEwP&#10;byeWHjI6ADrgDrmvtb9pT9tb4ceI/AC6f4M8Uxv9sjPnfvdhjBBAzn0I5r4O8d/C3UfGvxAnk1bV&#10;dFtGtY1H9nQ6gq+c7KCrbj/Dj7xHPNY+Imd4HOsdRwWXNOFL3nO97trRX/PsdPh1gauVRq4zG3i5&#10;aKNrbP8AU8V8c+P/ALD8PruHXARdu222uZ5GlkWMMDjB6BsmvJNW/az+ISWOq+E/CPiMx6bcWggm&#10;scbVZiSXljH8JI649Kf+0J4k1O+1zV4NL8hbCwvTbme3lJhV84UAn7wBzz3r568W3Oo6Ftupr9bi&#10;YFjLbREnK/3uOeg7U+G8kpzo3raylst7H1ud5jTptOEdFr0/AufELxxbXGqWGjeHfENxp8SwI2rW&#10;yncSRkkqD/U96xrnxtq2nahLpk15NfeTGfIupZtojVuh4OBnpXHXGpa14ku7iXSbMKssHlttG59o&#10;HbvxW38OvhxLf2tzD4ojaxtYrQSSXZbMzjBOAh69j+dfpMcBhMLh17S3uryvr+L7dT4SeZ4uvXfs&#10;29evT/I63wDYT+PL+38OeFI2fVtS/wBFjWRh5TF2AG5z0JNfTHwc+AnhvX/AWt/sz+IdHtNH+J+m&#10;a205vLdC8t9ZmMhooWztOCQffNeR+Bbfwnolto507w3e2sOmqs02om22yTE42uM4BwelfcnwT+HP&#10;7MPxW03w74/f43Xk/wAQ59TWTW7SWDymjtlHCow/iwB0/pXx2cZhKmpci5YpXu2k7p2XWzVntuez&#10;RpucYubbbfRNra+p8ha/+yf8SPgr8Sr3wLrfhm/0+NI0lG+EmcRlOJFYfUn8K8n+Knw78YSX8Wia&#10;1r9zqttZ7jBNMzNImeSSG+Y4r+ipPAf7Kni57IR3Gn3V0+npp+mXUsXnXnmhOB83XAOTn1r5a/4K&#10;G/sV/si/C74K6r4znvbxPiLeRFtOkaRYRK4I3ZUDao25raFXM8G3inVpzpJJ3Ule+ll5yd9Ejyae&#10;aZfmEoYSVKcar0tyuz7vyiuu9j8PdV8EafqXiNftF7LM9zIIo8Ps2sMLyP4Qa6rw14V+Edp8dvBe&#10;l/Fb7VoHhiz1OO38Q3FsPOAEbEySI/OSeM+nFaHjmHwidRluYbhrS7WdCDv8wBs/fOOvbOK5bxr4&#10;ovfEdqdQ8T6hbajYabc3L2kfkiLzpJm+dxjBOCAce1fYYLFTxNNTu1pb7106PyPFzKhHCyaaW/8A&#10;XmeoftEav+zzrPxZ1HVfCcFzdeDIpYn8Myzkm4aIAAeaR6gEkdea8o+NvxPi+Jd9/bFzp2n6fLZJ&#10;9ljj0u28lnTbwSo9B3PJzUvwG8d+Dvhp8ZfA3jz4uaTHqvhbTNfWfVdHlbIlVPmAdf7pyBVj9rn9&#10;qfwB8e/2h/Fnxj8NfCDT9Bh8QIsWjaLpD+XDYYwolwBhmKjkdMtXbgcsVGcd5NLTtv8Adfqzxq2M&#10;c4OL0T/r19DzPW9Bs9D03TrjUNExa3Kb1E1xh5mIBww7DuDV3w5ceG7u1s7S61KLRNOmt2F15OXm&#10;mYEcNj17ZroviZ8D/ix8LdS8L6L+0L4ZudBsfENpDf289wqvd/YtvEgTqFweB3ri/H2neGbLxMp8&#10;GX92+mSRQrFPdxASCbA3kqOi7s/hXs8vMuVvV31Wq/4c86reLul5FpNa0zQ9Sm8IXttP5d3hd0ab&#10;XCE/Kx+gqTxW2n6WlvoFjeectnZfZUmeEYUlt3mY7kk4zXOa3pmp6Pr1wL66F9PEgczxz53R+x+l&#10;YzahLNcSXuqebCkrqqYJxGP/ANVXCjzNSi79X5s5XV5G00dXp2geJtQ1ptIj0uS6u0IYtPLhVQdy&#10;TwOOaZrV9qWmXt3p+rFY2yIxsQgEcHg9McVVvtcvdLtodHsHfdLcLM0ytgyr/DuOeRjtT/EGs2d6&#10;8Omafefa5EcvcdWEfAygzyecnNChJ1E2lb+tR88LabnS+Mfhd48g1XQv7bTT5Rc2Ec1hDb3iyQWk&#10;BXf+8K8I2Pm2nnmvcvgB8LPBypotz8cZ7r+y9Nt7y+WPStIKmZNqugeTpKpYhcDpk+leLJ8atb1j&#10;wlp/gj7K6R6KJnsobOBIzNI4ADSvjLgAAYOcV23w78W6m2g6adcl1aaDTpH8rR0u9sdyrDM0QOc7&#10;Wxkn3rysz+uVMPyJ8u6031vt2/q7PXy+ph6dS++3p0LnxE1bxr8S7eTTvh9puqjwfp2tN/Z1nfgS&#10;/Y3kY4CkclRy3pzVK7n8JfCPX7KXR/F9trKxbXu9sTOkb9GXYeQQ3Iqx4y8T+KLOG1+Nngm/is9I&#10;v52tm8PiXebJ1BwCvGV9CeeK8x8T65pt9Bc+KLVozf3DyedHICY1U9cdg2ckVy4ahKtFQ2htZb36&#10;qb7rutzbEVlSk5X97fXa3Rr/AC6HXa7rNtqaT6/4Z1lUjuZyZLeeXIBOcjjpzk+1ftN8Erpo/wDg&#10;3ssJfP358Lvlvre9Pwr8IPDN+1rCmuXemILdYfL8hm5kcg4fFfub8HdQii/4N5rDAxnw9gc8n/Ty&#10;K63h1Rly/L8Dno1vayi/NH5leMLwNOdhz61x2oTjzCMHFbviG733DhnbNczfEbt7sT7Cvcw1PljY&#10;WKquU2VppSM4quWUtsyef0qR2IPHOentUU77l3KMj9a7lGx50npqRlmB5H+fWmg8n9DSgqGD5z7U&#10;0MdoPf0qzG90C428saEK8n5qTBzinqAsZI5+amQ30GxsTx5tefftFzY8K20Z4zdcH1wK9BXcP4Mf&#10;SvNf2lHMWgWK7s5uW2e3FXTV5IibtTZh/B/xVquiH7Jp+t3lrDcyp9ojtrp41cA/xAEZ/GvuDTvi&#10;18SfiZaaX4fvvE2p38GjQrFpsFzPmO2U9do+pPzHnmvgbwHzeQIJMEsO3evqfwz4nutAtBdeSySb&#10;QjByV7Y6V52a0FUtbc9DK8Q6auez6f438Q+Cprqz1vXAqSsDNbi8Zgx7fdP0r5f/AG7vGaeJfH2k&#10;3VszxqNMZW2yt843k9zXaw6teXlzK8hVu5DN/KvEv2p7xJfFukCKUEfYm5B/2jXFluBp08apW1s/&#10;yOzHZhOpg3DpofcP7KH7Q3j7SP2V/CnhjS7wR2um2pHnR6b5mxPMZsFiCO549K7O6/ax1S5spNNv&#10;/Ed6sMvEosrKGIOvpwvpivnz9lr4uXmjfA/RvCs+qQrZmGVZIHlIwXyA3HXB5xU/iXxf4Tv78PHZ&#10;tbxKAvkwyk+Y4HL5PTJ5ryMRl0J4qblHq3oepRzGcMNBRktluenXWufAe/jkFtfa1bXZbzGe7kJ3&#10;Nnr8tfE37bSQ2Pxo3Q6y10k2npIszsScHPGTzXtlz4tuWczRHZGWwgZssBXzb+1hqT3/AMSoHll3&#10;Eacmcn3Nerk+B9hi+a72e55ebZh7fB8rS3Wx7N+zH4N8D6j4C03UPEiW15Lu/co9xgx5Y/wj+tel&#10;eHPgV4M+Ko8RSTfHPTvDttZQ3Kw6fO482Ro4iRnOPlJ4zXzH8IvFF74f0C3axvfLLqMjg8ZNdHrn&#10;j+SSGYCYPJLC6yN5Qy2fU/SivhMQ8VOUZtXenW33l0cywqwsIzhey189PI4q80D+x9HglGvWlwrq&#10;MeRLuK5J4PvWULoQv5gnQ47OMg1cvdT8MXXh7TYNGspbeeOEfbdxG13yfmX8KxLmXypB8+Aw5JHv&#10;Xt04uV3I+fnJJrlN74h36XfwZsnYKSuq3AHljA5VKz/C+pW1v4PhTajSeb95u3HT6UnjK4z8GrNC&#10;5P8AxOJ85/3Eqv4In0ltGVb60Lq0fLF8bDg805U0qH/bwe0vVv5G1pviK3tp0Nzolrcx7wWBQDOO&#10;1WPEPjrQ9QkH9leHobNgPm2YGK5a3gtrgSu1ycI5CKrdT9KlGmHVY2RAqmL77E4O3+tT7Gnz8z/U&#10;SrT5bf5Hv37CXiq51Txr4h8N6hPGRdaQrgRyFsbH+vHWuG+KvjPxbo/iS30vwx4jntLeYSPPHEwA&#10;baev5V0v/BPrTIbf436vHb3KzKugSENGeDl1GPrXnfxsvFtPGkbOrIwjkVVPTmuenBf2hNLtE7ql&#10;R/2ZTbfV/mjP8R+PLvXEhii1HUIZo0xPI2oswlPrjjb9Kw0s2uw0lxc3EhZcZkmYj9azVm3O2ep7&#10;1v2X2k2AZLfIxjcDXpRi4LQ8ly9o7suppNjN8CdWD6bFLcReJII47vyxvVDE5KhvTIzXq3iDw3pV&#10;np/wQex0mKB5bCRnkSIKZD5x5J7/AI15pZyvF8DtaTeP+Rptwef+mL1654rdjD8E1ffiPSp9ueR/&#10;rTTb/X8io6fh+Z5J+1tazt8URLaQsxNquSoyOCayPhR4C0bxB4209PHjK2ntKoltjcGLcD23c7R7&#10;11v7Sdxcaf4+ivra5jUy2u2eNm6jfnOK5abwV4y1uJtY8MWsk8EZ3O0C5K4Hp6VL5p0ORO11v1Kg&#10;4wr80lzWex1/iD9mvxh4Y1XWfiL4Ps4G8NaDegnVopxLFbkn5F3dWOfak+GHjHVvFviW5t9Z1mfU&#10;Li4dZZJicImDwT+HGK88/wCEs8daNp95oZ1a8S1vz/pdqZWEUpB4JXoSK6L9nW5C+K5wspQmEK5B&#10;wDlgf51m6FVUm6ju1azNo1abrJQVk+hJ+0wR/wALPjx0FtFj3GDXncRCiPnjza9E/ai2p8U4NjfK&#10;bSPjt1Necoy7Yuf+WldtH+FH0OWv/Fl6miz7QJPKVvZulTW3gPxPq2iXfijSLRJLbT1El0sMo+QM&#10;wXO3qeoHHrUEpAiyPyp3hzxnrvhyG6tdLjjbzk2b5VyVG4Nx+KilU5/s7kRcE/e2Md3uI3Mc8Rjb&#10;0xTWkYH75J96n1O/vtTvHvb6VTI/XCgVXMcvpkUENq+hNC+WIcYU9TXuOsYH/BPCyQ3AbZ4+lIw3&#10;/TMV4SskwjYqvyjkmvb75m/4d7xiQAn/AITshRj1iBrOpa8fVGtLaXozxq3ufMcSzbsY+YBucVet&#10;xFJaSTyTRt5bDZEx+Yg5yfwrJjEylbdhg7c/LUqIFG7OCThcnNU42ZCdjUaGxe+EkbZjMedp7H0r&#10;9QP+CUDof2SooyCNms3Az681+YNpa4i8yO2BKcO+ep+lfpr/AMEp5z/wynGuF41mfPPuK4Mb/C+Z&#10;6mV/7x8mfVenzOrgAce9bNjKDycH8K53TGYHYzjFbmnyJjABzXkn0D2Ohs3Cx/J+Zrw3/gp1OY/2&#10;QNY2ty9xCdpP+0K9qt5HYbcYrxH/AIKY7ZP2Q9aV0Hyywkbz/tCtKP8AFj6oxrqToz9GflfEy+Wv&#10;NIxB+YHmmxBfLU5ochelfSHyguR6mkVio+9TNzUZ+QD86mQCzEmMkAD5TzWboTn+zBzn52/nV2Ry&#10;I2XHY1naG2dPVRx8zfzp2smS+horIcZ/nQrkDg1Du52mhXx0aqW4ndliJ8/IKfHI6twKqpKMFs4p&#10;8buDuzge1WIraBJ5RvBtODdN3rSjlIxnjPrWV4fJMl6hOf8ASj+HFXklK4BIOOlF7shu5biuCc7O&#10;cdc1Ot1xnbweKoiQiT94OPr1qSOVHICk4HTmgReWfGAM8dTUiTMG7gfpVOKdXJwCOalilX7yO2M9&#10;DQBwfxBKnxOxI4bGcd6RdOsJbaUz/vsW+YjvwY2/rSePpQfEjllx6Z71DFfWouonliIQgBl9a5sR&#10;fmVjrw1rNMw5IpfM2xgn5uoras/Euv2qC3W+ZFVQqBG5H09KbfRWkdxJLariLd8meoqG2iSeRYCB&#10;ktw2azdpLVFLmpy0ep3/AMLp9G8U61beGvFly0UNxOu+9lYsUH41ufGLSfhh4VBsfBcK3aJIVku5&#10;ThiR/s+lZHgb4e6PqeoRWWo+JUt2kTKNu/i7c1meNNMh0HUpdEuLpJ3jY5kD5z7140owqY5OM2kv&#10;s9Ge/GdWnl3vQTb+1uzL1DU9G1azhtY9KtrcxLnzYk+Zj7+tZ0Ud1NA0cYQCPndjrV5jYrbCOONA&#10;44bB60xQ0ieVbIeeuT1r0UuWOh48mpvUx9WEiyW5kXuOlfun/wAE6dD0nXf2dvCWs6r5UwGiRKIX&#10;XPI71+GXiNZIJY0mG0r1Ar9rP+Cb/i20uf2cfCWh6Y7S3a6amUHXFeVxBT9pgoeTPVyGr7PGVPNf&#10;qfffwo+FHhfx1CIjqlnYNEPlLgCuA/ah+FyeHILmxsdUs7vauAYTndx7VY0Gy8QaZp8dxM8ke/qi&#10;mm+Jp9KFm0+sMMtwS55rwYQpyw/Ioe93PSqOca/PzXXY+JPiD4D8QxF3t7ieMvn5VY8V5J4l+Gt0&#10;lxHLq8spffk5P86+8PGfhDRtWsDd2MSE7eMCvmz4q6fFp1xLBPH8zZ5Pauf2eIotKRUpwqxPnTxb&#10;8PNFub8tZReYQuGUjvXhnxo8Eapo8xZbfbFJ9wnr0r7Ah0LRtnniUF27E18r/tmeOY9A8ff2KzgQ&#10;rArBB2PevWwuGnbTVniYvlUbnzTrWmXul6+LkxbgGzzXrPwz1A65o0kEUblgvIArgJ2fxJevLGVA&#10;ZePavYv2XvDmnQyyLqLqV3fPzyRW+aVHTwTlJao4cPQdSfkcJqvgi4k10pdQMpf1FUfE3w/lsYlm&#10;Ubk/hUGvWv2g9V8LeG7sHSshz/nNcz4f0jXviDpyTaTpTuij73rWGBxmKrUI1XpHzNK2Him4U1dn&#10;j8Vzc6JqZdoj8v8ADniuk0zWJddUWwJUseSTxR4+8AeIfC+tvDr2lyQtKMorrwRWFaNdaTIXTIx0&#10;r6WMVVp3R5r54TtIzvH6i1ujbyHjtzwa523SSf8A1KnDcZAq54+m1C5lW+n3CMttFbHwm8Oy63qf&#10;lyDKKRwa1hSlTpkvWZQ8OeHru6uQskTlfXbXrvgjwvf2TRvBlxsya6nSPhlpVpbLI0PJ64FdFo+j&#10;2WnDy0QkkdM9BVRcmUoWE8Hy3llMFkZsHtnpXYLeuy8t196y4YLWMLIkeCetSfaFY7BxjpzW6Vyl&#10;axduLplYBYy3HaiqU9y275TRValq9jrf2YvBPw6+HC+Bf2gNS8TaZbTwavcPPo1uFkuMQJlZrgMe&#10;ELAD5ecGtD/grD+1V8Nf2pvFvgnxx4O1Sy+3rpbQ6tY6dvWCBgy7I8N3UZUkdcCvjnw5ZeJ7XxTv&#10;1e9gjS6Tzbqe3mBQIQSQHB4I7ik8Wu3nxaRbTCVQ5K3P3gwBywBHbkV+WRyZwzONaVZyaTt2s76P&#10;e9rn6PTzCPsrqFmtPyP0Y/Yw+B918VYdFuvC/hrW/wCy4NNltde12+vBb2cl1cKyxIpbACrkZIyT&#10;X2D4y8Z/s/8A7CPh3SfhBF4fXQPEjWC3Wo6/BefaftzRyAyW8TZ6MD3GMYr8sPgj8T/iV42v9H+C&#10;Xwv8Z6nqEUiB7TS5LopaWsyIWL4JA45696tftPftYH42eOo/EHi3w+0GpaDoi6TeXMN0ximni+QT&#10;qmcKcDBx1618tisrxFao6UdHZu9k3Z36Pa70v8up9PKvRrONSvU5qX8qbWqWl97rfTbY+6P22P22&#10;fhB4/vIrb4Q+ExonmaNGkd3GV2s/XcyL0bqD6g18p678YfE+qwM9zrRubiNyl3Ik+N2eBgeg9vSv&#10;BYfiu8vha3nu9QRmt7rJbd87ocdPWrGifEjTNSV9S1PUJ/ImDx2aIVLZAwC49ya41wxL2k61WN5S&#10;d3olrtoltod+FzjCYWhDD0ZNRSsru7t6nYaz4nt/EUUthdXUcWJCJN024Fv7wHrmua8ZaFq/hnVd&#10;N1X+30hvIof9IkE6uYk29T1+8DjFX/A/gIeMfDGt/GPxFHbyaLoV5a2LaLZ3KxXN1JJgZUE5C+rV&#10;554tvtU0TxreeHNU0aNLj7SVazjnEromOIywPOBivocvwTo1XCk/h3WnZXW/RNN6W2PNx+YxrUrz&#10;W+ievf0INQs0sM6npV2fPuZWMEUfPlIM5B9egratvijD4gtYvDM+hGPWnYPLrcSniBRgxrH0zz+J&#10;rK8VSN4dMd3YFkzbhmt1AJjkPQKc9PUVBaeIIbG4s49J0m3S+t3FxLfSMHZ5CARk/wB0HPFe2qca&#10;1NSlHm7Pb7/8up826rp1bRdvI9a079qGSzt9N8NW+ii503TYJ4LGe+gHnSox+9Kf4ivYdule5/si&#10;+L4h450TWZ7aKcW+oR7rUxnfKeSRtznGP518k+CtD1LxFpM+oy2bTyyTMlsX+WAkvlju7fSvY/2c&#10;/F1v4S0w6xfazI95HfCGW0tnBkgjHJmXvxjFfFcR5TQ+qz9gkp3182fT5Jj6k6ihVfutH79fs8/s&#10;u+BIdCsfjP4Y8XajDd3xN0gmdTHa7x8yKDnaB069hXh37Uf7Kvw68ceKfGNj8TvFfiPVdJisRcpM&#10;2tRotvOwJHl5OME4Urx29a+c/ht+2944+Fnhjw//AMKiml13wfezpHqXh/UtUCyTPgPIQGO5TjgD&#10;gHNee/tVftc+HP2nvjVpulXEOi6FNbao1nLYahqstir2wQSLFcx8AlduA4JBJwK86jUwGLyinSwm&#10;GVOdN3ktWua1m7eeh5ry3OcJnE69bEtwkrRlpdJNWXe9r7eup+evxI8Oah4X+M3iDwDrJtbHUNNu&#10;X/c3lwCcLkhcqcE4x+dcz8bLL4fW/iXR7L4T6ld6pANAhn1NZ7fasV6wJliQd1B796t/tg+JtH8U&#10;fFTVfF3hjw7Bpot7xhtt3LpKAdqtuY5IOCea8obW/EUka6j9h2wwxljJCMYyDzxzxX6dleGqPDQq&#10;7NxV1frb8T57N8TGpWlTfR7mhfziZ5G1UsRKvlzorDKHruAq/wCHPhBN468D+LfH2leNNOsj4Ts7&#10;a9itdQmEct7E8gT90D95gcEgVz9rqC6hMHsoIpPIRJLnexy6gjcBnrmvoX/gpla+EvAd34YuvhZ4&#10;Y0jTtB8feBbCVIIoMTQeWqgkLklMvuyf4s168KvsMRTobSne3Zctm181c8dUVOjUq30j+ui/Eyf2&#10;gPiP+0T8dNH8FftLfEj4bQP4e0jSotJ0++nlZ31WOBdryuCd2CODt4FeT+JbqOfUf7TuvDi6fFeR&#10;b7eJfmARs7W/+vXc+CPH1pN4b0fwb8T/ABff/wBkWGkG20mW88z7JGmRuRQBjDE4JpP2tNC+DMfj&#10;yW6/Zm8T6jrmg22kWpvZ5bRo4oJdgEiQluqK3GevNYQn/tPs5Q5bXs0na1+r2v8A8MKvRlKkpqV9&#10;rp2vfqePTXGlvf2mm/2giq7k3MyoV2YPRj6Yq34ns9Pj0eW/N9GbKOcKnluC4PQDHXHrWTcxWyXx&#10;09YQ+5V53+v9azo7Zp9UuLWOJWKN8qv/AD9OK9eFNNp3eh5E3b5ixXF1PcrZSszkptVojyV7V2Wj&#10;eFEt9CneC2jimV9ryCf94OmRjtxmuf0vSHtLe5lWIJcrGCjSjhBn71a/h3Wo45Hv72xW5jZcNC7b&#10;BJJ2bPtUV5Nr3OhEbJ6l9dDS6ZrawuTCDbI8sW4hWxyQH9cZ/Gt/xp4on16bTriTwtHpT2unxQQL&#10;aB1DKuFEnPVmHU1Uj8R6F9lto5oruK8jYlIIdrRbgOAO55qPwb4yj8X+PoLX4i+Ib22gE6IXhtxJ&#10;IIyeY1HAz6VxNTn7zj8P3/LudUJRXup7mpq17KvhqHS72zhC3CvMwkuiCCvBbHZs9q4vRfEcV9pd&#10;14fkMiWRmVplUgsWHAx3xXUeMdK8Jajq15NpuszCwFzPDAdUIDrg5DYU9cVx7+AL6802bXfD8DyQ&#10;WrBZJohkFyMg469KeFVJU3zaX19H/mXX9pdW1/yG3FxqdjflHhaSLaRCUUnK/wCNfuj8KJ7i1/4N&#10;0NGmlQox8PsCH4P/ACEDj+dfhOt/P5ccdv56TRj552bGD3Ar90tA1aaX/g3Y0O5ubne8uhx4fud1&#10;/nmljFblut2aZe/ffkfmfrt2TOdozk9TWDeyndzV7UpwxBJycVlzNuchjXsU4WQqs7yImcZXc/0x&#10;TW+U7h19KGBZecZHQUFgcZP9a3sc0ncaAG/1g59BSeX82M0/cqtlR+dBVAM5zu/SnG5GwxWXpjJ9&#10;cUhIVTsXPOeGpwQl+OfxoaMDJU/UVROiGfKOoNeYftMNjSdOUcDzmPFepYY/dIH1ryj9qFguk6bG&#10;TnEjcj1zV0/jRlV+BnPfC3xdqHhh5otNjgIvI1im86BXIXcD8pP3TkdRXvmpeOvEXjK8Oq6upubm&#10;4CKCqhQcKABgV81eE5Ss0ZwOoyMV7/4btPLVJnuNqqgK/Nz0FZYyEdGPDVJctjbtodb+xmQWPlso&#10;w6t1FeOftSgQeM9JjcMHNjyCO5Jr1eLWLq1kaA6i23ltzHJrxz9qK7E/jHS5/PMhNmMsTnuawwUH&#10;9ZXz/I1xE70X8j3v9lXWPh5aeDdGj8XfDq41gJFmTZcmMAbj3FfSepWf7JRhv/Flt4Ams9MTT2jt&#10;7EaiRILkp/rPm+YgHt3r5C+BOtXOneFNMiigZj5fB3YwDXV6tJra+bd3czlGbKtuzXJiaPPWbu18&#10;zvw+IUKK0uVItZ0WHU5DfWcstvuO0RttYDt1rwL9qa5066+JiXOkWksVu1gioJX3McHn9a9hvd0j&#10;+aspO7tXh/7RW0+M7X5/+XMd/c13YKlGNe/kefi6kpUrGh4Ku1h0C3/d8gfex71p3N+JIZZFwCIm&#10;IHTtWJ8L7PUdegbTbCKI/ZrN7iQzyhAEXryep9qtm0uLqyurqOJ3SFT5rJyEGO9azpp1GYKT5UYm&#10;nzQizhEh+URgn9aiuLmNLnKAyL/CJF6U3T2jWyjJw2Y+OPc1JOlvPDG8ELhhnzmduCc8YHbitHZS&#10;Zgm0i541nkn+EVs726Ig1WYAKvH3ErE8ONEdFjSUEnIwAeMVq+NFLfCW1cOcf2tPxn/YSszw1eWc&#10;OnRMtkXLQ7GJBwrHvWjj+5+Yc3v/ACN/TzpEURe605QFB43/AHj2qJ7q3jiKKwjYdZN2d2e1VLZo&#10;xbhJ5XYkZGBgKKbc2xCi5MvmL0wDXMoJSvcvmuj3P/gnvI7/AB61KCLY6Hw9ICE4B+da89+NOsTW&#10;HjZ/+JbDKXtpIf8ASE3bQwxuHuK7/wD4J5TW0Pxs1Wfnanh6VmLnvvSvN/jgjXfjQtCeAHbcw7Y/&#10;+tWNKCeOm32id9WT/syFv5pfocLJJKIjBGqg45JHWuy8DWdqukXE15csGVMqn8Jrk9H+yzXscOoX&#10;iwo7ANOULBFz1wOtdPqum33h61817hlt5zmykK7RKufvV3ys9DzKV9WW7dN3wT108c+K7fH/AH4e&#10;vX/FUM5h+CgcAhtLuMYP/TWvG7SS4uPgRrssRG0eKrXcxPrDIP6V7N4ihnj034IiVwxGkXO4gdcz&#10;HvSnpb5/kawV7/L8zyr9qVrN/ibGkxOfsqhMcqOTXe/swyNrhudAN5IimDP7tsZFcD+1NqUOkfEe&#10;K2e085ntQVGPVjWN8P8A4p654F1xLlbF7YquDtGDj3pKDnRSFz8lVtn1HN8BfAOpwrBqWmiRY8kD&#10;GG5965/Vfgb4D+Gvm+JvDAljlkKI8TYIwT2rN/Z6+Muo+N7y703UbmSV/MLxOx6DPSvQ/iCu7wzI&#10;ZFfPnR7GGMfeHNYVFOC5WzrpuMveSPlv9qdTH8VbYuc7rOL5cdOtebxY/dcY/e/1r0j9qjJ+K1oS&#10;c7rGI5bv1rzqHdtjJxjza7aP8JHFW/isvnyxl3Yhe+0VuaLpHwGuLNbnWvif4gtbtvvwxaCJEX6H&#10;dWBISIWLdOeKxXZA2FVtzHg1UldmfNZHoFt4K+BGoTXAl+M2pwLj/Rmfw3IS59Dt6VLbeAfgNNcX&#10;On3/AMbJoUgK/Zbubw/cnz8gbjtUfLjnr1xXn8trqCgM1pJtX+IDv+FNM8rQlnyMMchhyKnpuJPu&#10;dla+BPhY/jgeHbb42WyaQ1sznXLjSJ1TeFyE8sjdyeM9K9K8bWenWH7BFtDpXii21JT44f8Ae20b&#10;Lt/dAYYMAQeM/jXi3gjwTrPxE8RReF/DzQC9liZoVuZljDlRnAJ7kdBXresWqWP7AsdtLv8AtH/C&#10;dypMjR42MIwMZ79KyqO0o69Ub0o+5J20s/0PE9OZooWuBMVdSMHqCKs2wjmmEczCIM3DkZFUUzHG&#10;uc44wKmTzpJBIoJwRjB6VtIx2NowLCBJa3DkE/MQvX3r9Lv+CVOI/wBlhGVD/wAhqfk/ga/MgS3U&#10;JCck46Hmv0z/AOCT5eb9lwgvnGtz5Vj04H5V52MX7j5o9TK7PFfJn1VZOUKMUyMda2rCUoTMy5Ht&#10;WHA58pe2OtbOl/Mow3B7GvJaPodkbNq7CPa5yPUV4z/wUn3Sfsg64wxtSSE5I6/MK9mtGEeQB+de&#10;Mf8ABSDY/wCyB4gjIbhosjPH3hVUv4sfVfmZ1v4M/Rn5Wrt8tcHjrTJGHHNKCBCuf7tRydq+lPkh&#10;WJOKaZMLg0zzMdRTS27nNJuwk7jpCWU8fwVQ0H/jwX/fP8zV13IQnPas/Q5FNj1x87fzp/ZYPcu7&#10;t2D6UglAJyKQkE7c4po2j7xpxJbaY4SEjYBUiOu4AZ4xUCtgZUYO7vTlY9enr71ZnqirojqJb7AA&#10;P2k9/ar4f1PTuKy9FYG6vCeP9INXi7EhU4z1xQIsgrwTyf8AeqTfgAqfyqojKGH5VIjnJPp0FAFx&#10;JyygnAHtU0R+YBhz14qikiqvXqerVMszY2hvxoA4zx05k8SbSvJIxSR2GojC/Z14xyaPFrY8TIH5&#10;+Zea3EtHbEqKxX6daxrO1jeldsxZdKvLhiCAD6Ckh8OaluyrqB29a32gV1ysYA3fjipltxHIAWrH&#10;mtE11Mq20rVopFmN4QRxkHpRc6NfXF0biS43M3Vm5zW2lsxU4yc8cGpYbDavzBsn3rO6TvY0bdrX&#10;0MSPRGkPlsRn2NS/2I6QiZJgG3fcB5xWza2EYMm+LBPRy1NGlZVj5hz25ob5hKyOG8ZBUuYwCc45&#10;Jr+hX/gk98EPBmgfsieBvGIskmv73Ro5nlbnqOlfz6fEfT5tP1CGFs/NEG6V/Q5/wTe+Iw0b9gP4&#10;evFaIZo/DUQTIwMgHFcmYqPsI32OrL3L28ktz274teMfDfgHw7NrviO4WCC3jLMX4FfCH7QP7bWi&#10;eO7+LSvhrrW6Pz9s0kTdK2/23P2s/EXiP4Pa94T8f+HYrK73tHZNDJxKvY18Dfs4eKp9G1S40m80&#10;QTxXjMBKw4UnuDXiwoutCU49GezUqqhUhCXVfcfrF8GtR0jxT8MbS9iv1uZhABNh8kHFfO/7WEd9&#10;Z3ciWAjB7jvXQ/smeJpvB3w9ulmjcqWLBgc8V4z8Y/jBN8U/HVx4e0eMxeVIcux5JFTVoyrUvcV+&#10;Uj2qpz97qchY6/fwNHFeQMp3dRXyT+33Du+IouxI25rdRX2na+CdWuY/NuQxEK59QTXxT+3e8snx&#10;HMcynKRgc08kxVWpjFTn2OfMqMVhuZM8i8HXk6wnackLjJNdt4I8aeIdAuPtVm7HHUDvXF+BbB78&#10;vAhx75r2H4S/D+DUb9IrhCcH5y3Svp8RSoTi+eN0eJRlUukmYXjuHxP8Q9XtJLq3MO8DacGvtL9l&#10;j4X+Bvhd8OofE/jy8BXyQ20YJJrzS2+FttNLCYbZZhERsOM4rtdb+H/jXU/CraRZGaVFTIiQ4CDF&#10;fIZpL2kIUKT5YX1PsMpoxw8p1ZrmlbQ80/ar8a+BviHrWzSLAQwREiOYgZr5t8QW6QllhAIVvvDu&#10;K9J+KNxd2Lp4f+yKrxsRIT1rgdVj8qMRlc565r6nA0VRw8Uj5XH1fa4mUnucR8SbWRfB8d6R0vFA&#10;Iruv2Y9Pt725uTPjIjUg+lcl8VLhn8FLp0MShVulfca639lybZd3ChASYh3r0kk4HDf3j3e2mjjQ&#10;RsOAKgEwWTcq1CZeQBSNcBWG0Y+tSkkaFxbvexDEgUpugeU6/SqYuQ+Vxj3oScbsrTAvm6U88iis&#10;95gcYJopWKTPMfjj8LNF+Afj7U/hFF4rsfEbabCkum6tpl2JEnhcZKlR1YbifbFcXqPjVtOdYxYR&#10;zEWqxRfLgJwOR74AzWo/h2GG6S5Fq8Wp2shls54wWYuBkIfY1ka/4o0jxJ4+uteXwxFpsDQCR7AO&#10;WVJgPmxnqC2Tj3r4/DQU6acnzNLV7Xfe3S/53PpKtadOVo6J7eht+FfFOrfDy7jfRNedHubYm+li&#10;kwQx7BhyO2aztX8QaxM5guIFZJpSyyxndu7k/wD665uW2uru2eZnIIk+YKp289s9q0L+31Dw6sej&#10;+I557KVUyImUbmDdGHtg1p9Vp+053Zye/fT/ACJjja7jyJ6I0bnVJQba4jdJFC7QsTcKfp+dW7fV&#10;tGCyX0ljJI6ruKx5Vc44J+lc7emfw5NaW93pbgmXdGZV2u6/7voetJqPi6f+0vI0i1MLXX7tkU/e&#10;B4qvqynay0CWKlSl7z1N258eeKbK1uBd3MWy8hECIjnCp6gL/Otnwpf+EbaddU8UG8nhktHWGWzf&#10;Ehl24Ulm6gHrXD2HhPXTDJfNaTyxRytHPcxHKxkYO0D8an0wXBvJI7FpWiiO7yn5J9eKmeGpOLUH&#10;bvb+tAhj6rld69rnfQw6VfKhN8cQQnzFZstuwcED2GKxdIadNVuYbWF8Iu9pY8b1QfeIBqDwvP4h&#10;k1t5vDdsbqaG2drhTEDHGmOWI9q6z4cfCWH4sfECy8K6V46tLe61HzDc3dzmKNNqliufwx9cVx1F&#10;DCxk6kvdtf06nfCpOrFOK1uXvCnjS4Szl0/UdWlgt4k82wshGXVySM5VehIAr3n9nz9nq++JPhi6&#10;+I+reOLfTrmLVbe2s9CexJ+3I+Wcqw/ugHI61xf7PGnv8I/Gdrr3h3wc+qXNmDJt1eBJoTDh1YhS&#10;PmJzn2wK9g+E3irwN4FS7l8UWWvasdN1RdWsorWcQQpPK3BKk42YyCvsK+LznG2coYZau2umqvrZ&#10;dNbat63Ppctp1ORSm7WKvxe8E/s7/DLw1pn/AAhvxwv/ABPea7DO2oSoWtodEmVsRqyn5jzx9BXK&#10;fE/w545/a4/Z/f4y6jrfhiL/AIQe8tdC062inEN5qJYYV3c8u3BOT61W+IOhfCD4q2nirU9c8f2n&#10;grUoA9xYaMztLHd3DMSsIcdB056DNfPzXfib4f6jCYGnjtxcq6xyPuimZMEPt6MD2NdGUYKVVKrG&#10;T9rF/aXlql0d1pp+Zjj8S4y5HrB7vrv19De8EeDtY+NFvr/gDwp4KkvdastNlubiCa6CywxwgGT7&#10;2AxUKenNN/ZN+EXgv4oavrVn431+/s4NG8P3ElrZ6bAbi4v7pgwiRY1GSu7BY9hXTeHfANnpXxk8&#10;H+Lvicl1rFv8Q97LbeENQ2XsfmOYmXCcq/fafvV6D+yd8a7n/gm5/wAFBU8d+FPA08/hDWLt9Mh0&#10;/wAWaWTOdNMgRmUsOJUZSD9DX1keWFKcIPlclddr9Ur/AOXmeDUU5TUmuZJ287dLm/4n/wCCWcvh&#10;P9iWH453Wma1Y66LA3+vxSwg28Mat+6O4cpu6bfbNfL/AO1P4C8P+GE8EXGgfFFvFMWseG0u5F8w&#10;kaS5Yq1oAfu7cZx71/Sn4O/YY+HXx08A+OvCVj8WLi/+H3jqO0uF0/TpEJt3ZA8qJICcI2R8vbOK&#10;/E7/AILlfsU+Av2RP2mLnRvh5pl3Z6SdMtGtYHG6JwyMu5XAxuzGdy/Q968/Knm+GxSljG2pSlZq&#10;zWuiXdLTQVSeBxVOVOjZSik2tU7bv5q+x5V4H8WeB/GeqWs/xw8NnxHp+g+G4tL8CWACw2nn4xvl&#10;KgbiDuPPJIrl/j5q3xG8Kfs6+FvBn/CJWdp4a8Ra7e6n4fuIxH9qlQBYnRip3BAQcA19a+Mvj5+z&#10;xon/AARb8Kaf8HPAfhbU/GRzpviJ9RjH9p6fO8pJniXGWUjjdngmvzw8R6h4nsrNLHVb17iSxZoI&#10;YWnMn2YA/MACfk59K6sFhpTxTnJaRlZJu606pdNXdszxmJjHC2gmm+pSv/DOn6d4bs5YtWgu7u5i&#10;bzrYAiSzkB4ye/H86tSjTItPtrOztLVZIod1zeSgsWYZ3E/57Vzup3q3l4BHJsZowTluA3cGt7Rf&#10;FGlp4Vk0qO0itryZWjvLm4wwdD0K+mOK92casYJvV3/P/I8GE4NtbGamqJJdPHr001vbTRFfNgT/&#10;AL54Pb/GnaRJYyQPdT27m1iXykIHLOejViRalN9pkgyXER2l+oI7celXkuZLq1VrdjlGyiBchcdT&#10;jtzXRKlbQ5lK5v6Xq1rot19l1zTiUkGFvEk+ZF6E49eOlB17whBrFhc6NonzpCVnubtyUlkLEiTH&#10;YgY/KqOktd6hGxntJZ7glXlRk3IQPp0rZtn8PXtittdOlrHHcFcSIEbc3bPcYrnajCT0fnZm1Pmk&#10;tGYGoQ6lqlzP/Y9pPdkgyOFQ/IPUZ7Z71c8L2mvWNwLC1t7vzLhT5VpbS4Ltjuv5iuh8darYaJJo&#10;9j4WebfBG6albrwrK2Cq7h94dfpWTb6jqei33/CQ2zW/2ieQk+bkqg/u57YojOU6WiVntfyColTn&#10;vqV4PFQ0vRtQsFsYn82T95FN8xRu+D1HNftT4ZumP/Buh4dLsB/xKbdQP+381+MmqfDM+KtMl8Ve&#10;DLB1eJDJe2RkyrZyTIjHqPbrX7LQL/Z//Buz4Xt3jAJ0izO0H1v+a5MTKlN0+R682v3HZgOf3+bt&#10;ofmzeS/LuxWfPwN23rVqUq/Jzx2NVJnwxU9q91aGM3qR4Oc/jRFj1J/GmtuzgHrT8DyyGPHsatGQ&#10;Fl53DkdsUg7A9D3pVYttIHI7HvSlhjGR7iizIYm1xwxGMdqRRzxjn2pQoxkAgZ70H5v9X+OKYDXi&#10;J4UgenFeSftOqU0/S4icku5/WvXHXad27r79K8h/agJeHS19N5/WtaPxmVbSmzkvBVlLe3EMdv13&#10;ruHpX0rZfBvxzp2pQ6ddaLcJ5kQk3zDChSoIbPTFY3wg8R/AK0/ZGsbHVNO0xvFsfizdcfuWF09v&#10;hSMP02cYx61+nq/s+eCvjp+zvYeLpviXpngk6posS6dDe7Q8m1RjOTkc+nauPFYp31jZXa/4J14b&#10;Cxa0ld2T0/I/MmfSEF5LaLqUbSREq3YGvFv2k1aDxbpkJKti16qfc19u/E/4Ya5pl1L8I7/VvAdz&#10;fxFTa6ppk4SWUEngnux46+tfHP7Z/gjXfh58UrLwx4osxb3Mdgr7FYMGVicMCM8VeDlzVk/UxxUH&#10;Ckzt/hBLaR+FNLl1FpUi8sB2t1Bbb6gHvXsOmzfsqzWpTxD8QfHsTYJENvodu67vqX6Vg/BH9jb9&#10;qjXvhto+s6J8DPEV3aXlkk9pPa2e9ZI2GVbg9CDXST/sdftUJIY5f2efFW9T8yrpLn+VKpTTqNlU&#10;5e4jy3Uo7Q3k0ujiWa38xvs0l0gV9meCwXIBrwn9odv+Kzty4G77GMgDH8Rr64vf2Xv2kLecxyfA&#10;XxbGAcbf7Gl/wr5e/a68IeLPAvxQi0Hxn4Xv9JvVsUY22o2zRSAFjhsN2Na4azqGWIdqZR+CfgzU&#10;viN4t0nwNperWlnNqdykKXeo3KwwRZPWRzwF9/avpOf9k2/8F/Bvx2vxEiuotR0tHbQtQ8PTR3Nl&#10;f7F+ZnlQkbQSOvrXyt4Ut7iS0iaBWbavO3vya3Y9c1WCwksrLWdQhidHE8Ed26xspHIKg4OfQ1pX&#10;hKpLR2MqU4wWquUrvwxfaVY2FxLfwvDeW4dTHIp2YJGDjoeKo20M9/qsOlWdzEGnnWKJppQiZPAJ&#10;Y/dHvUsGr39zoVtpTrGsEQyu2MZPJPX8ap3EMcj9AWDZ4H6Vdm3qZuyWh0/xm8Eap4E+GWl6PrGo&#10;adPPNrNxvXTr5LhVHlx87k4qT4OfB/xj49jtrDwuNLmku0LKl1q0UJTbnIbeRt6fjxXOeMB/xaqx&#10;nIAK6vMFH/AFrC0u4e3toV3q2U3FWGcc1U4t0bR0EnFTVz1X4k/Bb4g/DnTpr/xi2hQrb+SjQw6v&#10;FJO6yDKlFUncPX0rgyioRIWQp2OT0rvPg14F8NeNoZ9V8d6hJp3h3S7Zpb+7Ay8koB2RR56sxI49&#10;BXnCyLDqksMTyNAZG8kMedueCfeuSlPmlKHVb6GtWEowU+j2Pf8A9gD+x2+NWqjT7iWQSeHz5wuI&#10;8Bf3q5xj6DmvNfi+u7xopEox5UmUz1xmu8/4J+Ce2+M+tnzA2NAI5PH+tWuB+Ko+1eMNq5LIku70&#10;43VnSX+2T9EddVr+zqa85fochDLDC5iksN2V7tyPTmr/AIxTxVpvhvTF1mQvaTIzWH74NtAJB+n0&#10;rc0H4O6nq/wmn+Lc+uJHb28yxNaIuXbJxn2rJ8Y+B7zR7W0m1bXbaKS5txLHBNJ/CTx9K7YuPNue&#10;fySUbvqb9tok1j+y/fayNUs5UuPF1srxRS5lQ+RIeR6cn8q9o16LfpHwVzNG6/2RckkHn/XV5b4W&#10;8BP4g+Ad5Yp4r0OBpPFtsFNxdeWMfZ5P4jx7V7J4t8N3Flpvwa0V47Q3H9g3bQSQ3IMUn+lFQdw4&#10;xxUSd39/5G0E7fd+Z4R+2JpM0vxQs7tHCs1mrbVbnG5q5y8vZ9Nk+xX+jeStxAqpNOxYgYHPNdh+&#10;2zoknhz4wWun61deXMulxviAhxgsSCD7jmvPtV1yxv5Y7qS4u51jUD9+gPQAdjWtH3qUTKpeNSR3&#10;vwA86z+LFjaaJcsYDNt8vOQ/HJwK+qPifpU1j4LJmDqxuYgwPA+8Oc18X/Df4j3Xg/4hWPivSp38&#10;y2mDIPKXGPTFfVmj/Gf/AIXx8MtU1O3sXX+z7uPzllUBVywIHFc+KTVn0OnCyTuup85/tYgj4q2E&#10;YQ7Rp8WP1rzSJSFjz186vTP2sSf+Fs2ShyCNPhGe3evMwpxEc/8ALX+tdVH+EjmrfxGXZVV4mHOe&#10;eKxL2OdF2yWlxGOCxeFgMHockV0VjY32r3kNjpwzczzqkC7gAXJwOTwK9F1jUv2g/HnjGT9nnxd4&#10;t062ub8QWV/cX/2ZYRGjqUBlReAGxyDWjaSM7XMT4B654L0nQtRvPGxt4988SQ6gJSbq3+ZclIyC&#10;rjaD1rpJf2R/FXxU0mT4n/A3XYvE1lcao0U1qI/KuYCWwrSJ2BJ/Kovhz+xoPFsHiW18U/Gbw14f&#10;uPDn23yre6udz6g9vg7Y8dmPQnrg1V+G+p/Gf4GeLNI8L+APi5Boo8Wi3M81hdpJHGGfaDKD91hz&#10;xXHOd3L2U/eXR7f16HTTSVlVi+V9nr/Xqeb6ppvinwV4olW+sHsNW0bUPLnj24aGVG6H8RXtPj/x&#10;RqPjj9hmTxLq8VtHdS+Pi0q20flqxMQydvvWr/wUI/ZK8ffs7eNdM8Xax4lsPEFp4v0+O6k1Oyl3&#10;GW543mRf4WLHPHFQ/Fj4V+I/hL+w9L4Z8VSKbv8A4TiKTbDIGVVe3DDBHXrUKtSrxpVE07vp+Jp7&#10;KrQdSDurI+dY0kliC+Xz7cVPp16tlFLEsHLgDDnpz1pY3lliRn2nEYUYGOMUwW+SSrOxB9a65RT0&#10;ZxFlr9fM3DIY8EAdPxr9Mv8AglCxf9mCYn5Qdcnx78LX5oSQ5YJk5PUmv0s/4JOGRP2aLhSwZV1q&#10;bYPTha4scrUPmellX+9fJn1bp8m5RGrH3yK2tOwqbB2bhqw7EnCuFznrmtzTlzwVOK8b1Po9LGxb&#10;DA8wsD7V45/wUZCyfsg+IlZ8D90cE+jCvX7VxGoU815F/wAFE42n/ZH8R+WMkRx5B6Y3iqppOrH1&#10;RFb+BP0Z+UsZLQAf7NMc9uTUijbAAOajr6U+RI8Z6U3ouB19qN5/hFI/DZzS6hsJI+Vw3THaqGhN&#10;mxY7ekjfzq67lVPQ8Vn6BxYkY/5aN/OqWzE9y91NJkYy4xSFz2prEqcjp6GnFaEsVySOTx7UblOF&#10;LUxWOSvXNCklhhf0qjN7lTSGIuLwYHE/H5VfQgMC2aztKI+0XnPInq6jkP8APQIlDDvwakUjBYE8&#10;daiTaH6k809SScAZB60ATRsduGwT2FPRuNwwMe1RRkctnp0qTPPBGB1HrQByfipQfFMSvyGdeldU&#10;qXKKY4SQgHArl/EYVvF0CljjevavQYorWSIIIV3Y+9iubEOzR00VdMzrSwZ13Y5/ump3sAwEmOR2&#10;q9BAhHmbyCoxipbeyATzizMO+BXNdmqKdvppUjjA9akW0YBjjJ/vdhV6C3EjZ5CemasTaXIRmHj2&#10;PeiyY1ZrQyRZosW5ssT1I6UnlFCNgq79iuN+ODz0rRSCyAiijtgzEfN703ogilJnnHxO0u91Pxhp&#10;ujxtEkt0qRo0j4XLHAJPpX9Lf7BX/BPXxp4S/Yy8EeBfFXxN0S7vY9AiO+wfciq67gN3fGcZr+aT&#10;4zW1zJ4206zjjId9ioH4wScA5r+hD9gr/gmz+294d/ZM8Ii6+P1lbXv9mJNbpHqkkuInG5ELA44B&#10;A/CuTH88qEIqPN5J2OrBOMa0m58vm1c9H+Kv/BIRvinZTaNrvibRpyDmN5pvmArySH/ggr8Q/DVv&#10;9h8N+I/Dc8IcsrvIVcZPrXfah/wTm/4KGS+Jv7etvjVBK8bZ/wCQs+2Qe4zXP+Lv2Fv+Cres3f8A&#10;xLPifBBEpIia31l1/TNeNCjOOnspJer/AMj2J4jm19tF/IseEv8Agl5+0v4J0G58PQrot1GQQkkd&#10;8Bnj3rwbUP8Agip+2vD8QJ/Een6BpjwTSM2Y9SXP0r0eX9jr/gtXoEzw6X8VDPGjcZ1LcTV/w78G&#10;/wDgtzpTxR65r801sj5aSG6XcBXoRjChCTUZa7nBKcqs4pzjpsYR/wCCXP7YljoTWqeBonm24LJd&#10;qc1+a3/BWL9hP9o/9m/WLLxn8XPAE9jY6mxSC93Bo3cfw5HQ4r9stM+Gv/BU+10WKfTfHD72jyUu&#10;ZFJU+4r8yP8AgvH/AMPKxpOjaT+1GLiTwXBdbrC6ihAiNyVI+YjvjNc2AjSjilOMJJ93sa432jw/&#10;K5Ra8tz88v2Xvgv8UPjp8R7b4bfCLwpd63rV6T9n06zXLuByTX2Xo3/BMb9vfwtbfZtS/Zk8TxSL&#10;954rTd+oNfOv/BO7xP8AtGfD79pzSPEn7K9lNdeLoS62NtBB5hkBGGBXuMV+pVx+2/8A8F+fD6tB&#10;qnwSkcnqyaASf0Ne5Wk3Kx5FKNlc+afCH7Hn7X/he5WLWf2fvFiRcZb+zXY16LffDn42eB9DkLfB&#10;jxVvkhIZTpMhwcfSvTIP+Clv/BbvRoh/a37Ps8hX72/w2xH6VLN/wV5/4K8WURuNQ/ZajlRPvFvD&#10;cteNisuhipXk7Hs4XMquGjaKPzi+Mn7P/wC0Be+K7nU4fgn4rImkLb/7FmwMn/drzq++C3xltdy6&#10;h8IvEqhf7+jTf/E1+ql5/wAFu/8AgpPprJ/bP7JFnIvff4fnH/stZur/APBfj9ruxJi1f9iPS5nH&#10;3t2kzf8AxFetTqunBR7HkVaaq1HJ9T8gPjF4G8XaN4Pll1fwXqtkiSqxkurCRAOfUrVv9mSQi/mL&#10;HrFxiv0L/bD/AOC+Xj34mfA/xB8KPH/7CugWA1vS5bQajc6cw+zl1IDruQYIzkc9a/PD9myQ/wBq&#10;SnHWMnA7V30ZynHVHLUgoSVj2wTOwGTjjoad5ozkEEetQu/zBj6YzTRMFOwCtbJGadmTGVtuG/Sl&#10;M5xkdKrq4BwuSfelWVkbYq/nRbUtMn3hhneTRVXzTjlsfQ0UajOz+Ed6PHc158V/DXggxw+H7VY9&#10;TtIbRDBOrIU3SM3QAHJI5614h+394W8GeCf2nNT0X4eQ6fa2r6XYzS2mkTmW2imeBGkEbnlhkn9a&#10;5/wT8Wtc0bwZt0bxVcwmS8Md5oqXLf6QpH32A/h7YrJ8cWFkvxK0PT7uCeKbUIYhqccsm5o2ZugJ&#10;6DaRX59lWVVctzKUpS93laS1vZWeuuttdbdbXPq8XiYYnDKy1urv1Oo/Z4j8XeJfFs3w08I6XYan&#10;D9nkvdWimKiF4okJLPI3IC8dO9cD4tGr6nrTTa1eRvLHBvhlaTcSFbhV9f8A61ej/H/4V2HwD+KN&#10;7ovgvXYYo59PDT2+naiZmgil/wCWbOnXgDcO2cV5poI0G6s7vUNetJpZkJjtH8zaitjv/OvXwzp1&#10;v9qp6xlFW011OCvGdF+xnum+umgzVddn8T6g2q69dTTzsoSKUvjaAvAA7DgVJ4Q8Pw3Lf21eTONs&#10;hXcWHOPTPWsw6fJql4E0u2LhWwyISd3pivQ/gx4Va/19r7U9OY2+nRlzbiIPsYEZypPTt+Na4mpD&#10;D4d3dklt/Xc56UJ4qvrq2NuvE2p+D7aS20maUW09qJ7lSQC2DwcHuax59a0nXFe+0OL7Fcy4WPdk&#10;M/y89OAM/wA6674mfByPwpMdZvvEcN9F9t3XGnxgrIYGAbcmeqj7vsQaTwn8E7nxfcf8JD4FuvM0&#10;W2SS4vo7i6jjns4A2GAVj87YPQda8+lXwnsfa83z/R+vS50OhWVXkt8v1MX4X6PrniDxjp/hjwih&#10;a9vpxCYWuvLWTP3tzHAxjvX05q37FHiLwV8Krr4vfDnWodZfTNdhTWtOtCGtraF327hc5w3OQQOg&#10;Ga87u/gVdfA7xzpcl7Fe2+p3ltDqOhT6gsaRrbEbsypz8xAxg8V38HxP8IePviI8vxI1fWE0a9kj&#10;+3+FdNnFpZ3GEyWjKHYO2MjkmvFzDHzxFWE8NL3LXlpfmSeq/RPSzTPocBhqdKlKNf4r6a2t/XY6&#10;L4PWXh343/HOy+Enhaa207xOtn5NhYNqh+yyagiFnUt2QgY4JzXod18A9FvNOvPiH8b9dsfCemNL&#10;LpaR6drayRQ6vE2ze8RG/wAo8nuBXj37Ov7NevfFv4r61Zfs/aI1vrN1dPN4avjqRW8sYVbGxOge&#10;Xb36YOa978df8Env2v7r4nR6d448BavdT/ZI4tQf57gSyShVWclTs5Y4OOm0mvDxVHB0qvJSqNKy&#10;W15J72T1Sv532Z6+Gc6kLyUU9XvZNL1s/uPkX4n+CtI0zSrT+yPG1trc8mpS293DZN5gKRMczr32&#10;MtfS/wCzv8Kf2Ffix8NtP1v9qP4t32na8t84s9PgiWGGGwiQvHEkhH3pCNvOSM1a/at/Yd1f9nT4&#10;leG/E/xB+G9j4ZsrHRlk1SzjlkEWpTQOQqLGfmDShRkDIwSa3fjB/wAE/Pgl4j+D/hP9pv4WnULj&#10;w/4l1NZJ7ZdREd1pryP88VvauP3gQgjJPOBWtXGQqUIx55q13zJRun/K9Vb+tDF01GopO3vNJa6P&#10;zvZqz1PjP46/HvW7j40ad4k+D9q/h6z8H3Pm+DI7ZUE9pHuzGzuo/ePxnJ9a4fxn+0N8VPid4xt/&#10;EnxE8ST6trem6oZ7X7dlyZHkMkq7B2ZznA9a6r42fC7/AIQjxRB4m0jxNBqGl39/cGzuC4F3EkT7&#10;VM8Y+43fFXvE3gLwNa22k/Fv9mHxBr2s+MtAhGp+ILPVdGjFvGI/vSIQT5gDcYI6V9PhMTglSpK1&#10;01ZSs9H/AHm9rve54WJhiIVZ2dne7V915dz78/4IA/tya94b+Jl3+yTrvjSay8LeMreSSz1FzIrW&#10;d/jiKJzlYwRkAN1IFepf8HG37NHwj0P4Cp8a2+Net3WuJfQ22m+G7+/W5ikBx5kirjKtgAk9Pzr8&#10;lfgL8U7xPHGieLINc1aUX3iWG41/RbO4Fpbx3BkbYwZMsoBOc46V9A/8FOv2yNa+Ong+PwT8Qr2x&#10;sPFXgmd7Ke2sLiSQahGSu2TeflcqCBkDnkmuTE0amHx9OhCF7tO+t466u3r1tZXQ6TjXviXO2jut&#10;NdNNf62PmfwI3jj4u+DrP4AeGdKtf9DvptUl1BcRyKgXoz9Si4yB6muPutPuri5mhl1K0NxNK8U8&#10;g43HdyxPrwea7T9mPw3428Rz67q3hDWEsf3MFncSXCL5bJM2DG7k5QHBOR6Vx3jvwde+BviRfeDI&#10;9Rt7loJsC+tJfMjUEZ+8OD6V7FOdsdUw6klZXt1u9W2/uskefXfPhYVGnrdX6W6W/EwdR0hbjUFs&#10;tKsvMnj4kQH7xHJPvxWVNaS3T/vHEce7DOi5A57/AMq77wv8O9W1rWbVEvBaJdShBfyjAYNkBwBy&#10;RwRxXoHiHRfhv8ItDv8A4ff2RfT6jqcKPdW14EQqcfIQ+CVBzuxweOa3lmFOjNUl70n0Xbq2cawM&#10;6icpe6l3/A8gsPDWhQDzppWjd49ykP15647fSut8DaF4SsdKbxXrWm3s0TXot5JFgbyIdykjLr/E&#10;eoHtXWfB/wDZN8e/GU6vH4dszfWfh6whv9UuY5VREtWzltx67a6KD4/zeDPgZJ8APC3g/RVsf3hu&#10;dcNkWlvZHPX5uN6jKhuwNefiswjUk6NCXtJJx5kpWcU9dd3tql1N8NgnD95VXLGzs7Xu0eR6zNZr&#10;I+oeFLuexhyU8x4iGY/3jjsa42703UdQmlulvWuV/gUfMCc8nHUc17Ronw70FNHi1Gx8QXM2talG&#10;YtA0SzsmnmmeMjzCygHK4JxjuK6LXP2FvH3h74aQ/G3xL498P6fDq6JLpmlNebb6V3cpsEKjO7PG&#10;3tXRDM8FhlHnnbmfLG6d2+3/AAdtyHgsTVvaN7au2y/E4fwp8FPBv/ChZvib4g+KaweI7PWBb3Hh&#10;K4UrJJaOmUnhb+LnIK9uK5CKw8bXpaz0OwM0DTCPbLENvmMOBk98V9YeNP2NIPgt8CfBfxS8Uxaa&#10;+p3dlctqMYnknuRckfuYZoGGI8DPIr5js/E/iWK71DRZbVrmHaZZbMMF27R99T1yuc1zZfmkMzdS&#10;pQkppN76JWdmlbppfXuXjMHLBuCqKzaW2+qT1KviDQfiT8JIk0nxEv2We7TKWks+U2d8qOn/ANev&#10;2U1l50/4N4vCckqqrHTLEnYOADfA1+Tuv6F8VvHPwrj8QW+gLe2dnaPetfSqFfyVfYcs3VgcfKO3&#10;NfrF8SbpLf8A4N8fB6wsMTaNpX3egJuQD+orV1XUnT50ubm1sXh6Shz8t7culz80nDlizt16EVUZ&#10;RuJAIJ9asPL8g5PHWq7MN2Vz+NfTRPPlIbgniPilUEpgjnNHO4HGc9ccUYVjg5P0qupDdxfnLgEY&#10;xSkIeRyfSgEllZh0POe9A2I5wcZ9Ka1EKikJ0/i7UhUAEDg+lKNwAyf4qayqW3M35UgGuu45Zse2&#10;a8f/AGoyQdJUt/fxjjvXsMgywJ6V45+1ONr6Tt/uv/OtaPxoxqu9Nm3+xrF8PNQ+KWl6d8VjMdFj&#10;u0luvIxuwD719d/Hix18eMrvxx4Z1u4k8N6fJHBosV3f8mPaNu1emBivg74dSG2uQ0bY4UD1zX1p&#10;HqPizxt8O7XwlbR2scNqVkMktwN5IUdM9q5cZFxqqd9PM6sJOLouDWu5w2u674g8W+MLnUmsZTdz&#10;ShiyDA4/lXiX7Rpvp/iXbf2tO8swsFV/Mctgc4HPpX0FdaPrNlGLhLxfPAwkUXJOD04rwH9pWO8i&#10;+JtmL+IrObFC49OTWuFcXVSj2McSnGld90e7fB3xL4v0n4T2F7pPxS121kjiVFsrbWZ4wFxxtCuM&#10;Ae1bUPxk+N2lOs1j8ZfF0e/uniG5H/s9YHwk0GG9+HmlShcE268AH0rrbfw69qCsUXmHHzsyZAqJ&#10;O0ncuMXKKaIof2jv2j4FaS0+Pni9TvwM+Irg4/N6+af2zfGXjLxz8WrbXfHvi7UNavzpESfa9Rum&#10;mk2gnC7mJOBX0ZqWlaZLMTawKgDY+QfeNfNH7Wtubf4pW8RU8aZHjcf9o1th/wCJsYYj+GZXhGEN&#10;pcGJGU5yffmt25e2isblfs6lzEw3gdOOtZHg6OU6XCVIwy8Z+prUu4HFtOQ4OY2zjjtWso+8zGLf&#10;KjnrRX+xQMDwYxxTLlDCTsOFPLZqXT0cadDKSSDGO/So5hmcl8MPTNNrUTHeNGK/CexIYjdq82Af&#10;91ax9Cs4dTWyshPsYgI7uPlUE8kn6VsePnDfCzT1Axt1Oc8fRaytO2HTLM/YhEptyWlBP7w56/0q&#10;0v3ZP2jrvFPjLTlt4/CPha5k/sqwACRux/0mbGHmI/QDsK5/TdLF/OskoO1nxuxyKoQzwxhuTkfd&#10;ODU8VzLOFW3lMfPzHdya5/Z8sbRKlNzldnuH7BIt4fizr8O0kf2EwA9AJUrnNXXTpviwkV/Cv2dl&#10;mZgRxjy2/rXS/wDBO5ftXxu1qJwjBvDkoLMOM71Of0rj/HU8dl46S9kZQrQXAJK5A+8K5oJ/W6i8&#10;l+R3SaeBpPzf6HLQ+IdXsbOewsL10sJciS0L/Ixzwcd6r+ONSl8TS2t3LKu6C3WJc9Biq09mUUTr&#10;INmBtOfumqkoklhJkz7YruSV7nn3drHZ6GJZPgBePM4wnimLAUcf6l/8a908TzXg+F/wgvrViXt/&#10;D1zGm08rm4Y/1rwbSmaH4DXag7h/wlEJA+sL/wCFfQdn4sfwP4b+EWvPosVxnw5dAW1yu5XBmdc8&#10;/WspvljdLq/yN6OsreS/MxLP9kr4v/tz/tD23gX4ceGLzUr2Pw48rzW8LOq+UMAMRwMnivQ/2uP+&#10;CSlx+yf8MvBV78Z/FmmeH/Feo6fcx6tpEdyz/vQxa3kPGBuUgH0xXrv7Af8AwVg8b/sffHPRfgtY&#10;fD7wpa+HtcYRXniPVrJkltfMlJ8x5EG9kBOMdMV+ov7d+j/ssftL/s36H4t+I13Ldy61eO9hP4a0&#10;QXc2pOsTKEi3jcEH3j0xXz+KzLGYatGDSjG2murXX/hj1qWEw9aN7Xbe/mfzIaV4XuNM1uUXLCVb&#10;fcN0fPmEZHHqDX1L+zf8N9S0j9l/xB44mmaCG+1WNEhfgsVI/H+KuI+IngfxZpXxN1Xwz4E8ESxX&#10;+iaq89vf3NmEmWJDgK6fdr6B8afEb4veKPhJa6X4++EWnaJHJcw+fq+kTZiuZfKXG9AAqMQO3Umv&#10;TrYl1IxStrbqvyMsPho0pSbvp5HyN+1sVX4vWabTzp0JP615ogyYh/00r039rd93xishwNunRg8V&#10;5lGRujGf+WlepR/hxZ5db+LL1Lcu4wsvYAhh7VjwW0xYSpO3mZ+U7jlfxrbYAoWB4bPFZscUSyAJ&#10;IMsfTpVtGLGPZ3/2lvMu5JeMu+8nNOtreZSs0bMrKchif84qzHEbeTCvznJ96lZRIwLD8qV2CRLr&#10;fiLxd4hgig8QeLb+9htx+4iubt3EfsATxXrepyXF7/wT5urq9vpJpR48jG+aUsQBDgAZryFYQBlh&#10;8p6mvYrpAP8AgnrfnA/5Hxcf9+hWNRJcvqjek3aXozw6HzBCoXJG0d6fFbyFzt3Lnrk1Zto/9HiA&#10;HJjGeKmFsxJ4xWz3MbMrJC7xlQTz6nkV+mP/AAScRh+zLMoGf+J3Lk+vC1+bZKEbWTb6kV+lX/BJ&#10;gY/ZmuQe+uS/hwK4cdrR+Z6eV6Yr5M+qNPPybZE+UdOK2LHJXBOPSsuyh38ZxjpWvZIBjvXhvY+i&#10;aSNKD5YcKeT1zXkn/BQgqv7InibOf9UnGePvivXLZdq7sZPpXlH7fYL/ALInivIX/UIShH+0KqD/&#10;AHkfVE1V+6n6M/JyI4hXNRysh9qfGQYV3UyUj+7X058gRF89OKZgn+PpTmwOnNNbJHHGOvvRuieo&#10;1un4VQ0UsLUgdpGz+dXpJAq464FZ2iyZtnwf+Wh/nTWwm7svds1GcHHzGnFsEH9KY23PH96nEUmO&#10;yPvZxQp5+R6Q/KcNQhRWzjr0qiGUtMybu8xgYl/PiryLuwcHOfWqGmHN9eY6NKPw4q/94goDQIeq&#10;bnAYj8DT4ztQ5Yc+1MRSRmQYqRCAvIB9KG0NWuOUgcDj6VKpUjoSB1FRIXxgN+OKcrEEkfiPWgRz&#10;PiQN/wAJTbsCMl1xXoFokigCRDkjtXn3iTaPFFsV6l149Oa9Jt4GmIYN0UDOaxrRukbU+pNFFIqK&#10;RCPmbq1XYoJgh2xgj+JR3qK2RgoS47kd+lacM4gLqijb2Y1yuLR0K5Wj+ymJsREE849KknMWUkTd&#10;kphgTzUckJcmYD5R6UqzssQITJ7Eiq5Rc7vqa+hwaPcWDWq6ZLLfO+IiDwAfar2reGLvwhDFqfko&#10;00vSHqUrAsdRu9NuRd20zxyD+IHkVauNV1rWbjzZJ2L9mJzUunJS8jRTutdzy74932p6r47sZr2H&#10;bM8caRxqMZ5wK/fv/gnZ/wAE9v29NK/Y48L3HiT4hahp+qXdgtxaQnxI77LdxuiUjOFwpHFfz6/t&#10;E6pqU3i23lvcrLbwLs2jHTpX6+/8Elf2wviX4p/Zo0vw/wCJ/wBpfV5dQt3EVrbXWpkNbwqMBV9Q&#10;AOK4M2cKWEjOabX93c7MthVrYqUackn57H1vqP7Ef/BVLTNUkm0P4sXYT+BhrpII+hrE1L9lb/gt&#10;BYyebpfxOvXA+6BqwI/KuH+P37VXxa+HWoW114Y/bG1rypgBcwFlk8o+3rXz18SP+CwX7ZHgTWzp&#10;Hgn9pfUdUtgv+vlgQHP0xXlYSrhq75acZ/eepiqOLoQ5qrgfVV18Hv8Agu/oU4bRvE95N1yZL5GB&#10;r0P4GeFv+C1I8SRQfFPXAlkMGViUbIz7V+eln/wXI/4KJIdqfGqVlU5XdZof6V9Tf8E8f+Csf7Xn&#10;x68eDwt8UPibb/ZeFWb7GodmJxiurMKlHB4OVSpzJLs1c4sHGticQoQUW/NOx97+J4/23bTw9Gvh&#10;a5j+2ouHMsQIY49K/JX/AIL8eKf+Ck174RsvD/7QemRnwELtZIJrOxwnngELvbsa/cq28LfEy80a&#10;3vYfiRJvkjVn/wBEXnIr8WP+DkX43ftO6FqEPwB8WfEEXfhS4lW6jtxYqhkYDgE+xzWFKUcPWp3d&#10;T39uZpra/QemJpz5VD3Vra6fbqfnP/wTm+Kfxx+Cv7UWjePP2d9Bl1TxPbl1sbCG089pcjBXZ9M8&#10;1+rsv/BWH/gsx4fG7Xf2PkJPZ9BlyenXFfkX+wx+1V8Qv2O/2hdP+M3wwhspdVsEkWJb+LzIyGGD&#10;kV+idp/wc2/tg2yrBqnw08JXb5wX8l1z+Fe/KEpSukeXGaSsz1xf+C0P/BU+wJ/tn9imFgeoGizj&#10;+lRTf8Fyv+Ch1hERqH7D0TJ3B0qfn/x2vOJP+DnT9pWJ1e8+BvhGZiOUMkgH8qsD/g52+Ogi33n7&#10;MXgyUA8g3cgz/wCOVn7OXYr2iOxv/wDg4G/a2sCqa1+wDFKAPnzpswz/AOOVl3n/AAcS/Emxl8zx&#10;F/wTggyfvsdPcE/nHWJL/wAHP3xHSNZL39jrwRKW/vahIP8A2nVbUf8Ag561aYhb79hXwHcY6775&#10;z/OKqVOo+gnVp9Thf2w/+C+3gT4u/A/xD8MPFn/BOnTrKfWtLmtYtRvLIBbd3BAkBKAgg8jntX5n&#10;fs4Sga9I5AXehO309q/Qv9r3/g4M8MfHf4Ia/wDC/W/+CfngGB9a06W1j1CK5JktWYELKn7sHKnn&#10;r2r87f2dpmfxDI7pjKkhR2rrwtOUb3VjmrTjNqzue3P8vJzx0FR+YSuSMe9DzljjHamF3KlRGT+F&#10;dJkKJAeeaPOIBy3NNit72QjZayH6LViHQtcuf9XpMz/RDSlKEd2aKnOWyKxnz3b8qK0v+EG8Yuod&#10;PDtxg9P3ZorP29H+ZGn1bFdIP7j5h12wl0PV7bxJY2Jt7W6m821iMm4bFblSfwre8UX8/wATde8S&#10;fF+GG30+OxEUtvYxliGbhAin6ZP4V3/7RWg/Bu9+Hvhbx34A8Yxahq1zatZ+INE+zeUunTBcq6Y4&#10;dGGefWvJ/C/ilNE8E6x4ZkhVpb6aN4nZc42kg/pXzmDryxmGhXjBqa92zVmlzJS0fpv16HrTSTcG&#10;/devztp+J2vxO+LfhvxOltL8PPDv9mLe+H7W21xpowZJrpeZZFY8gMar6H4budZ8J3uka1GlqFZL&#10;63S6g2y3LD5AkR9x68dDWh8BfA3gnxHaap4o+IOrSQQ2dmx0m2ihJa8uv4Y/YYyc19BaB8FtZ/aE&#10;+C+q3PwM8PzataeHNGjPiW415kEsF4oYhLUjkr7DrgV5OOzLCZdL2aVoxaUpS2V7W95/d+B34XDV&#10;ca3KT1ador010/E8q+GnwS+FGvXkus6n8QminjmtXOkWSLkJIf3is3QFAvXpzW7r3wo0rwnrtzY+&#10;CfGFx4f0LxPCXub7XNubZFJZQQMsdzKMEeopfhF8DrS5u9Gvbuzm0+2ntpknubicKWuMECJj2OQS&#10;M11Ov/EzTdR+Afjf4V+MtJ0JPETa1BNpev6pNtuobeFQnlRY4IIx+ZryKmNnVzK0KrnHRNaWV3ZO&#10;3WzV9dTu9jTpYH3qajLo9ddL/j9x896HdapJ5V7qvn3bF3hh3MxG1TkEM2RzzxXV/HuzW01rStds&#10;te08T3ungtZaU4HkBQMCQrxvbqf1rj9a8Z+I9P0lfAttqsEunic3ErQoCnmnI4br2P51nm4QaKuq&#10;anHJvkn2ROmBjHavpPq05141ZaLXRdU9u1j594iFOm6aV3pq+n+Z7v8ACqLx3+098ZLLQ/FPxMgT&#10;xPd2trBot1rUg8gxphRC7n5VwvA/Kvpj9mb/AIJ2/GT9pb48T/DrW/ANtpF54e0G4NtNNMI4rm4h&#10;k2x4PRjnnp0xX546ZqttBOt28tyHicNHKJSGUjkHPrX3p/wTp/4KyW37IPhKHwFp/g6fX/EGt+IB&#10;czeLdcla4l06NigKImSzggEkD1r57OMvxlK1TDpyS05UrNLd2d1pZbO/kevluYUpRcZ2Uujb0b6X&#10;XkfqJ+xz+zd8S/gr8SU8CeK/hp4Ttbr4d6RDqdx4qsrZVm1eWdGD2+SMJ93GenFfXXwQ/av0zxr8&#10;HL74zeO/Aeo+H4re9mhj014TLM8cb7A6qv3smvwq/aO/4KJ/tDftrfG7XpPDnjDUtJXS9EaKKw8P&#10;CS3GoQxMW3OuR6g8/Sud+C3/AAVC/a1+BPhTxPD4J1nWfFFw/h8JF9vuPOh019x/e7ScbxluP8K8&#10;7A4rM8DiFHBwSXWMnr73wt32t2T1OnF4XDY6hz4iScunKnbS/Mlq78z8tD9av23vir+x38R9X8Mf&#10;tL+O/jp4Zbwrp2lanaxaVqSxv5eoeSdkjofmDphl2kdSK/PPx1+1n8GfCv8AwTK8MfDrR/G/h7xp&#10;4m1PUtQ+yNaBkutOg3u6GFwP3bhtnB5wa/NDVviz4w+KXhfW7fxFcXt3rV7qn2tDj5TvLtMT2Gc1&#10;neFfib4ysvhQfhNYvBHp0Ws/2rBKsKieO4C7flk6gHjjpkCvaxORzxteVas0pcyuls9NXffV9jza&#10;OaUsHTjSinKK1V+lm7fnr3PStH+H3i3xh8M9X+Il9DZxONTW2uGnvAbo3LvuVPs5+YjsWx1NYniD&#10;xD8WLXXNEutU0WTw039nKiva25txeWaufmx/GCQcnviuHj8f+N7LxzH8R7TW3Orx3iXS3UmGBmBB&#10;DspGCcjPTvXQeNfiH8SPibqml23xI8YSX0unwPFbRz4VYYnYyFFIHAJY49M12fUqtKpryuDv3utN&#10;ktU/XT0OWrmEa6urqWno/Nk+s/Aa515rvxp8AvFyzrcXrwwaIbjyr2dlj812Re6gA4968l8S+LNZ&#10;8SW1iNW81r60kaGW4uJCzyZfPzZ5yDn9K9r8Maj8JfDXhrWNH1aK+svEZeO78L+JNMfc1o6ctG4J&#10;5VvXHavFviDJa3HiNNatIgkdyu6fCbcyfxNjtk8/jXp5ZWnVlyTTfLs2rO1u630/Fa9Dnq8vLeDt&#10;fdX03/r5HsPhLxr4E+BmpeL/AATqr3ep2Gt+F7WfTbdTsVtS+RozJj+FCzn3xT/g98MvAni3xbHo&#10;PjX4lppVjJ/pd7KhybyQRkiCJevLfLk14xCuta41z4rnUSQ2KRxyO0nzY+6uAevQV2nhzwQ/iDwX&#10;f+NrXVlWXTplI07DeZKneRW6DB69+aWIwjp0m/aOMpWTklf3tEjppYlOduS6V2l5bnsPxf8AhTof&#10;hrVRceAI477S7S2tmeGORxcoxIzCM8GRGP8AD2Ncn8bNbvpdPTxNqaI+vW92ltJNJEVuPIVflE4b&#10;hmHAzXRr4V+LXgz4K6H8YNXubDxFourrOdKt7e/MkmnSqQC0wXlDxkZrkPiz+0ND8R/hjpXg+80e&#10;H+1bOYm41SOBUd0GflZushz3NeBgaeMnVpxVqsYScXNPVd7/ADVpbfM6sZXo8snbkbSaVvyNj4Jf&#10;tQeNvhbofifRPh3I9rqvi/SodMuLYQhopIt+W5P3SRxj3rr/AAHonw48Wi+s/EOiiGUXkUNxoXmh&#10;I4N6bXu43Jx8p+Yr7V8yyf2jp7rdRbomByro+CfcEV1vhbVre5uTNdanJEzWzfaDIrMrYGeSOcn1&#10;rtxmS4dOdal7spWu1e7sklfySVl1OGjmlVcsJ6pfqaPiX4t+Ivhl8Y9N1L4UXY0u68JySW+l6laO&#10;S1y6kqZ/m7sPTivo74EWV9+2L8VdGb4t/Ea08NGC2bU9RvhbeW0DwcgIp+Usw+bjqea+NtRuGuPE&#10;dnf3KGVRcAspf7yAg4zXsV14x07xPeyXja4llb2UQis7WMl2Z+qgkYOOxzTzjA/uKap+7Pla57Xa&#10;v5dbt310NcNj5U5yc3eLafLeyPoS5+MVl8Z9Xb4OeC9auJLe8vLu48TeK9fYRyDd8iyAk42qgyBx&#10;Xi/xg+Cv/CpPiVJJ4G+JukeI4LfTf9E12AgwNwV8pzyN+0Hg1L8M9J1XRfG2m642g2upzTKLu7tZ&#10;zst8IfuMCcFeMkelc38Yvjp8QtD8VeLrHRdL0DSLTXrkG/03S7NXtlwu3MOc7TjuO+a8TAYGeGxz&#10;pYOS5XG7T5febdm27cyaW1ko20OuvmVPFYZSxMfeT0a6K2itta+7u3dnH+LfiV4tl0yfwNqniC4n&#10;s/OkK6crbYotxXO0DrnFfsH8b4LfS/8AggF4FgtJcRvpekKq7cYJmZiCPrX5gfDH4peBvB/hLw/B&#10;ovh/T9S8RTeIW1bUptU0sTrtijCwWvqys24kD1Ffrf8A8FMJItK/4JJ6HDHokelfabnRpG0uCHYl&#10;s8i+a8SqfugEnA7Zr3p2WIoxjCyu/m1pexjg4N0Ks+a+nqfk6ZP3f3G/OmMyvjAxSrMPKAxUZXOf&#10;mzjoTX1J5jHA7ieQMdM0BlBCAc+opgaM9V/SpMME3Ac+tPdkCY3febOOeaRR8+B+tKRuwSc565pM&#10;bRuKhqEtQFKnvg56c9KDkjbjj+9TsEgGQbqNu4bRwKpJIlMa3I2H+deMftUhhNpCg9n4/GvZ5AQw&#10;KnA968U/amLC70kZz8jfzqqPxoyqq1NmP4HJjutuQpIUADt0r6StdRWx0e1miQNc+UPMZznPHpXz&#10;j4GVWv1VRjJQZP4V9AfZmslL3FwjmJBhSPvcDpU4mKdkx4dtJtEy6peSkFfkbnDA4wfWvCf2lppb&#10;v4mWc0hLuLKMEk9eTXtsDvd5l+0bBt5AWvDf2jJA/wAS7UMRhLBASO/JowsVGt8h4l3pH1N8Dbk2&#10;nw/0K6NhFLF9hjLxNxu49a94+Gv7Q/wv+FWjXV1a/s56Vq2tT5X7ZrF60sMa4/hixyfrXhXwS0zz&#10;/hdocsLfu/7PQZY98V0kmlSNkEJjnvXLXo06ralt6nZRqVKaTiW/iz8T2+J2pnWW8EaNo7lyRBpF&#10;p5Sc18V/thtIfi/GX/6BsOAO3LV9enTEeZY7o7YxnJX618j/ALaUccPxsEMJ4Gmw4z/wKunC0405&#10;KMdjlxkp1Ic0nqZvgwMdHh9k/qa1LyPNrcM2P9W3OPas/wAFr/xJbbA6pWnehlsplI5MbYH4Gt5b&#10;nNF6I5zT1DaXAkvaIfjVaZEwQPzxVyzH/Eqg5XPljtUE0eFwKsmRF4/Xb8KNOTt/aU/Pr8qVRhll&#10;m8PaSkxZoorZlRcAY+bJ+tX/AIhDHww01Sf+YjP/ACWqNuJf+Ef0wqxAaBiAO/zEU7e4vUh7lfyi&#10;fnt2JUdQx5qWRTComgQb2HUnOKhVU84hGIYHBGKnmhuIW8vYS3faM1DQz3X/AIJ3o9p8YdaupSSy&#10;eF52PA7kVwXxQZU8VRl2LAQSDkeu6u6/4J7qW+K+teaWUN4cdD/32tef/FpgPE8OM4MEnP51x01f&#10;HT9Ino1dMupPzl+hxrySIoUk/Q9Kb50uHYgZPanTRjy8setEqAWykffHLV27Hl3Z1OhrInwPv7kq&#10;zbfE1ueD/wBMZK97+IiXGnfDj4K3LzbpW8K3TkMBxm6civBdBDD4IagdhI/4SW3yQ3pFJ/jX0H8Z&#10;ILK+8BfBgWOmSWynwlPuV5t2WE7ZI9uOlYz1aXm/yOuktG/JfmeCftE+JPEc/wAR7S9n1mcSwWae&#10;SYTt2Y5GCPzr6d/ZZ/4Kh+PPhj4/+Dj+JPjfrlzoXhO8lPiHTdZgEkSLKxVthHLDaT718q/tHmKH&#10;x3FGIChFmmSsmd3oaydO8K6tJ4Vk8TvDuhj2lYpF+ZweMr6isq+Ew+JpRVReS26lUsTWo1Jcj7fg&#10;7n9OXw2+C/8AwTe/4Kc6Dd/G/wCHh0rV5YLN9N1K90ZfIZS+HxIowcg8gmvgD/go18DfDfwc0HxR&#10;pvw+122Gh6XrNlp5sZ2fz5ZI1Gydex+ViCe+2vCv+CZX7T/7Yn7G+g3118G/hOJ/C3jGzie6tLhW&#10;dHdVKecjDlW5PHSvTv2rPiX8S/ix+z5qHiTxj4Jv9Oca9aNKZTlFJj2Y9edo618tHAV8NioxjrBd&#10;b6+lj6aljKVWhLmfvPpb8T85f2tdn/C4rOSOLG7T4v615lGD5iHH/LSvTv2six+LlipUjGmw8k/W&#10;vMIQxZCW/wCW1faUP4MfQ+UrfxZeponC4cLkDtT7i/F9A/k6HDEFZfnhQ8YGP16/Wo2BWPluoyK6&#10;3wpa+JYPCMtunhaWbTZ2iubq8S0LOqBgMhh0B5FVPYzirs5KOBI2xNCyse7Cplts5KqSMV13jS28&#10;NyXAOneF9Q08E7lN8SWdT07dKy7OGwMn+kQTBPSNQT9eaS2Hy6mQLcmPyxGfyr1fUdy/sAXsIH/M&#10;8of/ACFisPTrP4Ntaj+25PEQl2/8sYotv8663xzH4bj/AGHr2Lw0b3yB42j/AOPwAN/q/QcVlUes&#10;fVGtOKSlr0Z4nYW4+yRMB/AMk/Spfs2Djcfeul0TRvAzaJbvePqPnGIb2QLtB9q2PD3w70HxRJJB&#10;oi63cPGu+QQWYfavqcHitWzPVnBzRrwVGcdBX6Uf8EkkD/sz3oX5f+J3J078CvhbS/h/4EubyWx1&#10;TxTfWBizlriy6fgK/QP/AIJdaJoeh/s9XttoGstfRNrMm6ZoimOBxiuDHO1D5no5Wn9aV+zPpOyj&#10;CjO/j1rTsUfeCDwOtUrZY1QKw4rQtVRcHGK8Y+kNC3ZBwoJNeT/t+Ju/ZG8VzK+G+zr2zxuFeswl&#10;CqyKOvWvJ/2+MH9k3xVGDkG1UkH/AHhRS+OPqjOprSl6M/JiMEwLTZO1SQiP7OvXgcVHIR619QfH&#10;kNROW65p5fHGKikwvVs01cluwh+6Tnms/RtxtpMc/vT/ADq65UjcDgY61n6M2y2fbx+8bp9aaIeh&#10;fYgHCn86anzNk0mf4j8xo3biAvFNaA7MUEkYYZ96fv6YP6VGr7eKVOlMmyuU9Nwt7dg/89R/KtBc&#10;8Ece2aoaaP8AT7w/9NR1+lXlJGM9qATY5CT1NPQkfIfzqMAHGOMVICMjmgLMegHUP69KkRQHwOB7&#10;1EnyuG7DtUiFTJhT+dAjmPEwA8UW4Xs65I+tek2E7RlQVJGMhSK838UD/io7dV4JdcmvULKzYpGp&#10;PVQc5qKnwo1plm1dLm62n5V9K1RatIpgVd+0Z47CodH05XuDESig+p5rdsdMNszSmTYApBB6muWe&#10;h0wTZhJ8pMWGZTx0p8wMkO0W/C9wKsyLbxMw3lW3HBFXLK6cWUlsLdW83H7xk6U9ehKavqYiIyxF&#10;2BAPTJqTRr82Fx5yqSAe5rZ8VaNb6doMUxnBMvIKgflXOxq/l/PKdp6ccU178RaxkeXftKXx1Txk&#10;l+sW3NuOB7V6h+zJ4i1PQ/BVrqGi6rPaTws2JYmIANeTfHwJ/wAJDAqghfIzz3r1j9l+wk1f4YDT&#10;1QczkbscCtJ8qoq+xMb+2dj0a7+LXjHVXVNd1eSeMHkueTXPXmsQ3d/JdwsM/wB010138KNRWyEg&#10;uBtC8rjpXIavpCaU2y9OF3YUrXNTVCTvE6arrwilL8SymuXkSF1jCj1Ar1b9jL4l+LfDvx88PnQd&#10;UEbHUonaJ/uOAwJzXizaruxplnhs92Xn866bwaNd8F6paeJre6EMySB4pEblayxuGjiMJOm/tJov&#10;B15YfFRqLo1/wfwP6bv2df2vtG8d6rb+Edd1Syju/sSHyIpRkEAZ61+WH/B1nqOi6n4x8KXukXUU&#10;jwac63QicEg54zj2r5o+E37ePir4ZeJU8Y6ncy3NzEpCSNIQ3THSvB/25f2mfEXx9tdW8ceLL+ea&#10;6uZl8sSsSEX0GelfL5dhM/pqGHxPvRjJNSe/oj3cXPJlUlXw7s3Frl8+58+fC6+iufF6qACcHivc&#10;PCPw71LxBYXutwaf5yQLlzuxg14B8C5Yrr4hWlvJKFEjdcda+0vh9oH9jaDqNrbX7D7RCSQB7V9R&#10;jarw8dDxcBRjiKtpHzlq8s8F7Os0YRozhRmqC3+pX6rErBSetafjC2A1y6iuicpKdo6Z61FoFnZX&#10;YdbqQxFPusBXbG3ImcUk/aNFHW9Ln0+3+0TXe5iOEBroPhV8B9a+KMRmGoLArHAZm5rM8Q2EjQrL&#10;AgKY+/nNbHgXxb448O2xXQ7hYkAOHK9DXJjPrLw7VBrm8zqwKwaxS+spuHkeq6Z/wTf0bVmT+3/G&#10;+2F0wqjGd1ehfBf/AIJ2/C7wnqkk0viY3RC42u2K+NvGP7Vnxz0bxeujHxfIq542DGK2Phj+0b8c&#10;/EWvvp7ePLrLKeQ3oa+angOLa2qrxS7f0j7GnmfBNGydCTa6vX9T9AF/Zg+Culbkke0backtJk1K&#10;nwk+BOnZeR7AY6DaOK+NL3xb8Yrlz5njO6564frWZNJ8TbtT5njG9bH/AE3NYrIeJJ6zxC/E6VxH&#10;wpTXuYZ/+AxPuOHR/gBpuFl+wsB6KBVxPF37PmkbYpTZIvPO0V+f8+heN5wZJ/FF4c9Mzmqsngzx&#10;NJjzPEl2f+2x/wAaHwvmk/jxH5lLjHJIfBhn+B+gsvxr+AFuREt3bYHTAWivzzk+GurSnfJqtwx9&#10;fPNFL/U/G/8AP/8AMpccZb/0DfiefP8AD+61iF3sYriJLWMy3sy/OkUeerAdB2rF8H6PaeI/Hun6&#10;LO5+yy38cNw6HnytwDMPw5rsIdZ8b+FvA974c0zSp4oNajJ1KUQZMsa8/VQODVr9i3wnbeMf2iNE&#10;8KS3sFul0XDT3Ns0qKoUlvlXnJA7dDXp/W6tHA160ndQi2ravRb/AH7HxypxlWhCPV6/efQnx68L&#10;+C9V+J3hnTvhJaWMmnWFqlvbwJZNALtUIDFsDk/eBY+tcd4h/al+Ivwn8VXfhr4WaBJ4X8PSanBf&#10;T6HZXJkWSWEAAux69Cdtfov/AME7vBnwM/svxZ4j0jxlFJc6fKllpMF3ojXdzYqG5kKOMhGO7t0r&#10;w74ofBf9kzRfjprHj79qnwvqt5ZatqU5dtAnW0jYA4DeSQCjEjIUdq+E4ep/XL0sbD3ILlXtJe9J&#10;t813F2V1td3d72PbxcqlBe0ozs5O/u7JbWvv+J8dePvj7qGqQavY+DJRNd6/rP2xry8sjBLaKy/M&#10;kQztCliRwP51Z8T+FfHWn/DTT/H3i46NOoygt7pA0zq2csf7wzxmvtD4neGv+CMF18Lr22+Htv4+&#10;i1OS3/0CO5G4JIGG3LsMqpPWtv4IfEj/AII53Hh7SbP4seBvG9xDpumwxzaFeuskDXAyGkWQc7Tz&#10;8te9Xw2IhiKVLBxhZO7d07xtayeln5W0PM9rGpzSqz6aL5/11PzK0PwdrcOmTeKNStmi0y5maO0l&#10;EO6F5gMlc9sKc/jWd4l1PRpvBVnZW0yrfRXh3oeMD+9zX6teOfD/APwQT+IdsmiQxfEnRdPinaVb&#10;PTmYwxyN1YAA84wPoK4+/wD2SP8AggXr2oPqA+KnxQtUkHEZsyQCMc8rX0WFwmPqS9pWjZp6JPot&#10;vvPLrKjHSLPy+MF1ZxifUVYb03oytkEetdv4B1aPwpPod/qPgzU4NTtNWF0NYyyh4NoKoikYJBy2&#10;a/Qu1/Yy/wCCBkUT2DftHfEtBKmMS6WTsJ/CvXPDvwj/AOCH+qaJovhH4i/tK+Ptf0Xw/cb9IsLn&#10;TDF5QKBSC6LuYcZ56VtiqWLceVU7p7626f1oRQ5Iy5nL8LnkP/BID9kz4R/tG+PdX+Kni74jan4U&#10;uPDN01xdXOszoy61DNu/dsjY2gZOcZzkV4j8Wfgv+z34n/ab+I2h3XxV/sfSvDNy8/huw0pGgTW4&#10;kLMY9wOFYjgMRX6i+E/Gn/BErwv4t8P3nw08UarDLayxQfZZ7Ob7POMYVp9wwcHnceldT+0X8H/2&#10;KZ/2jfCjwfAbwzrHg3xrp1zL4h8RafEoFmI48eYxX5gp456CvmlTxGExMqlZpSdoq0ru33dP1Pfh&#10;OlXpqEU2tXt5fqfz4eOPHng/Xvi/q+gfDnSZ9H8O6ndRtZ2N1eBzCQBw0uM4Jzk+9O+KPijw9b+K&#10;r/TvCnhGxsLSSKKAJaXpmjWRFAeRW/2jzX0j+2ld/wDBP+1+InjPwf8AsjfC2SG3tdY/4lXiq6nM&#10;qlBxIqITwu7dtJHSvCI/hp4dvfglqfiX/hGLq31Kzula21h1228yknMeT/H7V6tTFYanUTnFrVR9&#10;W7WlvqvxPIrUprRO99fRdjzjUItS04JIZPMyQf3ZyQas6Jb33iLWGtjqDq6xF2SdsMSB0BNY7azP&#10;5wtTkZGGJ6AetaOllrnWIbttKa4jgGZVt2I8xR6mvVnGSpu+9jzrxbOi0y2t21XS9UnsUvLYz+Vd&#10;ael1tlYL157ZHesr4x6hofiDXpb3wv4Y/seyR9qWZuPNwRx171R1zXY7jU5LzSAunp/DChO6M9+a&#10;pSObjTjMJS/7zjPPPrWNDDtVY1ZbpW69e62fqbwq7wRttrEmj+FdK8HxNaS2U9wb550hBl8xhsMb&#10;N1wMZAr2HwP+0rL8Mvhfp/hk6ZpklvpplMUH9nRSvdtKQW83eMsAAB7V873l+q3Fro9m+6IOHcEc&#10;hzwQPavRdNvF07ULTX9LRL5EJEVncwruQdPmDDB5NGNwVHEU4xrK6u3bvuawxFSEm4u3Q2NX/aJu&#10;rvTdZbR9Ch0q41vEcyaYfKtkhyCVWLkA8cmsq08S6F4h1TyNJ8D2Wo3l3pRtzaPCyiKYDHnAjq2P&#10;m9Kr6hpvhjwlcW9/dedcyzShpLeS3x5YzlhjoRXq/i/U/BOneEIfir8ONesLLVJbRbZ9GhtQkkSM&#10;NpIOOp5zXjYqthsFOCpUn77aT1tfZJtXdtN9hxdWunzS2/rQ+fNRZtNumsJ5Bm3GGlXJHToKkt9W&#10;urS0aHT78+XcLidQMbh/drt9e+CGrr4Qt/iG2r2EdrfllNu8v7xGGT0Pr6j1rzl7uZpDBDDt+z8H&#10;AHPvXs4evRxkbwd7b+pxzpzpy943dE0XR9S8a6Zo2vXAt7SVgJpMEhcjjp71s+JdDPgvSGe81WIX&#10;YujHFYwj50i7SMT/ACrm9Xtr691i3topGQvtIkBxjA/+tVjxU095eRm6nYlYhumZstJx1NXODlOH&#10;vaW29DWpKysdr4H8ceAbi1u7XxlqetwOUUW0+nqHUMOCWBOfy61Y8b+CdG8V65bWeja7OukwaS9y&#10;NZ1a0+zCcqN5iUdSxOFHvXEeAb60sPGGmtdW/nW8V7HJOhYAOoIJHt+Ndd8ZfHltrl5e6NJfSLbw&#10;3DnTluZDKIkJztXAG3sPSvLqUqlPHpUk9Ve99F00XfruEZ81K0n/AF6nvf8AwTj/AGd/h58cf2pv&#10;h74K1i103w+dW1NNT0241DV/NhkitRueCRByjOyHk1+on/Bcu4tJv2LNfawu4ngT4g2aWxhHyFVR&#10;F+X24bpX4ReAfHereFLi18U+GRqdrq1g8inV9NX5oY3XbgZ74J5r9g/+ChPizUPEf/BI7wNd6hK8&#10;k91caJJLLIPnkJt3O5v9o4yfes8TTnRxlBPW8j2cBJSwtSy2X5n5qncsQJxjNMZcNkNUiAeSq9j1&#10;zTWCh8DGNtfUWseUIUGN/wB72pedvX8KTay42Bce5pVAbvSAVduNgPGfxoAVGAQ5FL8oztGaFdRz&#10;irW4o3sO53Yx8pNICwJBGPSgDnDN0bilPysNozS1Yl5kTqFPJJ9q8W/ap3C+0pcf8sz/AOhV7WzL&#10;vGHI7814n+1Q4OqaSM/8szn/AL6rWl8aM6yXs2Zvg4hL35j0CEV7rJcz3kEUtwd37pen0ryH4R+A&#10;PFHj7WGsfCWlyXlxEgYwxfeYBckj8BX6DeN/Df7GHjf4SfDfQLHXrTwfrsOjRx+LdUkVpN0wVQcq&#10;O+awxdeNKUbpu/bWxrhMPOtGWqXrpc+WY9oKpLIUjPVj6fQV4h+0dDbw/E6KO1uPORLCPa+0jnns&#10;a/S3wd/wSxvviV4Du/HHwa+LGgeJUiuCunut55P2gdCNrcgg+tfnz+3f8M/GHwg/aV1D4eePLWOD&#10;U9NtoY5o4nDLjZkYI6jFZYDG4bE4lwpy1SenX7maY3BYnDYdSmtG1qfRXwWuZovhnoSFBg6bHhSO&#10;MYrq7iaRh5aooDH8qyPglpV0Phn4fuE09pmOnRMAvPG3vXRzFZg0P2FVbOQc9PatZv3mEbqCMmWC&#10;VoSqqMDqM18c/tqhR8b8DPGlw/yNfaUrO0LQLDGgHVh3r4v/AG3AF+ObLjBGmwZ/I1rQv7T5GGK/&#10;hfMpeCgf7EtGXkeVnB9a0dQwbedmB4ibHPtVTwQit4dtMIf9WO9aGrRKbG4boVgb+Vay+I5ktEc5&#10;YBTplvuGf3I61WnI8z5CAfc1bsV/4lNvu/55LVa5ji3F1C89Kpbk6WK3xEYH4cabHtP/ACEZ+/st&#10;VoElt/D2kSJL1tmwMf7Rqx8RlRfhxprc5/tGf+S1C/kReHtFZpOfsTkjP+2au3uL1/QT0l8irCWe&#10;6Z5MnJ5q1Y3cFpfFbqd1jdSMgbjntW38GvhbrPxn+JFh8PPDcgW81KTZaLtyHf8AhX8a9sf/AIJS&#10;/tey301nN8N7mHyid0rsAmB3zXPUq0oO0pJG0KFaorwi2ZH7AF/CPjFqxiy4GgOSSn+2vauC+IcS&#10;3XjO1SZQwMMwx+deq/sWeA/Ffwm/aR1rwZ440iWxvT4ZuAYJ48HbnII+teT/ABDu5T4stpFj3ExT&#10;9O33q56aX1ypbtH8mddXTAU0905fmjh72RTMyE5VHwAtRStlPMLY9q6/wd4N8HX+nG48RXd7HcyF&#10;ZYlWHMbRbsN05yOtdjrXwu+ENjdyjSNVlvdMmhzDdbCHifZnBHpmuqU4xdtfuOBUpSV7o4vR5HHw&#10;J1GWMEAeJYMsD1/dPXuPxInd/hb8IJmk3SDwvcDHf/j4fivGNItD/wAKU1OzEZ2N4rjVSR2ETD+t&#10;evfEqVbX4d/CiONmbytDuV6f9PTUpL3l6v8AIuDaT9EeO/GK40/QPiMja94bS7jksBmOVyCNwwG/&#10;CvU/gP488P8AhTwXLZXuk6TrOgT6Ti/07U2C3Ktv+7E3UHnIxXmH7T9vqV/8SIbl7dwg0qJVBHbF&#10;dV8AvDvwm8a/D678IeLdKvE1q5mRbPU4LjAgGcfcP3qirGMqKb/A0oyarNH6JfsQ/FXx9/whcXgv&#10;wfaRaZollF5mmpqlvFK32cnI2swyRXW/t0654yvP2ZL6z1DxHbz2zanaO6W8MaqTv/2R71e/Yd+B&#10;OrfDv4I6X4J+Jdl59/ZWTLZXU8g3NbO5dBzyMZ/Wsz9ujQ9F0P8AZ7vSmoWyzy6parHbI+SfnBzj&#10;oeleZ7Sm20u56qpzikz8rf2tI2HxhsBng2EWfzNeXwRgFAWP+uP9a9W/bAQf8Lm0+QcEWMYx26mv&#10;KouiN/02/wAa9jD60Y+h41f+NL1NCVN0WB3Uj6V7n8N/2r9W8J/Cqz8DeH/ANl5yaO2n3t/dMW81&#10;fMLqwXpke9eFy8KQueR1r6Z8ceJvgB4l+F+gaJ4X8ATaf4mg0iBbm5tyDFcfICWI/vHrU13H3U43&#10;v+A6KfvNSt+p5947+LPj/wCJ8FjZ+NNSinjsI9lsEtERlXGACVAJGPWufhihVW3ICQOM1qXGj3KY&#10;RoGGOc7T+VRNpsy4IhJC9eOtXFRSsibyk7sozpCtvjox9B0rsvFmI/2Frzk5/wCE2jzx/wBM65m7&#10;tJEj/d2vpXTeN3kT9hu+tyn/ADOsRPr/AKo1Et4+qKgrKXozg/DKRXMNhBOrrEUQSOoywHsK+0v2&#10;JvCPh7wvpeq+IPCN3dapBe4gu7NoFSUJj1OTj6V5B8AP2b9b8U2Wj6lqul2qR3OmRy2ysxDuMZ6V&#10;658DdO8U+Bvi69jpdhJDGXMdxAoIVR05BrOtONRNI6KFOVKakzvPiP8AsifAj4oTrqN7oeoaXNt5&#10;EMoB9weOa9a/ZX+E/hb4LfD+fwf4PuZ5bZrxpCbk5YEjpVbUxeSrvuIzycHPY+1dX8Nrd7XSZXdW&#10;wJjhWGCOK87ESbo2PUwsYqtdLU7G2YZ2yDgdK0rNsnYwFZsEqTJleT71oW4yVUd+pxXB0PUukXYD&#10;GgxGe/evLf27IhcfsoeLM8EWYOfoa9RhcR9CcepFeYftxIzfspeLS6ls2XTPvRSX7yPqvzFP+FL0&#10;Z+SsbIIRyKhlY9FIqWPb9nGR2qCXnLDg19Rsz46WhCxH3QefWo5Nx4wKcfvA1G2f79VEzGSA7f6V&#10;Q0dSIX4/5aN/Or+dwPFUNIz5EmT/AMtW/nTuDkW1baNh496QE4Vx/wDrpAcHj9aVSOh7dKLCumSH&#10;PZKE4JBpMnjDUowX5NMVkyrpgLaheA9N4/lV7aqrVCwIGqXign74/lV8EPIF28UDVgVXHIWpAyjt&#10;TMuCQAaex6/MT9RQFrDlJyDxz1p/yhgyn8qiJJXninbs89DQJqxzniooviO3PPLr/OvWLaN0hieN&#10;gW2DqMV5J4tdhr9owXjevJ+tev2Ebz+SUAGYxwamWyLi9WWYpZVmEh4I6VsW2oXOoBImXHY4PaqM&#10;uns6C4V1YAbeDW38PdGt9R1RLXU7wRQt1kI5rnqcqjdm0LuSSZUtdKn1XWE02EAbpAgOOua+zvgd&#10;+wl/wtfwcfDsFgo1Q2wlReMketfMk/hz+wNYkbTWEqxybopD1GK9L+HH7bnxp+Euqrr3h/WCtxBF&#10;5aM2D8uOhHevnM+pZrisIv7PkoyXc+iyKplmGxMvrsbpqx5R+0/8HPGXwI+I158OPFcBR7U5jBbP&#10;y9q868+c2yDPPHavQPj/APGTxT8fvGl1478Z3pmvblsyPjGPauIg0O5FqGEwK9q9zAfWfqVNYm3t&#10;LLmt3PFx31f65P6v8F9PQ8e/aBmuLjxBb+enS3wMV6d+yj4qu9O8EmxQqds+5RivMv2gbaSHX4Ax&#10;P+p9a6/9moBvCs8qzlSJsHNd1o+z1OJNqpofQl18RLy4tksjCmCOSD1rhvHuuw6iy20ViFMbfMwo&#10;u5ZrNY5nctH2J7V5r4y+IN/Z+KpFtrseSpGV21lSox5tEa1K03GzZ1unzCK68x4uB612una/BDpf&#10;mXVssjK33cdBXm3grxXa+Lr5bGBfnHUL1r2zw14C0G4tE+3zNGjqCWfjnFY4qpGl8Zvhac6r9084&#10;8WazNqV5m1Uxov3VrhPi3qUsngye3mkJGRwPXNel+PfDllpusSRwX4eIf6vAryv4rl4/Ck8QXK7u&#10;pFbUZRnBNGFeMoVGmcT8HLuWLx7YvA2Cr8Zr9Af2YbRfHGrPpOoyjy/Ky7FgMjFfnj8KbqO38YWs&#10;snQMa+hrb4wa94RB1Dw7M0Z27S4JHBrjzXC1cXhnTpu0nsdmT4ujg8VGpVV4p6o1f2sNB0bwb8UJ&#10;rLRp1eMgk7WB5zXmg1SRrWS3S5MfmJgFPWq3jHxlfeKdQN7qMm6Q8s5OTk1mwXsa/K56dK6MHQqU&#10;MJCnUd5Jas58biKeIxk6tNWTd0jz/V/HXj3wprc+l3OtzFUfKBjwRnitbwx8Z/GcEpMt6zxnsV4p&#10;fjBptje2VvrSticHYwA+8K4rSL1rOXB7cYNdUl7uxyJtS3N3Xtdn8Q+Mbe/vQDI0gHT3r0P4AlU+&#10;IBBHZuK8ojuBceIrR34/ejp9a9U+ArKvxHJT/bwDRFWXyE9Xc92uZlR96sfpionnG/5TwetOuDnL&#10;Feai3qvAxVj6ibmJOwcdwaarMh+bHHSkLljtfj2FNMoXqMn0oBaDiWwNrA/jRTA5AGBRSLUVYwvj&#10;F8SfiZ8Xvh/pnxDu/Dq2+laZZf2MdSsLBbaKQsM7WC/fOO/pXCfsv6v4x8OfGDS/EHgDXYNK1LTp&#10;TJDfzuFSMAc5PoRkfjW94x+IaRfD6PQoUvEZbJVhtDL/AKMvzkl9nTdjv1rkvgTBp9x4ztk1WRhF&#10;JNh9sZZjuOMAD618RhKVOOV1oOCUdVa19PPue6ppVYO+p9J/Fb9rH4v+C7mXV/DHimwj1nVX+06h&#10;qGjTPFNDghRFlcAjgEDnqa8R1747/FT4oavLf+PNb1e/eaZpriYM0jGTsxzWv8U/hxqvhDx3ceEY&#10;NUhu4ZrgBpreUuifMAdxPK4J5+lb3hH4M/E74YftE/2B8OBB44uPC0FvrF0NDkM9q0ShJWSTP3lH&#10;3WB964MBhMpoYZSpqPNy8yb00Vlv03SQ8VWxFerZt2vqv63KfwqJ8XPrFl4l+JT6VAIEW2a8sJG+&#10;1ybhtiAAwp5zk+le4L8OPhB8O9F1DR/ihDe32ry2wGnSi3a3E0TKCsoz75FeYftdftReIP2iPjF/&#10;wnviHwbpfhS3NvFHb6D4fs1t7ZNnSQhQMufU8816B+zlbfBv423Gpaj8dvi3qml6npumZ0r7c/mr&#10;PtHyruPQDgAUs0licJhqeMlzxhGzlGmuaXRJLlWqf2isHGhVrunZOVmk5aL8X9xkxeFfDraTu8OW&#10;VzDKseXnM5b6fL3pNH8H69daAZR4hCMc7EnXBH50R6baPIbTS9XF9LKSY1sJCZDzwNorbg8FfFLU&#10;tM+yW/wx8T3HlrhD/Zkh3fiFr9KpOnOKlF6M8OpGUZNM5658C+KrFopX16zlZeR8uTk/StWxtfEF&#10;rOiF4ZH6fu4D830q3afCT4z200ct/wDAnxhNGOph0ubOPyq9q/wb+NOsSLL4Z+A3jdVGN2/Spien&#10;b5ac4RaIhJo19Fc3F0mka7rCaakkirLNc2rfKvc8deK+4vjFrvwPb/gnvZfEnSPhRqtz4ctxH4Zb&#10;x9pN5JA+nwNJiW88gsGb5uMcg8Cvjb4J/Cf4+aH8WLXxTffs+eLdRaxs5Ta2F74fllR5jGwQsCNp&#10;wxBwa+5Pi18ePjR8c/2I7X9kLwZ/wTv8Y/21ceGQ1697o4h09bqEq+doxu3MM18Pm2W4itmsasG7&#10;JWSW12fQYXF06eFSe7eup+TnxM/aD8F/Cn4M+K/2Zvhl4M0PXdJ1LWPMsPHeq6eYtWmiBDKVBGUH&#10;44rwvUvi1461zwAvwog1mR9Bhu/tklo82S0+OSK9y+Ov7Dn/AAUi+JPii48WeO/2TfEVvcBfKjtL&#10;LR/Kt7aNRgIir0UDFeRW37JP7R1rqbaVq3wM8UxXK/8ALBdLkycduBXo0cspU4c04Xlfm1197a/r&#10;6HmYvEVK1TTa1u2hwi28Oua5a6ZZQC0E0scRd2yFycFiR2r1TWP2WvEmlfECHwN4Q1VtcF1OLWO/&#10;0xyITIVBzuPBGT+hqrpX7If7Vmp3rW+gfs7+LpDxmOHQpTz9dte4y/sGf8FFfFHwX0bSvDf7LHiz&#10;TP7NkaaW6ghaKW5OflYqTkEZrDHyx9OVP6vJJO8XfbXZ99OyM8PCk1L2i9LHy/8AET4eaz8PtVuv&#10;Bfi7S7q21PTZil4XX5vXPvWVFDbRaORBI7ANyXXB969n+Iv7FX7dthaSeL/Gv7PXjCOWBdt3fXlo&#10;8jEDoSTkk4Fea/EP4e/Ef4eyWtl4+8J3elXup24mt4b+3MbyIWI3BT2OK7cL7VwSm05dbbX9AhTU&#10;JuVrI4nS2tU8QpdXcbsitkKhG4mvT7K3Npdw+L7S7MbxyAyQXUWY8gevTmuO+H/gbW/FnjGHwfpX&#10;hy9vb69nWOO3s7YvOWJ6IPevafEn7EX7UFlL/Zul/BfxfcRKCWt/7PY4bPHStcbJNKN7X+4VOMtb&#10;I5vTNOX4v/FPRNAuEhtbvW5lit4zIVjZ+iqGPA3H9TWj+0x8K/iD+zv44/4Qn4g+Ab7w/eCMPCl2&#10;mRInPzIejrX0V8FP+CZ/7Wv7QPwj0aHwd+znqXhfXfCGqGf+1b9jC2oBiCAN54Kkdq9d+M//AATH&#10;/wCCofxH8QaR4r+Kvw91fx0+laebawNxJbyNbrjjPPzDP8q+KlXx/wDaVP2UL04KalF3vdP3XFq8&#10;bNb3+R3fVl7Bvq7WfSz389D4s0r9tnxTrejaV4O8U+BPD19Bo2lNp1g0lgq5jb+Jv70g7Ma8p8ce&#10;Gb201uN40iSDUCZ4RECNiFvuk+2K+mvEX/BHr/goJo2uXGvaJ+y/4rQxT+ZEv2aNwO5GAeRntXN/&#10;Ef8AZC/bH8E6Fd+Lfjt+z94tstN0+3YNfT6b5MNueMEnsM4r18JhKeBq+0wtNRUviWt777bbu5zz&#10;Ves1Gpq+h4lZ2D/2w16CPKihZGlYblUlcfnWz4P+GSeJNA1PxBcWN3dQWZVElikCqHbp16j+Vfpv&#10;/wAESv8Aglx+zR+2r+xnq/ib9orX5oI73xsxtk0ptlzsgTaY3cg7UJbP4V9rXH/BPH/gin+y7ZnR&#10;tW8KnVJhHhrOXVpLhiemWCkAGvTr0MXJe5JLbr0Xp3CUITkt/uP50LvRtY8PavP4cuLONXlIRmfn&#10;A6ggitjUtP1Gw0y9klubS8NnEsMiPHzHnoeep/pX7l+K9P8A+DfLwtc2uozfs9jU9ZMwT+yrKOeV&#10;owD1cltuBjPWi2X/AIIHeLjJDd/sszRpd3AmlCabNywGP4X6YrSWFxdSzVnt+lzG1ON7to/BDQtQ&#10;11IJoLG6kiifmaJCcNz1Nfr3+3JqM03/AASY+HoukIdhoGQxwT/o0meK+kD8C/8Ag3l1pUkf4KHT&#10;8MCc2N1GD/vYavEP+Cw7/Dm1/ZSs9O+DsRj8Kx+K7GPQYyT8tqkEgQDPOPTNcOPoVYY3DSkkvf8A&#10;0PVyxL6viP8ACfmuGHlDGaQkOh7E9vSmFjsGOfWhW5yTx1zX0DTZ5xIr7jt7HpSs4CbQQDnrTFbn&#10;7x+X2pwILbj65xSiA9cEfu8fjS5UHBGPpUWAXJOQPQU4EnG1yMetN6oB38RZvlA6EUu9C4ycj3pp&#10;Kh8kkj0pADt2kDJ70rvcmQMVDZK5rxP9qllbWNI4xmE/+hV7b8inBya8P/aoYjXdKHpEcf8AfVbU&#10;v4iMqusGL8M9b1fSL5LzSdSmtJAwHmQSlSBtxjI9s16NouuzywLHeuXbJwW5/WvL/ACvLOqrEzks&#10;AFX1xXotla7YFkOVZfvIeoqpJXM05WseqfAn4weJvhT8QNL1/SdcngEFyN0Bu2WFweCGUHHTvXin&#10;/BQDxTqXjf8Aa113xNqOqR3j3qROk0U3mLtMYwoPtXSJMg/eDkjkEHpXkvxzdp/icsrrjdaRZx9K&#10;xo4elHF+2W9mjepXqPCeye10z7p/Z5ude0r4MaHrmhpHGbfTY0mmK5YjYOx7VotNZzWct5LkXnmE&#10;57HPU1z/AMGNO1aT4YaImnySPGdNhWRFOAflHH15rY1nSb7StrXcLxFz8gccketY6e0audF37NaG&#10;e+xiY5ZCC3f1r42/bbVf+F8yqmQo02D8eK+y4oZ59wjXdjliRXxp+25J/wAX8mXGCunQZx9K6cPp&#10;UObFP92vUb4J3Dw/aOMbREKvaqN+m3OP+eL8+vBqh4NTPh+13MCfKHFX9XT/AIk9zu7W79PoauW5&#10;gtUc7YIV0m2BYH9yv8qqTbRIxzyfyqxZbTp1uAuP3K9/aobkkOflq7akNJFT4kjd8O9Kx0+3znPr&#10;wtfRv7JPxX/YF+HvgLS9Z+O37PniDXPElpYtHbg3vmWeoMznDbeChX07184/Egn/AIV3pK9M38/8&#10;kr2XU/2ZfGHibRvhxo/we+HWv6zrGr+GUvrmDT4WkEp3n5kA+6AMZrDEQpzock21dvZ228zfDOcK&#10;3NFXa8rntnwO8M3er/8ABQnw/rX7Kvga21u3nePVLWzt7I20Vmm3dJE2/wC6VyRuPWv1W/aa+Ivx&#10;R+B37N+u/EO28D6dd6lb6Z50do0wYJKc5RiOuM9RX5dfsAft8+If2DfHHiuw+OHgmT7dd6hFaajp&#10;mrWBjvreNQclGxwoGOO5r9bfhH8Xvgp+078Gv+Er8G38Gp6BqKlDBLCWTOMspDDJxk5r57GUqkXH&#10;mWisr9+u59Fg6sGpcr1fTtc/Iv4T/tn+I/2uvilqEnj/AOGGg6PrOjWDD+1dNjKyPCCQ0bZ68n9K&#10;+TfE9tfat8QF0/T7WSWQpcCOOMZJGGJ4+ma+5/jX8J/CfwZ/bx8Q2PgnwnaaTpep+Hp5LZLXJSQ8&#10;lmA6DkdK+C/HGv634e8bxat4dvJILtYp9ksfUZLLx+BxXrYFU3Un7NWTS0PLx7n7CCm7tOWv3HP6&#10;b4813w3qCXdpqs4NvG0KoeyEEEYNWtC+IAFpeabdXt0izpm3CScBvf6isSTRre5ga8uLiUyyIZAn&#10;BLPnkGqC6XeIvmfZJMt2ZSPyr1bRZ5F5npfhu2vbz4OzWkV2i+Z4pi2eY3DM0bcmvWvig88fgP4Z&#10;W092k0kWmXK7ohgDFw3FeK+F1Wx+DF2ZbRjNH4nt2UZOceU/+Feq+O/Emi6t8MPhvq2i6TewwW0N&#10;1BOZ1yWkE2SQR1HNZSV395pF+78keeftFajInxFCBiM2MYffISTxVPw7PYWlrHcyxSGQxARtG+0r&#10;3zmp/wBp6wurLx+l1Lp80cclhEyNMhUsCvbNc3o3ivS3aOwW0uGcR4AVc84q4RTpomTtUZ6j4V+P&#10;Hxsi8U2slp8XvEMXlx+TEW1BztjA+716V6F4B8deONc12TS/EfjPUdUhmcSCC9uTIm4HOea+f/8A&#10;hITpqveQ6beK8cZaN2i43Y4ruv2Q/GPinxT42vrbxBt2xWiPHIYwMEuB/KsMRBexbSRvh53rxVyn&#10;+2amz42WIbAzaRkY6dTXkcTcxqT/AMt/8a9e/bR/5LdY45As48Y+prx+NvmjO3jzjV4f+BH0MsS/&#10;38vU0ZztiOPQ/wAq9W8P6Ncah4Nlu9OKx3kejKLWRWOQ+3r9a8nnx5ZHbaf5V6x8PfGvgq08JIL3&#10;WlWXyEV0TJK4HfFaSTcSIvueKt4y8aRSPDeeIrwSK5VlaU5BFNfxT4p+zGWTxHeYJx/rq3fjFpnh&#10;dNaXXPCOoNMl2SblPLIEb+uT61x13LhViz0HI960S0Id0zUsvFHiV/3qa9dEx9jLXsy6/qeqfsH6&#10;lNcTGSWLxvExZ8f88/1rwizl8rgsMN1r2vSnjX9gzV8Sf8zlHkbf9isqq29UaUm9fQ9q0D9vn49W&#10;3w+8O6L/AMK30CddL06GK1vVtSsm1VAHIrQ03/goB8ZZ5XF14P0u1nnk+e5WIbhk89eteWeEdZ0y&#10;DwZpSTTAH7Egb5D6VT13xn4A0qdf7V1Zo2dcqEgY4rNYejf4Tp+sV+sj748KfF/Vr3w7aahrut6O&#10;5mjQq7XaoWOPQ16b8DPGn/CbeHb64nvraZ7TUGic2kodMbQQMj61+RXxV+J3hLxTp+n6do2u3Si0&#10;djJI25eOwAr7/wD+CSNzazfs56lJaStKn9tsC7tkn5FrgxdHkpcx6GBxHtK/K+x9bROiqrR9D1NX&#10;rOQlwC3FZNjcIy84weMVoQNsZdvH0ryN9D3Yq2ppQzKCUc7cdK80/bfIb9lHxaUYtix+7+NejRz4&#10;+QNk47ivMP22XE37Lni2PgAWBJwevNOm71I+qFUdqMvRn5Px82yk1BKfve/SpYx+5UBuNtQTsoGC&#10;a+o3Z8Y9iFsdP5VBIdvAqaVlHOeartKCMkVUSBWAdecjis3SWVoXHIxI386vN83cjiqGjlWikzIf&#10;9af51ViWXA3ZqVD/AHe1R7t25D2zg1YubSaBUMkWAyAii6TsKwxSODzUgI45qTSbAXsE9zM+EgXJ&#10;HvVUShm2qcjtSTu7AtCCymY6tdhx/EO/tV7zfL+XPPrWdbB49WuVYjO4fyq4jZbK/rVdEBYEwJzm&#10;nK26q5dSuAMGlEu3aM9etIa13JgxGMMDnpmnMSWHv1qv5q7NoPPY09JFX7zGgFqjA8YuRrVmQONw&#10;4/GvePDkOmXOnQMijKxDc2enFeCeLpFGp2xBwARyfrXq3hnx54f0/QYbWbWrNG24KvKNw+tJx0RU&#10;Wk2dNbSlJZY4JI3QSY255rQsdXisrvdPFtwQwZW5FcZdeL9CtSLkaraLvf8A1glGKL3xv4Y2vqF9&#10;4ktdqD5sSgk/lUOCbLjO2256J4j8eRyzCS0lYAxgOScZrkLj4iPIZsskYDFSWavPrr9obwLHctEs&#10;VxIqdJAvBrG8W+OfC3jSwW40e3ljbzAGJGATSjRitLBOrJ63PTn8aWM4CyX8GP8AeAzWdrfizW7h&#10;YhojwmNOm1s15FLpFyx+Xec+knSrGi+Lb3wdE9oyFw7fLubpWjgkZqbJ/jFf61f6xDNrKqG8nA2e&#10;la/wZ8Ya5oOky2Ol2kUqGQE7xXI+M/GSeLLiOc25V4lw3oa9Q/Y7+H2m/E/xE3hm41iO1nkcCFXP&#10;3jWGKxFHB4WVarpGOr9DfCYavjsVGjRV5S0S7s9m+B3hDxx8WdXttIvNIt/sznJO7HFS/tMfsi+K&#10;PhpdReIYPDVrdWkxxuUklD719VfAb9nXWfhcFJ0WZ7iIDE4jOCPUV6V438IS+LPDL6J4itQEnBWB&#10;5V6N+NfAz40wTx6dCadP8z9Cp8EY1YBxrxaqffY/MbwRf6v4D1I6nY+C7F5FGMM3JrZ8R/HXx/rE&#10;oh/4R62gReio2BXt/wAbf2LfiD4T0648UaLpDXNqgZt0fUV4B4e+DHx119ZtTsvB129sHI3tCcDF&#10;fV4fNcmx0PaqpF/M+UxGUZ1gJ+ydOa+X+SMa/wDHHjO7uPNk0iNz/wBdK5P4i6/r9z4anhvNJRVf&#10;7zg8itv4nx+LPhkIF1ny0kncgRDkj61wni3xxqOr6M1ndQgI3UivYpSpVIKVPY8WtGrSqONVNS8z&#10;nvBt1JZa5BNHFvI6JmvS5PFdzdaY0M1gYWyP4s15j4TIGuQAmu9v71HtTGiYNaJXMU2iFrpnY7qY&#10;8pV/l/U1XMy7NrA59c1E15CrYNwhx/tU+URZc294pgu4VkUfdBPeuG8UacmkeIjJHGfLlG5R2+ld&#10;XHJawlnV92/rhqzfFF3ZXGnm3ezLunMb55WiQHN2kgGtWrD/AJ7D+des/BKVY/iUArYHzc/hXkFu&#10;5bUrdh2lX+der/Bl1j+JSnBPLcfhUrcpfqe+yyc/ezUT8/d4psrEYJHPpSAgLuOadrbDerFZ9zbl&#10;NRFiRyRn1oDYT5eppku7duLDHpTbGKHZBt/KiomC/wDPQj8aKm6BSdjzb4gG/wBe8Kxvqdh9lns7&#10;NVjYR4aZXfjdjgY6VuaV4z+HF74J8JaP8Kvh/f2Xj7QopRq99v3wamCxZTt6hlXIP4Vxlt4skTSI&#10;NK1q7nmWWdYpkZ926PJ2/TGak029uvh74xl0nUE+xXUKkQ3ET5wHXgkj1BFfHTw7dF09bptxSbSe&#10;lmmuq11R60a346PuvTzLPhnx9d/bdUuNQnKpcRMJ4fN+/KDnBzz1rRbx7e+DtV0/XPhF4r1DSby6&#10;tfJ1ZLa4KOzH7w4+8h54NYV9p9lqtxBqdrolvp8dpbj7ZCpLGbqfMPuai0PwbqOvXMF/oCCRvNAh&#10;jlyC/etHDDRnzt8q6rS23Xv3OdyqfCj7e/Z9/wCCnvw0/Z/+FEPwo+KP7HngP4jRIWe217ULUR3b&#10;qw+65IJODXK+K/E/gf443D/EX4cfC/R/Bun6nLu/snSZmkjjdDnGH5GfT3r540kaHFqU2hXejsLe&#10;SRfPikI3wyD72D1Aya+sv2ffjt+ydNYv+zx8RvD+lWa29u/keNYt0RQhMqSq/fYHA966ZZnRwLpr&#10;klO/bou78jSnSlWm0pJevc++/wDgld+3N+wHa2mk/Cr9oP4NeD/Dnja2UW+l+K5dDjMF1gAKZGI+&#10;Vyc16d+2/wDtf/t5fsla2+qv4J8H3Pga/kZ9C8UaBoiSQ+VglVfH3Wx36GvgX4JfsA3vxjvbfxH4&#10;P+M/gbVYHQSwQ3GreRKw7BlYV95/DLwn+1L4B+FEvwQ+IcHw98R+CZogk2l6l4j3mNB2iY5217VW&#10;apfDsFKl7SV3+J8z+A/+C0/7Zmt+MtJ8W6hcW0fhQaqkF0F0mNftC7gHUHHUD0r1D/gsl+1h+2X+&#10;zH4B8KftEfs5/tM6ja+HPE9wIrjSxpsDC2LRh0ZX25weRg+lcF+1R+0V+yf8G/Dlh+zb4u/ZwuYr&#10;fR1e90670K9jkUvLkljIvXH9Kg/as+MXgD9sT9hDQvgx4SstF0zULTUoXgtPEutLERAilQw77hmo&#10;pV5ymnKLSNq+Eioe67s+ObH/AILGf8FTPHerQ+HtD/aM167u7qQLFFYWcQdye3ypXoviP9uH9rn4&#10;UaMkn7Qv7YXirVdbuY96+DPD+qIJYgR1uJgNsXX7oy1S/AX/AIJq+KfDvh65nP7YPw08IHUIwk17&#10;Hdm4u4o+MhHH3M56jmuv1/8A4IsfsyeFNBj8T+NP2/Ydbv78lraz0WyDS3JAy2DI2ST79zXXKvSp&#10;pybVjgWHqyailqzxg/8ABXf9ozSItng7SrW3TJ2vrOq3F/MT772AJ/Cvp79hP9tf9uDxfa3vjrxx&#10;408PRxXluy6DYXWgRbJJgODnqFzgZr5s179h79nXwbt1jWP+FpxWwkyskvhuNg5BxnIbocdfSvXb&#10;rwn8M7ltN8beBvi/qemWOiCIrY6jpLxO7IVwiqOOe9cc80wMYX51Y6Y4HE83vI+kPE3/AAVJ/bB8&#10;e/sF+Ofi78JrfQ9A+Inwx1VY/FOh/wBkrNHcWecGeLOCvXPfoa/PK/8A+C/v/BTPVbgeZ8T7LMp4&#10;hi0eL8gK+7/2Q9P+E+veJL23tvHOnyx+NNIvdN8RxzRYVlfdsEgPBIyfyr5P+FVr8Fv2R59X8PX3&#10;hrwlrGv2vifULSz1i80j7T9migYESKWO1twIwMcV89PivKXz8q5nF7Jana8pxMeX3kk+pN8KP+Cg&#10;v/BZf47W8j6D4GOq6cU+e71PRltrfbx/G+B3rwj/AIKe/FD43a98ePhb4h+P+k+GV1/TNGV7rStE&#10;uxPGsa3BKpMRwGODx6Gu9+Ov7VXxK+Nvi+a08UeNtXitrrSG/sO0sJfs1qpXkL5ceB0Arwjx18Ad&#10;b8WeILPV7Wae6u7S1gl1C/uJC5fzWJ3HP937uK6aGeYKT5px5Lq6/r10Oerh6qhyqVzW+LX/AAUD&#10;8ax/FO4+Keh+BvD+geJbiwEVhceGtPW2TTYyu3euB80pU/erzLxT+0H+0B4d1u21W3+MXjmx03Um&#10;Mln5+uSi4kCnDMQGxgtnFd34B/ZhvPG/hjXvE17o0lw1jrNoGnOctCGZjEv+0QBn2rn/ABvp6fGv&#10;4yQ6XJYFbTSbqPT7a2t+oiViSR756/WtY5vhJ1nCLuoL3n22t99zGVCrGF3pfY2G/aP/AG0/C/wv&#10;b4wzfE7xzc+El1IWEmoP4ilAExG7bw2QcU/wx+2D+0b4oRbrwT+0V4zDn/WW0vieUMh9OW+YUeB/&#10;2afEXxU8azfA698TXunaPNeNPNbMZHgiIJ2uUXqT0zjvX6Nfsg/8G5v7Dv2/TtY+Lf7SGr+I7q/m&#10;At9B8NzJGYGC7mEsmTtwMnGK68LmOFrNxi1f9DKpTrQ11sfnxcfthftf6FL+9/aV8b20w6bvEEn8&#10;s1Lfftc/tS+PfDGsaT8VPjj4p17Qo9Imd7HUL13glkxhd3rgkHGe1fuj8M/g9/wRP8N+JLD4VW/w&#10;E0J9Ttbie003UNdtfPa/mtm2yKZCSGk3A4UgbsEivnL/AIOB/i/+yt4P/Zeg/Zw/Z9+G/ha1vddv&#10;1Ory6NpkUVxYwRsNuSqggM2M89q6K+Ip+xdmn6Dw6qSrRWp8Mfsaf8FIvFvwU/Y+0n4DeG0fStMg&#10;1O5utUvdPyJr55GPDMOgAAGB6VB8SP2+o/FUR03R76WCFziR3zvPuSepr9MP+CJfjf8AYo1v/gnz&#10;4L8NeOP2cfC02qWlm0F7PqUFqbi/kWVg82JBuI46/hX24/7JX/BO7xr4dGvW/wCzx8P5bZ0G+UaP&#10;BmMn+Fto4btjrWKp0ZzvzK5U8RUUbW0P52Ph58cvA19dtpeoa/DA1y2DcSOM5PvXX3epeDvDsouL&#10;TxhEYyAVaC5yefpX7I/HP9hL/gmB4QuopPE/7LHhyGW5t0NrPa6aQr7nIIAUj5gBn8RXx7rfw0/4&#10;JCa/48j8F+IfgHB4Z1K909lton1OVIYmaQiKaQZ+XcOoONuK0+uYfDK0ppGap1q792LPjUfF7w4L&#10;N7ceMihK4Rmn79q9x/4KKXcc37BHg8iRXEuo6aQQ2d37hzmvfPDH7FP/AASq+GWn6jqHiSy8PeIL&#10;nNwtlawXkkqAoBsU7WOWOe3civn/AP4KoaroSfsx+GNK8KSxJp41q2a3toUKiJRC+E/4DjFeNmGO&#10;w+Kx+GhCSbUm9H5I9rLKM6ODxEpJ2cUvxPgzCjG1P1odtp4Ximq525LDHakZQSAW4x1r3FseUSbw&#10;RkHaR1x3pUcEjCmolY8HjI/WnNkDcFA980JWC48ZJDBvwpflPAP6VGZCwDDgU6NidrOQOvSmBIvC&#10;4PzfWlyUQMfxppcqNm4fTvTkcgbXA/76pWuiHcOS26P9a8R/aqY/27pWV6Q8/wDfRr2zeCflavD/&#10;ANqYh/EOmrk5EAz/AN9GtKWk0Z1tIHefsk/szfG/9oPxDBpPwk8EanqDvcCPz7a1Zo0PHVgMDrX6&#10;haP/AMEAte03wYNU8VHVpdYex3TQYDAS7QflC++etfnR+yZ+1h+0R8CPC1xonwj+NWoeHrV5xKbS&#10;0YKGkwOc49v0r3Jv+CtX/BQ3T7hboftIa5IE44uE547/AC1z4/B4jFpKnWdP0O7LsZh8G26lBVL9&#10;7/ge0x/8Em/EPw08EeJdQv8A+3NP13y5I7BL3RPPgeLjgYBO4+tfmP8AtTeDNX8D/HS68K62syzW&#10;scakywNGWGOu1gDX2pb/APBa/wD4KAQbvtPxy1iULkBfLil/9lr5J/ax/aO+If7SXx8f4pfFHUH1&#10;HUzYwxPLc2yRuwUZ5CgDoetRl+CxmEqylVq89/KxWZY3CYqlGNKioejf6n3v4c8C6n8NPg/4P8V+&#10;HvAt9/Zl/wCFbOf7VJESskhiG5h6ciuC8WePNT8WXLS38obyiVVQMFR6V9NeCPGut/tS/sMwXf7B&#10;Xxjml1HwVosMfif4YeKIo5Lx40gUSvaHGWi6kKOa+Bj8dNt7PLqngZ1uYpGW88iQoY3BwdyN0Oe1&#10;ZUalOVV90TVk1SS6HptvI1yoEQYnjvXxx+24GX9oK5Egxt06DIP+7X1zYiW4s4NRtgyCaFZF+bsR&#10;nBr4+/bQd2+PVyzMcmwt+Tz/AA16FH+KefXb5Cz4Mbb4esuM/uBmr2svjRrsFjzbPgfhWf4J3NoV&#10;qvHEIzV3WcrpV5xnFu+PyNa/aEtInPWhzpNsoXP7hefwqvNwrKjcjpmrNkWXTbYHABgU/pVW65Yl&#10;v0q+pkyl8SVkT4eaTI3e/nwPTha9t/ZO/bx+OnwY1rQNR8GajdyXmjaUbLT7tJtrWEDNztUDEijO&#10;drV4p8Rlx8NtKbPB1GfaSOvC1s/s+QTv4jgktEbI09j06/NWc6VOrQamrouFWdKqnB2eh+mX/BRX&#10;xr4Q/a18Eab8M/gPodr8VPFWo6NFrOp+KdM0pIdTsniTEglCDlQT09q+Wfgh4A/bl0P4K3fjzRPi&#10;Dr+n+D9BinEmm6fra2z/ACAl8RfeJyDXOeGPF3xH8A+IZNe8C+Ib7SbyW3a3e5sJ2idom+8hK9Qf&#10;SqesXXjttDv1PjPU7S2kheS5hgumCyjBzkZxXnwwroUvZ02rXvrr93byO6WJ9tLnmne3TQ0v2Wfi&#10;/wCIfir8bda1TXtX1S7Fn4dnFvJq100sibuvJ6da8P8AiAqyeLLUmXqswJb2Jr0b9guTzPi5r1vF&#10;OzG48PvhnXqQ4zXnPxH0htV8UQ6YLyODbLMN8hwK6qCUcVNLsjKtJywcG97s5j7ZdWaO1pOAyxMd&#10;2AcCrmo+JPF2p2Fpc6hFvSKPbC6Qhcj8Ky3s3hkuLbz1YBCm4fzq5aajrVzYJpuS0USbVAfHFdri&#10;efd2OltJ9Tk+At9dtEx3+JoQPkO4sIn6Yr2bxjdwP8IfhRZ+H7GSyB0meS9hZfmadbg7nw3rgV43&#10;4UufEunfDKQadJIkieKIHizg4cRtg88V6z4u8U634j8F/D7W/E4WS8FneGZwgXd+/JzgcZrGcdPm&#10;zaDs7+SPMv2vta1vV/iLa3uqavPcudPQKJsAovQDA4HFef6Jq76DfR6xEgYqCCh7/jXdftPWep3n&#10;jWPVYvDt0kMmnReVK0DYYAYJrhG0DWl07zv7Cvc71wTavjk/SrpJKkkRVv7Vs35fipYahbSafqmh&#10;/LKhG6KblcjqBXZfsdTafP4+1WK0SVUNrHhpn7eYO1ed23g/XI9SaWGwu9o6D7Cx7fSvW/2ZNPu9&#10;H8V30t3aTxiW0Rdz2hQZ8xe5FZ4lL2LNcK37eLZT/bQeGX43WSxdVsovp1NePqD5iL6Tf4167+2E&#10;Y2+NFm+SM2kf8zXkIz50fPWb/GnR/hR9CMRrVfqaEhJU59Kp/D74iN4BlvJG0C31BLhcFZT93B4q&#10;4TlgP4SwyKv/ABI8DaRptjP4j022t1iMSARx3QypIAJwP5VqrGch3iP41ab4u8NXOgr4AtbSWZMx&#10;3UchJQjnpXA5OfMk5NXIxaXWgRWUjwpNaykhlODIjY6nvTL3R0gYx292sjBN23PH0FP3YkkL3ibN&#10;xt1x7GvZfDjm4/YW1uHpnxXG4AHTCivLvCepac1ymgeIdLiNrM2w3GzEkOeNwr2PSvDGqaB+zV4s&#10;8A3EJknttRjv7XHSWHA+ceoxXPXrQi0nvdGtJXv6M4bRv2i/Euk6Ta6X/Y1rKltEsauV5IHFdR42&#10;i+Ldz4c0/wARtpWlbbho5YY9qFlV+m70H1rT8EfBGw+IOj6D4svNFitNOuJEgneA/MSDya7D4keD&#10;fCmjP4tstP1SCeFLKJIYwxBhCgAYPrmueWOwyqci3X+dilCfLds8C8SfBP4tadZ3PibWfDhECMZJ&#10;XhcFVB54A7V+jH/BHiV7T9mPUGmP+u19wAe3yLXxtJq2pX/gO00Cz8bIEvrcRSR3GGUdsFuxr7b/&#10;AOCa3g25+G3wPutB1SdH83UHnMiOGVsgcgj6Vy47ERdDlb1udmWqKxSa7H1bZNHFKLUjO7kGrzzx&#10;2UsazNlX+6Qe9eY+M/iXa+DLywF3cg2txJsMueUrRX4l6ZJqMOnteAwrC0qOW+9Xz0sTBOx9H7Wm&#10;tLno0N9E8/k9Dtrzj9sdyP2WPF7hefsJFZvgH4nvqWt3UFxM7StMfLweFWq37X/iG3/4Zx8SaQko&#10;eWXT2JAeroYhTrRS7oHVjUoSa7M/LmN8W67j/DUMrBn6fpU0ixRxBCcsBzVO4aVMN2PQ19klc+Nc&#10;kMlc8ocfWq7yDpnj1okmIbex4qIM8rMgHQVpsS2K7FFI3fiaztKciCQrzmU4PpV+3voYWLT2YkAH&#10;eqegXjXLSwmAbTMQAAMgZovZErUvXY8uK3dEJBkAYit34nx2umapptvBIPLe2DPtNYtrIttN/Zmo&#10;jCM2YmNbvxH0tZ4dO1GxQyRpCFkcHgdK461S2Ihr3FJ6FiDSLa1+GGpa6ybWkuljiz39ao/Drw7D&#10;q63euaif9FsIt7r0+bsKu+Jr2G3+E2naRZyHdcXbSP79hWl4ga18IfCTT/C+njy73VphJeOergdB&#10;7VzfWJcvL1lKy9Fv+Q00cAVWS9u9TmBQyvmKMelI10RgMfyrQ1vTrjT2WESIZXUBU6nFZF3ZNYr5&#10;d5Lgsf4e1elCpGUdwLUcpLZDZ+lNNxHcRs8cmXTtnpVC2u5obxLckFW746itTU9At7LWH0+2eQfa&#10;IfMhZxjnHK1M6sYOzAzYtZCyCOZxkvjArZjhMlyLXzhlkyPeuOl069a6kKKf3b5de4HrXX2NjLKL&#10;C8eRvJlKoZQPWplXjBJii2zC8W2pl1C3gmXAEgDH2qr4rh+HS62NM03TpdkaDzbrzT8zY7Cux8Ye&#10;AJ28WroNvK8wEYZWx1JrBg+HM6Lc397Yuwjl2/T60fWqTinfctp3OKEEcs72cczeVklN5qC8sIjA&#10;qhzy/Jz+ldtqfgAQ6jHKloyo0ROzFUk8GSjTZXmi5DFkReTiq+sQkkxWZxVzpsigmJCV7kCuk07R&#10;bxfh/PcRN8yzg4Xr0roPDfgX+07bcsLbSdp3g8133gj4N3t3pt5YtKht4I/McEHmufEZhQoxvJjU&#10;W2eHWV1rcdobZp22tkhyeaoq95Lcqk07sRnGSa9JtPB8Z157Ke2Kxw7gu4HB5rEfwbJLqEs8UQ2e&#10;ZtVfxrWGKpS6hys5yJZPKZivC9a6L4U/EfW/hZ41s/GWgSBbiylEkRYZGR6io7zSP7PBhmtcEtjB&#10;/nWeNHluJSbZAMdaqapV6ThNXjJWfmi6Naph6salN2kndPsz7VH/AAXN/aYs9GXSbPTdIjbyvL8/&#10;7AC2APevKfiB/wAFMP2lviPq8V9f+M5YGibMa2sYRRz1wK8Pj0S5a0BdAdh5OKLbw3dSMZIYeR7V&#10;85heEuFsFPno4WEX3sfR1+MOJMTDlniZW8nb8j3uL/gpX+1BNov9iXfxCnuLcHBiliUgj8q9M8Cf&#10;8FjfH3g/4SXPw7n8CaXNdTq6m/Nsu4burfWvkqz8CapNaNIMKMZyahbwRqTN5StkgZPFXW4b4brp&#10;KVCKs76K2vyJpcV8Q0lZV5P11/MT4s+O9e+IetNr99qEsjyOzbWbhcntXMWFtfXkkktxqMhCLkIT&#10;wa6C98PTxqYSMsOhxVW10iaGCYTIRJ247V9DSjSpUlCCskfO1qlStVc5u7erZSsEke4AilZDtJDK&#10;eRxRPc6wty8KanMcLkHdV/SNNP2uPg8g5p+p6W8GpOR3UYrRTVzMyUn1wr8+qS9arSaZM8pkkvJS&#10;zdTuNa8djJPPsVSAOtF1bbMbQDiq50OxkSade2wDwalKAegz0qJ7XV42Bnu2ZD/tVqS2twyB45Dj&#10;0qaHTLi5h+dj+VHMmIwwDDcxNu5WQV6r8F2b/hYURyPmXOa80vdPmjflMbXHOK9N+EibfGUExOF8&#10;nqPpRzRQ0e6vN82wtnB4NG8bvmIxjp/Wqy3iSHhwMc8Go5buMHOB065qXKKKTZZeTptNRyTgfeFV&#10;W1AkDbgde9V7nUxG+CeKh1EPWxbmlXd81FZsmqIMBmDe9FJVUXZHFaZ4e8J3Wk6hoscbyX8kC3Nl&#10;MePLeMZZDn1HPHpWh4U8GXHxP8Qf29dahtVJbZNQLqCVQts3fQYWuy+HPhvT9LsYJ9SmivkimR4k&#10;nXbJbSY55/jjI4IrtfDafDv4TXeqHRbZmg13y5pbKeHetvGclkVvr0/CvznEZo6SkqV5T6de1/TT&#10;X1R6kVB25nZdf0MrR/gTqAv9asNYsYbm888WULx/LG8U2Cs3HYbW+ma7tf2ctN8K+DLhdKvEkvJr&#10;i3urZQOYI9hjdQ3Y7x19xUOjfE7w9okUbXU6uiwmGGV0OZUJxyf9msFvjodJvIra5vjJZxBrcgN8&#10;rLneM+2a+cxOIznFTtT0Ss7W0dv+G/E6o18JBa/8Mc78WPgd4x+GXwq0T403nh6NNF1q6NkZGvEe&#10;eabcecdVzg81gfD34JeNLy5uvE1p4UW403TLmOTWrN5gJo4mkK/I3RiOmOxIrqrz4reGfFF/baV4&#10;ktLi5063hkksbWKXcsMwbcrgHjitzxR+0H4fvtDn8OaTZvHb3cZa6+zsEYykBmYgf7YyPpX0uGxG&#10;LhhEppObvd625b6aX3S6nNJ0HU5k7L9ep+gfwR+JX/BIyH4Z+EfEZ+GnjbTr8BtOvP8ATCkqzRxo&#10;zSOB1Vg3GK9M1T9ub/gmXZ+EI9Og8EeIXs79Joo7i9uCZF2uAGA64/wr8rtI+L2jBLa9WWSV4UVV&#10;FyoAZQuOQP4scZrF1n4saTqF8uiTsSkCP9niL4QbslgDXNDM88VRw520vJXt+pq6+GhrFH6S/GjW&#10;v2NX+M2mSaD4ZvI9N0/Rk1C3tnmWWC9JQ5SRm5XgjHvXH/FG5/Y7+KHhCwu7G2s9He1iW3tfIbMs&#10;6vJw5HQ4O4EjpX58a18edVSzhs7PUHGy3NvMWcllXsCT1/8ArVSuf2itYuNW065t7aD7JZp5IRsA&#10;SKoPT0PJP1pKef1Jc6qNf1+pccxpK8XFWPs/xX4O+BFppGr3ejbkawmhRI3uTmJtp2sy91JHP1Br&#10;lLH4laBrVysrhLXUNMsHCWNxL0ZQPut34CkHvXzPqn7QV9qQR7i5QyOQrxw8eavYMe/GBWFefGCS&#10;2u1mCeVc7tvmEE7FwBye4NYTo5ziqXLVnK/R3/rczeYwpyvBI+2ov28/EjaXatca355s02yW8wyB&#10;jbkAd+B+dct8Y/2tfCXjnS7vTLe1u7cvdpeRSbQoi+XDZA/CvjCT4hJqGpy51BolRSyCLkStngD0&#10;pNK8a61JrksNxcFbuMASRzSYDp3HPB47UU8jxEE3zvvYiWcYmorSZ9FeBfiHqXgaGefR9dlaPUAz&#10;RgzY80HPHqG5NQ2ep+BLjVYdI8QLM4uI51eTzNyRySgHzM9c5H6V4cvi28js5GkQS28SlrZd43DO&#10;eBj3rF1j4mXkXlTWc58meAefnny298cj/wCvSWS16s5csmm92vwOb67ONrbH0JCvhPXrvStK/tOO&#10;KfRXaNptnDREg/j/APXrvNE8ceD5tLvDdRwxTW9mLe9ty4Q3CJJuDL7gV8ieHPinE0MunW13cb7l&#10;VEc8fO1h2Pf8K6HQvF7+KLm9sJL6SO6swMX1wMLJyO3f0rnxWQYhxanN2X6u7+9/cbU8fO97H1l4&#10;e+LOlLoU/hXT4oLTT75pGLoudrOMFsdcgVpfF/4SfASXT/DUfwE1Oysr+z0IS+IdQSArLPfhjuBz&#10;1zu4x2xXyrYePreGzazm1AWF/bxh9wBMcgDdvfFdLafE+8sEg1e31NDKYh5yg43D6HvXkTyXFYWo&#10;50JtOT17N9330Nvr6qRtNX/T0Pdfgpb3/gK5urSC5mmuzMZLm8lIWSWMEEordcH5u/pWpoOm+G/h&#10;druv3vgPxJf6XJqe2TR0F/I3kzSIyFgcj5h8vJ6/N614LL+0Abu8Ci4gjMuElLEgAA+3qKs6r8dR&#10;qnhy8e4ugLizP+iSI44jPIx649Kaw+cQqc6bXNa9vVdDWGNoxgla9j3eHX9V8GeLdJ+IVh45F5NH&#10;4lsZRJZQgSzTGxYSyBTwCc9euTmuH/bd+Lt58edE8C2Pj5reZ9CitF+16bGFkltZJS0glbq7cKNx&#10;7ivL9I/aDVJksFeKTTo0aQhvmaOXacOD1BB49MGuQ8RfFkaraQ2GphP9H04QiRj/AHWLrjHvxXsY&#10;NZxGvGUpO0bX8/VBPG4dw0WrPuj4CeLfgOvw1034N6xaPAkHh69trGRJQJM+YbmAbhgxuZSVPPIW&#10;t7RP2+PGnwV8A3Xhq61GKOXX9Qi1C9tiHJsr62YKIhhvuy7QSfUmvz1sP2g9QitJP7H8o3N6p8+e&#10;YfLAvY/XrWXrPxwmE1tEmqvezw3Ct9pmUYd/7nP8Jruq4TNcROSnN2lvbR7W0fQx+v0Y25Vqj9SP&#10;iT/wU91D40anZXF74oiFva6FK3kyQAJDcLKJFAwc5UZwc9BXl9l8c9Bhudb0u/t9O1fTdXntEnuG&#10;05ZJ5EJVnGeo68D1NfnPcfGLVrXxXNcpILE3RmSa1X7iBl2kYPTOK6e0+NF1pVtZeHbrxBJbTKFc&#10;T28mXUleGyPwHNeLi+FMbUkpSqyk2lu23prv/kbUc5t7vKktdkfa2v8AxV8P3Wv3eh+ENAtdH0LQ&#10;7qe503TfNG9WbAM7YwclvUnAXFc5+2r4hutW/Zo8LvMkaodWj2LG2VA2N09TXinwQu9Q+I+vWuhT&#10;zzX90BteC7XyQqAhiZHPUZ5PtmvWv+CgLx2HwJ8IWNhqtnJCuuMrR6emIxtVxgE9cHvXfkWClhs5&#10;hGbu0v0t1d3c9D27q4GpLoz5nNwGOQxI9MUvmKcHmqUdwNoJbrUgmVkAjB+tfqK2PnepaeXONox9&#10;KUv8gDDIqqZ8vtzxT1uQp2ryD0yelMVrFhWYHJTinqzdcDnp7VWS4Odu/NHmKnO7vQJu5ZDk4bZz&#10;n1pxfefmOeRVZ59p35+go80yfNgn2HFAtLFhWUSYzxXiX7Un/Iwafnk+QOv+8a9l81uOTivF/wBp&#10;6TzPEem4HWD/ANmq6Ws0RVd6Z69+yn8NvAPxKsn0TxB8QodGvZriNbWKa1ZxIMAH5h0NfrB+zl/w&#10;SS/Yp8M+Drf4ieOLjUvGV89uXGjT30dvCxxnP+7+tfip8KNS1ywuYJ9KnmhkilGySI4KnivqGL9r&#10;P9pG50NdCf4z6ikEUIRUSYrxgADIr5jPaedPEr6rJcltU21bz0Wp9zw3Ph3+z2sZzRnfdJO67avQ&#10;+rfF37O//BNLxTq+oT/EDwF8Q/Bd5b3csI03wvarPa4RtoZZOrZxnmvzr/bF+HXwJ0P9oi/0/wCC&#10;fiDxI+gw2kDSN4mtVjuo2PBGFPTGMfWu41X4ofFhoQl18QdX2jef3dwzbyT14r5t+N+v6vc/EK4u&#10;Ly/u5JXgiE8l0SJGO0dc816GR/2jCPs68ouye1/1PH4lqZJOftMFGa1+1b8LH66eD/g//wAEpv2f&#10;Pgvpvxp/Zs/bL1fSPiZpmm2V5BZSXR/0i4ZF8yFlA+4TuBFeN/8ABUr4p/sC/Ff/AIRv48fAPUZN&#10;H+IGpRxweOtG0+1H2KaVl+a4K8DcGHOOoNfCGma14kEkOqz2kbsIlCAgbSoHAPvUOu6hHqT77lBa&#10;mXLRsTnc3pXDWympLMI4jnatul18ne55tXNovC+xVO/Zvpt2SR0T/tA+M7e6HhuHW2Xy5SsTwriN&#10;gT1A7fSvMPjlqWq6t8Q2vNYvxc3BtIt0wHHTpRNqKrqLXjwu06Odg9ePasHxfPJcX8cjM6s0C7g5&#10;ya+hw0JRqJ9LHi88pLU9E8Fyk6Paoj8mIZrQ10P/AGTd7Dj/AEd85+hrC8F3Ua6VbReXhvKHzZ71&#10;q61Or6VdAE58hs/lXS9zWLXIY1ouNLtySeIVA/Kq1wx+6BUtq+dKt/n6RL/IVXumY5YD9KpO5LIf&#10;iXj/AIVnpA5AXUZ+/stVdKutX07w9pt1oevSadI5ZXnRsfL/AFqf4lDPw20kkn/kITDH4LVNbYnw&#10;npXmKSGZ+B3px+H5kvc9E8I217qujnULn9oOWKRHwYzGDk/jzXX+HtI1jU/CurX03xQOq21vZOXg&#10;WAAnjoe4Fee/BbQtK+33erX+ml1tLZvLL/d3ngce1evWcui2/ha7tNAtVjkubJhdsFwGP0rKs2kb&#10;0Vcwf2FbqGP4p6t9kTldCZVYdfvc15b8YU362hTIfzpSMde1eqfsX6cdJ+KOrTjCr/ZDghDk43V5&#10;R8avNXW7cQ5DF5efyqKVvrU/RGtRP6hFvu/zRyipOkDB2K5Iwe9LGbpATHcP/wB9VEhvVtiHDHJG&#10;DSGa7UlRGea7bo4DrtMu762+C95cx30qMfEsOGD9P3Zr1+/aS5+E/wAOJTMZGa0ulYvwSfNJ6143&#10;pzzv8Fr0SAAx+IomCnufLPFevRXZvvg78OpZUCOqXQ5OOklYz2+f6G8P0Rwfx78X+LtN8aLptrrs&#10;6Rf2fEEj80kKMds9OlZ+k/H34u26raw+MJ9sewqrRqR8o46io/2jJ4v+FhIQB/yD4+/tXFpeXKuX&#10;gOOn8quCXs0ZSlJTep65b/tWfH+1lDweNfLyeW+xxH/2Wu4+Dfxv+J/xM8SHRfF3i5by2Ro5DF9k&#10;jXOG9VAr50gGp3cLSvcZUdBvr0j9lVbmLx1ctM+EFum4k5/5aCscTCKoSdjfDSl7aNzQ/bEljb4z&#10;WRXBX7KnI+pryEcTxnt5tetfthzRH4y2TRnCiyj429OteSxkMyH/AKaHFLD/AMGPoTif48vUuyKc&#10;Z3nrS6xZ6FD4Ka6lto/tT8BweT83pRkEDPTmrnizw2NW0KzGk2wWSKDLqufmzWxle6OIsZoTq3lD&#10;DLgBQw4zXQXGj2+paits80FpIoBWSNjj/wCtWZa+E7mK5V7iIrhhu55NdD4U8P2Y1xphqUQYZO2c&#10;Egj0NRUdotolalqx8K6fqAWx11xDIWxFqMHKN7NX0Bo/hS60PwNpGm67qCSzLBNZSTRvuSa3kXKf&#10;lXI/DLQ/AepX507xFpwjjuE2gwyZUt6gVd8U6z/wrFG0S6uzNp5kDWpLZaMelfK5hXrVqsaVN2a1&#10;t36aGkXyK502j2t34Y+DNromk6mHltIpndY+GjG4/Nj2rhZkm8Q2EnhfwvqMP7+LffTTkb7gkcjm&#10;rXwl8VWV9H4h1+8umCJZugjZvl2t9eK8s1bUr19Wk1rw/eFlhf5UU42jPH1qcHRrSr1Iyeqd7taX&#10;ev4CdW9kd94a8F6Lo2hXDSzL9pjkIlspj8r44496+1f2JmhtPggNKu7iaCO5unezWX78Q44B7jNf&#10;COieMbPVjBqXjAtHMsg2KiYDc9TX1p8N/F1xL4LtJbe8+zwRRBoHHQHt0rPMXWgtdW2dmCnGM+by&#10;On+P3jfUNFt7jwr4pulCr89rdA8gjoa8m8MftJ3V3cmXUtZZYLABIXLY3+1M+KvxUl+Itz/ZHiew&#10;UXUQMcN5Cud4968WsbOzm8ZSeC9cza29mrzSSDgvgZFefQw0KqftFqtTKvWbq+6z69+E37Q2kWdz&#10;rWs6jexwHyR5KM/cjtR4h+LZ8a/B7xLqZjleT7E6LJI/ylfYGvjDwp4+sRd3dvcTPMRMRArNjcM4&#10;Ga+h/DHjbQNe+B+q6FpF1bW99NamNo27GuyGCnhqqbXVHRQxMpR5b9H8z5/luZHjaUjGTxmnWqjU&#10;dMngj5ljG9cdfpVa4v8AVfD9xJoOvQrwcgkdvUUmieIbfSNVWZvmjYFXUehr66Un7O6PNdkyfwtp&#10;sOtXSrcKVWBWklJ747U+3tIZfDl54g2Kry3Hl2656iti1j0S00+6u7O7CrdowU56Z7VSt3srjQ0t&#10;WP7q3G2NF/iY9TXGsXzzbXdGSldnKLPdWc6/brZhGchmI4P0re8C+GNC8SXEsekXZjulfeqseD7V&#10;ZtGtPPTTtaVHif5Qrtgp71nTaNL4LvJNYguAMSZgCHORn2q61d1E1F2l07D6Fzx7od1YwQXEwInj&#10;OJAUwMVtaL4o0CfQ38ManDlJUBWXONpq5pfxc0DxXpMeh+LdOjO4YS424Kn3rm/FOhWk8y2lg4Dr&#10;8oZSOVz1rynUqVUqVdNNapildkfiTV7FIrVID5kdq+yKMN1561a17Xh4tvLK6lkUC0jwoU9/Sqs2&#10;j2DR2djYwhGVsTSynj610em/CdrKYJL+8SYb4p0zt3elV7ehRScnqr2BKRQsPCuo3uj3viTf5tzH&#10;wEYj5Frm57fUI4MSacHYgkFhmvZPhhJoGk6TqmlatArMyFV3A5zVcWHhATxJrEkcTAE7MjpWdLNJ&#10;U6sk1e2xR5HoHhXVvE0L3Fvp0gktTuIVCAwzXrniXwloXi3SdJ1ezjFtcQbFlix8xz1Jrr/h/wDE&#10;nwf4ftrnT5tBtnhdQokAG5R65rmfiTr+nfb45tIdE5yDDwGya83E5licXilHkcVHZ37rU0XuQv3K&#10;utfByLSb9pxY+ZDeQ7VaOPO5jWn8MPhrpWpMui67aeX9hkLKHXGK6vwN4/kt9Ns73WEhnihOCX4O&#10;3HWo/FfiHQYHudSsbjypJD+7KN1H1rznjcXJOm9+/wCA3yp3Rv6P8KvBmt3c/iOZYpHj3IJFOAFA&#10;rmtK+GXhy7sdTSKOJ1Sdjlm4NYeg/Ei7063uNOt5ywlJbl+hqjYePbux0u6jkuFhjmclhuyaUaeN&#10;cpLn7WL9tFpaDdY8MaPHFskiQSsuyAZ5AqhoHgvw/wCHriW88Qx+c9wu2JcfKK5fWfEmqXWui5+1&#10;B0U/KS3A/Clk+IEVy66bP8zoM5zXtqniOTlTbT3MeezudRaadpdnNJp0cSRqZN0SgZ4NdB4fvodB&#10;sp7N51WKRSBz1ryLV/GfmnFndskqcKc0r+Pr6WGJblwXAG7HQ1nVwlarHV6MfO0zrvFENtdNPdWk&#10;KbzyQorkfDDafFNKJ7VS4YkBvXNW5fG5h0qS4mUKjcD1NYOm3UzNJqIXLE5VR3rtoU5qi4yFzNsx&#10;vGjSNrMjSW2A5+T2FJ4Y0W5unHkxFvmyfl6itm7RtWYyXNuy45G5a7n4JWGgtrIttRCFHzuMgwBx&#10;XoVsS6OEvbVDgnKdmYll4StbhlEkAVVxlc9TV608HWEN2bdU5PJFd14v07w7pt3u04qB6r0rBgub&#10;OS5M+4AjgtmvJjip1Ycyukb25XYI/Clm0BUQ7SQAoxVS/wBC0qxjZJYPnxjNaN74mtY4TDbEE92z&#10;WDqesiaMl5Pnz1zVUo1pO7CU4o5nVfD4uZWC4Ub8+9ZGsaasJMTKN23nHeuiluVyzFye/wB6ub1i&#10;7DTmRnzzXsUHNswlK5VsYI4JkYoM4q5LbwXE+7yxjb3rKfUAk3AOR0qZdUdxx1rpcZboi7BNPT7W&#10;c4A9qp3elyeefLPHpVp7iQnfgikjlBbJJJ9Ka5kVzEFloeJAx6Z5JroIfCkTw/aI03fjVfTwWAPG&#10;D1rq9Ka3+x+WSMkdMVy16s47FK3U5e48DJcW+4Jljzit/wAGaPDpWpLNt5VMZq0byCNfKjAB9TTD&#10;qMMMhYMAfrWSq1ZaFXSOjXWJIJSqMFBobWH2gJID+FctNq5B3bsmkh1eQndv4quedhppnSTaxKeG&#10;fA9RVa51g7hh8j61gzauRkFqpy6y6nG78KL1GDmdBNrvlttLZorlLjVSrcvRWqjKxPMbeo+NLZ4k&#10;Nz4kRXzjYZvmH4rS6h8aLWSRNH/tOa6MEQUy7crx2P8AntX3enhn/gmwJPP0XwT4Y4ZVQXNjK5PX&#10;PLNVjSfhT/wTl8Sas2lTfD3whD56jE+2dfMJxu6N2rilk1OSTlBnoumnopo+C9C8ff2xHcaNH4iV&#10;QvzQhm4c98Z6Vha14+iFzk3ZuPLfZuPC9MDNfo0v7Mf/AATMsdae2tPC+gwTx5B3LcOrc44+cVOn&#10;7IH/AATa1c3UMWm6DDJbky3mPPURjg8/McDtRHKqUZ3s7ehLwzt8SPzQ1vxlfaXqItjq0QmxvZIH&#10;yoHoce1NT4hNYxHWdNv0mDHDQsfmjbHX6V+k8n7D/wDwTU1S8G/+yonuABFNbXEzq2e/J4rRuf8A&#10;gnd/wTe0u2WOH+yZ5HcFmN3KvseMngVv9QpKKvFgsLO+kkfnL4d+Ic960OuLKn7xjDOkzgBG9SPT&#10;B6+1UdR8SSanqk1jZziG5jkO6QyfJgdCK/S1f+Cc37AAspLqOLR1TgEpeyv1zhjyMCiP/gnd/wAE&#10;85YF1JNM0i4chgqLqssRJGQepyKwjgKUZ3in5aFvBza+JH5dX/j5md7C4ceWE5kXjcelULjxDp6T&#10;Qpd3B/cQZR1OQ5znBr9T3/4Juf8ABP8AVYLibwFazNcZEa23iR2DEdfx6mpr3/gmt+wPok9v9v8A&#10;gnc3K3f3RF4hkO0HnJGOldcMPSgtEzP6pV6Nfefl5oni2z1NTJqSrBbx9JI/vKe3vUE3iSLUbi4t&#10;0n5J/dzSSYVhnv71+qi/8E5v2DILkaRffs83SsCMtB4hkJYE43DjpnAqPUf+Ca3/AAT/AF0m5kuf&#10;2dtZjMEhVnj8QuGbnHHHJrNYanzN8r/D/MHhJW+JH5T2ep3zb2iljhMKZMiuOADxUtp4wgvy1tfa&#10;keOjtHkk47Gv08g/4Jpf8E4NUsJDa/CHxchC7mMfiLP/ALL161Y03/glL/wTw1bUprCw8B+N4vss&#10;Ie5ZtdHGc4/h68VpKjB7xf3L/MlYWT2kvvPzPvPGt5qGjwyCSOOzjJhUKMFfc/WsWTXJbCI3lvIC&#10;LoPCsecgqOrfWv081L/gln/wT/trebS/7D+IkOCHZBqqFQACc/d/zisjUv8Agkt+wm15HZWt949V&#10;ViBRRqMR3EjPHFRSwsYJpRdvT/gjlhZr7S/r5H5mad4ok0U/Z1u1OSAy7fu8dc131l4hiisUk1eM&#10;bpId0FxAcFcdCfU96+6P+HQP7CYRbq+8V+P7RTN5ZhYxszNnGBxW43/BH/8AYSnuBbn4reP4AVwF&#10;nC/KOOOlXXwUatrJr5ERoVbdPv8A+AfnlqvjOV9LI/tSWZnwOUwceo9q1pPGMmp6KmpXE58sgRR3&#10;Eo2s5Hfj8s197w/8EXf2K9Yd/s3xt8ZmOMqANqYHB9am/wCHJP7Geo2HmR/tC+MIlhBKRyLHhcEA&#10;nn3ya55ZdSkkv0D2FXy+8/PrTvF9vC0er3N/HbqzkeTMdwmHuvarN14kZ4YrJII5oWXcjW8vAzzg&#10;ivv6L/ghb+x5cIJdO/aH8TS/vSAxWBt3Xpk9PejRv+CJP7IOmf8AExi/aG8YyxYYMbe0hYKudrnr&#10;g45qZ5ZF+8Cw9Z6WPzlbxuiTTx27Zj2lfK3YGfrSaj8QY2t4rJpY98S5ZhFyF7jPf61+l8X/AARR&#10;/wCCad5YNqdn+0r8QZYITtnaPT4zgjr/AJ7VYX/ghz/wTduihg/aB+IHmzANDG0cAZ8+gzzR9Vw0&#10;XqUsJiHsj8t7DxDBbWTXSSIIJTkK7HK/hWfrniaeRVeaNQo5V0PHXI6d6/Wex/4IZf8ABOG/8yzt&#10;/j34+leDPnqwhXbj9D+FM8Hf8EN/+CcsviPUdF8QfGjx1d2kSpJaxwrCuWYHq6k+3atYKhzXD6li&#10;Etj8nZNeO++1FrmK8mkgjZbiV8srOOQAepqDw7qWrNMzo0TrIMSvIMkL6e1fsVZ/8EFv+CYl/Mlv&#10;YfFL4gxNJMuAzRvgg9M9s1sab/wQq/4Jp6LctJZfGHx4J4mZ/LkWLHynkYPWrqOlGOiNIYOs5aqx&#10;+enwD+IfjHxxeaE/i7w7qzaPp0yWcWt6XpEkkIDHpK0Y3t2HGeOtfRX/AAVBTStE+FPw8sdCvLe7&#10;trjUJpPtNppr2yMNp2llcA7jzmv0/wDgt8JfhN8KPhLb/D/wV8XdVGmWNq0cKHR7SPY2OC21PmIy&#10;OTzXzz/wVI/ZE8aftf8AhfwR4b8GfFLTUi8LpJcXV1eWeJJncBQPl46V4eGw9OGYRqxhypb63R7X&#10;LOGDlDmu/uPySiuwqBy34VOLzurgD619Tv8A8Eavjza2SXh+JOlspYLmKwkfk/SqN3/wSD/aGty3&#10;2fx3psu0FmLadKoxX08bSPHcKkXqj5o+0q6jeckds0fa1HKr+tfRcn/BJr9ouO3S6Xxbpbo/92yl&#10;/wAKo3X/AAS0/aMtJfKfXbAlvu7rKYA/jitPZt7Gbb6ngsN9GHznOf0pUu12Z3AYbuete2f8O0f2&#10;jF2+RrWkyZyOI5O3XtUD/wDBNv8AaQjk8r+2NILHonz5/lR7Niuzx03ylx81DXiFwEfn6165J/wT&#10;m/aTRgyX2kOOcnzGH9Kqzf8ABPb9pGCCS4efRyF7+e3+FHs5dgvbc8r+0Ijl9+fXmvJf2grC+1fx&#10;Hp4sbaSQJb/8s16fMa+ppf2Dv2kY494i0psdcXB9OtZGpfsLftHSM0n2PTX2jBC3GcVUYzg72Jkl&#10;NWPLf2fPEPhbwjNHceJtaSzDvmSGW18wkAD1HrXqcH7adr4YvJIfDnw/8OX8ScRtf6Qnz+/NZlz+&#10;wv8AtD9f7I0122kgfaQGP0qJv2Dv2mHh+0L4MspMdEFyuawq0fbSvJHXQxEsPG0WR65+2z8atQiR&#10;PDeheDtPYl8tFo8QKg9OteCfGW78f/E/4gXfjPxRcRXd7cpF59xawLHHwoHCjjgAflXu4/YZ/aZk&#10;jz/wrWAn/r6UVFcfsTftLQqEk+GsQycAfbFp0aVOg24RSf4k4mtVxcVGcm0unQ5S0+E3wfGiW5uf&#10;jjdfaDChkhGmsQjY5X8DXPeK/DmkQPJY6RrP9rokLeRKYDHg8CvSJP2M/wBpK1UvL8MCNnXbcrzV&#10;e4/ZQ/aGhAb/AIVvNlh0WdapqUjBwha1jwlfDmvQkeTs+4AXzyOPesPxnouqDWwVt5ZjHAuXReCa&#10;+h5P2Yfj1aZMvw3ulB6jepFUrj9nz402v+u+Hd56ELg5q4c0JX5TH2MLaM3Ph58GfgDd+ENJudY8&#10;fva3sliklxEbofLIRyMEU74hfBj4K2HhHVNQ8PfFFZ7uO1ZoLYzKxkbpjiucm+BHxgiAdvhpqW3o&#10;MR1UuPgt8XdmB8K9Xbrgi0J4/CkpTvsbNQtZDYfgJpraXbTWHxL0gh7dD5U821kJGcGsPXPg/qek&#10;QTzxeKtIuY4MZMN2CW+g71rT/C34pwKTL8MtaRUAH/Hg/wDhVJvB3jiL5bjwLrCEeti/+FXzTMuS&#10;BwfxJsb1/BOmaelszyx3krFIxnAOMH9KueGtG8/RdHt72E70Z/MhlyAuema69tD8VRoUk8M6jkN0&#10;Ni/+FMOna4uDJ4av8jpmzb/CjnklawnTjzXNXwppvhbw+xlnuETJ+aNQxDV015rPhqTSLg6Zqscc&#10;kkDKFx1NcMzajFlZ9Av1Udf9Ff8AwppupuHGj3YB6E2rf4VEnOXQuNkrHR/sh2d7p/xK1J7qdmRt&#10;MZd5zhjuHrXn/wAR9J1bU9ctrqz0medB5m4xoTg16P8AB/xnpnhjxFdXmswXCRy2ZVW+yt1zwOlS&#10;fDzxTpltoj/a0nhma4Ysslu2R6dqy5qkK0p8vY3Uac8PGnzW1f6HiSaX4gjcxy6Dcg9lNuf8KWXQ&#10;7qYb59Auc+0DV9Ef8J7oe0MuooGBxl4T/hU8/jrw7IygX8HX5iI//rUvrVT+UhYKk/t/l/meEJZX&#10;a/Cu8sVs5kkOtxum6A/3CP616xF5lx8MPANldgb7a3ullUJsIy+a3B418MSRtE+q24CvkZQYz69K&#10;dP4r8L36W/n63ZyLEGCKxHGaHiZSXwlxwsFqpeR418e7y0tvGasulrPnTY18zyi2Dgd64KIW15fy&#10;NdW80MQUfciI7V9STa94JeNFmvNOYnH3lU8fjT7m/wDh0SSJtMcdsItVDFuMVHkYp4DmlfnR81fY&#10;PDkcKpG1y+fVCK7z9mAQW/j+/WHcqC1Taz5/56CvXje/DGSRRJLpoUIASVQc1T8QeI/hl4XthqOm&#10;XNkssjhGMGMlc9eKipi3Vg4cj1Lp4NUpqbktDy79raVpPi3ZSZBJtE+bt9415ZCDvT/roa9B/aR1&#10;3TfEXj2y1DR7xZ4ltUG5Oee9eeorlkfoBJya6qOlGKOGvaVaTNAKQnrwa6OHXdIstOt7S/vTEDCD&#10;IyLkn2Fc6siSrhQOnPFbNubSW3iR7dJMIB8y81ctiEky3o3jjwTY326z8Nm9kB+UzIT/AD4rft/E&#10;/gC5jluNW0OITu2fLgt+E/KsOwe1t5W2RpGGyGKoOKvWeqvaxrY2Bhijb78hjGfzrgrYdT11+8aT&#10;N3SPGvg+WL7Zp+hzJJCcgqhGMdMVg+P/ABro+r28tzqmmvvwfLRm7/3qna3lmV1TWI4VHVgQC1cd&#10;4ss9KZpI73WjKycR7SMMa86nhaf1i+v4siVy7pmuarb/AAsvItFtSY5L4C5lC/wY6Zrm7jxZLA0M&#10;dpapCFwHKjJP1q/Ne3+laND4H069UR3sglY7sfMegrk9StdS0W+m0+8ASZW+Y7sivRoUFzSbW7uS&#10;ek2fxKlvlgtoNDs5I4VAIeEk5r6F+H/xJ1K88I22lPHb2k5gzBBsyjL/AEr5F8NeLprS8iiNwyHc&#10;N7gDpX0l4I8Q2K6bZKy2rPNCAszsAfrXn43CJcqsbUXqyr8R9WvNAgknubdIXm5R0kzhvb0ryO61&#10;XXJvFEmo+JLwrJcWzBZCecYwK7/4t32jLN5V7cB8SZEkcmQD7CvMtSubeLVFm1SXzbZl2o2eQtGF&#10;opX0JmveGWNjdpNBeQQqfKfLHP3+a9FtvE8E+k3Fvpp+xmWHbI4HSuD8Qz6fay6WNKvA0DDgFuc5&#10;71p6nqttY3ZtVu4trxfvFU9DXY6XtuWQKLS0IdeN7CY7rUNVFy+3C5fJIqm7vq1qI45PLmX7gPes&#10;jVtatS6zQHkHA3HpVVL27ZhdrdKpB4YGuzllyb6mLVzfttU1u2lHh+SURyEbsO2a05PEPiDSkRmt&#10;ozCo2tt/nXG6td3EM0eozyZldcq2c7qdbeOrqa0NncRBm6Asa5nQcrNJeZLgb2o+Kru71IQ2wwJO&#10;WYrmti/1y7fSFt5rqPz4uArY+YVyFl4pttPi3TzRtJ/CNucUjXKanuvr9yCRwVbp705Ur2TWiHZn&#10;T2N7aa4sWkrp8kc7S/eTnB9avajq1xo+rjT7ksGEW0qepI9K4zwrrmpWt8RpWpDzEb5GI/StPxx4&#10;igBgup7hTfg7n21z1KLdZR6DtodnpEmneIxHJqF2YMphBJ8ufauzfx5eaLpCeH3jjKWvMcqtnP41&#10;5F4Xv7fxE6xXTu4C4IVsYNdLqWtWWk6UbOW3BVRgZOSa8/EYdOai1fyGou1zrYPFQ1BHfKrP94EH&#10;GT+Fcl4i12bVJZDeWcscyNgSBsDH9axPBl82s6jKnnNDsBZQD1rP8S+KdUj1Nre7mVYkbBOeoqqO&#10;E5K7itybOx6H4L1GHU7V4tUuBAEUBXZuuKka/sVK3cV404jPyqOjc15fH4tu9WcW1rIQh4I4q2vj&#10;ltGZdPt7f5scuzZolgZ87a69DToey23i2C50wtY3Cler27Y4Ncz4p8WXVzYi1+2BEGSEzmoPA+hn&#10;xHpVxq1lqCfaEH3F6dKwtRhvfKkMkBY5O7noRXJRo0VWa7FyoVFFSfUPDvi7VVn2Q/MeiuWqve+M&#10;NQuJZoZZ/l8wl/m9KwL3Vbi3umazXyyvUDtWP/as85YSDqxyc9a9qGFg5c1jBpnZv4jN5Zt9n2kI&#10;MFiapjxVbCAGBgHxgsDzmuYGrXMEJiiYEP1qvcTRQw+eOG643V0LDQEdRea5D5BMYIkfls9zUcfi&#10;SaKJTOMDPUfyrlU1aZl3Fwc9Kt2l+rQtDqDfeHBp+wSWoWZ2tl4k07WbQJcTDZG2WQjk1HPrrS3Y&#10;fRojsTjaW6+9cRDeSwSFLN+D1Na+k62LCUGQqWPtU/V4wV0VFHoOlayJbcfbV2tjoRWzY6laWrrN&#10;a8sPQ4qHwtpmjeKtLUySqr7fvDrU58D3NjIV02UyY685rzJTpSk4vRnQqU90izrXieSe3Cy3AXH8&#10;OaxU8RXMf7tSdv8AOoNc0rVI5fNaFlK9eOKrfanuYQkcHzL7da2o06fJoTOMlIv3PiGJYDsZQx7V&#10;mT6vNcjDPgew5rOvIruJ/mhNRNcNt2t174rshTitjFsuzauyxGMsceuayri4acF80kxdjtqNpFVv&#10;KxW8IqOwJEBDbtxJzU9lbCSTbK3XpTJBtYdOetLE3lyBwenSrY7I6Gz0WIxeYzDHoaY+nwI24YqO&#10;zvmaDbu5HbPWmTynkbzXNapcbSZNDK1rkbRirMerMiZV8H61hS3u04LVDJfk5wxFW6fMRdm42suW&#10;+cn8KjbVVZ8nn8awnvSw4Ymm/bZezZqlRFfubTaxJ3ali1sKuM/hmsGS6kb+LFMF+69DVeyTGnY6&#10;CfWN1Vn1I7slqyTeSEct+tNNy7HhqapJCNKe/kZuP1orMMhPeiqtYZ+9rfsM/CrLeV4C8GruA3L5&#10;RPPtzUo/Yh+GoC7PAnhIGNdqlIz0/A194R/s06lbvhPBGnD/AIDmrcH7OepqD/xRFgPotfnEYZp0&#10;lL8T9NeJy3rGP4HwTF+xH8OPNFw3gHwszf3jEx/rU8X7Efw3iimht/h34cT7S2Z2jDoX+pB5r75g&#10;/Z/1iNQF8H2A+q1etvgLq+0FvB+n5/3a0VHNZfbl+JDxuWr7EfwPz8tf2BPhlOdt38NtBddoC7Lq&#10;RcD0xn1q/D/wT/8AhFFP9pPwu0tnVNilb2Tgd/4q/QCL4CajnK+F7FfotWrf4Gaip+XRLNf+AVqs&#10;Hmj/AOXs/vl/mZPMcv6U4/cj89rj9gb4TCGSL/hUdsVkxuEV7Jg/rWTqf7A/wwDRs3whH7kHyyl5&#10;Iea/TGD4OazEuz7DZAf9c6kb4Q6xs4jtF+kdbxwGZP8A5fT+9/5mTzLBL/l1D7l/kflhqf7DPgfE&#10;a2fgOa0EbEp5dxKCpPWsu9/YmiW+/tKDXNbtpim0PHM52jGMAntX6vS/BzU5P9Y1v/35FQS/Axn/&#10;ANY8OPTyBXRHC5rFaVZfMxlj8vlvRifk1/wxpc2V3JfwfETXoZpFw0v2hy2N27uPXms3Uf2R/GbR&#10;C0h+MmvmJXLp5ly2QxOSelfrZdfAGwlGZVh/78CqN1+zjo0o5miH1t1raNPOIf8AL1kPFZXL/l0l&#10;95+SUH7JnxO0mzlstG+M98iS/fWWc/zxUdv+zP8AHjT2uxY/GQj7Yc3DPc5LdPb2r9Wrz9mHw7Lk&#10;yvC/1gFY+ofsp+G5f+WVqfrAP8KtVc2h9q/yFfK57RsflZrH7Pv7Q7tcFvjdGHmVUZi4OFXpVLUf&#10;hZ+0JDBDK3xX00PZAiJhFkt7mv1A1X9jjwxOCRp1lk+sZ/pXO6l+wz4XulZZNMsce4Iq447ME/eX&#10;4C+r5e1p+Z+YurR/tJiWC/fx1ocstrKGUvGQDg5zgVDY/Ev9qfSJZVuvEPhq9JlLrJLF93PUV+je&#10;p/8ABPbwLcKVbRrIZ9HYVzOqf8E0/hzNlm0qAE/3blxXZDHy+2vwMJYOkvgl+J8C23xl/aehe5gl&#10;fw08d0ux9vGODz196ZbfHT9oOKCWDVtL8P3DtGUDpMVxz1OOtfbWqf8ABMP4XqC/9mH/AIBdsKyb&#10;v/gmt8OYCdml44/5/nrdY6jLe/3GTwdXpL8T48tP2ivjLaeG5dBuPB+gSPIwUzCdhhe5HFaGj/tC&#10;eOfC/h8aNpPw10+4yuA41EgZPXr2NfUzf8E6fh8pIGnKp/6/mpYP+CfXge3kzFaxYHTddsabxeG8&#10;xfVa/dHyv4a+P/jmztZlvPhtaozB90UF62wkjrjHrVXw58VPHk1zFeax8O7ZjBIzxm3usOnoBntX&#10;13afsGeDYX3CztiD/wBPDVpWX7DvgODHnaBauw6n7S3P61MsVQ6RZpDDVVvJHx7p3xQ8X2JX7N8L&#10;2d/MaQ5vs/MxyTyabc/EHxndazJdw/Cm+to50RJVhvFH3e4w3vX27ZfsafDuCQSL4XsWPcNMx/rX&#10;Q6d+yr8PbZ1DeB9Mbbjqzf1rnljL/DA3jQX2pHwvB8R/EmnCZYPhx4kYTlWYxTc7lPBBDVpaR8a/&#10;EUWu2+p6n8KfEqRpGEk3I0hY/wB7r36Gvv8A0f4CfDeyjG/4daWcdMMa6bSfhX8MYV/5J1p46dM1&#10;h9cqL7K/E0dGn3f4H5ww/G3XYvEMkT+GPGA026Z2aD7OwSEn+6BT/H/xwm159L0fTLTxda21lOgZ&#10;xatkpnJDdyK/TW2+H3wwhXL/AA+sgB0CjFTP4E+C5XNz8NNPYjqWQHNT9erRekV+Ivq9OW7f4f5n&#10;52v+1V4d0PTodOsvE/iG1VWAlAsmJUd+D0qfWv23PCrWVnY2/i69ETTos0txp7AiPgk5Hevvy8+H&#10;P7PT7jP8JNJbdyx8hef0rG1P4X/sx3EXly/B7SQB2+zLVf2viILWK/r5E/2fTn1f3Hx+v7e/giO4&#10;vdIi+INpNF5amzlltcFWAHHpS6h+2zp9poSXk3jrQ9Qi+VQHTaysepGPSvpnVPgj+yLO5af4JaQz&#10;eot1Fc1rn7O/7GtynkyfAyxPfCIBQs8qr7JSyeD6njf/AA1w2lz6Vomm6zoN3HPgSX8gVQuRk8D8&#10;q6fXf2otDszDqnmeG3IhImeNlO3jg/StbVP2YP2QJACvwkCFfu7JSNv61z+ofsw/sngTRH4e3IEq&#10;bGBuCR+HNUs6qNfCx/2LDuiTw1+1j4P1nSvJv4fDjTS7tyxbfl9KreE/2jPAGraNq2o+IbfQY5LW&#10;68q3t1VCHweOKxn/AGVf2TrYBrfwXeI/PK3TD+RrPvP2Vv2X5ongg8N3qbmyw+1Nlv1rRZtUe0WT&#10;/Y8Vs0dJe/tI+AdA07Udc1jRdDXylXbHHAuH9cCneHf2kPA+sxXfiGHwjoVvZmH5sxJzjvXD6p+y&#10;j+z/AHVubf7LeeVjG1rhjjn3NZk/7JvwftrR9P0y7voreQcxrM3T860WZTlpZoX9lOPY9H8HfHH4&#10;S+L9Mh1u78D6MHiuH2bFUDGcVYvfjP8AB671CbXJPB+lxxWcZVwgABb+VeKSfsj/AAytw0Wl65qM&#10;AGcJHcMoBP41i6r+yH4WazksrXxlqaxyHc6m5J3H1NdMMXOezOeeBlFaxPZZfjL8LbvWrGz0/wAI&#10;6WySvlhuyQp6961fGnjj4UaWryL4b09yVBgfyuMkd+a+X5P2RU0qcXemfEC8hZBhH85sgU29+BHj&#10;ae3FtL8Ubl4wMANk8VunWlqpHLKlCOjgfVS6r8P9YtbG5sPDenIu7Nyrjhh7VX1rxN8LtHZ7r/hD&#10;9NmIyXVOSor5SPwj+KmmJ5dn8WroRqMIATxWW3wp+KyXLSxfFG7DSf6zcScmtYqvfRozfskvhZ9Y&#10;6F4h+FurG4vdU8I2NvEV/wBGkxjPHfPHWpLHV/h9qNixj8L6XJIkvySNEvQdc8elfJMvgL4xC1On&#10;y/Eqdocnau01Jp/hn436TC1pa/EZ/LKkYMJzVqni31RPtKH8p9e2WofBy41uPTT4b00vIpaV3jU7&#10;BjsKl1fWPhppd1HpI0uyRonzavb2o+cHrkdDXxta+DvjVZ3H2xviHKZM8SeWc9asvp/xmju7W9l8&#10;dtLLZybonaI9D2NVGhi/Uh1cO+h9y20/wYt9Li1jUNKtmUttbMA5/DtWRqV98AdU1CPTdP09IZp8&#10;7VS1Uk8/SvkufxV8b7iF4pvF8WDghPIOART9M8dfF3S9Ui1ca1aGRMbv9HPJzV+yxf8AKZueH7n2&#10;LYeH/gRCX0PVrawW6jALGe1jDMMcY4pND8Lfs133iOXSLyysSVTfGWsEwefXFfGfirx38W9d8UJ4&#10;sl1W3EkeNoWNsH2rWvfjZ8RZRHPIlqjImG2owLH60Kniv5AUsP8AzH1vqHw+/Zttr26cWOlEE/Mr&#10;WcZ556cVFJ8HfgRPo/8AwkGl6FpEvlDJQ6fH938q+Lbv4kfEAsZ2ulZ2Y4ALcZroPDH7QvxK0PTZ&#10;NOnhW4DAgFmIodPEr7BKnh/5j6kPwN/Z+uYEvoNN0UuxDuosI+ncdKtXfwh/ZskfyoPDmkSfINw/&#10;s+LGcf7tfH+gfGX4laVfNcXUiGBpdxgBbgZrSvPj14mN+boArC2MRpnPT1quSsv+XYuaj/OfTQ+C&#10;n7NT2TMvw18Ozl2OwtYxHv34rEv/AIMfs1wzw6RH8HvDMlxcNlSLOMcflXiPh347RaDPLM5mkS4I&#10;LI+fl+lWbj9obSpbsX6WzrNEcxt3App1b/AL9yvtnr2p/s6/s43ko0y2+Cnhsyj76/ZUy3PYYq4/&#10;7Kf7KN3YKup/BPw3bzDgq1oq9fevJ779rLRy1rqdnYSJdQH5wcfMO4q4f2sfAOsQM2vadciRhztk&#10;HFF6v8n4BejbSZ6M37Dn7KdwwEvwZ8OujKMlY1qtqn7B37GEAW2uvgzozLO/y7RjB+ua88k/aj8H&#10;29vGtjc3ChDwrMTkVVu/2nPDfiG3+y3FxLEyHKybiPyoUp/yP7hJU2vjX3npH/Dur9ii+l8tvhDp&#10;YVu6zYGfzrB8Uf8ABOf9jGGfY/wbtGWEZ+W4OD+tZOnftQ/Dm18KHS1e5F5uOJGOQfpVO7/ae8Jy&#10;WCWULvJI5AkLE8DvTTm/+Xf4DtBfbJ1/4Jt/sc63m6tvg9CARhBHcEH+dMtf+CW37HEzra3/AMIJ&#10;0OcjZccVYtf2lPCXhmeKbTy0kLLlsMcg1k+M/wBre5l1FdQ0FJjGBjymk4xUe9/Iyv3b+0hmv/8A&#10;BL79kexmZLH4OXc6+sd1Vax/4JX/ALKWp6TJf3Hwu1CxIbCoLo7sA1etP2sry404PLFIkmMEKTk1&#10;p/8ADZMcNgotLC4ZlT597Ac1LVvsstKn3Ryk/wDwSq/Y/vnSK38D61HIgG/ben5verEX/BIP9kR0&#10;dpPDmswKGG13vTzXU+Gf2udFto31q/jnM7kqqbxhfwqlrX7Zq32tWtulrOLZm/eDzANvp3qOaLfw&#10;spxp90c1rH/BGT9lfUIwYbfU4ggyS1/1Fc9qn/BF39kXZ59wNTUBsEi4Yj+Ve3an+1Vod/pflrP+&#10;9VPkLEfkcGotK/a70gWkenXWkPI3RmUjaKFKD+yHs4X3R4Lcf8ET/wBmK5vB5Oraii4BVizHbiqk&#10;3/BD/wDZr1DWTA/i+837ASWDYNfTVp+0lBdiSJbXZtTKEMtZGn/tT2l/rB0u50uSJsbRKNv59aFO&#10;mlZRG6MPI8FH/BCb9m69ysfjaePZnLAHmrVl/wAERvgQIhHB8V78Mh+VY1Py179H+0fpOi3xiubJ&#10;5wQQpyvJpsf7WNqt24s/CLDnkDbzU3oy6MFQgnsjwe8/4IW/A66h23HxWvmZxkblrI1H/ggd8ELt&#10;dg+MN1GY1yqsvWvo+5/asiQLfv4UlEhGDGMdKtx/tA6D4iiS4g0J1YctucZFSlRWyY/YQvsj5WX/&#10;AIIB/DfVYkW2+LM+6Pp8uMVHff8ABvv4XkvA0XxcmjO3k9c19U3n7TcOi3CpZeDppF4DOvektv2r&#10;ITdN9r8LS7XGVYnlfarjKl0uJ0IX+FHyFqv/AAbz2bSoIPjL8rH5d8QyfpioJ/8Ag3Y1RWWGL4xw&#10;lGPVhyK+1rj9ou0utKeaz0F1kC5UO/NW/Cnx6WfQnu9TsHWWJSwXPJoc6fSTD2FNv4D4Q1L/AIN3&#10;fFhnCJ8XYXiQcFqz7r/g3Z+IPL2/xMgZfXivvHWP2pbSzsluBoMpO45Xf1/WotF/bAs9QuzbXHh2&#10;eKPgIS3GaaqQS0kxOhRX2PxZ8B3H/BvR8S4Dvj+Itt/wLFR6h/wb9fGTTbMTR/ESykVsjAOMV+jz&#10;fGvRbuI3s9nKY8H5RJWBqn7S/hOCP7I1ncsiZKoJRWbnF6cwfVqbWkfxPztg/wCCCnxzjt/tGm+L&#10;LXzFbqG61Xb/AIIOftGeczNq1vcyOOu6v0Qh/ah0q306W4tLa5VFB+XeM1g+B/2vrfUNclEou4jE&#10;+UR5Rii8V1J+q0r2cT4L0/8A4Id/tVaVvFnFDlPmDBsZ9qXUP+CMf7Y11F5sttCygYJLgcV+j2sf&#10;tk3ls4itBLsb7zKwrGvv21Hlu10gTTR715dmGMVm4wlq2UsLQXQ/Oof8EYf2vtFT+1LWyXO3+HkE&#10;fhXMa3/wRz/a6vb2T7RpIcnr81fqDf8A7aOmafozWiarN5m3H3xxWV4K/bL0XxDcOmo38yMrbfmI&#10;+alGKi7pg8NQ7fifl7bf8Epf2rvDjFx4PMrK3y7Xzn8qztZ/4JlftYmR57vwPMuTyFiJ/lX6xXP7&#10;Rtta3TzWM87ICSC23FEf7UdpqMburuG3YxgfnV9b3BYah2f3n5SeH/2JP2t/AlvJFY+CrwAjDBYy&#10;ahf9k/8AaosYZbi/+H12BP1Z4ulfqTJ+09pf9oNYPEGJbcGdAckVvWnx78OaxYmK60WEqF+YtGvW&#10;sXQhJttLUpUaLVk395+Nur/sYftDM5vD4Lu/m5bERx+lZn/DHXx6SImLwTdMGP3vLPFfs4vx68Et&#10;aNanw9blU4P7ociiP4peC9a0wXNh4ctVWMZIaFe1bJyirIn6nQ8z8WpP2TPjpETHJ4Puht9YT/hU&#10;cn7JHxluYd0nhi5Iz0ETV+wmofGfwb5jRt4QtGO7nMYrYs/if8P/ALAk0vgaxxt5/dLzV800T9Uw&#10;/mfjEv7JHxaVSP7Bufl/6ZGp4/2WfifGgjn8O3J4znyDX7GP8Y/hG03kP4AtC7f9M1qpqnxQ+FNj&#10;ia5+HEBXGOIlqHKqxrC4bzPyCX9mT4hW6FV8O3JPr5JqFv2dPHofzLjQ7lMdMxGv14svir8H9Wuj&#10;Enw7gAYcful4qfVPF3wKW0EU3gC3Vg3JaJean98ivquF6XPyV0H4eeOvD0wjezuAo6Yjaux0C61m&#10;xc/2jpU2Qp4CHmv0f1DXP2ebuFo5PBVqpZck+Utc1q5/Z2eHafDFuvB4ES1zVcPGv8SKjTp03oz8&#10;/PE2p3V5CUt9LlG7t5dYtjaXlu3nS6VKQemFNfeV+f2fxmCPwvAuM4+QZrIudD+C0gLwaBCqt/ej&#10;FEMNCEbJEzUZO9z4j1OK4njKDSZPf5awbnQ9TZiw01/++a+3b3w98IFmz/ZMW1u2ysTUPC/wuVHa&#10;PToh82RtXtVxj7PoZOhCXU+MJNC1Mt/x5sM9PlNV5dH1BGw1o2fWvq3xH4U+GzuJIowM9go4rnb/&#10;AMLfD8g+TByB1NbKpdaowlh0tmfOR0y9I5tj+VNGlXbchGr2688O+Ew22OH9Kpv4a8LMSSmz2Ap+&#10;0iZeyaZ5NaaddxD5c/iKmksZmTOTmvTLjwt4bHMT4+tVp/DWjuPkbP4Uua7E6bPMbmxY84JNVZbG&#10;QnAByfavS5fCWmB8cVJF4K0mUbgoq00yHA8rNrOpxsNC282flWvXrP4Z6Tc84Bq7B8HdJmb5SK0U&#10;kHs2eKtbSHPyfpUDWb8cH8q95j+CWly5wMVNH8ANMcZ/pVpoPZs+fXtpgR8p/KkMMwOPLPHtX0Kv&#10;7OWnPxuGKbJ+zbYhiy4welPRB7M+esT9Npor3+T9muEnOQfwNFXyxFyM/qLXSfjLncPG04/4AKUa&#10;b8a0/wCZ2mP/AAAU6L4mzHkkCrUPxJlb+L9a+AXsGvjf3s+1ftr/AAL7kV1g+NSr/wAjbIf+ACnI&#10;/wAbo+f+EnP4rVr/AIWCxGXz+Bpy/ELb/DVKNH/n4/vJ5qn8i+4gS9+NpGT4kH/fNPTUPjbznX//&#10;AB2pD4/3ciNR+NO/4T2TGc1qnSj/AMvH95DVR/YX3CLq3xpT72t59Pkpw174zjrqef8AgNA8eSZ+&#10;Vx7ZNJ/wn0g/jWqVSmv+Xj+8n2cn9hfcSHxF8YAObkH8KafE3xZH3pR/3zUMnxAfbjz1H41Xn+Ib&#10;Dn7QPzoeIgv+Xj+8aoyf2ETzeLfioiHc6n/gFUbjxp8Tv+WiqPfFQXnxEYDLXC/99Vl33xEUrj7Y&#10;OP8AaFYyxcV9tmkMLJv4EWrzxp8SYT/B/wB81k3njn4kruJkQf8AAazdT+JsaAk3y/nXM6z8V4UR&#10;sXY/EiueWOivtHbTwMpfYR0V74/+IY6X6flWHqHxD8fjIfU8/SuJ1r4vRKGK3SAf79cfrnxphTLC&#10;/Uf8CrH6/d7nZDLpfyo9L1H4ieOgu06sQaxNT+IPjll3f2uxX2avGfEHx8MRZk1FcL/tVxWuftMS&#10;2+5jqWFHQhq2hiZy2KeC5VdpH0Fd+NfF8py2tSY9Caz5vFevl9s2qyEHriQ18u63+1hfrnZqGfxr&#10;mdT/AGuNThOE1Rm+jc13U3XfQ5pU6UeqPsKXX71iVfV5Md8SnNNTXJ1Xb/bMhPrvr4ul/a/v3O6S&#10;+cY680g/bAv0YH7Y5GP7xrVwr9jK1BfaPuK18RuCA+pufq1atj4itXGWvzu9d1fClp+2VcBRm7Yj&#10;/erX0/8AbQ8vhrg+2TWU3XXQuMKMtmfd2mavpqjc96T/AMCrbsNb00MG+0Hn1NfCem/toQMAsl+A&#10;R2BrqdD/AGw7GbHnakox0+auSpXrU90dMMFCpsz7bs9c0jeGNzx9a1rbXdHGNr/rXx7o37WWiXCA&#10;yalHz0wa6XTv2nvD0qc6moPpurB5hJbo0/sqctj6mXW9HZeMfjTJtX0NhtwDXzpZ/tKeHJI8nUlA&#10;/wB+pn/aL8MLDu/tVB776n+0UxLKaqex7vc6roBbaQPyqjc6j4dORsU14XN+0f4WlXd/aa/99Vn3&#10;n7SHhlU51GPd7PTWNuy1ls+p7pcXfh1huVIvxrPurnw+3PlRZHsK8KuP2kfDxOwXqHPo9Zd1+0Zp&#10;BBP2sAf7Jq1ib9ClgJR6nu93ceGz923iFY+qSeHSCPskR9wK8OvP2h9MONl2oPu3Wsu9/aKtApCX&#10;S/i1bwq36DeGa6nt92nhvbvazj/IVQuoPD+4NFZRk+wFeF3n7R6OwU3CD8arP+0gAwIuEwO+a6oT&#10;Zg6aR7jLa6QG5sEwT0xVWax0wqQbFMjsBXjY/aSjcAmdaWX9pO1RS/m5A/2utaqQ3FI9Zl0bSXUy&#10;DT0UnrxWbfaFpy/8ukfvxXmjftJ2ZjO+QD6PVKf9onTjlnlBb+H5q0g3cymkkehXmhWAGV09D7ba&#10;yLnQbYZcacmM4xxXEz/tF2UmN0yj8arSftBaXztmHHIBrrpykcM+RnV3eleU+2PSxtHOQtZV3DcZ&#10;Z00kf98CsCT4/WMmSLtQfrUA+ONlNGQblAx7ZrshUmjknClPc1J/7UVC66QMDt5fNZ1xfavGu6HS&#10;AcE5+SmR/Fu2eI4uF/Eio0+JFiu6QzxZJzgtW8a9SJyzoUnsQT6xr9vGSukk5bj5OlVLjxTr0akN&#10;oa8dcx1o/wDCfadcN+9ljA9A1RT+LtHdSomXnjDHJrdYuaMJYSn3Md/FuuRsXl0dMdgI6jl8ZaqI&#10;w39iIc9P3YrVl8S6OVxJNH+lQPrOgSKAJYxn3HFbRxkzGWDizIm8ZanGoMehxD2KCmDxrcu2bnQU&#10;2/8AXOtGTUPDpfCTr+JqpPe6DICvnoPXmrWMkYywcV1IH8aRZAfRIwvvHUE/ixXO6PSYQP8AdqZ7&#10;jQJBsM/HrmoJo9D8zctwCo65PWtFipMh4WNhn/CUQMmJdJizVe58T2vl4GnR5HTjipWi0aQkRzge&#10;uarPa6K6+WswB9SapYqXYzeGVtyCXxFHK2PsEYH0qhfaxbk7ntFGTghRV5tK0p+Ddr+DVHJo+knm&#10;S659jVrEzuZOhEyLjU7FFz9iBDfnVSXUbJEOy0B/Ct5fD+myHa0wAHT56ik8LaU52/aFH401iGQ6&#10;CRzkut2iR7RBgjqCOlVpdfSNvlgQD1xmukbwfpXJEqkt6mon8FaaWG1hj1Jpqtcl0rHLt4lmLH9w&#10;hx0yKYPEt0SSYRj2FdP/AMIPYhtxdSKb/wAIHp6dZyfxp+0bJ9mcx/b07ORkr6DPSmr4mvEHDHPY&#10;kV1B8C2RYkEEevepB8PrVto3LTVQPZ3OSm8S6uqFlmfnsKh/tfXmO5J3we1d1H8P7UMFJByMj61Z&#10;g8A24cJhfrihSQuRtnnrvqknBkkBY9FNMksdUkOZJXJ6gluleof8IHZAhhtNDeBbOPqQaeg/ZyPM&#10;PserghftT+/zmpQNYiYMlzKMcj5jXpT+CdO5O4Z4qM+DtO3DGMD1pLlE4yRwcepeKMs0OqTDjHDG&#10;hZvEJkWQX0oderB+TXeL4X02EkLt57GnHw/pivho0P0NPkh2Bcy6nCtfeJHkDC9mJA6knrV6w8Re&#10;LbQMY72QHtk116aNpgwXXJHTBp66XovV4lH1o5IW2GnLucuvi3xmArvO0mO2SKu2fj/xrZSC4WML&#10;xggDrXQiw0jbgxr/AMB4pUs9JVQm386h0qT6FKdTuzMj+KvjY5RrBCpPcHIqI/EnxariVdOjOOgO&#10;a2jZ6auNxBJ9KeYdMXhY0x7ij2NHsP2lbuYv/CzfG804uBaIuOCozg1P/wALY8dTRm3+xleOSM4N&#10;aZ+wB9pjTb6gU15LHK7Ihx1peyo9g9pW7mFceOvF1/ELeazbA/2qcPF+v/ZRAtvIpX+INWw0tmwJ&#10;aHn2Won+ztljCoHpipdKj2Hz1u5Vi+I3iWK1NsUmOR/frCm1rWZJ/NuGmJLc4OOK6ImHG7biqs8U&#10;R+8pI9RWLhRT2KU6vczE8Q3cUTW588K+cjfmqEeoTafO9zbMysx5zWvcxws2Sg49KpTogbKx8Hrm&#10;s3Gjcftay6inxtqCIIm3n3qK48TRyTi4ctvCkZIqOURFx8gqKe3WSQAIPep5KN9EV7esluZGtX0d&#10;3KZEMuCcHBqnoV+2h3Jnt0dvm6E1uHTwSVWMDJOMiozpg3YMQ+gFaxo02iPb1i4PiM8sWySKTGOf&#10;mqTSPiDHY7x5UlUl0WPb/qvvVKvh08/KKn6vRLWIrvqXovFtjc3nnsrjPQ46V02heK7V22Pdqg75&#10;brXHx+HiMDYR+FTR6BdbslBtqJYel0NYV6q3O/judHlZgl2oDf7YqzY3lvZJsgvVKnoA4xg150dF&#10;u1J2KfpuNNk0y/wFV3B+tYypRWlzeNaVtjv9SstPnJdJ4wD/ALYqrJH/AKL5Ud0vuPMrhp9N1ILx&#10;K4+rGqtxbasnSeT8zUKCXUftH2O6g0G3RhObwBg2cl6m1DUbO6iNpPcq230Yc15lO+tqCv2mTH+8&#10;azbptYBJFy6nsc1Lg73uV7VW2PUdF1Ky0u8HzrjPUnmrOvavp9+xCTDGP0rxK8vdZD4+3yhh1O6q&#10;V1rOrxYMmqScjs5pclnuL2ulrHqt5cW6EqHGD0yaxru4tp5Cjy9Ou2vNLjxFq+4ldTmIHq9UW8Ra&#10;5GTJHqUgLd880WmQ5p9D0LULGE5lEn6Vn3N41snltKeOgzXEP4q8RtHtGoP+NUrnxHrrtue85+lJ&#10;qXchyXY6+91KONfNeQ/QnpWNq/iERRFQ3Fcpf+ItUGS05x9Kw9R8RagVw1wSKnl8zOVQ39Y18s/3&#10;qx9S1spASkoOevNc7qPiK9kBV2/GsW71+fJXcTRr3MpTOjuddLYAfj0zVOXWyHyW/WuYn12Xf97F&#10;VJNbk6+bVRi7mXMdc+ulx8zZ+lMTxCw4VsfWuPbX34w/Smf26xbIzVqInI699ZJbeZs5681dsdWk&#10;zkSj6Vw8euE9x+VW7XxBKg3A1aQnI9DsNYYfMrEY689a3dO8SKRgEYPtzXmNp4rYRY21ftPFTIBt&#10;yPpzVNXDmdj1SDxA4QYYVetfFEq8FuK8ws/GEoxt+b61oW3jQKuJIc/Q1cQ5ne56I/imU9JDzUEn&#10;iq+YhRIwx0ri08awnGYTU8fi+0D4aFifrVDv5nTT+L9SRsLOfyorlpPFVqzZEB/Ciq97sM/ej/hc&#10;fiBOVkbA96kT44a4v/Ldqoy+H7LkMRj2qu+hWC8bRj1r8L9tW7n7WsPh39k21+O2uoNplJqU/HbW&#10;8Z80/rXNvpdhH82AaE07T8ZOPzqliKy6h9UofynQt8dtcc/LMfypy/HLxAVx5zc9K51bDTuQAtSp&#10;Z6bkD5ffmmsRWfUl4Sguhuj4zeIZOBcsPxqN/i94iK4FxJ+dZ0NjpfotTeVpIGML+dDr1OrF9Vo9&#10;gm+LviUfL9of6VRvvjD4nCcXT0+5i00KWJQfjWXd/wBmqCcIR65pc9R9TSOHor7KIr34w+KNvy3b&#10;/QmsW/8Ai34pOQb1z9DU98NMboyisi7GmKxYbPxNUnN9TT2VOPRFHUvin4ndinnyc+9c/qXxG1+Z&#10;WEl7J+da9/8A2cwwrp9c1h38ejtuzKp9gK6YQTB2itDn9X8aa5OCq3T59K5nVtf12Vdpmdm9TnFd&#10;ZqEGkgs4kArE1NNPVfkfJr0KNNJ7HLUmzhtUl16bcGnbn3rmdX07VZ2IldyD0ANelXUVhs+dxWTP&#10;b2IG4uDnp7V6lGx5td3PL7zwneTf6zecelZk/gO9nZiAcn26V6yILBnbcf0oSxsd4245r0IVZJHn&#10;SoRkzyCP4ZXs4IEbFvpVm1+EGpzcGN/TpXtdhpel/KXC59hXR6Ro+kYUEoVPXioqY2pBF08DRkeA&#10;WnwKv3xiFhmtGD9n/Umxjf8AlX0tpOgaNJgMidugrpNN8N6M2CYk6en61wVMxrI76eXUOx8rWf7O&#10;+r7fuOT6kVqWf7PmvLgQtIfUEGvrLTvC2hjAMSkevFbVh4V0Q4PkJn6CuCpj6zO6ng6EOh8k2PwF&#10;8TwkFZpAB2wavD4M+MoSGguJvfOa+vrTwlojYAgXH0q4nhHRXG3ykH4CuSWLrSZ0KlTSPjg/Cz4g&#10;QnKXEoHvmq178OfiSowl5MR6c19ot4J0KReYo/0qvc+BtBdMNAhPqMURxE79B8tPuz4fufAfxP27&#10;WnnA7YzWdP4H+KC7t084Ffb938O9BbP7pOOlZlz8PdAwT5an8K6qeKktkYyowa3Z8TyeDvicjBvt&#10;Euc+lQzeGviSM5knyOvJxX2dcfDjR1+YQxkfQVnXvw70RMf6OnPpXVHFt9DB4aL6s+Om8P8AxI27&#10;i8hx061E+g/Eb75ZuO1fXNx8ONIwQIkANZ9z8O9KXrEmf92uiOKdtjF4WPdnydJoPxA3fvzIfoKh&#10;bRfHYkKszhPcGvqu4+HmlJysSn8qrS/DrR/Ly8AJPrWyxluhjLCR7ny9/Ynjp8KrPimvonjpMoys&#10;Tn0NfTrfD3TVxiNPyqOb4faYXySAT1zWqxepEsGn1PmJ9C8Z/wAe4j1ANU7jR/GgBZmkAr6gufh/&#10;ppGAijHtVC8+HmlyKVZB7Yrohinc5qmESVkz5fvdN8YAkiVyPWqMtv4vjQ5Lk+xNfTVz8NdLZtpj&#10;UD/dqlcfDDRmOAqjPtXdDEpnm1cI7nzOx8XJ1aTn601LvxcDvKuPrmvo2T4XaazN+4T24qvJ8J9N&#10;dgJIxn+HHSulV11OR4R9z5+S98Xh98bSfTJxTn1XxUoVmkf3PNe8t8LbE5j+zrt9lqN/hXpoOBDk&#10;emKv2sSHhp21Z4eNY8XbCokfI6HJpf7Z8VFtxnkz9a9vX4T6aBnygPwpw+EmnsDuiXnuBVKtEn6t&#10;K1zw9dd8WNIQ7v8AmaRdd8R5PzS5zkcdK9xX4S2Dx48pQR1OKafhLpyNkwq31WqVZGf1aR4mNc8T&#10;7fkL4PXNEmqeKSd5Z69qb4UWZb5bcA0w/CywJ2mM/e9Kr20SPqz6njLaz4kSLBV6h/t/xCV/5afX&#10;mva/+FX2WwqIg2D1IpH+Flmq7Rbpz14rSNZMj6vJPQ8WXxB4hIZSJD7nNObXvEDcKr4+texL8L7P&#10;JXYKgf4ZWQ+7GPyq1VMnh2eRHWtaDgb2561J/bWtoCDI/vXq0vw1sEADQqR9KrS/DuyiY4hGD6iq&#10;9qZyo2PMzr+tLhgzY9M81J/wkGrg5cMR7V3114CtIh5hjBB6AdqpTeE7CElTEKTrGEqT7nIR+JtT&#10;LEFztPt0pw8S6kW2h2Nbl3oFtFIcKoHpVWbSrJExk7vYUKsQ6bsUYvEt4qFlDZz36U5vEt+DhpOf&#10;pVr7Dbbc7h9ce9EtjZNGCACfWrVaTJ5XYgHiHUOjOenapovEF+QCJGB96kjtLbgluKtQ2Fg0gGRi&#10;tI1XYhKw6z1+8KAGViR0rTttcvTF5ZY8/nTLfTbFsbMVp21hbBOAv1rRTk0aRSIU1K8C4ySaDql0&#10;FAUkkda0k0623fLIKkXT7YDJ79TitFJsqyZjvd3O/ktz0qGS5v8AJCsSK3F06zMmAR7c05tPs1+8&#10;wqrvqQ4pHOM92W3K5xjvTG+2sN4H6V0sdlpqIcsv5Ugi0tDtVx+NVd3E1E5xl1NhvHHvSJHqONzq&#10;1dKiWSEq7DHahZLUqyllxTu7CaRzph1NmyNw/CnLb6m3Mua31udOHRs06OfTinJBqbtIfKuhgRRa&#10;gOdh9TTxa3+QpGG9a30vdPPC7T+FPF5p3BOMt+lQ6lmPlTMS2sb1vlO4r9Kkj028eQKiY+tb0F5Y&#10;79yuoB61YS605ZMkKPQ1m6uo1BW0OeGlXe7Lq2KV9JmPTI+tdJ9qsM7S4NMlvbBz5bMMjpisalZ2&#10;NFTuc1JpcoO1ePqKp3FrIjbCwrorzU7NHxGF/GsXUtSs1bc2D9K4qmIsX7NIyJoZME1UuX2jYzE5&#10;POBUmoazaqSrPx7Gsi4161D8yD865vrT5iHCxdCIRuIzSJGjvs2nNZMniSESbRLgVZtdct1YNvUn&#10;p1raOIb1MnFbGhFZSSknGMdKt22nSsDuUfWqVtrdqGLtIrA9ATWzpur2TLtLiu2NaxNtQj0Njtyv&#10;HrV6Hw9If+WZ/KrdjrVoxG8KQO1a9lqtg0YY7ePetPamkYmPD4dfICxFj3yKtL4enblYvxYVu2mp&#10;6fI25Qo9KuRanp+cEjNQ6lzWMUtzmToMoAU2/Pc4qKXQ5S3yQZ/CuvkvdO/uDnrTWurEx7hEPwFZ&#10;t9zZJHC3mhynkR/pWVeaRcBifKZvwr0O4nsSnQD8KyL66s1bcLeo5gcTznUbC4wWFtz6Yrn9UsZg&#10;+4KwB7Y6V6Pql1ZlmKxbvwrmNZe25AFHMTLQ4HU4Z0ckA81gXzTBirqf8K7PWWj3H5R2zzXM6pIp&#10;yoj5pptmbbObvJrgOVHArPnuZUyHOcelat9wC7J+lZNywZiRHt+lMxuQvfzBcH+dVJtQlwVY8nvU&#10;krlThkqndXK8jy+nSpsmxXKt7eSnIJGB1NYOpX0eSvOK09SuBtPbPWsDU7hf4Vo5URKTM/Ur0gkD&#10;0rDvrkEHaTV3UrjDkg1iX1yxyF4pqNzJsZPeAt1qpJeHOM8VHcTA9yKqSXHvTskQ3Ytm8B6U03ea&#10;pfaA3UUn2gn7po1JuzRW5I6VYt7wetZAmYfxVYguccEVWqC7N61uYyuM1oW90oxhh9K5yCUMMq34&#10;Vft5zxh6tK5SdzoYLtB0bFW4b2MdHrCtp89TV2GTe2c49apO4NmzHexr/FmpxfLtz+tZcTBsEEVc&#10;iVWIjzTGW/tYxwCfxopi+QFwc/hRWgH7bXn7Snh9MgX6f99VlXX7TeiJlRqCgDsCK+LtU8Ra+q4j&#10;mf6kmsS+8Ra31+2SFu43V+P0smUt5H7ZUzGFN25D7auv2o9ERyI79Me7VSk/ap0IttF+o/4FXw7d&#10;+INcw2+6fA9G5qlN4i1aSPb9pfHqSa7o5BBr4jilnVnpE+6Jv2rtEDZ+2AY6/NUZ/a40VG+XUY8H&#10;pk18IXHiTWhx9scj61A3iTVgmVnfI65Narh2lb4jGWfNfZPvZv2wtEh+b+0Bj03VDdftk6Ag3C/X&#10;67q+BrjxJrJG43T/AFyarSeINVlX/j6Y4960hw3R/mMpcROP2D7vv/2y9IdSv21fxNY99+2Vpm3a&#10;l8D7buK+IH1zUyMPcufbJqFtY1EnBnbd9TXRDhzDLqc0+JKvSJ9m3X7YenMxZr78Q3FZl1+15YHO&#10;65B9CGr5Al1HUChHmnH1qB7jUG6Tsa64ZBhYnNLiLE9EfWdz+1jZyDIux/31Wdc/tSW8mT9oA/Gv&#10;ltmvMbTK2fSlLXRIJnP0rpjk2Fic0s+xcuh9KXf7S9vLyLoH1O7mqFx+0gjEqs6n0Ga+d2a55IuC&#10;SetRyvchgwnPat45Zh0c886xTR77c/tFMDtLLj1zVGT9oNvM2iUEe1eETm4B5lc/jTHkmX5fNbPr&#10;XTHAYeJyzzXEvqe6P+0CcnEx/OnwfHxxkm4AI6c14M0s+3lj+dSrNL8v7w89a2WDopGX9pV29WfQ&#10;2mftCqXG+4PH905ro9N/aHtdozdYIr5cgu5I2yJCPxrQsdVkVxiQ4+tc1TAUX0Omjm9eD1PrXSP2&#10;kQGXbdH866XS/wBpRSwTz254618iaZrkwbfJJx7V0WmeJWijUPNn3Bry6+W0ux7WGzeo1qfXulft&#10;FSyYCXAx7muh039oOQjJuVyOnNfI+j+K5IxvNyMD3rpNI8XxGMPLcZrxsRgYxvY9/DY6M0rn1jp/&#10;x/utnzXGR7HmtKP47zgBvNFfMWkeMomXcs30ya2bbxo23b52V+teXOhKLPUhOlJH0anxxkPIft2p&#10;H+Nx24Nwc+ma8Ah8ZybceZ2qGXxu+w4m57nNTGm7jfskz3q6+OJL7RMCvpnmsq++OxRCQ3/j1eCa&#10;l49aMNmXkdCK5nVfiFMTzKQPdq7qOG5nqcGIxFOB9E3Xx+l3fJLgehasy4/aD3ZEl2OD3r5o1L4j&#10;y8qJjkd9xrHvfiNMRxc59ea9algYnkVsyjE+o7n4/RHpeD/vqqr/AB+y3zXylfTdXyxN8RbgkAXV&#10;V3+IUx4jmOa6lgYLc4Xmtj6il+PSPx9qGPReBUUnx3jU7ftC++TXy0fHt3u3ea2PrTX8ezqNzTnn&#10;pz1rT6nDoZPNbn1GPjgrZKXucf7VKfjYj8yXYz2y2a+Wf+E/nRdouG56jNOHj+4bJ8w5X3p/U4Ef&#10;2sfTs3xkiZyWuyT7Gqc3xmXzMG7C/jXzgfiDcqNzTnP1qtJ45uWbcZWKnrzW8MLHsZzzTm2Po6b4&#10;xJI5Q3OfcmoX+LseAv2oZ3V86TeOLwt/rs/WmDxtPsyszA+5rpjh4nLLH36n0TJ8Xot4/wBLAz15&#10;pG+LyFs/aBx05r5zTxpK3DSOeetWrXxbc79zTcela+xiY/XmfQw+KaSRgCcc980o+I2X+/nvndXg&#10;1r4pndQUmI69avW/ie8VlYzH35qWoxH9ZbPcl+IQdgqynn1ap4fHPmcs3HoDXjVn4jkY7/MPHArV&#10;svEL7Rtkx9ah1Ior2jZ69H4sR1A80jPXNPTxIApxNn0ya8vTxJM2MTH35qQeIZhg+ccHvmsfbLuP&#10;2iPS38UEZ/fc+1RHxMxGd/fNeff8JFcqCxfP41GfE7k48zB+taRq3M3NNnow8SrvG98DPApJfFMW&#10;NinH06V5zP4tYMFDE496gn8WufuviuiDJc13PRG8SkPww/OqzeJ4UQt5uGz3rzebxjL8xeU5Hoap&#10;y+LFzuaY/TNdMVoYSqKx6YfEqY8xrkfSq03iJJR+8m/KvOW8USSfOJBjPSnN4olZ8h/wzTk7GTmr&#10;Haah4gjI2RSYrIv9eVAcyAn0zXNT668u75jkVRutRDx73lP51yVKyijOTubGpa/GrZaQ1kXfiiNG&#10;yGH51hahqpRiok49TWFqGsvE5xjn3rD27MJM65vFqcj1qP8A4TE5215/Jrk3LZO4dOarHXboHmX9&#10;a6IVX0MZSsemw+LFPymb5jVi08VRrJgzEemK8sTxAVYP5xz9atxa4xO4P+tdUJ3Ic7nrtr4vKkDf&#10;xt6Z4q/B40G0qs64HWvIYPEEyHPmsT+lX4Nfc/Or8HrXTGQ/aWR6svjWRQdsy+1L/wAJvKVOJBmv&#10;ME1y4PKyH86lTXpjnEh/OumEkL2iPSP+EymK5Mw/DrSHxdI+Mzt+decf2zIy8T4/GlTWZCMiY8e9&#10;aWTJ9pqejHxXKRgSj86YfFDlh+9P5V59HrMu7b53NPOuXO4/vDVApHdy+K5BgCXI+vNMfxRKUOZs&#10;fWuG/tmVfmLEn170n9sTE5d8exNFg5lc7ceJpu04A+tIPE0p+Zpse2a4o6sFG0ufrmlTVTszuP51&#10;E20h81mduviZ1cYmx60HxNKHX98fzriW1NQ2RIc/Wnf2yyY3MMjpXFUqFJtHdweJ5QP9Z+lW4PEr&#10;ggec341wNtrOW3GYc9s1ci1XeQQ+CDg81xzr2ZtHY7pfErbs7z9ae3iRFy4lPPtXGw6qh439qVtU&#10;b727j0z1rjqYjTc6I2udDe+IHflnwfpWHqGuy/MGlHtWfdaszBiZBkds1z+sa2I1Ll8GvOq4jsU0&#10;aOoeImWN8yDPpXPXfiBsj959eaxtX17AK7j9awL3XHAyH/Wso1ZXMpanW3XibaQPMH86da+KsdXP&#10;5159P4iVckNyexqNfERR93mH6Zrtpzk0c02rnrFr4oWRMPL37Vraf4mUoAs5PPXNeQWfiYq+zzs5&#10;963NO8ShFAEortg2kQ5pnsNh4iK4Vpzz71t2OuFowWmPHXBryHSfFDfdMn4mup0zxIHRVR8A9cmt&#10;lUaKUj0+11c4BSX9a1LHUhJy8mCemD0rzqw8QxlQBKOPetzTdaidAfNAP92nzt7m8ZK53CXb8YfN&#10;TC7AUqX57iuXtdciT/lp+Zqx/wAJBFkOrdP1qk9DWLNqS4RjtQ/pWdcy7nKjtVObWUUbg+Pxqlc6&#10;yjDKvyfeocyk1cNQ28hRyeo7VialbxsC3cdasXeqqTh3z9DWZeagqqQvf1oVQltGVqWnQyA8cGsD&#10;UtIT7qhSfrXQ3NyjHYWHvWReyR8j9RVxqXM27nNajpY+YgDNYl7pwQ5GMeldPfMpRyD2rFvDF6it&#10;k7oykrs527tAGJPA+lZl5a5fI4rev54huixz61iajOpBKGmtzM5/VE5ZfSuc1UMc4bFdHqk6gEHv&#10;3rmdXl8vKk5FPlZD3MPUGJzWFeOQ/DVr6hKDkZzWHeSncTR5GRUuZM55qpI1S3D84BqtI49elDVh&#10;NIRpD0zQsoHGKjeRfTmkUkjOKqyILCueMVNET/eqtG3c1Yi4600rsC3BKV7Vdt5D2BqhBhupq/bd&#10;BvrTQC9ayPxzWjb5bGM8dfes+3AwCK07JcjpQi07l215TGK0LdSQvBz0zUNhb5rZsLIAAnFA0Qi1&#10;ZhlBxRWwmnRuoKNgfSir5kOzPt6/8GtguyAgdRisHUPCDIGcxj8q9k1bw4dhCryeoxWDf+H22FPK&#10;x9RX5DSxkr7n7lVwkH0PHb3wmdv7uHPrkdaxL/wxJG5YIfpivY77w2T0j7elZV74U3NueHk9TXp0&#10;cdbdnlVsAnsjyGbw87NkRn8qgl0GUsT5RBHtwa9Xfwbv5VP/AB2om8DqTzC1dccwRxyy1nkk2izb&#10;SrRfpVeXw+/OxP4fSvXpfAqj7tufxFVJPAWEz5fPpito5hEwllcjyJtDkY4Knb9KY+j5O8Rn8q9W&#10;m8AsuWEQz9OKqzeASF5hPPoK6Y4+ByyyySPLH02YuQY8H3FN/syXgyL09BXpz+AWwR5PI74qFvAD&#10;NxtwPpWyx8DnlltQ82msJGPEWMd8dab/AGay8MpPtXokngiWM42ZH0qtN4Nlzu8nj/dq1joPqZSy&#10;+ojgjp3l5yh/OoHss9R09a7a58KyB8MhAHtWRf6CyNgIQPXtVLFxb3OSphnHc5W4tlXnGaquqr3y&#10;a3NQ05kGQD+dYl7bTRMTW0MSmcFSHKV3fc+AeB0qJp9uDzTLgkDBOPcVUe5ZTsJrojVujlk7Mt/b&#10;uvNSxahtHXFY73DMPloS5dl25/Crc9CfaJHT2muPjBk4rUtfEJVRsf8AWuLtbhxWtYzh0BB6Vz1b&#10;HVRry6Hcab4jfaImf73et3TvEkgIjBOO/FcNpBaZgT26V1WiRREBnHNeViOVbnuYOvNvRnZaR4hu&#10;WQNuIFdFp2uTFl2Dn3rmdHt4QADgD0rqtKtrchSAK8LEVIX2PpsLOpbc0F1e6kfgn8KbcXV0yZRe&#10;vXmr0MFooC4GfWpnhtwpVUrgVaKkek3zR3OU1N7oglHJ9a5vVhdBOXLL6HrXd3unwgkHoaw9VsLc&#10;jIUY9a9LD4iKeh5OLg5I4C/W63MVUnNZdxb3O/D5IPp2rtbyxhVeQBWRe28QO0AV6tPF6Hz9em77&#10;nKzQXG8kE4FQgTM4zkVt3FvFFuKsPfJrNvXjTkkZ7YNbrEpnnzVim8h2nMmDUTseNz9OlJPcRKhO&#10;4Zqk+ojcTkfnVKqckqiTLhl2DLPSG6UHaG5PXisqTUlfI3dOnNRNqcaYDPg+taxncxdWxti43L5a&#10;ueO9K8mVyG/CsVdZiYlgcfj1qRdbQNk4IrVTsL2iNcK2Q7MeetSLASD6VQt9Yjk6MuPerMOqxA7M&#10;5qlWdh8yLltaYGDzV+30xiRsP1qtZ3sOA7ECtSyuIA2Y2681nLE8u5pCzLFhpwPBBxWraaeu3aQS&#10;fpVayvIsZOK1bK6hGCuM1xVMU7nTFKxJaaSF/gbnpWhZ6eWkGc5HWnW06SEAYzWpY+XnJYZHWuSe&#10;MdjZJXI7WwfnPHPFWv7NYqAX4qWGSJnwpwMZq2rwsQMjdWEsUyvdKH9nuciE8DrVaXTJY2P7rOf0&#10;rbdkSPCkc9aVmTj5Qc9a6KWKbIaMBtInBIYAZ6Gqc2lzCYjnFdRKYTgECqN5JCrZCdP1rvpYq+5i&#10;0cxfaTOo80vwewrOuNNc5CrjHTJrpNQnQqwK8Hp7VmSzxqNzkD616MMR7upzySuZsWmS7hIzkY7Z&#10;qVrSUNxmrsc0bjpxTJbiPZ8zD8KwrYmyKUUZ9wjxqX3dP1rM1C4d4e/4Vp31ym08jHYVzmr3j5Jj&#10;PA7V5s8Q2JpFDV9QaM7QefSudv8AU2+Y7ssKu6vfHZk/nXKapqKnIZsc9RShVk2YSRJdaxIrEMet&#10;VJ9ZZc8msa/1dy5Ic4HSsy71hhz5nJ969Gk2clR2OpXXOQpI/KrMGv4++fyNcMuthRu35/Gp4tcX&#10;OCx/Ou6DZzt6HoNpr4Mu/dx6ZrRg17dJndgema85t/EQ4w/61eg8RofusT9DXZBk8yPRotdTgB+D&#10;1OalOsqOY2xj1PWuAh8TDA+f5fSph4ni28Mfzroix8yO5/tlGxg4p41hAmEbH1rhP+EpC/dkHtzQ&#10;fFCb9xc5+tdEWJNXO8TXV3ZyM/SnHWjkuZOfrXAHxagbgmiXxYSfnk/AVqh3O+/txTj96KU6zEWU&#10;+bmvP/8AhJmYAh8CnReJiRkSU2xnoLazEON4P40Sa3FG6hpSR7VwP/CUnq7Z+hpT4lVly0nJ9+lc&#10;9R3Q7nef21CX3F/mHTmlfW43Ibf+tcIviAhgDLknvmlPiFsAq5IHXnrXn1rlqbZ3UOvR8lXAx61b&#10;t/ETAAJIOepJrzhfEGJNyseeozVpPEL5AVsceteXWbNoPQ9ITxAhBbzR+dO/4SLMeN5/OvPofEUm&#10;3DSAelPfxLtTHmfrXnVJOx1Rkdjf6+SCQ5BHv1rC1XXg64z9c1h3HiLzEJ8zn61i6l4hzG3zVxtN&#10;l8xf1nXd4yGAH1rmdT10p86kn2zVTUdaBUkt+Ga52/1ncSM10UqbZzzmalzrz7876jXxBh+Zc/jX&#10;NT6vufFVv7UXf/8AXr1adPQ5JSO5tfEhyPm6d61dN8Tqh5kP515xFqh24V8Gr9trLfKWbkdcV1KD&#10;sZX1PVdN8V9CJevWum0nxUQcGU4+tePafrZBADcV0mka2T1J6U+XQtSaPYtL8UPxukFdFp3icj+L&#10;9a8h0rWnAX5810ena668biT1xSNoyuepWviPjmT9asjxG3GZRivPLXXJin3f1qyNclzhX/M0pSsd&#10;EXod1N4lJTHmD8qpz+Jh0L9OtcZNrky/J55571Ru9emZiVY8deetc8qjKTOxuvFCM53P+tUpvEqy&#10;EhpB+dcRd+IHA3GUjPXmqFx4jw+0Sn65qVN3JbO6k15Q7M0vH1rNvNdUKdknX3ri7nxDIOBKcfWq&#10;c/iGc8+afzroptmbmjrr7XUUbd1ZF/rKNnDD865q519wC3mVlX3iBypIkx+NddPUhysdFe6vCo5c&#10;Enqc1jXuqxjOXwPXNc/e686/fc1mXuvMBjcSPrXRFXMuc1dU1CI5JkrntSvFbOWzmqt7rJKnc361&#10;l3upyYzV8pDbYy/vAWOGrJu585waddXqMSDWfcXHzdaTVhCTyjG4Gq7OB05pkspqEzFulIGrkrOB&#10;05pUkz0NQ7z/AHaIyadmQW4io6nNWYWJxmqCyHNWYZB6mqtYRoW7j+7V23bOMmsyOTHAqzDKARzR&#10;YDZtpAFxWnZT4TrWDBPnGKvWl0RhSeKG7DSudRp9wgALH9a2rK5C8FuMda5KyuGC43VqWd5g7S9D&#10;ZZ08d78uBJjFFYgu8qNrkUUXA/WvU4oWYsCMViXsEbA7G/MUl/rDH5QazLrViP46/FqdOdj99lVQ&#10;XVoj8BRmqcunxtlWUGmz60T/ABZaqsmtE5LHn2rrjGdjBzgWTpsW0DaoxSHTo93+qFVV1zb1/WpE&#10;16M9XFO1QSlTZYOj2zffQH6VDLosCj5IRj6Uf29FuLLjjv2psniGFVwWzVRVS5DdNory6NCwwyqD&#10;71E+iJz8oOOnFSza7bbt25aj/tuDbjcPzroTqIxk4dCI6BAX+4Md6guNAticJCPwq1/bVuCQHH50&#10;f2rbnksufTNXzVEZNU2ZdxokAGSo/Ks6+0uGNSQOf5Vr3WqW+MFhmsbVNWt1jPzD86aqSOWpGCRg&#10;avZWyowIyfYVyetwwopG38K6DXdZTcxJ/KuI13WRlmL8fWuujOTPCxUo63MvWriCNSjgH3Fcnq91&#10;CpPP61b8Qa2rFiWxXJatrSElc7j7mvToXPncRUVyS+1FASMis2XU13Zdh+FZOoayS5O41mXGr7v9&#10;WMH616tNaHkzq6nRnVlGDkUw6nEjZDfrXNf2rzgtj8aQ6mpz81bWZn7Q6u31ZC3WtKy1pR1PH94V&#10;wsWqhTkPV201csQFY471nUi2XCrZnpem+IolRQOK6bRfEi5SPePx715HY61iQDdx9a6DTfEXyh1b&#10;BFedWpNo9Shi2mj2bTvFCLt/ffrXRad4tQxhhKD/ALprxTT/ABQwXMj5Psa2rDxZ5fzCXr2ryKuF&#10;ue3RzNrqe0W/jGMKCz88cZq03jGHB/fV5Db+LzsDFsfjU/8Awl+F5kz+Ncn1NXOv+13bc9MuvFUT&#10;KP3n61j6n4njkbG7A9M1w7+LWdOZM/Q1UuvErMCu/wDHNdEMNyo5a2Zc/U6m/wDEMIy2/Ptmsa/8&#10;RJjKt+tc3d6/uz+9rOvdaPqPzrphSsebUxbkzbvvEB9etZF74gz8hbkdDWPe6xv/AIsfQ1lX2ptn&#10;Af8AWt4xuzgnXkzYvNdymQ3NZN14hcPjzAR7mse41POfnrOutRU/xV1wgkcc6tzbuPELseW/I1Xb&#10;xCF5Dkn3Nc9PfEc7jk1WbUXDYz+ldMYIwlUZ1C+IGIyWJ+pqZNecj5WrjhqJXgNmpE1UBtgk/Wtv&#10;Zke0mdxa+IGK4DkYrRtPET8FG59zXnsWs7Tw3T3q9b6y2eHx+NRKnYuNVnpFhr7kZMoz9a2tO8Rg&#10;kbnH515fYa04P3617TXsc4/WuKrTb0R0QrHp9rr4L7twx9a1LHxAvBB2np1rzGx8SlOWP41rWfiJ&#10;Ccbq86pBpnTGqz0+z8QNGdxkB981q23iIOgQScHqc15fZ6/naFkOCecmtO18RkHaCOvrXDKEjpVb&#10;Q9PttcGzIIzVyDWUZNrNz7V5zbeJRsA8zn61ft/E+wbi2c1g4yNfa6HoUWsROpUSDPvTxq8I/wCW&#10;3I7Yrg4vEoK7g/61NF4iQj/Wjd65rWnGRDqpHXzamGZjuxnpz0qldX7EZkfOPQ1ztx4gj2ZWTn61&#10;Tm8QMEOyU/jXp0YtmMqqNy/vgyYVutZl1dKTjd+tY114iXbwx3emaqTa8CODzXoLmSMXUUjpV1EK&#10;dueKrzaiCcbuM1z39shvvv8AkaZJrC4I3fL61yVmzSMtTWvb+IEhDz71zmrXud2/ii71YMuGfp3B&#10;rD1TUWcHMn45ri1bNXJWKWt6iQxAJ+lcnrV4DkBsVr6veAksXrk9Yu1GSWyfrXTRWpz1HZGfqV/I&#10;h2hqyLjUfnOScnp6CnandsXOD2rGvLv59gJ217FGJw1C8t6U53E+9SLqfOSxrDa/K5Ap8V5nHNd0&#10;Ys5XojoIb8uPlbFX7a/cDIf9a5y3nL42tWlZzk8GuqOxnob0V5Ieh4qQ3E3Uc1UtVZjtU9a07eyL&#10;qNp/AVpESd9yAPMe3TpT9k7H5y3PpWjbaYScIv51fh0SViBsrqimyk7GELeY8gGnJbTu3zE100Ph&#10;2Q8On6VOnhpy2Qtbq7LTOUW3uNvenrbSqMEmusPhZ8b3j49AKP8AhGg6Z8nmnYDlktZsZyaeIZsc&#10;MePauofw4iINq9OtRPoxCeYsWMdh3rmq6Fp3OcKSEZL9OmKaJpVH3vwram0vneF4NZ97blcYXGK4&#10;KuwymbuRW60o1J8/6z+HpVa7+R8hqpvcMGyK82ojeOxtDVHOPmIpJdWb+/8AmawTeMvOTUMl+y5B&#10;bNcc4XNlJJG5NrEjDPmY/Gsu+1ldvJPvzWbcagSh3NWZd6my7txrJUdQlUsi3qeqPI3B4rDvNQUE&#10;5brUd5f543/jWbd3u4kenSuylSMJyJpb0Ho1Qi954qpJP3zUXnN2ruhBHPJmnHfbvmBNXIb75gdx&#10;rDjuCverUNx0Oa6LW0EnY6jTdRDDqetdRo1/yMHr1zXBabclec/xV1Ok3WAGqZRVikd5pF8Bj5uO&#10;1dLp96uA24cVw2j3RYhQa6PT7k7VA79awvZm0DrLbUSO/FWBqij7xFYME52ffpZr4qMFsVz1Jo6I&#10;mneamCCVwM+/Ss641dhmMMPrmsy6vjs3bj9c1k3+psGYB8fjXO7sq9kal9q4BKE5/GsyXVEGSG59&#10;6ybzUyDtL/jWbNqZ38tVQizHmN+TVlxgPj6mq8+qqRwawn1MEnLVE+oZXGa6oRZi53NO41EHOWrO&#10;ur0bCearTXp7mqlxdh1IycV3U1oTdhdXoKctk1n3N2D1akuph2BqjNMT3rpiJ6Dbu6yDk1QurgNz&#10;k49KlvJed2OPSqFw5q7aE3IZ5AzZJqncyY6mpbhzVOd9zZ7VNrlIZJJ71CW7q2KHc/8A16ZS5UBJ&#10;5uP4qkVu4NV6kVsgY4xVEMnVs1PDJVZSQeBUsfegRegkzjBqxG2ap2/HT8Ktwg5zigC1CS2NhNaN&#10;qSdtZ1qCPujNa1ijuAcVm9xpampZRsdpFatpalyof9Kq6Vb7yOOa6OwsI2Crt/GocjSzZTFlKFGO&#10;aK6WHSUKc4oqeZGns2fo1dsCu8KPzrLu5VJ6Uy51RQm3d+tZtzqmBneMV+dxwbP16eMiSXTpu+Qk&#10;VnXFy6ucNUV3qMQLAP8ArWVd3+HzureOE02OaeLSNBr7H/LTGKibUQjcycVjzaioY/N+tV31NR9x&#10;vzrVYPyMfrqNs6xtJHmHFV5tccL/AKz9awbnVj3f8qpXWrnH3q1WC12MpY99GdDP4iC/8tP1qB/E&#10;uH3CU/QGuVuNTA5Eg/A1Un1cFsh61jgvI53j2up2B8UAEsZDz70yXxgAM+ac/WuJl1fK4En61Wn1&#10;nA5eiWC8jL+0Zdzs7nxsS2fNH51jan40c5AmGPrXJX+tlfuk/nWJqevAIRvOPTvUfU12OapmEu5v&#10;674wY5/e/rXG+IPFituVpM/Q1ma1r3DHzDj61yes60zEjf8ArW1PCpHj18Y31LuueI+vzk/jXMal&#10;r7bs7qp6nrAbcA2PrWFcahn5Xb8a9OlQSPHq1nJmhc6vIxbc1UZNTz36+9Z015lyS1QfaxXfGmkc&#10;cpGrJqTdc0i379S1ZRu93c0faxjvV8hPMjZj1J/WrMGpOR8rVzqXhHXNTx34bgtj6Vm4Fxlc6u11&#10;pgAA3H1rUtNfI480gVxVvfYPBq7FqPTDVhOkmy41ZI7yy8SEYJfP41qW3ikrjnj6153BqzKcA8Vb&#10;i1gMvDEfjXPLDJmqrzR6LD4qwQC+fxqynivJw7cV51DrR/56mphrLD/lt+tZfVUNYmXc74+Kiy7f&#10;NAqKTxJ5nAkI/GuHXWG3ZL/rTxrL8nPTpzT+qpB9Zk+p1z65jq+arXGtK3Af865kawxHJNRyao56&#10;Gp9gg9s7G9Pqy7Nqvz6k1n3mpA9GrLe+Y4IaoZrzJyTVKmkQ6jaLdxeK4yrVRnuuvNQyXW7gnAqt&#10;cXBx1rSMdSLsdPdkMDmqslzj5t5pkk7sOlV5Zs8AZroitCGiVrl1H3u/Sk+27DuOaqSSheuajeUd&#10;SSa2sQ9DRTUC3QkVYg1NgSFkP51i/aMCnJdlQWB57VThcXNqdRaaqwAJf9a0LbXn4BfiuOhvDtxu&#10;NWotQK4+eueVJMuLZ29vrzn7r1pWevurfM/61wdtqu3B3Vch1k+tcVSgbxm7noVn4kIC/MfvetaV&#10;v4nMjYAx2zmvO7bWOmDV621ts8tiuOeGudEamp6Pb+I5B1mH51oQ+KSQqmQ15pba63/PQflV6HXc&#10;4wx4965/ql2ae1PR4PEgP/LQ49c1Zi8Q7ufMxz6155b6+uNpc5qyniFf4Za2hhGZusd43iAh93mZ&#10;HpmoJ/EP96T8q47+3X/56UyXX2UYLV30MM10MZVTp5dYBGVkyfc1Wk1rGR5vGema5qTW/wDaqnNr&#10;Xzfe/Wuz2Hukqep1ra9gcP096jPiFyRh+D1rj21xhn5v1pja+G6H9K4q2HbRvCdjrZdcLEjfwP1q&#10;hfavG6kbhmufbXnHG7NVbrVt4LZwa4nQZ0qaLWqX7GQrv61zuq3SsT8wqS81ISJ97j681jaheKcn&#10;dzW9Kk4kSaZR1C5+Y9axrm6O7JNXdQmJrHu5M9K9OjA4pitcds0+KdhxVIy/MSKkjkO4cV6EUjmd&#10;zXtZhxjmtrTXLtzXPWLneDW7pLEuAWqyDqdKhDEKevrW/p1qucetc9orFn5PPpXV6Qq7h8ua1gnY&#10;hbmpp2mqGyYya3LPSojFuOcduOar6SqsB8tdDYRxFEyv4V2U0WQQaHEwB2npzzV2LRM4IXH4VoWc&#10;eG24/hq5FBvj3DritlZFJLoZTaHEuDgEelRTaTGn3EPNbLBduG/Sq85jAC859KTGrdDDl00AFQor&#10;NvbVYzyvHoBW9fOQ2eAPWsbUnCgsp5965qmqLTsYl8scZPHJ6e1YGpyL824dO4rZ1SYsMg81zmqT&#10;kKc964KiuCbMjUbhVyKyJrop/HmrWpy8sQaxriVj0auCcblptEs14T61XkvmUfIeD1zVaWb0aq8s&#10;jDkt+FYOndm0WTXV8em6s26u2TPv606WUkZaqVy5O7I6dKI09QexFdXRJxiqM0x3VLcFmGO/rVWZ&#10;uwNdMYmTGyOz9DiotzetDvjoaQc10wRk0yRHZjjNWraYDkHH1qnGRvxU8JAGCfwrRq4jXspSAPau&#10;k0m6I2nPFcrZOQuCMVvaZIowoJqXEqJ2mlXY4CjuOa6Syvvl+UiuK0mZj/H9K3bK5fZy1c00dEND&#10;qE1BSoBbn61DcasQMk5rKWZj3NQ3E5ZOprmnE2i7Fm+1dSuFPFY17qQLElv1pt5Idnysax7yeQZ5&#10;qFTE2SXmpbTkNWdcajli3mnNQ3bsc5z7VSlLE8GumnTRhJ2L41A/xt+Zp4vVYbsHNZisxBy2anjJ&#10;C43V0xhoZvcttMvcmopmwvy0IDuJbpThHn7o/Ot4xsBTfJBzVORBmtWS2xniqslp1461utWJ7GTc&#10;Ic9M1QuEIPStqe2x1FU7i13dRWhBiTpntVWaE9cVsy2Y9Kry2gPOPwqbDW5jSRn0pvlj+6a1XsVz&#10;wD1pn2NB/wAs6TVir3MxYzv6cU9Y6v8A2M/xCj7IB2BpDKiK2elSxqfSrAtlFOW3A6D9KBWQQqV2&#10;4FW4kcLyajhi9qtxR7utJ6ai5SazStrS0AIU8isu2iwcEYrY04EelZMpHQaRAoZfeut0i1RtvFcv&#10;o21iufSuu0V1ABxXPJu50QirmpFZrsoqzFLiMUVN2b8h9Y3PiNDxk1Su/EkePlcD6mvMJfifAWys&#10;5/Gqk/xNt+Q01cSy522Pflmy7no9z4iXccSDnrWddeIR03frXnU3xIQ/dmP5VRuPiFET/rzW0cva&#10;6HLLM0+p6HP4hjyQH/WqcviBR1l/WvPZvHsGC32jP1FVJvHMJ58w/wDfVaLA+RhLMfM9DuPEaD+M&#10;fnVG68TRsM78fjXn0vjeEnaX+Wq8/jOHZzL+lX9SM5Zjfqd1ceIkIxv/AFqlc+Ilb+L9a4SXxihb&#10;ib9KrzeL1/56n8qtYNJbGTx7O4l8QqAfmNVZ/ESHlJPzriJvF0W0je3NU7jxaOqyk/hUvCrsR9ek&#10;dlf+IFIz5v61gapr/wC8Kq/H1rnLzxQHPWsy818P/GfzrL6r5GcsU31NXVdaGWYycDtmua1LUyzH&#10;5+2etV7zVS+cHr1zWVfXrE468elNYaxzTqOQt7fE5yazZ7lm6GkuLhWHWqksoHXNbxpWMmx7zk8A&#10;1F5x9P0qKWXA4qMyMeHatOUydicz47/rSeef7361AZAP/wBdNMhBAocUJK5bEw7E04T45qksxNPS&#10;Y8lP1qXEs0YrnHOetWobph/FWTFMTip45m/vVm4oDXjvgRnOKnS92YIJrHjnJWrCXORkGp9mM1hf&#10;sehqRL4Y5fNZS3HOTSi4x3pqmjNts1jfY6sfzqZL5iMbqxluNuMHP1qaO4brmlKmVG5qC7OzaW/G&#10;j7T/ALVUPPOM7v1p3n981jKCNFcvfaTjpUfnseoH51VMgHVjQ01ZumUvMmkmGzGaglkXaME0zzN3&#10;U1E8vvzTjHUEroWaXH3TULtkZHHzUSONvFRs27tWiViZJjZSTULNk4qVyMYzUEjHrnk1otiXHQY0&#10;vp+lHnY/ipm5Rkk1GzE8EVqRyloXPOM1NFchu9UFJOcnk05JttQ43KNWK6wOvSrEd8QvBzWOty3O&#10;aet7trKULlJs3YNQY42vjHXNW4NU5+Y1zi3flgkHmp4r3jk1jKmrlptHTxapjkn9atW+sY4JrlY7&#10;/Jxmp49SXfjdUewVynNnVxay4bO/P41ai1fcOuK5SG/9+PWrcOo84LnFb06CM3J3OrTU9v8AFn8a&#10;VtTJOSa52PVMvyalOobu9dkKKRk5M2H1BtxJaqk2oHs1UJL75eSap3d9nIBI5rZ0tBxbuXptTfPy&#10;v+tRNqLk/fxWTLdd91QSXZzjca5KlE3gzZOosTnzDSPqLHPWskXnq360G5kHQ5rilRszoTLs94wX&#10;Hes+6n3A80klyWPWqtxJ15pKlYpu6K125Zj81Ztwc1fue59aoTdM110krnPMrHgZNSRuO5qFjk4P&#10;A9acDnpXVGJg1Y07J+cZrd0p13AgnP1rnrJ/mzWzpkmGHpWiRFjsdGc98YrqtIuduAeK4jS70Ljg&#10;4ro9M1CNWBZsitY6Ciju9GnBf945z24rorG6OA3GR0rhNO1jadoY/Wtmz1sZDRvj1BNbxkkXynaw&#10;Xgxl2H4GrP8AaG35Q4H41ySa4q/xc07+30b5XbPuKrnVy1DQ6d9TA/j/APr1UutTDsFyAR1Nc/Jr&#10;yk4zjHSqd1rYZuG680nUVw5GbV/qO5CmfxrGv79dn3s/jVC51zJIL8Vl3mqKe5rKUkw5GiTUb3cD&#10;tOfxrn9Uu8plqlv7/cPkJrIvbnfkc4rlnEdn1M/UpxISo6GsqZyeM1euyS2cEiqU0RLZVcVzygUl&#10;cqPu7Conjz1arhtnf2o+xt/drBxZrGNzMlgIXJNVbiFDyAa2mtGC4Zc/hUE2nO+OMcVKRXKzn57c&#10;r0qpJCN2SDXQzaW4GcZqrNpzf3f0rSOjIcTBaH0qP7Mf8mtmTS2GcCoX02Vf4a6YmUo6mdGmG3EV&#10;Yt1UPlhU/wBgkH3QPyqWG1ZPvLVE2Q+1BJ6VtWPytntWZFblDha1LMEDpTs0KJu6ZJgDB4rdsXCp&#10;8xzXNWMqLgZ5FbNreDZjdWM4XNotGzHIxHWmO4KkHrVQXaqPvUyS7UDdu5rB0ma8w285RsHHtWVe&#10;he1X7i4DKfLPJ65qhcuP4lxTjTBu5m3Ck9RVRo/mJxxV6f5uarsuK6IQsjGTIY4vapo4qAhHGKkV&#10;Bu3c1sokEkS+vNTLH7VHF/WplYb8A8VolYBkkLn72BUUkJxzVpiAOajlXK4HNaJWDcz7i2znjp1q&#10;rLbqf4a1JY/brVd4s9MUxNIyJrRs9KryWh64rYkgBqGSLPygA0DMdrYbgSP0prWqA/d/StVraPri&#10;mG2WhgZZtQegpv2Uf3a02hQ9qTyB/crNjMz7K/rUi2o9KveWn92hUi78UxFSK2x2qxFEfQVIqJ3p&#10;yhV/ipPUB1uvzZIrTssKetZ0YQEYNWoJSvANQx7HS6VdKgUk10mlaikSgN/OuEtr5Uwu6r9tq5XG&#10;2Q8eprKVPmNoyseiLrSbBiTFFcL/AMJFKAOaKn2Zp7U7h/E10ektQv4hl3bmfP41zLXj4zvNNN0W&#10;6yV66hFHme1mdHJ4jY9JCKhl12QtkuawWu+PmOajku+4ehpIfNJrU2pdbkY4L/rUD6zKWPJx9axm&#10;uiON9RteADO6kF5dzWl1aX++fzqKTWG6MTj3NZT3uV4NRPdk+1AXZpy6q7ZAYgVDJqUmMeYfzrNk&#10;nfrmomnVfvOazdguzRk1M5wXqCXUCeN9UJLnLcGo2uM96zaLTLM1+f71VZr484zUTy+lV5ZutQ0g&#10;FnuWf+I1VuJizc5oll24warTSE/xVHKh6jJWJxUBYdHzUhJPJqFyDjBoaQiJmzxik7ZJoppbrzUg&#10;I5G7GaYxIOc8UjH5sg0wyFl2mhq4aEpcduacj8ciq4dhjNPST0NQ0BZSTH3TUsLkdaqq3cGpoyel&#10;KyAtRFyOtTI5+72qtFJhcc1NESWyfzoUQLKsnc1JVcAnoKlAP97H40WsBMhLDOKnR1KZBqCHhCDU&#10;iLtGaVrjW5OHQpxmnbjtxUca/Ljv6VJWMo2ZqloLknqaRm7k0qoT1ppAPWsWrmnKxjux+6cUwk9O&#10;fzqQjBwDTfLbf92nYOVkT8txTSccmpNo3ZpjIR2p2bJcWyKRx6VDLnjFTyKPzqGQKBWiI5WVnIK8&#10;0xm20+ZCOgzTCA1apaGbVhu8hshqFc96bg7s+1OXBPNOyEL5ntS+Z/tGos9eaXDdA36Umh6ospKT&#10;wakE23oaqAn1qRZDioVNN6lK5cjuDUsc49efSqUbgJUsbY+Ynmn7OwzRtpsIdzHmrdtcHoTmsyHc&#10;cEtV215fI9K2jDQyZowzndmrCTErwapwqcdKtwrIF+7XVCKIHM5bg1XmyzE1bMbkHC1C9pIccGqc&#10;dComdLuB2sOKhO4DIFaD2TOcEGmfYX29vpWEom0bFKnKG7nirn2EU4WPcR1zSp3Nk7IounoKjkTI&#10;5WtT7AW/hI/CiTTmrP2Rd9DDmgynIqnPaFjnP4V0b6cdv3c1Xk0w4zs/StIwSRlJq5zclq3Xb+lC&#10;2jjkpW42ljutJ/ZA64NbqLsZvUzLe2ZHFalirKQKkh035+V5q7Z2JD/dNXbQh2WhasmZQFxW1YyP&#10;xzWfaWD7s4/GtazsiuKdmNWNWyuJFxgkVqWtw78FvyrOtYD6VpWtrt+YUrM0ja5aiuHY42/rUyyy&#10;YyBz9aZDbn73ep1hXdxmk0zXRkUjsRxmoZGJ6xmrflLtxUUlueuaXvCukZtw5NU7pc5wK1J4cPja&#10;cVSuIcsTimk0JyRjzxOVI5rPnt3PY1t3EGO1VJoB6VXLczepiS2THtTDp4yAg/Oth7dT0Y/lSJDx&#10;kLk1m4FRkzKOntkYWpBppxytaYgTqB0p4hjPIwaxlBGkZWRlDTefuZ/CozpgU/dzW2Y0+lN8mP2r&#10;J09S4u5z82kqVI2iqs2kDGMV0MkSEkYqtPGB90A0RhZ2FKxzk2kID0+tVZdKA610U8SN0GKqSxKe&#10;oreMTNown04p91etNFpj7y1qSRqeM9Krypg8inFamb3KotwGqeD5eM0FAOrUBwP4a1shFu1mG7O4&#10;fWrsV2R0NZCyBVAU4/CpUugP4qXKBsjUiB1H50PqAb+Ksr7YMd6Q3e77rVPIPmZoveHH3qhaV3Hz&#10;Gqf2onrTTdr3JoUB8zJ5GjJ+9UMjfpUTT+9RtcHmqURN3LIlHVT+dO3nOe3pVI3GeAcUhmI/jrRR&#10;SEaKXAXqKcLxM4HFZouhuznNKLwH5R19afKgNIXfqaPtQPes1rr3prXY9aYGg8+7uaiM6iqX2sf8&#10;9DSNdx460AWmmXk+tQu+OAarG5P3s8elNN0W70ATmRMfepvXpVfzx/dpFuFHc8UASk4603zM9B+t&#10;RNOo9TTTcqOlJgS0Z/ziofO9/wBaTz29DTAnoyB1NQfaD70jTGoswJw4HQ1JHPjqTVPzTzzS+dnG&#10;CKLMDQS6YdXqWO/I71mLM3pSi4A6E0uULmq16WA+bpRWVJOeOaKOVjuzszf9iaadQXH3/wBawf7R&#10;DDmSm/bh2c/nXVzGHKbxvx6j86ja+OQN3FYv2w/3jTWvWPRv1ouHKzZe9z/y0/SozdqOrZ9qyPtb&#10;f3v1pGuT03Ucwcpqm8A71E1+o/irNNyx6k003HfNJu4+UvvfMy9fwqJrwtzn9aptcGm+d71F2CSR&#10;ba5OOtN+1H1/WqxlJ603eaTdx2sWJLlz7VBJMW70w+Y3U00kk80tQEdz2FRSc9PWnmN/rSbW9DRZ&#10;ARZx1qJ4x0FWWgfstMeBs/dpOIFTy/eonjbHWrzW2OcVC9qSeamzApEEdRTNp9KutZsRTPsZ9T+V&#10;ICrg+hpyoOKs/YXHUGnpZt/dpONwII07H8amjBxnFSx2nbb+lWI7M5xtPtUqAEUMXrU8SZXBFTQ2&#10;Mh6irEdh3/pT5AII4++aeiZ6irQsmHRakjsG/u0+RhYrxr3A4qaNSPmxkelTraEHaBU0VowOCtS4&#10;FpWK0a5qVYyM4q0tk6H7nWn/AGMjop561k4GqaKeD6GkMeOStXvsHenrZPjAXNZuk0XczjFjqppp&#10;if1rTFixPIoaxbulCpyGpWMlrc91PHWmvbvxtrXOnSdQOvXimmycfwVahoBiyQ+36VDPAxTAX9K3&#10;DphPVP0qJ9MPTYetNU9RPYwGtZG7VEbR14roJdLJ6RkVG2k46oa15DBowGtpD2pPs8nt+VbraR/s&#10;mk/sck42/pRyCsjDNqR1WhbZzzit0aOf+eR/KgaOf+eZ4o5BmILU55WnLat2HFbQ0k9x+lKukknl&#10;KPZsDIS3OcbT9KsRWjHqlakek87tlWYtIU9qpQbJbM2G2fG3aM1ftrFz04q/b6QqtnZmtG00tc4C&#10;81pGFiWzPt7A4+YVdi0/K8Vq2umfKAV6Veg0lAvK/pW0Y2Ie5iLpbHsacdKc546dOK6OLSkI+7+l&#10;TLpXY4/CtOW4kcsdHct8qUf2MT/Aa6s6SoOBThpHX5azcCoyscidFAONn6Uo0jB4i/KutOkgLvIF&#10;A0wIM+WPrWbpXZqptHLf2Rn/AJZ0n9jFv+WZ/KuqOnJ0ZAcelNawTstR7JFe0Zyp0Y7cbP0qGTRW&#10;zt2cV1r2MYz7e1QvaKei1Spk8zOU/sbOR5X6Uh0ZgeYv0rp/s6j+AU1rVO6itFDuQ2c4uiEkER9f&#10;apotIKfKUxW6IFyAoAo8mNRubmmokN3M+305V6Vo21njqMU9FRBuAH0qaN0BAIqrIOZk9tAB1q7E&#10;VXGO1VEYJ3qZLgY6UuRGnMXoiFHJqQOB0IqgtyikEnmnfbD7VHJqNTsXC+fuufyqOWTCYY4qrJev&#10;jKmmPeIRzzT9mhOZNO4XvmqU0ijPFEl1x1qldXRPQ4p8iFziTzkgggVUmkX0omuhzVOe5B/iocUh&#10;NpD3lBPHFN809FqrJc+9R/bTyM1LjoCZfEoCcN160LOqDg9KzzebVxn9aYNQCA5OPpWMomibNMz7&#10;jgtTWuUPFZv9oHd96mNqC7hzWbjYvmZoPcDPIqGSUcnHWqUmpEc4qJ9Sz0pcmpXN0LEjArgrVSV4&#10;wec1HJfD+9VaW83fxUKLQuYfMyB8gVWllB7fxU2S5J5qtJcj1qkiCRnz1NN3L1yfzqFrnPbmo/OY&#10;J3q0m2JuxY8zaOtL54/u1UaQnHBpN59atRJvYu+cvTNNaf8AuGqXnyetAkY55+lHK7WC7LZnHUsa&#10;Rps85qm8r5znj0pC5BwSaLWC7LRuB2JpjThlwT+tQ7z6/pTWLdAKCmyVpznNN+0Y71Fhz1zRtYjp&#10;QTdkhuVHRv1oM4HTNQhATwKCjnoaLBdkn2k+p/Km/aj6U3y29TSmN8ZAP507MLi/aW/yKT7Rngmk&#10;8lz979KBb56KfypAnYTzH60eY56U9beQpg4pUtnHcU7MXMRbnpcvnGOtTrbMpO5TzSeQQ2SOnSiz&#10;DmsQN5h9aMH0NWBauegpwsmB5p8rDmKuxvSja3pV37H/ALP6UC0YfwUcrDmKNLg+hq99jH92j7A/&#10;TFNQYcxR2NjO2k2sB8q1f+xttxxQLMDHy0crFzFBRJ3zT9h3528Vd+xt2A/KlWx9qfILmKTJzyDR&#10;V82YPUUUcguYgUHaOKXY3pUyWrAY/Oni0frj9aC7orbT/k03y2HVv1q79lb+7+lO+xZ7fpTsxXKf&#10;ltRsNXhp79hTvsD5+5TUQujP8p/Wm+R71ppYue9KNPbONuaOVk8zMvyPenCFj/CK1P7Ox/BTjpzj&#10;qlPlQXZk/Z2+9tpwtiRnYfyrWGnkLgrTk075cbanlDmZjCzY9BR9kbPSttNOcHBSnrprd1pqI+Zm&#10;GLFj0U/nTvsUnTyhW6mkuT0qRdJJ7VShYV2c+NOLdYxQNMc9R+ldLHpBP31/KpF0ZcjKUcgrnLHS&#10;mb+Gmto8jfwfpXXroqb8mP8ASnDQweifpS9mLnOMbR5DwExR/Ykn9012p0MHny+fpT10HHBio9mP&#10;nZxUehHGSpp8eiZOBGa7ZPDwCYKfpTo/DmBgRfjin7NC9ocamhk9UNTR6K2QNhzXZReHD/DH+YqV&#10;PD/T5Rmj2Y+fQ4+PQv8ApnU6aLgcofzrr18PKBtFPXQFNHsxKbOSXR24/dtUi6OeMD9K6waJxkpi&#10;nJoeOClHs0NSdjll0ktzsx+FSjRxj7vNdONGULgipf7GUYPr0qXTRSkzl00eQ9UNP/smT0/Sum/s&#10;lN3ynNKumAHOKh0UVGbZzSaO7cY5+lSDRGHVMV0i6cqjOKcNPQHkZqfYovnZzn9icZwaf/YmB8o/&#10;OuiFipOAnHrQbBhxtpOkh87bOd/sY/5FJ/Y23qSfwrofsFK1iDjGKapJBznNf2R8uNv603+xlUdA&#10;a6J7QA8Ypr2ijquKXIg5jnDoWOeDTTpCc7kroWtFP8NNa1UdAKtUyb6nPf2KpxmOmNpAVshP0rfN&#10;lgng0n2ZSMEc0+QV9DB/sgjPy5/Ck/sxOcCtp7bjKio2ts9hRyCu7GONNUfw5pF0+MMTs/StY2yr&#10;TPKwcEUKA7memnoP4Kmisgv8PFW1hA7U5EXJFNQSI5iOO1QcAVbt7YKff0pI1X72KsRsuORz61Vk&#10;hN3LFvGo6CrsezoBxVOJwMZqeKXnb2zWmguhejCFeDipDhecVUScdjTjdA9T+lMNC0hQvk07cPWq&#10;xukxwQKj+1x/36hu4FwkMvJFGQUwf1ql9vQf8tP1prakhHBpDuWmcDODUbP8nWqz6io531DJqaA4&#10;BGPpQF2WZGHJzUbEMODVWTURjIqF9RT1oC7LjFQeRUTSAdRVM6kpqJ9RB4LDNAN3LzOrHAOKa0sY&#10;6ms9tR496jkv/egRpm5jHU0fagBuLcjpWSdR9aadQcn5f500rhdG0t6COTj3pwvcD7/61hfb2PQ0&#10;hvH9P1oSuI3v7T/2aT+1MHOawftc398/nR9qf0p8ocxttqwU43VFLqq9mxWO07k5PFMeduORRyi5&#10;jWl1PI+9VW41N8ZU/nVCSUHgmoZpH4GaOUOYsz32ejEVWlvgejVBIzMOTVZ/M96TQXJ5dQz3qFrs&#10;rn5zUTDcKYY2ak0mUtCQ3jHoxpDeuRjBqPyS3TinLbPxgGs3Ed2H2uT1pjTykcP+tP8AsxpfspOM&#10;L0qOV9jRSViBpnIxuNMdnbkMasm1OeRSGy9GqeUfMVvnYfeqNtx71d+yMOmKUWDnpTUGLmM4xuf4&#10;qY0JzyK0vscmcbKeNOlHGAarkYua5keQd2cUnknO3bWyumEnhad/ZfzZ21SgLmuYZt2LUgtWBrbX&#10;Sf8AZpf7Lb+7+lNQsJSMQ2cnoDQLOUcEfrW7/Zx9B+VH9m7ui/kKfKw5kYX2NyeRSizdWyVz74rd&#10;GmnoF/SlGmEnAHFJwuDkYX2Fs52UosGz92t4aZk4C0p0pm5xj8KfIw5kYP8AZ7c8ik/s4Zzn9K6J&#10;NJYc7Kb/AGTznb+lNQTFzGCdNHpilOmt/EB+Arf/ALJBOVSl/sk0clhOWpz39nZ6L+lKumHO3Bro&#10;jpbjjaBS/wBlHGd3P0quQXMc8NMfNKNO6/KRXQjRvrR/ZOe/6U+VBzJnPppZ64p/9m/7NdAukMOO&#10;1H9lnJ4o5UF0YP8AZ3SnDTwv8Ga3l00DqgoGm4wSvajkQnNXMIacjYIXFSCxz0StsaftGQv6Uoso&#10;/wC7j8KrkFzq5iDT2J+5T104g8LW2LP1SnfYVxnafyp+zaFzmEumnPC0o0onkAVuraAD7tJ9iC9e&#10;lUqaDnuYf2A4zso/s8f3v0rca0QqBt5+lN+x/wCx+lJQuLnMX+zGUcKfyoOnsBkpW0tp7UfYWPBT&#10;FPkSDmZifYR3X9aK2jbIvUCilyhzSOcRRjoKlQDb0oorniajkVc9BT8D0ooqgHIBjp3p2B6UUUEy&#10;FRV54FOCrjoOtFFUUSbVHRR+VKgGeneiikxPYkCjI4FSMq8fKOnpRRQyACjI4FP2r6CiimW9yWJV&#10;/ujp6VNEq5+6PyooqhFqNVyPlH5U5VXb90flRRQJFhUXb90flUsajA4FFFNCHBE252j8qlREx90d&#10;fSiiqe4EsSIeqj8qNqjoo/KiiqDqPiAz071Kir5v3R+VFFIB6qMngVKFUdFH5UUUCfwhtX0FDAbe&#10;lFFJjFKrgcCkIGOlFFQPoCgbelLgelFFA4hgelSYHpRRS6Gy3GuBjpQ/WiioAbgelR0UVMtwIz1N&#10;Nk7UUVQDT0NREDaOP4qKKAI2+6aiP3xRRQAxvu0zA9KKKAIZO1MIzIc0UUAB6ihPu0UUGZLUg6Ci&#10;igCwOgoDNzyaKKAHozc8mm73/vH86KKBMNzHqx/OmOTu6miigYx2bjk0wscHk0UUAMyfU1HKT69q&#10;KKAIHZtg5PSoSTg8miigBmT6mkJ5oooAjyT1NR5J6miigApR1ooqokPcVOtOooqhBTMnd170UUAP&#10;fp+FMYcCiigBkn36jP3xRRQBHKBnpULDkiiilHYa3DA9KMD0ooqCxABjp3p6AEciiigBwUZHApNo&#10;9BRRQApAyeO9KiqTyo/Kiig0HbR6ClAGRx3oooMxyqu4/KOvpTkVd33R+VFFNAK6qMYUflTyq4Hy&#10;j8qKKaFHYMD0owPSiiga2JFVdn3R+VMdVGMKPyooqnsBIgGelJGq5+6OvpRRSjsC2FCjf0FPwPSi&#10;imQ9xQq7Cdo/Kn7V2L8o/KiigQm1R0UflS4HpRRQAYHpSoq88CiigBMD0p+1fQUUUExG/wAX40qA&#10;Y6UUUBIdgelGB6UUVUSRuBvxinlR8vAooqgFUDcRijA2ZxRRWgDR1FLgFsEd6KKS3BbDf4/wpcAd&#10;BRRUAJgbunakP8NFFAETgZ6UUUUFI//ZUEsDBAoAAAAAAAAAIQDpXB50ty4AALcuAAAUAAAAZHJz&#10;L21lZGlhL2ltYWdlMi5wbmeJUE5HDQoaCgAAAA1JSERSAAABggAAAQAIBgAAAL6CcVoAAAABc1JH&#10;QgCuzhzpAAAABGdBTUEAALGPC/xhBQAAAAlwSFlzAAAdhwAAHYcBj+XxZQAALkxJREFUeF7t3X2U&#10;XVd5HvD32RJhZE9hDJYtUrcegZs4xYRRg43BQjMqNlKIG6SEBNxAkLpCYxJY1qykiVdplqQSyqJu&#10;KlNCQkpWJQINtHGXxg0YWRbR6MOpY7w6Q2KIQkQ0FCcRlokGIqIxkd6nf8w+4zN77se5d+7XufP8&#10;1rpLuu/Z995z7szs95x99oeZiIiIiIiIiIiIiIiIiIiIiIiIiIiIiIiIiIiIiIiIiIiIiIiIiIiI&#10;iIj0J6SBMuHo2sG5AXtzGq9mYM4ewLFzF/KxC29cu27VZduaj6UIXPLAI4MPnTubbhMRKbtSJ4KL&#10;W64dBngmjVdDYv2ah78xk49d3PLiMWDV0XysEhrn3HHXlYefnki3iYiUWUgDUhkMA6tgv5DGRUTK&#10;rhSJgKNrB7+z9UXXpfGOA7u/DyIiLdbziYCjawefHcDnAnFDuk1ERJavpxPB3BtefOOzA/Yxg21M&#10;t4mISGv0bCKYe8OLbzSE3Qa8Nd0mIiKt05OJQElARKRzei4RKAmIiHRWTyUCJQERkc7rmUSgJCAi&#10;0h09kQiUBEREuqfriUBJQESku7qaCJQERES6r6uJwLDqY0oCIiLd1dVEQLOb0piIiHRWVxOBiIh0&#10;nxKBiMgKp0QgIrLCKRGIiKxwbU8EHF07eOGOtSNpXEREekNbE0G2qMyqYEoEIiI9qm2L1+cHi112&#10;G7/y8NP3p2UubrnmPGBDabwS8vLmNQ9/czIf6+Ti9fM4M3Do3Po02kokB8xsXRrvBACLvptaWryf&#10;wcwupcHEajPzNNikZwBcyJ6QHF68ubA5AGfTYCNIrjazZpdAvQDgmTQo0qi2JIJ0xLASQW0kd5D8&#10;ETO7EUDXxlaQnDOzJ81sGsB/B7Do+84jOWJmU2m8GSQPANiRxvNIfhLA29J4k3YCOJA9IcnFmxcj&#10;eQrAjWnc5redNrOPhBCW/H7XQnKA5MfM7E4AS/4GSJ4FUDPRkjwQQtiZxkUa1fKmoTQJSHXu/hp3&#10;/7iZ7Qfw5m4mAZu/IhgA8CoAP0PyQXf/j+7e1rWiSV4ws/+bxis4RfKrabBDzpI8lQZt/ju7wczu&#10;IzmWbquF5PsAvK1SEoiqJmGRVmtpIlASKI7kjWb2EICfTrf1AgAvAPBvzOz3SQ6m21voCIA/TYMV&#10;PGNmR9JgBx1KAxkAq0n+bBqvJjar3Z3G8wA8nMZE2qVliUBJoDh3fzHJX61xNtgzANxI8n1pvIUa&#10;qdwfSQMd9Pk0kNiaBmq4FUDV5Bqb6B5L4yLt0pJEoCTQsJ0AfjwN9ioAuxpt+iiC5NcbSQQAjpD8&#10;QhrvBACTJKve0AYw5O6vSuOVkHx9GktMmtlcGhRpl2UnAiWBxqGE3xXJd6axFngkhPBnabAaAN9q&#10;JHEURXI2jaViL6PDaTwPwO1prIpb0kBi0szq7pNIqywrESgJNM7dbyDZ1ZvCTXp58rwVzVq/lwYK&#10;+N1aZ+btBKDm1QjJehW8ufv3FUgEj6cBkXZqOhFwdO1g0fUEAuqfcZUBDa24XH85gOenwRJ4ebzB&#10;3RIkPxpCqHoDtpoQwpNmNp7GO4FkvQr6Znf/3jSYuKXWvSGSX1IikE5rehzB3Ja1v2TAB9N4Jf0y&#10;joDkv1/z8LndabwR7v4vANxmZhW7I/a4B7KBWCTXNXiDNO8xAAvHT/L2ejeCSd4dQvit7Lm7X2dm&#10;YwBWLy5ZH8mTIYTT2XN3P1+ncp4MIWx297Vm9kcAqo4lIbkthPBgGs+4+38B8J40nsnGBpAcMrPz&#10;6fY8jSOQVmk6EVzccs0UUGzqCJI71zx8bmEAT6ZUiYB28vlz/GEcO7cwIrUZJHeY2f7YLn0AwIO1&#10;Bm6tBM0kglYqmghsvuynAbwlLZMh+R9CCO9N4xl3fwzAq9N4huTPhRB+U4lAOqnppqFGOKv/kZUB&#10;yYlLzvcsNwnkARgCsMvMjpKkux9sR88cabl6zTY3p4GMu99c6/4ASTezmvchRNqhI4mgzEhOXHbb&#10;O/jIuel0WysB2GZmR919V7pNekrNihrALfGGcCW3AKh1Ff54COGJNCjSbkoENXQqCSSWdQ9C2u5x&#10;kl9MgzkvrHHWXy2eqZlkRNpFiaCKLiUBAzAU24elB4UQni1QYS9pHnL3FxRIBPWanUTaQomggm4l&#10;gRwlgt5Wr8JeUuEDuKXaDKbRtwq8r0hbKBEkeiAJGMn97n6wC4997t6W6ST6zOMkv5sGc24m+UP5&#10;QL3BZiQfDyF8JY2LdIISQU6HkkDdxV8AjAHY1oXHLgD74k3rqWUs2NLXQghfrHX2DmAVybR5qGYi&#10;qPV+Iu2mRJChnRyYs7e3OQmYmbX7/VsCwIiZnVEvpqrqVdwLFb+7/6MCiaDefQeRtlEisPkk0IrB&#10;YkUAmCVZ96qgVwDYR3JbGpe6FfctJK/I/g/gJcn2BXEW1nqJRaRtVnwicPB0p5JABkBX5sppFsn9&#10;6sm0GIDHSX4zjWcAvDx3FVD3aiCE8NdpUKRTVnwiuPLQ3zzVySRg85XEBMmJNN6rYpfWfWm8X9Sa&#10;XqIaAH9hZn+exvNIZusTvCHZtEiVWU0b3ieRZq34RNAtAHaSLMX9gkg9iRIFlpN8Pcl18X5LLQ3P&#10;wirSSrWGu9fUyKRzvTz7aLeR3FOG0cQkZ0MIV6XxVuj2pHMkmcby8pPOJfExM6s6YSHJC3Gm0f3p&#10;tgzJZ0IIayvEh82s5u920Unn3P0mM7u9gSufOTN7AsCiRYDivaJCf/N5JGcBTABY8rdHcpjktgb2&#10;zcxsGsCiK+r4sxiz+QS9J7+tlvg974hPJwBMx/gOM2um19xMfJ9STb2vRNADSI6Y2TaS18c/tELf&#10;SYsNFfhj3JD9obRSiRPBapLn66w/fKrWQDKSnw4h3FUh3pJE4O53m9mHm5yueyKEsD177u77AWSV&#10;ZjO25ytwkmMkDxb4vVuC5HQIYUP23N2zrs9mZlcVrYjj395UfLoTwAGbf7+jAJq6Co6Jb3M7/lba&#10;RU1DPQDANIA9IYSdIYQNIYT1nX6Y2d50v1aKIktVVgLgkpk9lMbzaiWB6EQaiJrapzySg2Z2XzNJ&#10;wOb3fVsre4yRXHRlRHJfM0nA5vdtJF5N95x4T+1gGu9lKycR0E4OzA2cTcMiy9R0t8847XTTr6+H&#10;5E3Z1QrJd6EgM/uB3NssueqP3Z+vKvogeb89V0EuNLdk905IHkj3oZr4fjPxda/M7VZbkJxMj6fW&#10;I+sEAmC4TD3tVkQieG49ga+1YqlJkbxKPX6K+kI7p50GMJD7f+EV8WLZvfFRcdEkALMNPI7lXjpk&#10;83+T+Uqy1myui8Qmn+xqqSMVbYXjqfUofCy9pO8TQYemjZAVKo4n+OM0XlDbrgaWC8Ce+KiYCKS/&#10;9HUiUBKQdgMwt4yrgp5NBLKy9G0iUBKQTgHQTIX+rWUkEJGW6stE0MtJIPabHuu1h5ldn+6rFEPy&#10;C3WmpV4iTjv9Z2m8W9z9TJVHpUkHh0iONPAYzb122b2hOqzpY433M0qh7xJBLyeBaCQOQuqpB4BK&#10;f/Cp0vxid1IIYaqJs/tGy7fbEIDh9FHpBCF2+Zwq+sh+t0jOVBpU1stiz6Ylx1TtkY09iL2NSqOv&#10;EkEJkoBV64XR6+IgmVL9EXdYo81DjZZvtwmSB7JHFgTwrcXFmhN/f2oOfusXJKfLdqx9kwhKkgQM&#10;89NQl/HMuqe/1x5Q+Ayf5FONlO+EOJhx4ZHFSb5wccn5St3Mtld65CdTjP39t8cR6evL2AMpzge2&#10;5DhrPDbEUcWlOmnqj0TQuUVlWqU0M49mkr7gslTNaakTj4cQ/ioNlshsnDtoySOEsD2bTDE2LQ3F&#10;kfNlPPmxWsda5VHKYy1/IujgojKtAmC8TIvTxPbOJXNFyXNCCF8tepZfZdrpvgFgc+6qd3/sjCA9&#10;rNSJYGDOnylbErDnRiqWog0xtu2Ol/EspwsKtfuTLFRuuUgu/F2Q3JL2FKv2cPe35t6m6FXOgvj7&#10;vTBJH8mDnJ/crZo3Veh9U+0xlpsVNP87uTBrAMmt6THVeLwl97pS1SOttIxEUPyMNqA9beI4du5C&#10;2ZJAJraXbujlKwOSk2WbRbHL6p7pk/zTIuVaAcA0ybPx//emPcWqPQB8KvceTbXrx9+ZzfH/QySP&#10;5qeViPfKsiaksbT3TY3H0WyiumQ6hyMkL8X4p9JjqvaI34vFKcObOtZ+sIxE4B8i1Z1wOQBMhxDW&#10;x54aPfNdkpwmOQ5g+0pIAs3OgJkCcKjAWeUXQwh/mwYrWPY+xdlRdzbzuxUr1b0ATqbbigIwSXI8&#10;/n/JjJwAtjd7IhRvSi80V4YQTpvZe0g2PJ9Y/Jm9C8Az6baVoun1CMzMOHr9wNzAhVvTeOryqnBq&#10;8KFzS2b+vLjlxYXbDufmLk1fdexbDf9Cl0k8Yyr8nbTBjJnNdLoZiORLSdabrvnPQwg1l4ZsVmxu&#10;qGW2aEJ091fVWp8gfr91Kz+SA2ZW72/rbJHJ5OLv1U1m1sh01KcALPqbjc07w/H7KHz2nExlPZ0e&#10;f4NTXc/W+nmQvDoea1GXzOzJ9Hc+/k4MNXqsIiIiIiIiIiIiIiIiIiIiIiIiIiIiIiIiIiIiIiIi&#10;IiIiIiIiIiIiIiIiIiIiIiIiIiIiIiIiIiIiIiIiIiIiIiIi3YE0UCYcXTs4N2BvTuPVDMzZAzh2&#10;7kI+duGNa9etumxb87EUEebWXPTPpK8VEekHpU4EF7dcOwzwTBqvhsT6NQ9/YyYfu7jlxWPAqqP5&#10;WCU0u2DOn1hz+NyhdJuISJmFNCCVwWwQwX4hjYuIlF0pEgFH1w5+Z+uLrkvjXXBDGhARKbueTwQc&#10;XTv47AA+FwhVwiIibdDTieDilmuHn12DDxtso3PVULpdRESWr2cTQbwRvNvMdqTbRESkdXqy11Cl&#10;JHDZbfuVh5+eqFCuI72G5nFm4NC59Wm0VUhebWYjZtat+yGnzexJALPphhTJQbPiXXdrIXnRzJ6f&#10;xhPfAfAP0mAzSJ4MIZxO4za/bST+DJbrMwCeyQdIDpnZtnysik8CuJQGm0XyRjO7NY1nSF4KIXwy&#10;jS8HydVm9rY0XsEDAC6Ymbn7dWa2OS2QB+BRAH+RxmV5ei4RVEoC1seJgOQgyfvMbBuAden2biA5&#10;Y2afBvAr1SokksNmVvi7r4XkrwN4dxrPI/nfAPyrNN4MkuMhhPvTuM1XRr8L4K403iiSvxRCuC+J&#10;XUXyOICb8vEUyR8LIRxM481y998A8K40nkdyawjh4TTeLHf/MQD/K43nkXwSwCYA523+Na8B8Idp&#10;ucQdAI6kQVmenmoaqpYE+pW7vzWeOd7dK0nA5s+6hgHcS/Kgu/9Iur2VSP6NmT2exis4TXIyDbZS&#10;vMrZnsZTJItURD+aBmKF91gar+ANaWCZ6h6TmW1MA8t0Rxqo4LEsCUh39UwiWIFJ4CfN7DfNbDTd&#10;1isA3GlmH3L3In/UzTpiZqfSYAUey7YNyW0ABtJ4HsnTAPam8RSAjSQrJffPp4EKXu3uLWkGc/c7&#10;ipxkAHhdGmtW3PdXp/EKinwX0gE9kQhWYBJ4mZn9awA93xMKwMvM7G53vzbd1iKNVO5HSP5tGmyh&#10;LWmggk8DOEnyqXRDiuSdaczMTpD8ahrMA7DBzDal8WYAuC2NVULyNne/JY03aVM8hqrid3AijUt3&#10;dD0RrLQkEL0bwOvTYK8C8GMAdqbx5YqVQeFEEEL4o0bKN8Ld/6GZvSaNV/Bo/Ldm+7fNf29LmnhC&#10;CH9pZsfTeAUtuVIkWSgRAFhtZoXKFlBk34/H70J6QFcTwQpNAtaG9ti2I9mO5qEjIYRGbzi3JRHE&#10;s9iXpcE8kk8AyCrxupU5yU3u/v1pvOCZ8CZ3r9eTqiZ339Bg5d5I2YriPhe5minyHUiHdDURwPiJ&#10;okkg4HLdLo1lQPKlZvbyNF4CL4/dW1uC5CUz++00Xg+A34m9mppWpXtskcrrOIC/s/n3OE7yy2mB&#10;PADXmlmltvcTJP8qDeYBeHXBfarlNgBr0mANt8Xfz+XYFPe9qnjsSgQ9pKuJgGY1u9Hl9dHI4pc2&#10;+MfZE2Kl1pLxDSSfMbP3hBCeSLfVA+ACgO0kK44DaEZMcEUq3YWrgDhGoO5VQaX3jWMYilSES17b&#10;oNemgVoArCvalFRDkX0+UW0ch3RHV8cRXNxyzXnAClXw/TKOwN1fa2Y/aWaHAdQ8o+xBZwHM2Xzl&#10;uXoZieGp/PgEd78ZQM0upCTvDSF8MB9z9+ti23ajnskGMVnxPu9/AmA0393R3e8C8LuLSy5G8mtm&#10;NhpC+Fo+7u4/B+Aj+ViK5IkQQpGKdYk4OOtRAP843VYLyY+GEGqOOajF3Y/X64FE8udDCL+Rxt39&#10;n5vZz5vZIQBfIHk5LWNm3wghPJ0GZXmUCDqcCEhuM7OD8f8zZjYB4EEAbe0j38uaTQSt4u73A7gn&#10;jeeR/EgIYdGgt3iD+ViBewtvT0fuuvsr4muvysdTJMdCCMfSeD3u/hYAn07j9ZD8EzO7LYTQcO8s&#10;dx+t93tM8nxMjH9SYduImU3F/z8Zv59jJI+p8m+vrjYNrXRx4NYuMzvKeXvSMtJesc97kbPuJc1A&#10;DfQAWvL+sSJsZ/NQU008AF7R7GsL7uuJSkkgWjgpBHATgJ83s/9pZl9y9w+QrDnGQ5qnRNBbdrv7&#10;/jQobfW6An3ev5LrLbRItXhik7tfkwabTSL1xAqz2crclvHaIvtaJPktAuDqONL9kXSbtEbbEwFH&#10;1w5euGNtKybxWimKTEomLQKgSOV1HMDZNBgdJ1mzPzyA769SSZ4g+WwaTIy6e9UJ4yoheRuAf5bG&#10;G9DQTWabv7K6td74gXisRZJfRQA2urvWJWmDtiaCbFGZVaElszmuCACG4oRu0mYkn0eyUgWdqlp5&#10;xZkwq27PWfI5IYTH670WwPPqVbAVNFyRJ25z91elwTpG477WcjweczWVuvUuUm/CPmlO2xLB4kVl&#10;en8qBVl5SG4CUHM0cez1U7OyLrDdzOx17v6CNFiwqWRJEqmj2aYds/nK9vlNJJMi+1jkWKUL2pII&#10;VvCI4ZYgOeXuZ7rwmHL3/ST3rJCrkiKV1/G062cFx+PYiKoAjFT5vCJJZJO7F2rqcfcfXG4iiAq/&#10;R9y3SseWKnKs0gUtTwRKAnXV7F5nsXko9ijq9GMEwA4z221mZ9x9V7pvfaYllVcI4ctFylX6vBDC&#10;sXqD4wAMVnptFbfE8lWRXBhDUcOPxmm5i9hU4DNPN9MNVjqjpYlASaA+ALMk67aF9gIA+9x9Ko33&#10;A5Ib61WuJL9RsIK3guVeR/J70qCZFenvX3RdiCLlPlrgCmbAzG5P41UU+cwixyhd0rJEoCTQkLpX&#10;Bb0CwIi770vjZRfvD9T8/QdwPITwlTRexfF6U2QDuJXkklG3AIqsDDZWb66n2G20buUN4LNm9pk0&#10;niJZt4KP+zSWxlMFj1G6pOYfQlFKAo0BMJ7GehmAXXHUZz+peTVg85VckbN8s/kmnqmCVwVLPrfI&#10;+gYAVsdR6VWRHCvQRDNrZifN7LPptgoqraewSFzMp+Y0HySfAnAyjUvvWHYiUBJoHIAZkqVKBiR3&#10;p7GycvebK1XIebHCLFKx5xUpX+1zH0gDFdSbCrzIwjoH4zxPU7HpqyoA6wqsTldvuxU8NumiZSUC&#10;JYHmhRDuJ1lxAfUeVffyv0Q2FZgB9ngI4Y/TYB3HSX43DSY2uXulHjlFulZucvfvS4M2n7ieV7Cn&#10;z6M2//v31dwiO1XVWuEs7ku1xJZX5Niki5pOBBxdO1h0PYGActwcrYc2P/Nmq4QQxs1sw3Ln1++E&#10;ONCtX8aD1G3yMLPvktzRyAPAjWb27fSN8uJ9ic0V4sdJ/mkaz4trD1ereG8DcHMazCP5NwDylX/d&#10;RFBnWupN9dZDJvnlgtNwSBc1Pfvo3NZrxs3sP6fxSi67jV95+OklZ79lm32U5PvXPHzu36XxVojt&#10;v0MkX5mffKuDRmJf91o215tdshmdnH2U5NUk/7pAu/YRAHVvvDaD5MkQwpKbxu7+UQA/m8bzSH4i&#10;hPDTadzd3wvgV9N4HsnfDyH8aPbc3V8dp6petbjkc0hejLORLuk95u6/A+DtaTyP5G+FEO5O45Xk&#10;Zx+tYTuARfWALF/zVwS0Jb+M1fTDFQHNTv3981YvSWatAmACwIEQwngIYWenHwA+lO5TPyp4c3Pa&#10;zGrevF2OOGdOpbUcijShbKoy2K/ISOBFVwBxDeiaVwWxCW3JVUHch2pXJ3lFjkm6rOlE0Ig+mGLi&#10;kJvtfMFn/rpm32sphbekgQpqLlLTIpV6AB2v10wI4Pp0fiR3v6lWW37OH6aBeokgWpJkYvfb69N4&#10;HskZAEoEJdCRRFByhy6b7b3y0NOPpRukXOJI2Y1pvIJOND28KQ2EEL7eZM+j28zshUlsEZKPJfcH&#10;MpWSQ+q1cRGevHQfKjkB4P+lQek9SgS1KQn0kdgsVHNxkzgVwpNFZsJcpmoDxIqcQW9y95fknhe5&#10;GngUgKdBAI8WuEl9ff4z4mcXSQRFkpr0ACWC6pQE+s+Pp4EKsj7v/yOJt1SNAWInCvTv/yfZ1NSx&#10;Ui6UCNKAzb/X+WrbEvnmoU1xH6qKx1AkqUkPUCKoTEmgzzQ4/YKFEB4j+S6S1RakaYUlUziEEP6s&#10;YAWanZHfBuClybZF4qR2VSv7Kk1GqdfGsQpWcH2EE/FYGlHkXmK7r9RWpKa7j17ccs0UUGzBmZJ1&#10;H21rEiA5XOVMsNteGWceraW03Ufd/W0APpHG80geDyEUqeTqcvcfBvBQGs8j+ZcANsXFbRa4+88A&#10;+Fg+liL5DICXkNwH4N3p9jySnw4h3JXGMyQHSZ4v0JvqFQBOxe63lZq1FpB8Zwjht9N4Leo+2j1K&#10;BIsTQVuTgM3/sm8zs4NpvCTWA6jZq6UZHUoE/xXAO9N4Hsn3hxBaMk7E3a+0+SUu660jsBPAgXzA&#10;3a8D8PV8rIo7SH4MQKXupAtIvj2E8Mk0nufuj9QbN0HyVwA8ZmZF1g5+SY3lPStSIugeNQ09p+1J&#10;IGr5GXUnkJxtRxLoBHe/tuDNzSJNMoWEEL5T5GZp2hXU5l/7FMm6k7SRfG+9JGDzTT+H0lgFRWYH&#10;3UKybvdbkicbTQLSXUoENj9Y7FLgzg4kAYvrEZSxQp1OA2URm1++P43nkXyiDX3ei7zf69z9e9Og&#10;mT2YBlIA6s7/FCvlIuNfipxl31pl/EOq7r5Lb1EiYHjqcuDmwYfOdfIMpnSjeMs88rjSWXcFJwD8&#10;XRpcphMFumbeUOVq5VGSl9JgEz6XBioJIZwmWfOmMYDVBe4NXKp1Y1p604pPBGsOnzvd4SSQzTxa&#10;miYikgfK2i5L8oVVKtpF2jExWgjhXNGrgjQQQvg/RZqWCmikUm6kbDXH475Liaz4RNAtALaXYclK&#10;ktNlW0gnL06F8INpPI/kl0gWqbCbUaQy3+TuL0qDy22qIvk4gCIjhzPLTgTL3WfpDiWCLgEwC2A9&#10;yZ49045XApsB9HzCqqHu1UDs8/7NNNgKAE7UuycE4CYAlfZzub8bnwDw92mwGgAPkVzufbLl7rN0&#10;gRJBFwGYDSFsJzlOcqJehdFuJGdJTsfktD3OSlraJBAHkVWqYFNtO4uNc+3Uff8qaxlPx8FgDSF5&#10;luT9IYRfT7fVAuASgJ0kj5BseO0NkqcBlLZTwUq24scR9KJuLgDTjYrf3Z9vZs9P44lnQwjPpkER&#10;Wb4Vc0VAs1MDc16kG13XxWajrjzSfemEEMKzIYRv13koCYi0yUpJBIfcbCeOnbuQbhARWelWQiLo&#10;1IhhEZFS6vdEoCQgIlJHPycCJQERkQL6NREoCYiIFNSPiUBJYL4L6oi7t3W6a5KD7v4+d78viQ+7&#10;+y53P0hyD8nhGL/X3fenD5L3ktyYe74wo6a7vyoXXzLPDckRknvc/WAsU29NBRFJ9FsiUBJ4zpCZ&#10;1Z2dcjlIbjWzXQC+lIsNkTxqZm8C8EWS15vZGZJjZnYWwNdsvovsDjObjc/PmtkNMbY1vm/mx81s&#10;a9w2mItnSeAoyVEAX4zHvN/d9+XLiUht/ZQISpMEYgU2EivNHXHVsiGS22KFmZbdERftyGJjsfxY&#10;Vj5XbtFgtLRcLp6VX4i7+1Z3v8nd3+zuN1Qov7B/cfsWM3uKZL5b7hCAYQDjAPaEEHaSPGBmYwAO&#10;ANiTzWQK4EPxeX5hlkPJUohjMbYEyX1mNhlC2Bw/azvJcQC74ne6Lu7ziLtvja9ZdBw2fywLxxtX&#10;69oR/x3J/Wx25K9URPpJXySCTq4n0CIjZjZFcork7vjvUZK7zeyou++3+UppT3bGS/Kou++K8X0k&#10;z8SK8Ki7nyF5kOQ7zOx8VmEBGMo+w8yOZktkuvuu3PseJLkn7tcvx+kQ7jGzhUQQyx9M9u8GM9to&#10;Zuvyi8IDmCE5bWZT7r6P5FicqiL7jHo+b2ZZpT0E4NYYWwLAWLwSWBBCuN/MNsenN5L8PZKfMrMt&#10;FY4jW5nuvQA2xv+vNrP9Zna1mW2L31/2HZ7JJ2SRflH6RECzU11YT2DZ4opfG+JjKJ7ZbjCzvWY2&#10;Fiuc3QC2x7PrzQD25c5KD8TyO+MZ+OYQwmaSM/k1kbO4me0kmbW/7wawM3tfkvc8t2f2/hDC60II&#10;hyxWxrH8ePy8qwDsAHAWwAfNbCZdDzeEsIHkuJkNxwTE9IqkGgBHYgIbid/DBTNbkuBzVz4T2XN3&#10;P+/u50kejMnWzOwCgFeEEMbjcezNHUf2PdcyC2BDCGE9yQPJdyXSF0qdCObm5mbLmASimWxahzjV&#10;c3Zmm61TMBQngdsfz0gPxknpsrP9rPxMsozkdEwsWbLJ4pOxgr0p/rsve18zm80lj3QxlOEsUVmc&#10;/iLuR8UKlOQ2d98XQrg/hLAdAOKEevvTspUAOEvyydicNRr3O92nbD9m41VQNi3H9pjghuL9gqzs&#10;JZLZcUzkXj8ZjyN/7yGd52kym3oDwIPtvu8i0g3NJwLwqTRUTUB75t2/6ti3ZkuaBIqYBjAUz+jX&#10;xyuCcQCFF7SJFX52BTFCcjqE8BmSM7n33RDft9r0wVkiye5FDMV1cqv+TGMbfT5RzNQqX8GReJ9g&#10;rFqzUDRhZgtt9/G7qZigcp+/zZ67ohiJ8adiE5eZ2XXPvcQsWZpxRNMsSz9qPhEQH6I1PlWtFBPP&#10;WA/EewP7szb9tFwBZ2I3zv3xjNYAfLzo+8az4b1mlnXPnKq1YhmACZL3x3sER919ysy2NbjU5cNm&#10;dieAkVoLr8cFc2ayY3T3KZL3VFrwJ36f47FX0X6SU/Fsf8LMPk/yfe7+SLyfsIi7T8Xv8B3ZdyjS&#10;T5qehtrM7Nt3vuTq1ZcubwW5Ot22CO3kmsPnlsyrfnHL2sJ9vi+vskP9cvYfz2BHsso0NstMxxut&#10;Q7GHzcK22KwxmTUn1Sk/Fs9yZ7J47Fs/k7+aqPS+sWfN6RDCkp9Vrvx0/OzZ2NPmhux+Qlo+nkFP&#10;55tX4rZ18YbwAwAuWOyFBGAjgAMkB83szTZfgeefL5TPyz4rNoUdiJ87Y2ZzJDeGEB7IlR0hOZY/&#10;DovjFQDcZGYPZJ9lZr9I8pUA9mbHovn2RURWkGygWhoX6TfNNw2J9L+ZtHuqiIiIiIiIiIiIiIiI&#10;iIiIiIiIiIiIiIiIiIiIiIiIiIiIiIiIiIiIiIiIiIiIiIiIiIiIiIiIiIiIiIiISK9CGigTjl4/&#10;MDdw4dY0Xs3A3OBjOPa1uXzs/OgLhwYGVo/kYykiXFpz8Yon0teKiPSDUieCi1uuHQZ4Jo1XQ2L9&#10;moe/MZOPXdzy4jFg1dF8rCLaWdrlu9Y8/M3JdJOISJmFNCBVwNYBq345DYuIlF0pEgFHbfW373zJ&#10;1Wm883hjGhERKbueTwQctdXfHbjmU8/7++/elG4TEZHl6+lEcOGNa9c9u2bthwl7s3PVULpdRESW&#10;r2cTwYU3rl232m23Ge5Ot4mISOv0ZK+hSkngstv2Kw8/PZEv19FeQ2ZmxpmBQ+fWp9FGuPsPmNk/&#10;TeN5AP4AwPnsOcmNZnbD4lLdR/ISgCfN7EkAl9LtlZAcM7Neu7qbBaDeYLJi9VwiqJQErL8SwU8B&#10;+GQaT7wMwF9kT9x9P4Adi4v0DpJzZjZtZu8PIXwm3Z7n7lMAao7b6BaSM2Y2EUIYT7eJ9LOeahqq&#10;lgTEZtNALwEwAOBWM5tw998g2ZMVfT0AhgHscvepsh6DSDN6JhEoCZQfgFUA3kXyA+5+fbq9LOIV&#10;i5KBrBg9kQiUBPoLgK0A3pXGy4bkwTQm0o+6ngiUBArptZurRfyyuxeeB6oXARh29/1pXKTfdDUR&#10;KAkU1tP3CKoBsC2NlVA/HINITV1NBM+7jA8XTQIBl0tZGa5kJGt2ky0DAEMky3hFJlJYVxOBm92e&#10;xqpZ4SOLy3rsr0sDJaWbxtLXujqO4OKWa84DxSq5PhpH8FYzGzOzR83sK+l2mz8L/Up+QJm7f9jM&#10;rjazzwJ4anHpjhoi+UNm9m4AhX5uABb9jrn7UTObAfDxfLwLhki+o2Dz1XYAi373RPqJEkGHEwHJ&#10;HWa2P/7/tJk9AOCzAE6mZTP5AWUkTwL4LMkHQgin07KdQHKY5CMA6o52rpAIFgaUkZwA8KCZTQDo&#10;StOfux8skAyUCKSvdbVpaKUDcAOAe83shLt/3d1/keTqtFwegI1m9gEAf+7uU+5+Z1qm3QDMAPgJ&#10;koWmlagmVsD7zey8ux/sRr/9HrgyEek6JYIeAeA6APeRLNxdEcAIgN+PVxkdBWDazJ5M482KSWGK&#10;5HC6rc0WXSGKrERtTwQcXTt44Y61HT/T62H1mkDG3L1uk0seyZ9KYx3SskSQIXlPGhOR9mprIuDo&#10;2sFnB/C5VUG9LoqKVwaDSbhe8mgocbTQspqGquj0FUG9+wMifa9tieDilmuHn12DDxtso7NYDxOR&#10;TiE5RHJMVyAibUoEsTfPbjPreNu1lBuAbe5+pt0PkmfM7GjBbrDTaUCkn7Q8ESgJyHLF6aDb/SiS&#10;AIzkJADdUJa+1tJEoCQg/YTkLIC9aVyk37QsESgJSD8hOQ1gg5awlJWgJYlASUD6BcmZOOJ5XE1C&#10;slIsOxEoCUg/ifcPtpnZUc7bk5YR6TfLSgRKArIC7Hb3fWlQpJ80nQg4unYQxk8USQIBrDcgqiTQ&#10;jgFU0uMA7CI5lsZF+kXTieDZNXinwTam8Ur6ZUAZjf87jUlrZW30XXjUO1lRIpC+1XQiIO2n01g1&#10;/XBFQLNTl4Pdl8al5aZDCNs7/ag3+RzJ0TQm0i+aTgSNKP8VASeNl981+NC5s+kWEZGy60giKDdO&#10;kr53zcPf7GZ/8l5NpANpQETKR4mgpp5IAlZg9tFuuT4NiEj5KBFU1TNJoCe5+780sx9I4yJSPkoE&#10;FbU1CRRp5kmvAIq8pmPc/VYz+7WiE7eJSG9revH6i1uumQKKLThz2W38ysNP35/Ge3Px+rYmASO5&#10;zcwOpvHEhrgUpFmyeH0lcXK0D6XxViO5ysxGzGwrgJprK2dqLV5fCclpM+vGOsL3AKi6KA7JyRDC&#10;5jQu0g+UCBYlgvYmAWs+EewDsGtxkd5H8kshhJvysXqJoFeRnIjdTEX6jpqGFrQ/Caw0AL6cxkqs&#10;5jgDkTJTIrD5wWKXgt2lJNByfZMIABxLYyL9QomA4anLgZt7fLBYoeazXkJyzsw+ncbLiOSMmekk&#10;QfrWik8Eaw6fO93jScAq9CIqg18BcCoNlhGAnQDK+DMQKWTFJ4KSKNUVAclDIYT/lMbLiOT9WqVM&#10;+p0SQTmU4mw0zhz6b83sbem2somzke4MIYyn20T6jRJBOfTsFQHJOZJPkPx1AD8cQvhACOGbabky&#10;IDlLcjJeBWwAcCAtI9KPVvw4gk4jOWhmV6fxxFPAc4vgkLzazAYXF+kZi/a1HpJDPZzYZnUvQFai&#10;FZMIaHZq4CJvxrFzF9JtIiIr2QppGuJRmt+tJCAislTfJwI3HnXj3isOPaMBQSIiFfR3IiD/wC5z&#10;j5KAiEh1/ZsIyM+7cc8VjzxzPN0kIiLP6dNEwCMBtueKh585kW4REZHF+jAR8Iib7f2eQ+dOpltW&#10;EpIj7r4/jbcSyUF3f5+735fEh919l7sfJLmH5HCM3+vu+9MHyXtJ3ph7vrAugLvflIsv6XZLcojk&#10;Hnc/GMtsS8uISG19lgj4iMP2XLHCk0A0ZGZtrRRJbjWzewF8KYkfNbM3mdkMyVea2RmSY2Z2FsDX&#10;bH7+nh2x3/7XzOysma2Lsdvj+2a2xYVwdqRjKUiOkDxDcjROEz1sZgdJVl3ER0SW6p9EQDvsbnuu&#10;+Ny5R9NNvYbkcKzEhkiOxX+z/y8amxHLbcufJSevHcu951j+tTHe0Pu6+3UkN5Jcl5QfjuWzz1tn&#10;Zj9kZk+SXJhcjuQwgGEA4yGE8RDCdpITZjYG4ACAPdlqagA+Hp/nR/A+YGajueevN7NDuecLSO4z&#10;s2kA2+NnbTazvWa2P+7vkLvfmn3f8TWLjsPi0pvZ8ZIciN/XQCw7nP855T9fpF/0RSKg2alLq/iO&#10;Kw6f+8N0W48aM7MpklMk98ez2qOxYpty9302XyntifF7zOyMu++K8ew1+8zsqLsvvJ7zhm2+oh3K&#10;v2/WbOLuu0gerPC++8zsCyTvyyeOWH6K5O74efvi9m3xLPyerCyAGZLTJLNyYyGE7QD2ZGXq+Hz8&#10;fozkgJndWm0tAABjAI7lRwPHz8lWEhsxs6MkP0fyHRWOI2s6+00zy65CBszsqJmtM7MdsfwUyf1m&#10;dj6fOEX6RekTAc1OlWA9gSXiOsMb4mPIzCZDCBviGe2OeMZ+D4DtALbH5Sv35SqiA7H8zngGvjmE&#10;sCFO/LbQJARgZ1YuJpAhM9sNYDx7XzPb/dye2a+FEF4TQjhk8YoiKx/f5yoAuwCcBfBBM5sJIdyV&#10;e73ljmMkVrjnK12tVBJn+rw6Hv+YmV0iuaSpL3d2PpE9d/czMSnui59tZjYH4BVx8rj0OHakV0qV&#10;ANgQQlhPciImEZG+UupEMDc3N1vGJBDNAJgFMEtyGsAXYzxbq3gontHvj2ekB+MCKdnZflZ+JiaV&#10;bA6l6ZhYsmSTvd9kfL+N8d992fua2WwueaTzBg3H95uw+c+djftRsQKNTSh7Qgj3hxA2x8XrJ+Pn&#10;1AXggpk9EZPAqJmdrDSXUdyPWZLvyMXGAeyN90cWmnEAXIpNVkPZAjPx9ZPxcwZJro7F0+afyeyK&#10;A8DHs6sVkX7SdCIA+EwaqyaAbZnI66pj35otaRKoJfuupm2+8tkcQlgfrxzGG5kbP1b42RXECMnp&#10;EMJnYoJI33fRPE45WYLJ2tizSrbaz3TIzHbnm1Bi0io82R+Ah2MSuD02FVUzEa+ehmJSncglrlS2&#10;v1mz05CZjcQE+oSZvTxuv+65l5glFf9ILlGL9I2mE8Flx0e49OxRWiSesR6IVwLZvYL8TdSizsRu&#10;nPsBPBhjE0XfN54N783a1GOPoMlqiQPABMnJ7HPdfSqetX88LVvDZOwp9CoAR9KNGQDjMcGcz33W&#10;PXEtgbRsdhxZV9SjsVKfNLNHzexn3P33Kl25uHt27PfEqwKRvtL07KNmZt/Z+qLrAlfdnsaXoJ1c&#10;c/jc6TR8ccvawt38Lq+yQ/1y9h/Plsey3jKxu+M0gOl4protvy2e8U5mzUl1ymdnsNNZ3N13xYpw&#10;ImvmqPS+7r7VzE6HEJb8rGLT0UiseCdi+RvM7IbsfkK98rlt6+LN2QdiU9BCDMCBeJP4rTZfgR+I&#10;U3e/OV8+L/useKUzEZvPZs3sLMmNIYQH0rLpfsUmrRsBPGBmd8beS79I8pUA9pIcAzCZa2oTEZF+&#10;lw1US+Mi/abppiGRFWAmd1NeREREREREREREREREREREREREREREpB/8f7xV/UmcvB0CAAAAAElF&#10;TkSuQmCCUEsDBAoAAAAAAAAAIQDC3El+6IIAAOiCAAAUAAAAZHJzL21lZGlhL2ltYWdlMy5zdmc8&#10;c3ZnIHZpZXdCb3g9IjAgMCAxOTMgMTI3LjU1OSIgeG1sbnM9Imh0dHA6Ly93d3cudzMub3JnLzIw&#10;MDAvc3ZnIiB4bWxuczp4bGluaz0iaHR0cDovL3d3dy53My5vcmcvMTk5OS94bGluayIgaWQ9Ikxh&#10;YWdfMSIgb3ZlcmZsb3c9ImhpZGRlbiI+PGRlZnM+PC9kZWZzPjxnPjxnPjxwYXRoIGQ9Ik03LjM5&#10;ODg4IDIyLjE5MzRDNy4xOTg5NiAyMi4zOTM0IDcuMDg2NjIgMjIuNjY0NSA3LjA4NjYyIDIyLjk0&#10;NzNMNy4wODY2MiAzNi44NTg2QzcuMDg2NjIgMzcuNDQ3NCA3LjU2Mzk1IDM3LjkyNDcgOC4xNTI3&#10;NCAzNy45MjQ3TDEyLjcwMDcgMzcuOTI0NyAxMi43MDA3IDE2Ljg5MTYgNy4zOTg4OCAyMi4xOTM0&#10;WiIgZmlsbD0iI0Y4NDgxNiIvPjxwYXRoIGQ9Ik0xNS41MDc3IDE0LjA4NDYgMTUuNTA3NyAzNy45&#10;MjQ3IDIxLjEyMTggMzcuOTI0NyAyMS4xMjE4IDguNDcwNTEgMTUuNTA3NyAxNC4wODQ2WiIgZmls&#10;bD0iI0Y4NDgxNiIvPjxwYXRoIGQ9Ik0yMy45Mjg4IDcuMDg2NjEgMjMuOTI4OCAzNi41MDE2IDI5&#10;LjU0MjkgMzAuODg3NSAyOS41NDI5IDcuMDg2NjEgMjMuOTI4OCA3LjA4NjYxWiIgZmlsbD0iI0Y4&#10;NDgxNiIvPjxwYXRoIGQ9Ik0zNy42MTI1IDIyLjgxNzlDMzcuODEyNCAyMi42MTggMzcuOTI0OCAy&#10;Mi4zNDY4IDM3LjkyNDggMjIuMDY0MUwzNy45MjQ4IDguMTUyNzJDMzcuOTI0OCA3LjU2MzkzIDM3&#10;LjQ0NzQgNy4wODY2MiAzNi44NTg3IDcuMDg2NjJMMzIuMzQ5OSA3LjA4NjYyIDMyLjM0OTkgMjgu&#10;MDgwNSAzNy42MTI1IDIyLjgxNzlaIiBmaWxsPSIjRjg0ODE2Ii8+PC9nPjxnPjxwYXRoIGQ9Ik0x&#10;MzIuMjU0IDMxLjUzNzYgMTMwLjk5MyAzMS41Mzc2IDEzMC45OTMgMzEuMDM1NUMxMzAuOTkzIDMw&#10;Ljg5NTMgMTMwLjg3NiAzMC43Nzg2IDEzMC43MzYgMzAuNzc4NkwxMjUuMzY1IDMwLjc3ODZDMTI1&#10;LjIyNSAzMC43Nzg2IDEyNS4xMDggMzAuODk1MyAxMjUuMTA4IDMxLjAzNTVMMTI1LjEwOCAzNi40&#10;MDZDMTI1LjEwOCAzNi41NDYyIDEyNS4yMjUgMzYuNjYyOSAxMjUuMzY1IDM2LjY2MjlMMTMwLjcz&#10;NiAzNi42NjI5QzEzMC44NzYgMzYuNjYyOSAxMzAuOTkzIDM2LjU0NjIgMTMwLjk5MyAzNi40MDZM&#10;MTMwLjk5MyAzNC41ODQ4IDEyOS4wMDggMzQuNTg0OCAxMjkuMDA4IDMzLjMyMzkgMTMyLjI1NCAz&#10;My4zMjM5IDEzMi4yNTQgMzYuNDA2QzEzMi4yNTQgMzcuMjQ2NiAxMzEuNTc2IDM3LjkyMzggMTMw&#10;LjczNiAzNy45MjM4TDEyNS4zNjUgMzcuOTIzOEMxMjQuNTI1IDM3LjkyMzggMTIzLjg0NyAzNy4y&#10;NDY2IDEyMy44NDcgMzYuNDA2TDEyMy44NDcgMzEuMDM1NUMxMjMuODQ3IDMwLjE5NDkgMTI0LjUy&#10;NSAyOS41MTc5IDEyNS4zNjUgMjkuNTE3OUwxMzAuNzM2IDI5LjUxNzlDMTMxLjU3NiAyOS41MTc5&#10;IDEzMi4yNTQgMzAuMTk0OSAxMzIuMjU0IDMxLjAzNTVMMTMyLjI1NCAzMS41Mzc2WiIgZmlsbD0i&#10;I0ZGRkZGRiIvPjxwYXRoIGQ9Ik0xMzQuOTM2IDM1LjEzOTggMTM0LjkzNiAzNy45MjM4IDEzMy42&#10;NzUgMzcuOTIzOCAxMzMuNjc1IDI5LjUyOTUgMTQwLjU2NCAyOS41Mjk1QzE0MS40MDQgMjkuNTI5&#10;NSAxNDIuMDgxIDMwLjIxODMgMTQyLjA4MSAzMS4wNDczTDE0Mi4wODEgMzMuNDA1NkMxNDIuMDgx&#10;IDM0LjIzNDYgMTQxLjQwNCAzNC45MjM0IDE0MC41NjQgMzQuOTIzNEwxMzkuNzExIDM0LjkyMzQg&#10;MTQyLjIyOCAzNy45MjM4IDE0MC41ODcgMzcuOTIzOCAxMzguMDY1IDM0LjkyMzQgMTM0LjkzNiAz&#10;NC45MjM0IDEzNC45MzYgMzUuMTM5OFpNMTM0LjkzNiAzMS4wNDczIDEzNC45MzYgMzMuNjYyNSAx&#10;NDAuNTY0IDMzLjY2MjVDMTQwLjcwNCAzMy42NjI1IDE0MC44MiAzMy41NDU3IDE0MC44MiAzMy40&#10;MDU2TDE0MC44MiAzMS4wNDczQzE0MC44MiAzMC45MDcxIDE0MC43MDQgMzAuNzkwNCAxNDAuNTY0&#10;IDMwLjc5MDRMMTM0LjkzNiAzMC43OTA0IDEzNC45MzYgMzEuMDQ3M1oiIGZpbGw9IiNGRkZGRkYi&#10;Lz48cGF0aCBkPSJNMTUwLjMzMyAyOS41MTc5QzE1MS4xNzQgMjkuNTE3OSAxNTEuODUxIDMwLjE5&#10;NDkgMTUxLjg1MSAzMS4wMzU1TDE1MS44NTEgMzYuNDA2QzE1MS44NTEgMzcuMjQ2NiAxNTEuMTc0&#10;IDM3LjkyMzggMTUwLjMzMyAzNy45MjM4TDE0NC45NjIgMzcuOTIzOEMxNDQuMTIyIDM3LjkyMzgg&#10;MTQzLjQ0NSAzNy4yNDY2IDE0My40NDUgMzYuNDA2TDE0My40NDUgMzEuMDM1NUMxNDMuNDQ1IDMw&#10;LjE5NDkgMTQ0LjEyMiAyOS41MTc5IDE0NC45NjIgMjkuNTE3OUwxNTAuMzMzIDI5LjUxNzlaTTE1&#10;MC4zMzMgMzYuNjYyOUMxNTAuNDczIDM2LjY2MjkgMTUwLjU5IDM2LjU0NjIgMTUwLjU5IDM2LjQw&#10;NkwxNTAuNTkgMzEuMDM1NUMxNTAuNTkgMzAuODk1MyAxNTAuNDczIDMwLjc3ODYgMTUwLjMzMyAz&#10;MC43Nzg2TDE0NC45NjIgMzAuNzc4NkMxNDQuODIzIDMwLjc3ODYgMTQ0LjcwNiAzMC44OTUzIDE0&#10;NC43MDYgMzEuMDM1NUwxNDQuNzA2IDM2LjQwNkMxNDQuNzA2IDM2LjU0NjIgMTQ0LjgyMyAzNi42&#10;NjI5IDE0NC45NjIgMzYuNjYyOUwxNTAuMzMzIDM2LjY2MjlaIiBmaWxsPSIjRkZGRkZGIi8+PHBh&#10;dGggZD0iTTE2MC40MDYgMjkuNTE3OSAxNjEuNjY3IDI5LjUxNzkgMTYxLjY2NyAzNi40MDZDMTYx&#10;LjY2NyAzNy4yNDY2IDE2MC45OSAzNy45MjM4IDE2MC4xNSAzNy45MjM4TDE1NC43NzkgMzcuOTIz&#10;OEMxNTMuOTM4IDM3LjkyMzggMTUzLjI2MSAzNy4yNDY2IDE1My4yNjEgMzYuNDA2TDE1My4yNjEg&#10;MjkuNTE3OSAxNTQuNTIyIDI5LjUxNzkgMTU0LjUyMiAzNi40MDZDMTU0LjUyMiAzNi41NDYyIDE1&#10;NC42MzkgMzYuNjYyOSAxNTQuNzc5IDM2LjY2MjlMMTYwLjE1IDM2LjY2MjlDMTYwLjI4OSAzNi42&#10;NjI5IDE2MC40MDYgMzYuNTQ2MiAxNjAuNDA2IDM2LjQwNkwxNjAuNDA2IDI5LjUxNzlaIiBmaWxs&#10;PSIjRkZGRkZGIi8+PHBhdGggZD0iTTE2NC4zNjIgMzUuMDU5MyAxNjQuMzYyIDM3LjkyMzggMTYz&#10;LjEwMSAzNy45MjM4IDE2My4xMDEgMjkuNTI5NSAxNjkuOTg5IDI5LjUyOTVDMTcwLjgzIDI5LjUy&#10;OTUgMTcxLjUwNyAzMC4yMTgzIDE3MS41MDcgMzEuMDQ3M0wxNzEuNTA3IDMzLjQwNTZDMTcxLjUw&#10;NyAzNC4yMzQ2IDE3MC44MyAzNC45MjM0IDE2OS45ODkgMzQuOTIzNEwxNjQuMzYyIDM0LjkyMzQg&#10;MTY0LjM2MiAzNS4wNTkzWk0xNjQuMzYyIDMxLjA0NzMgMTY0LjM2MiAzMy42NjI1IDE2OS45ODkg&#10;MzMuNjYyNUMxNzAuMTI5IDMzLjY2MjUgMTcwLjI0NiAzMy41NDU3IDE3MC4yNDYgMzMuNDA1Nkwx&#10;NzAuMjQ2IDMxLjA0NzNDMTcwLjI0NiAzMC45MDcxIDE3MC4xMjkgMzAuNzkwNCAxNjkuOTg5IDMw&#10;Ljc5MDRMMTY0LjM2MiAzMC43OTA0IDE2NC4zNjIgMzEuMDQ3M1oiIGZpbGw9IiNGRkZGRkYiLz48&#10;L2c+PGc+PHBhdGggZD0iTTY4LjM3NjEgMjcuMTI4NEM2Ny41NzMxIDI2LjMzNDkgNjYuNjI0NSAy&#10;NS45MzggNjUuNTMwMSAyNS45MzhMNTAuNTQ4NSAyNS45MzggNTAuNTQ4NSAyNC44NTM1QzUwLjU0&#10;ODUgMjQuMjQ0NyA1MC4xNTE3IDIzLjcwNjkgNDkuNTY5OSAyMy41Mjc1TDQ2LjMwNjcgMjIuNTIx&#10;IDQ2LjMwNjcgMjYuMTU2OEM0Ni4zMDY3IDI3LjI2OTggNDYuNzAzNSAyOC4yMjMgNDcuNDk3MiAy&#10;OS4wMTY2IDQ4LjI5MDggMjkuODEwMiA0OS4yNDQgMzAuMjA3IDUwLjM1NjkgMzAuMjA3TDY1LjI4&#10;MzcgMzAuMjA3IDY1LjI4MzcgMzMuNjU1MiA0Ni4zMDY3IDMzLjY1NTIgNDYuMzA2NyAzMy44NzQy&#10;QzQ2LjMwNjcgMzQuOTg3MSA0Ni43MDM1IDM1Ljk0MDQgNDcuNDk3MiAzNi43MzM5IDQ4LjI5MDgg&#10;MzcuNTI3NCA0OS4yNDQgMzcuOTI0NyA1MC4zNTY5IDM3LjkyNDdMNjUuNTMwMSAzNy45MjQzQzY2&#10;LjYyNDcgMzcuOTI0MyA2Ny41NzMxIDM3LjUyNzYgNjguMzc2MSAzNi43MzM5IDY5LjE3ODcgMzUu&#10;OTQwMiA2OS41ODAxIDM0Ljk4NzEgNjkuNTgwMSAzMy44NzQyTDY5LjU4MDEgMjkuOTg4MkM2OS41&#10;ODAxIDI4Ljg3NTYgNjkuMTc4NyAyNy45MjIgNjguMzc2MSAyNy4xMjg0WiIgZmlsbD0iI0ZGRkZG&#10;RiIvPjxwYXRoIGQ9Ik01MS40NTE1IDIyLjQ4OTcgNjkuNTggMjIuNDg5NyA2OS41OCAyMi4yNzA4&#10;QzY5LjU4IDIxLjE1OCA2OS4xNzg2IDIwLjIwNDYgNjguMzc2IDE5LjQxMSA2Ny41NzMgMTguNjE3&#10;NCA2Ni42MjQ1IDE4LjIyMDYgNjUuNTMgMTguMjIwNkw1MC4zNTY5IDE4LjIyMUM0OS4yNDQgMTgu&#10;MjIxIDQ4LjI5MDcgMTguNjE3NCA0Ny40OTcyIDE5LjQxMSA0Ni43MDM2IDIwLjIwNDYgNDYuMzA2&#10;NyAyMS4xNTggNDYuMzA2NyAyMi4yNzA4TDQ2LjMwNjcgMjIuNDg5NyA1MS40NTE1IDIyLjQ4OTda&#10;IiBmaWxsPSIjRkZGRkZGIi8+PC9nPjxwYXRoIGQ9Ik0xMTEuMDc3IDE5LjIwOTggMTA4LjE0NyAz&#10;MC4xMyAxMDUuMjMgMTkuMjA5OEMxMDUuMDUzIDE4LjYyMjkgMTA0LjUxMyAxOC4yMjA5IDEwMy45&#10;IDE4LjIyMDlMOTYuNTE2NiAxOC4yMjA5IDk2LjUxNjYgMzcuOTI0NiAxMDAuODUgMzcuOTI0NiAx&#10;MDAuODUgMTguMjIwOSAxMDAuODUgMTguMjIwOSAxMDYuMDU2IDM3LjcwNDIgMTA2LjExNyAzNy45&#10;MjQ2IDExMC4xOSAzNy45MjQ2IDExMC4yNTEgMzcuNzA0MiAxMTUuNDU3IDE4LjIyMDkgMTE1LjQ1&#10;NyAxOC4yMjA5IDExNS40NTcgMzcuOTI0NiAxMTkuNzkgMzcuOTI0NiAxMTkuNzkgMTguMjIwOSAx&#10;MTIuNDA3IDE4LjIyMDlDMTExLjc5NCAxOC4yMjA5IDExMS4yNTMgMTguNjIyOSAxMTEuMDc3IDE5&#10;LjIwOThaIiBmaWxsPSIjRkZGRkZGIi8+PHBhdGggZD0iTTcxLjM4NDUgMTguMjIwOSA3MS4zODQ1&#10;IDIyLjQ5IDc4LjMwNjQgMjIuNDlDNzguODg4NiAyMi40OSA3OS40MDg4IDIyLjEyNjYgNzkuNjA5&#10;MyAyMS41OEw4MC44NDEgMTguMjIwOSA3MS4zODQ1IDE4LjIyMDlaIiBmaWxsPSIjRkZGRkZGIi8+&#10;PHBhdGggZD0iTTk0LjY1ODIgMTguMjIwOSA5NC42NTgyIDIyLjQ5IDg3LjczNjMgMjIuNDlDODcu&#10;MTU0MSAyMi40OSA4Ni42MzM4IDIyLjEyNjYgODYuNDMzNCAyMS41OEw4NS4yMDE3IDE4LjIyMDkg&#10;OTQuNjU4MiAxOC4yMjA5WiIgZmlsbD0iI0ZGRkZGRiIvPjxyZWN0IHg9IjgwLjg2NzkiIHk9IjE4&#10;LjIyMDkiIHdpZHRoPSI0LjMzMzgiIGhlaWdodD0iMTkuNzAzNiIgZmlsbD0iI0ZGRkZGRiIvPjwv&#10;Zz48Zz48Zz48cGF0aCBkPSJNNy4zOTkgNjQuNzE4OEM3LjE5OSA2NC45MTg5IDcuMDg2NjEgNjUu&#10;MTkwMSA3LjA4NjYxIDY1LjQ3M0w3LjA4NjYxIDc5LjM4OTZDNy4wODY2MSA3OS45Nzg2IDcuNTY0&#10;MTMgODAuNDU2MSA4LjE1MzE0IDgwLjQ1NjFMMTIuNzAyOCA4MC40NTYxIDEyLjcwMjggNTkuNDE1&#10;IDcuMzk5IDY0LjcxODhaIiBmaWxsPSIjRjg0ODE2Ii8+PHBhdGggZD0iTTE1LjUxMDkgNTYuNjA2&#10;OSAxNS41MTA5IDgwLjQ1NjEgMjEuMTI3MSA4MC40NTYxIDIxLjEyNzEgNTAuOTkwNyAxNS41MTA5&#10;IDU2LjYwNjlaIiBmaWxsPSIjRjg0ODE2Ii8+PHBhdGggZD0iTTIzLjkzNTIgNDkuNjA2MyAyMy45&#10;MzUyIDc5LjAzMjUgMjkuNTUxNSA3My40MTYzIDI5LjU1MTUgNDkuNjA2MyAyMy45MzUyIDQ5LjYw&#10;NjNaIiBmaWxsPSIjRjg0ODE2Ii8+PHBhdGggZD0iTTM3LjYyNDEgNjUuMzQzNkMzNy44MjQxIDY1&#10;LjE0MzYgMzcuOTM2NSA2NC44NzIzIDM3LjkzNjUgNjQuNTg5NEwzNy45MzY1IDUwLjY3MjhDMzcu&#10;OTM2NSA1MC4wODM4IDM3LjQ1OSA0OS42MDYzIDM2Ljg3IDQ5LjYwNjNMMzIuMzU5NiA0OS42MDYz&#10;IDMyLjM1OTYgNzAuNjA4MiAzNy42MjQxIDY1LjM0MzZaIiBmaWxsPSIjRjg0ODE2Ii8+PC9nPjxn&#10;PjxwYXRoIGQ9Ik01MC41OTA5IDc3Ljc1MDFDNTAuNDI3NCA3Ny42Mjk5IDUwLjIwNzYgNzcuNTY4&#10;NiA0OS45MzE2IDc3LjU2ODYgNDkuNTcxNCA3Ny41NjYxIDQ5LjI3NzUgNzcuNjkzOCA0OS4wNTAx&#10;IDc3Ljk1Mkw0OS4wMDQxIDc3Ljk1MkM0OC44NDMxIDc3LjY5MzggNDguNTc0OCA3Ny41NjYxIDQ4&#10;LjE5OTIgNzcuNTY2MSA0Ny44ODIzIDc3LjU2MzUgNDcuNjI2OSA3Ny42NjMyIDQ3LjQzMDEgNzcu&#10;ODY1MUw0Ny4zODQxIDc3Ljg2NTEgNDcuMzMwNCA3Ny42MTQ2IDQ2LjgwMTUgNzcuNjE0NiA0Ni44&#10;MDE1IDgwLjQ1NiA0Ny4zODkyIDgwLjQ1NiA0Ny4zODkyIDc4Ljg1OUM0Ny4zODkyIDc4LjYxODkg&#10;NDcuNDI1IDc4LjQ0NTEgNDcuNDk5MSA3OC4zMzc5IDQ3LjU5NjIgNzguMTgxOSA0Ny43NTk3IDc4&#10;LjEwNTIgNDcuOTg5NyA3OC4xMDUyIDQ4LjE4OSA3OC4xMDc3IDQ4LjMzNDYgNzguMTYxNSA0OC40&#10;MjkyIDc4LjI2ODggNDguNTI4OCA3OC4zNzg3IDQ4LjU3NzQgNzguNTc1NSA0OC41Nzc0IDc4Ljg1&#10;OUw0OC41Nzc0IDgwLjQ1NiA0OS4xNjc3IDgwLjQ1NiA0OS4xNjc3IDc4Ljg1OUM0OS4xNzAyIDc4&#10;LjU4ODMgNDkuMjIzOSA3OC4zOTY1IDQ5LjMzMTIgNzguMjg0IDQ5LjQzMDggNzguMTY0MSA0OS41&#10;NzkgNzguMTA1MiA0OS43NzU3IDc4LjEwNTIgNDkuOTM2OCA3OC4xMDc3IDUwLjA2NzEgNzguMTQ4&#10;OCA1MC4xNjY3IDc4LjIyNzkgNTAuMjg5NCA3OC4zMzc5IDUwLjM1MDcgNzguNTYgNTAuMzUwNyA3&#10;OC44OTIzTDUwLjM1MDcgODAuNDU2IDUwLjk0MDkgODAuNDU2IDUwLjk0MDkgNzguNzQ0MUM1MC45&#10;NDA5IDc4LjI1NiA1MC44MjM0IDc3LjkyMzkgNTAuNTkwOSA3Ny43NTAxWiIgZmlsbD0iI0ZGRkZG&#10;RiIvPjxwYXRoIGQ9Ik01Mi43MzQ5IDc3LjU2ODZDNTIuMzA1NyA3Ny41Njg2IDUxLjk2MzIgNzcu&#10;NzA0IDUxLjcxMDMgNzcuOTcyNSA1MS40NTczIDc4LjI0MDcgNTEuMzI5NSA3OC41OTU4IDUxLjMy&#10;OTUgNzkuMDM1MyA1MS4zMjk1IDc5LjQ5NTQgNTEuNDU0NyA3OS44NTU1IDUxLjcwNTEgODAuMTE2&#10;MiA1MS45NTU2IDgwLjM3NjkgNTIuMjk3OSA4MC41MDcxIDUyLjcyOTggODAuNTA3MSA1My4wNjQ1&#10;IDgwLjUwNzEgNTMuMzQ4MSA4MC40MjggNTMuNTc4MSA4MC4yNzIgNTMuODA4IDgwLjExNjIgNTMu&#10;OTY5IDc5Ljg5MzggNTQuMDU4NSA3OS42MDUxTDUzLjQwOTUgNzkuNjA1MUM1My4yOTE5IDc5Ljg3&#10;ODUgNTMuMDY0NSA4MC4wMTQgNTIuNzI5OCA4MC4wMTQgNTIuNTAyNCA4MC4wMTQgNTIuMzE1OCA3&#10;OS45NDI0IDUyLjE3MDIgNzkuODAxOSA1Mi4wMjQ2IDc5LjY2MTQgNTEuOTQwMiA3OS40NTcgNTEu&#10;OTE3MiA3OS4xOTExTDU0LjEzNTEgNzkuMTkxMUM1NC4xMzc3IDc5LjE0NzggNTQuMTQwMiA3OS4w&#10;ODg5IDU0LjE0MDIgNzkuMDE0OEw1NC4xNTA1IDc5LjAxMjNDNTQuMTQyOCA3OC41ODA1IDU0LjAx&#10;MjUgNzguMjMzIDUzLjc1NjkgNzcuOTY3MiA1My41MDE1IDc3LjcwMTUgNTMuMTYxNiA3Ny41Njg2&#10;IDUyLjczNDkgNzcuNTY4NlpNNTEuOTM3NyA3OC43MjYxQzUxLjk3ODYgNzguNTA2NCA1Mi4wNjgg&#10;NzguMzQwNCA1Mi4yMDYgNzguMjI3OSA1Mi4zNDQgNzguMTE1NSA1Mi41MTc3IDc4LjA1OTIgNTIu&#10;NzI3MyA3OC4wNTkyTDUyLjcyNzMgNzguMDYxOUM1Mi45MzY4IDc4LjA2MTkgNTMuMTA3OSA3OC4x&#10;MTggNTMuMjQzNCA3OC4yMzA0IDUzLjM3ODggNzguMzQyOSA1My40NjgyIDc4LjUwODkgNTMuNTEx&#10;NiA3OC43MjYxTDUxLjkzNzcgNzguNzI2MVoiIGZpbGw9IiNGRkZGRkYiLz48cGF0aCBkPSJNNTgu&#10;Mzg0MiA3Ny43NTAxQzU4LjIyMDcgNzcuNjI5OSA1OC4wMDA5IDc3LjU2ODYgNTcuNzI1IDc3LjU2&#10;ODYgNTcuMzY0NyA3Ny41NjYxIDU3LjA3MDggNzcuNjkzOCA1Ni44NDM0IDc3Ljk1Mkw1Ni43OTc1&#10;IDc3Ljk1MkM1Ni42MzY1IDc3LjY5MzggNTYuMzY4MSA3Ny41NjYxIDU1Ljk5MjYgNzcuNTY2MSA1&#10;NS42NzU3IDc3LjU2MzUgNTUuNDIwMiA3Ny42NjMyIDU1LjIyMzQgNzcuODY1MUw1NS4xNzc0IDc3&#10;Ljg2NTEgNTUuMTIzNyA3Ny42MTQ2IDU0LjU5NDggNzcuNjE0NiA1NC41OTQ4IDgwLjQ1NiA1NS4x&#10;ODI2IDgwLjQ1NiA1NS4xODI2IDc4Ljg1OUM1NS4xODI2IDc4LjYxODkgNTUuMjE4MyA3OC40NDUx&#10;IDU1LjI5MjQgNzguMzM3OSA1NS4zODk1IDc4LjE4MTkgNTUuNTUzMSA3OC4xMDUyIDU1Ljc4MyA3&#10;OC4xMDUyIDU1Ljk4MjMgNzguMTA3NyA1Ni4xMjggNzguMTYxNSA1Ni4yMjI1IDc4LjI2ODggNTYu&#10;MzIyMiA3OC4zNzg3IDU2LjM3MDcgNzguNTc1NSA1Ni4zNzA3IDc4Ljg1OUw1Ni4zNzA3IDgwLjQ1&#10;NiA1Ni45NjEgODAuNDU2IDU2Ljk2MSA3OC44NTlDNTYuOTYzNSA3OC41ODgzIDU3LjAxNzEgNzgu&#10;Mzk2NSA1Ny4xMjQ1IDc4LjI4NCA1Ny4yMjQxIDc4LjE2NDEgNTcuMzcyNCA3OC4xMDUyIDU3LjU2&#10;OTEgNzguMTA1MiA1Ny43MzAxIDc4LjEwNzcgNTcuODYwNCA3OC4xNDg4IDU3Ljk2IDc4LjIyNzkg&#10;NTguMDgyNyA3OC4zMzc5IDU4LjE0NDEgNzguNTYgNTguMTQ0MSA3OC44OTIzTDU4LjE0NDEgODAu&#10;NDU2IDU4LjczNDMgODAuNDU2IDU4LjczNDMgNzguNzQ0MUM1OC43MzQzIDc4LjI1NiA1OC42MTY4&#10;IDc3LjkyMzkgNTguMzg0MiA3Ny43NTAxWiIgZmlsbD0iI0ZGRkZGRiIvPjxwYXRoIGQ9Ik02MC44&#10;Mjk4IDc3LjU2NjFDNjAuNTEwMyA3Ny41NjM1IDYwLjI0NzEgNzcuNjYwNyA2MC4wNDAyIDc3Ljg1&#10;NzNMNTkuOTY2IDc3Ljg1NzMgNTkuOTY2IDc2LjQzOTMgNTkuMzczMyA3Ni40MzkzIDU5LjM3MzMg&#10;ODAuNDUzNSA1OS45MDczIDgwLjQ1MzUgNTkuOTYxIDgwLjE4NzggNjAuMDIyMyA4MC4xODc4QzYw&#10;LjI0NDYgODAuMzk5OSA2MC41MTI5IDgwLjUwNDYgNjAuODI5OCA4MC41MDQ2TDYwLjgyOTggODAu&#10;NTA3MUM2MS4yMDAzIDgwLjUwNzEgNjEuNDk5MiA4MC4zNzY5IDYxLjcyOTIgODAuMTEzNyA2MS45&#10;NTkxIDc5Ljg1MDUgNjIuMDc0MiA3OS40OTAxIDYyLjA3NDIgNzkuMDMyOCA2Mi4wNzQyIDc4LjU3&#10;NTUgNjEuOTU5MSA3OC4yMTc3IDYxLjczMTcgNzcuOTU3IDYxLjUwNDMgNzcuNjk2NSA2MS4yMDI4&#10;IDc3LjU2NjEgNjAuODI5OCA3Ny41NjYxWk02MS4yNzY5IDc5LjczMDNDNjEuMTM2NCA3OS44OTkx&#10;IDYwLjk0NDcgNzkuOTgzMiA2MC43MDQ1IDc5Ljk4MzIgNjAuNDYxOCA3OS45ODMyIDYwLjI2NzYg&#10;NzkuODk5MSA2MC4xMjQ1IDc5LjczMDMgNTkuOTgxNCA3OS41NjE3IDU5LjkwOTggNzkuMzI5MSA1&#10;OS45MDk4IDc5LjAzMDMgNTkuOTA5OCA3OC43MzEzIDU5Ljk4MTQgNzguNDk4NyA2MC4xMjQ1IDc4&#10;LjMzMDEgNjAuMjY3NiA3OC4xNjE1IDYwLjQ2MTggNzguMDc3MiA2MC43MDQ1IDc4LjA3NzIgNjAu&#10;OTQ0NyA3OC4wNzcyIDYxLjEzNjQgNzguMTYxNSA2MS4yNzY5IDc4LjMzMDEgNjEuNDE3NCA3OC40&#10;OTg3IDYxLjQ4OSA3OC43MzM4IDYxLjQ4OSA3OS4wMzI4IDYxLjQ4OSA3OS4zMjkxIDYxLjQxNzQg&#10;NzkuNTYxNyA2MS4yNzY5IDc5LjczMDNaIiBmaWxsPSIjRkZGRkZGIi8+PHBhdGggZD0iTTYzLjc1&#10;NTIgNzcuNTY4NkM2My4zMjYgNzcuNTY4NiA2Mi45ODM1IDc3LjcwNCA2Mi43MzA2IDc3Ljk3MjUg&#10;NjIuNDc3NyA3OC4yNDA3IDYyLjM0OTggNzguNTk1OCA2Mi4zNDk4IDc5LjAzNTMgNjIuMzQ5OCA3&#10;OS40OTU0IDYyLjQ3NTEgNzkuODU1NSA2Mi43MjU1IDgwLjExNjIgNjIuOTc1OSA4MC4zNzY5IDYz&#10;LjMxODMgODAuNTA3MSA2My43NTAxIDgwLjUwNzEgNjQuMDg0OCA4MC41MDcxIDY0LjM2ODQgODAu&#10;NDI4IDY0LjU5ODUgODAuMjcyIDY0LjgyODQgODAuMTE2MiA2NC45ODk0IDc5Ljg5MzggNjUuMDc4&#10;OCA3OS42MDUxTDY0LjQyOTggNzkuNjA1MUM2NC4zMTIyIDc5Ljg3ODUgNjQuMDg0OCA4MC4wMTQg&#10;NjMuNzUwMSA4MC4wMTQgNjMuNTIyNyA4MC4wMTQgNjMuMzM2MiA3OS45NDI0IDYzLjE5MDUgNzku&#10;ODAxOSA2My4wNDQ5IDc5LjY2MTQgNjIuOTYwNSA3OS40NTcgNjIuOTM3NiA3OS4xOTExTDY1LjE1&#10;NTQgNzkuMTkxMUM2NS4xNTggNzkuMTQ3OCA2NS4xNjA2IDc5LjA4ODkgNjUuMTYwNiA3OS4wMTQ4&#10;TDY1LjE3MDggNzkuMDEyM0M2NS4xNjMyIDc4LjU4MDUgNjUuMDMyOCA3OC4yMzMgNjQuNzc3MyA3&#10;Ny45NjcyIDY0LjUyMTggNzcuNzAxNSA2NC4xODIgNzcuNTY4NiA2My43NTUyIDc3LjU2ODZaTTYy&#10;Ljk1OCA3OC43MjYxQzYyLjk5ODkgNzguNTA2NCA2My4wODgzIDc4LjM0MDQgNjMuMjI2MyA3OC4y&#10;Mjc5IDYzLjM2NDMgNzguMTE1NSA2My41MzggNzguMDU5MiA2My43NDc2IDc4LjA1OTJMNjMuNzQ3&#10;NiA3OC4wNjE5QzYzLjk1NzEgNzguMDYxOSA2NC4xMjgzIDc4LjExOCA2NC4yNjM3IDc4LjIzMDQg&#10;NjQuMzk5MSA3OC4zNDI5IDY0LjQ4ODUgNzguNTA4OSA2NC41MzIgNzguNzI2MUw2Mi45NTggNzgu&#10;NzI2MVoiIGZpbGw9IiNGRkZGRkYiLz48cGF0aCBkPSJNNjYuNDYzNSA3Ny42NzM1QzY2LjM5OTYg&#10;NzcuNzA5MyA2Ni4zMzMzIDc3Ljc3MDYgNjYuMjY0MyA3Ny44NTczTDY2LjIwOCA3Ny44NTczIDY2&#10;LjE1NDMgNzcuNjIyNCA2NS42MjAzIDc3LjYyMjQgNjUuNjE1MiA4MC40NTYgNjYuMjAyOSA4MC40&#10;NTYgNjYuMjAyOSA3OC41Mzk3QzY2LjIwMjkgNzguNDE0NSA2Ni4yMzg2IDc4LjMxNzMgNjYuMzEw&#10;MiA3OC4yNDg0IDY2LjM4MTcgNzguMTc5NCA2Ni40Nzg5IDc4LjE0MzUgNjYuNjA0MSA3OC4xNDM1&#10;TDY3LjE2MTEgNzguMTQzNSA2Ny4xNjExIDc3LjYxOTkgNjYuNzA4OCA3Ny42MTk5QzY2LjYwOTEg&#10;NzcuNjE5OSA2Ni41Mjc0IDc3LjYzNzcgNjYuNDYzNSA3Ny42NzM1WiIgZmlsbD0iI0ZGRkZGRiIv&#10;PjxwYXRoIGQ9Ik02OS43ODkxIDc3LjU3MTNDNjkuMzcyNiA3Ny41NzEzIDY5LjAzMjggNzcuNzAx&#10;NSA2OC43NzIxIDc3Ljk2MjIgNjguNTExNSA3OC4yMjI3IDY4LjM4MTIgNzguNTgwNSA2OC4zODEy&#10;IDc5LjAzMjggNjguMzgxMiA3OS40ODUxIDY4LjUxMTUgNzkuODQ1MyA2OC43NzIxIDgwLjExMTIg&#10;NjkuMDMyOCA4MC4zNzY5IDY5LjM3IDgwLjUwOTYgNjkuNzg2NSA4MC41MDk2TDY5Ljc5MTYgODAu&#10;NTA3MUM3MC4yMDgxIDgwLjUwNzEgNzAuNTQ1NCA4MC4zNzQyIDcwLjgwNjEgODAuMTA4NSA3MS4w&#10;NjY3IDc5Ljg0MjcgNzEuMTk3IDc5LjQ4NTEgNzEuMTk3IDc5LjAzMjggNzEuMTk3IDc4LjU4MDUg&#10;NzEuMDY2NyA3OC4yMjI3IDcwLjgwNjEgNzcuOTYyMiA3MC41NDU0IDc3LjcwMTUgNzAuMjA1NiA3&#10;Ny41NzEzIDY5Ljc4OTEgNzcuNTcxM1pNNzAuMzc5NCA3OS43NDMxQzcwLjIzMTEgNzkuOTExOCA3&#10;MC4wMzE4IDc5Ljk5NiA2OS43ODE1IDc5Ljk5Nkw2OS43ODY1IDc5Ljk5MzVDNjkuNTM4NyA3OS45&#10;OTM1IDY5LjM0MiA3OS45MDkzIDY5LjE5MzcgNzkuNzQwNiA2OS4wNDU2IDc5LjU3MiA2OC45NzE1&#10;IDc5LjMzNjggNjguOTcxNSA3OS4wMzc4IDY4Ljk3MTUgNzguNzM4OCA2OS4wNDU2IDc4LjUwNjQg&#10;NjkuMTkxMiA3OC4zMzc5IDY5LjMzNjggNzguMTY5MSA2OS41MzYyIDc4LjA4NDcgNjkuNzg2NSA3&#10;OC4wODQ3IDcwLjAzNjkgNzguMDg0NyA3MC4yMzYzIDc4LjE2OTEgNzAuMzgxOSA3OC4zMzc5IDcw&#10;LjUyNzUgNzguNTA2NCA3MC42MDE2IDc4Ljc0MTYgNzAuNjAxNiA3OS4wNDA0IDcwLjYwMTYgNzku&#10;MzM5NCA3MC41Mjc1IDc5LjU3NDUgNzAuMzc5NCA3OS43NDMxWiIgZmlsbD0iI0ZGRkZGRiIvPjxw&#10;YXRoIGQ9Ik03MS43OTIxIDc3LjA3MDQgNzEuNzkyMSA3Ny42MTk5IDcxLjMyOTcgNzcuNjE5OSA3&#10;MS4zMjk3IDc4LjE0MzUgNzEuNzkyMSA3OC4xNDM1IDcxLjc5MjEgODAuNDU2IDcyLjM3NzMgODAu&#10;NDU2IDcyLjM3NzMgNzguMTQzNSA3Mi45MzE4IDc4LjE0MzUgNzIuOTMxOCA3Ny42MTk5IDcyLjM3&#10;NzMgNzcuNjE5OSA3Mi4zNzczIDc3LjIzMTRDNzIuMzc3MyA3Ny4wNTUxIDcyLjQ1NjUgNzYuOTY1&#10;NyA3Mi42MTc1IDc2Ljk2NTdMNzIuOTMxOCA3Ni45NjU3IDcyLjkzMTggNzYuNDQxOCA3Mi40MDgg&#10;NzYuNDQxOEM3MS45OTY2IDc2LjQ0MTggNzEuNzkyMSA3Ni42NTE0IDcxLjc5MjEgNzcuMDcwNFoi&#10;IGZpbGw9IiNGRkZGRkYiLz48cGF0aCBkPSJNNzcuMTk1IDc4LjU2Qzc3LjEzMzcgNzguNDkxMSA3&#10;Ny4wNDQyIDc4LjQyNzMgNzYuOTI2NyA3OC4zNjU5IDc2LjgwOTIgNzguMzA0NiA3Ni43MjIzIDc4&#10;LjI2MzcgNzYuNjY2MSA3OC4yNDMyIDc2LjYwOTkgNzguMjIyNyA3Ni41MjMgNzguMTk3MiA3Ni40&#10;MDggNzguMTY0MUw3NS42NDQxIDc3Ljk0OTRDNzUuNDM3MSA3Ny44OTMxIDc1LjI4MzcgNzcuODMx&#10;OCA3NS4xODQgNzcuNzY1NCA3NS4wODQ1IDc3LjY5OSA3NS4wMzMzIDc3LjU5OTMgNzUuMDMzMyA3&#10;Ny40NjM5IDc1LjAzMzMgNzcuMzA4MSA3NS4wOTk4IDc3LjE4NTQgNzUuMjMyNiA3Ny4wOTYgNzUu&#10;MzY1NSA3Ny4wMDY2IDc1LjU0OTUgNzYuOTYwNSA3NS43ODcxIDc2Ljk2MDUgNzYuMDUyOSA3Ni45&#10;NjA1IDc2LjI1NzIgNzcuMDE5MyA3Ni40MDI5IDc3LjEzNDMgNzYuNTQ4NSA3Ny4yNDkyIDc2LjYz&#10;MjkgNzcuNDA3NyA3Ni42NTU4IDc3LjYwOTZMNzcuMzM1NiA3Ny42MDk2Qzc3LjMxNTEgNzcuMjI2&#10;MiA3Ny4xNTY3IDc2LjkyNzIgNzYuODYyOCA3Ni43MTAxIDc2LjU2OSA3Ni40OTI5IDc2LjIxMTMg&#10;NzYuMzg1NSA3NS43OTIyIDc2LjM4NTUgNzUuMzg2IDc2LjM4NTUgNzUuMDQ4NyA3Ni40ODI3IDc0&#10;Ljc4MDMgNzYuNjc0MyA3NC41MTIxIDc2Ljg2NjEgNzQuMzc2NiA3Ny4xMzQzIDc0LjM3NjYgNzcu&#10;NDc2NiA3NC4zNzY2IDc3LjYxOTkgNzQuNDA0OCA3Ny43NTAxIDc0LjQ1ODQgNzcuODY1MSA3NC41&#10;MTIxIDc3Ljk4IDc0LjU3MDggNzguMDcxOSA3NC42MzQ3IDc4LjEzODUgNzQuNjk4NiA3OC4yMDQ5&#10;IDc0Ljc4NTUgNzguMjY4OCA3NC44OTc5IDc4LjMyNzYgNzUuMDEwMyA3OC4zODYyIDc1LjA5NzIg&#10;NzguNDI0NyA3NS4xNTg1IDc4LjQ0NTEgNzUuMjE5OCA3OC40NjU2IDc1LjMwMTYgNzguNDkxMSA3&#10;NS40MDEzIDc4LjUyMTdMNzYuMDkzNyA3OC43MTA4Qzc2LjIxMzggNzguNzQ0MSA3Ni4zMDU4IDc4&#10;Ljc3MjEgNzYuMzY5NyA3OC43OTUyIDc2LjQzMzYgNzguODE4MiA3Ni41MDI1IDc4Ljg1MTMgNzYu&#10;NTc2NyA3OC44OTczIDc2LjY1MDggNzguOTQzNCA3Ni43MDQ0IDc4Ljk5OTUgNzYuNzM1MSA3OS4w&#10;NjU5IDc2Ljc2NTcgNzkuMTMyNSA3Ni43ODEgNzkuMjExNiA3Ni43ODEgNzkuMzA2MyA3Ni43ODEg&#10;NzkuNTA1NCA3Ni43MTIgNzkuNjYxNCA3Ni41NzQxIDc5Ljc3MzggNzYuNDM2MSA3OS44ODYzIDc2&#10;LjIzMTcgNzkuOTQyNCA3NS45NjM0IDc5Ljk0MjQgNzUuNjI4NyA3OS45NDI0IDc1LjM2NTUgNzku&#10;ODYwNyA3NS4xNzM5IDc5LjY5OTcgNzQuOTgyMiA3OS41Mzg3IDc0Ljg4NTEgNzkuMzA2MyA3NC44&#10;ODUxIDc5LjAwMkw3NC4yMjU5IDc5LjAwMkM3NC4yMjU5IDc5LjQ3NDggNzQuMzg2OSA3OS44NDgg&#10;NzQuNzA4OCA4MC4xMTg3IDc1LjAzMDggODAuMzg5NiA3NS40NDIxIDgwLjUyNDkgNzUuOTQ1NSA4&#10;MC41MjQ5TDc1Ljk1NTcgODAuNTE0OUM3Ni40MDggODAuNTE0OSA3Ni43NjgzIDgwLjQwMjQgNzcu&#10;MDM2NiA4MC4xNzc1IDc3LjMwNDkgNzkuOTUyNyA3Ny40NDAzIDc5LjY0ODYgNzcuNDQwMyA3OS4y&#10;NjUyIDc3LjQ0MDMgNzkuMTA5NCA3Ny40MTQ3IDc4Ljk2ODkgNzcuMzYzNyA3OC44NDYyIDc3LjMx&#10;MjYgNzguNzIzNSA3Ny4yNTYzIDc4LjYyOTEgNzcuMTk1IDc4LjU2WiIgZmlsbD0iI0ZGRkZGRiIv&#10;PjxwYXRoIGQ9Ik03Ny42MTkxIDc3LjAzNDYgNzguODk2NyA3Ny4wMzQ2IDc4Ljg5NjcgODAuNDU2&#10;IDc5LjU2MTEgODAuNDU2IDc5LjU2MTEgNzcuMDM0NiA4MC44NDg4IDc3LjAzNDYgODAuODQ4OCA3&#10;Ni40NDE4IDc3LjYxOTEgNzYuNDQxOCA3Ny42MTkxIDc3LjAzNDZaIiBmaWxsPSIjRkZGRkZGIi8+&#10;PHBhdGggZD0iTTgzLjQ4NTcgNzkuODY1OCA4My40Mjk1IDc5Ljg2NTggODIuNTUwNCA3Ni40NDE4&#10;IDgxLjM0MTkgNzYuNDQxOCA4MS4zNDE5IDgwLjQ1NiA4Mi4wMDYyIDgwLjQ1NiA4Mi4wMDYyIDc3&#10;LjAzNDYgODIuMDYyNCA3Ny4wMzQ2IDgyLjk2NjkgODAuNDU2IDgzLjk1MDcgODAuNDU2IDg0Ljg1&#10;NzggNzcuMDM0NiA4NC45MTQgNzcuMDM0NiA4NC45MTQgODAuNDU2IDg1LjU3ODMgODAuNDU2IDg1&#10;LjU3ODMgNzYuNDQxOCA4NC4zNzQ4IDc2LjQ0MTggODMuNDg1NyA3OS44NjU4WiIgZmlsbD0iI0ZG&#10;RkZGRiIvPjxwYXRoIGQ9Ik04OS40NTE2IDc4Ljg5MjMgOTAuNTYwNiA3OC44OTIzQzkwLjU0Mjcg&#10;NzkuMjI2OSA5MC40MTc1IDc5LjQ5MDEgOTAuMTg1IDc5LjY4MTcgODkuOTk4NCA3OS44Mzc3IDg5&#10;Ljc0OCA3OS45MTY5IDg5LjQzMzcgNzkuOTE2OSA4OS4wMDcgNzkuOTE2OSA4OC42NzIzIDc5Ljc4&#10;NjYgODguNDMyMSA3OS41MjM0IDg4LjE5MTkgNzkuMjYwMiA4OC4wNzE4IDc4Ljg5NzMgODguMDcx&#10;OCA3OC40MzQ4IDg4LjA3MTggNzcuOTg3OCA4OC4xODE3IDc3LjYzMjYgODguNDAxNCA3Ny4zNjk0&#10;IDg4LjYyMTIgNzcuMTA2MiA4OC45MjI3IDc2Ljk3NTggODkuMzA2IDc2Ljk3NTggODkuNjE1MSA3&#10;Ni45NzU4IDg5Ljg3NTggNzcuMDYwMiA5MC4wODc4IDc3LjIyNjIgOTAuMjk5OSA3Ny4zOTIzIDkw&#10;LjQzMjggNzcuNjE5OSA5MC40ODY1IDc3LjkwODRMOTEuMTY2MiA3Ny45MDg0QzkxLjEwNzQgNzcu&#10;NDM1OCA5MC45MTA2IDc3LjA2NTIgOTAuNTczNCA3Ni43OTQ0IDkwLjIzNjEgNzYuNTIzNSA4OS44&#10;MTQ1IDc2LjM4ODIgODkuMzA4NSA3Ni4zODgyIDg4LjcyMzQgNzYuMzg4MiA4OC4yNjA5IDc2LjU3&#10;MjEgODcuOTIzNiA3Ni45NDAyIDg3LjU4NjQgNzcuMzA4MSA4Ny40MTc3IDc3LjgwNjIgODcuNDE3&#10;NyA3OC40MzQ4IDg3LjQxNzcgNzkuMDczNiA4Ny41OTE0IDc5LjU4MjIgODcuOTM2NCA3OS45NTc3&#10;IDg4LjI4MTMgODAuMzMzMyA4OC43NDg5IDgwLjUyMjQgODkuMzM5MiA4MC41MjI0IDg5LjU5OTkg&#10;ODAuNTE5OSA4OS44MzI0IDgwLjQ4MTYgOTAuMDM0MiA4MC40MDQ5IDkwLjI0MTIgODAuMzE1NSA5&#10;MC40MDIxIDgwLjIwMzEgOTAuNTE0NiA4MC4wNjc2TDkwLjU4ODcgODAuMDY3NiA5MC42NDc0IDgw&#10;LjQ2NjMgOTEuMTY4NyA4MC40NjYzIDkxLjE2ODcgNzguMzA5NiA4OS40NTkzIDc4LjMwOTYgODku&#10;NDUxNiA3OC44OTIzWiIgZmlsbD0iI0ZGRkZGRiIvPjxwYXRoIGQ9Ik05My40MDIgNzcuNjE5OSA5&#10;Mi45NDk4IDc3LjYxOTlDOTIuODUwMSA3Ny42MTk5IDkyLjc2ODMgNzcuNjM3NyA5Mi43MDQ1IDc3&#10;LjY3MzUgOTIuNjQwNiA3Ny43MDkzIDkyLjU3NDIgNzcuNzcwNiA5Mi41MDUyIDc3Ljg1NzNMOTIu&#10;NDQ5IDc3Ljg1NzMgOTIuMzk1MyA3Ny42MjI0IDkxLjg2MTIgNzcuNjIyNCA5MS44NTYxIDgwLjQ1&#10;NiA5Mi40NDM5IDgwLjQ1NiA5Mi40NDM5IDc4LjUzOTdDOTIuNDQzOSA3OC40MTQ1IDkyLjQ3OTcg&#10;NzguMzE3MyA5Mi41NTEyIDc4LjI0ODQgOTIuNjIyNyA3OC4xNzk0IDkyLjcxOTggNzguMTQzNSA5&#10;Mi44NDUxIDc4LjE0MzVMOTMuNDAyIDc4LjE0MzUgOTMuNDAyIDc3LjYxOTlaIiBmaWxsPSIjRkZG&#10;RkZGIi8+PHBhdGggZD0iTTk0LjgwNjkgNzcuNTcxM0M5NC4zOTA0IDc3LjU3MTMgOTQuMDUwNSA3&#10;Ny43MDE1IDkzLjc4OTkgNzcuOTYyMiA5My41MjkzIDc4LjIyMjcgOTMuMzk4OSA3OC41ODA1IDkz&#10;LjM5ODkgNzkuMDMyOCA5My4zOTg5IDc5LjQ4NTEgOTMuNTI5MyA3OS44NDUzIDkzLjc4OTkgODAu&#10;MTExMiA5NC4wNTA1IDgwLjM3NjkgOTQuMzg3OCA4MC41MDk2IDk0LjgwNDIgODAuNTA5Nkw5NC44&#10;MDk0IDgwLjUwNzFDOTUuMjI1OSA4MC41MDcxIDk1LjU2MzIgODAuMzc0MiA5NS44MjM5IDgwLjEw&#10;ODUgOTYuMDg0NCA3OS44NDI3IDk2LjIxNDggNzkuNDg1MSA5Ni4yMTQ4IDc5LjAzMjggOTYuMjE0&#10;OCA3OC41ODA1IDk2LjA4NDQgNzguMjIyNyA5NS44MjM5IDc3Ljk2MjIgOTUuNTYzMiA3Ny43MDE1&#10;IDk1LjIyMzMgNzcuNTcxMyA5NC44MDY5IDc3LjU3MTNaTTk1LjM5NzEgNzkuNzQzMUM5NS4yNDg5&#10;IDc5LjkxMTggOTUuMDQ5NSA3OS45OTYgOTQuNzk5MiA3OS45OTZMOTQuODA0MiA3OS45OTM1Qzk0&#10;LjU1NjQgNzkuOTkzNSA5NC4zNTk3IDc5LjkwOTMgOTQuMjExNSA3OS43NDA2IDk0LjA2MzMgNzku&#10;NTcyIDkzLjk4OTIgNzkuMzM2OCA5My45ODkyIDc5LjAzNzggOTMuOTg5MiA3OC43Mzg4IDk0LjA2&#10;MzMgNzguNTA2NCA5NC4yMDg5IDc4LjMzNzkgOTQuMzU0NiA3OC4xNjkxIDk0LjU1MzkgNzguMDg0&#10;NyA5NC44MDQyIDc4LjA4NDcgOTUuMDU0NyA3OC4wODQ3IDk1LjI1NCA3OC4xNjkxIDk1LjM5OTYg&#10;NzguMzM3OSA5NS41NDUzIDc4LjUwNjQgOTUuNjE5NCA3OC43NDE2IDk1LjYxOTQgNzkuMDQwNCA5&#10;NS42MTk0IDc5LjMzOTQgOTUuNTQ1MyA3OS41NzQ1IDk1LjM5NzEgNzkuNzQzMVoiIGZpbGw9IiNG&#10;RkZGRkYiLz48cGF0aCBkPSJNOTguNDUwMyA3OS4wNDMxQzk4LjQ1MDMgNzkuMzg1NCA5OC40MDQz&#10;IDc5LjYxMDMgOTguMzE0OSA3OS43MTc1IDk4LjIxMjcgNzkuODgxMSA5OC4wMzg5IDc5Ljk2Mjkg&#10;OTcuNzkxMSA3OS45NjI5IDk3LjU3OSA3OS45NjU0IDk3LjQyMzEgNzkuOTA0MSA5Ny4zMjM0IDc5&#10;Ljc3ODkgOTcuMjIzOCA3OS42NTg5IDk3LjE3NTMgNzkuNDA4NSA5Ny4xNzUzIDc5LjAyNTFMOTcu&#10;MTc1MyA3Ny42MjI0IDk2LjU3OTkgNzcuNjIyNCA5Ni41Nzk5IDc5LjE4NjFDOTYuNTc5OSA3OS42&#10;NTg5IDk2LjY2NDMgNzkuOTk2IDk2LjgzMDMgODAuMTk3OSA5Ny4wMDQxIDgwLjQwNDkgOTcuMjY5&#10;OCA4MC41MDk2IDk3LjYyNDkgODAuNTA5Nkw5Ny42MjQ5IDgwLjUwNzFDOTcuOTM0MSA4MC41MDcx&#10;IDk4LjE4OTcgODAuNDA0OSA5OC4zOTE1IDgwLjIwMDZMOTguNDUwMyA4MC4yMDA2IDk4LjUwMTQg&#10;ODAuNDU2IDk5LjAzNTUgODAuNDU2IDk5LjAzNTUgNzcuNjE5OSA5OC40NTAzIDc3LjYxOTkgOTgu&#10;NDUwMyA3OS4wNDMxWiIgZmlsbD0iI0ZGRkZGRiIvPjxwYXRoIGQ9Ik0xMDEuMiA3Ny41NzM4IDEw&#10;MS4yIDc3LjU2ODZDMTAwLjg3NSA3Ny41Njg2IDEwMC42MDcgNzcuNjczNSAxMDAuMzkyIDc3Ljg4&#10;NTZMMTAwLjMzMSA3Ny44ODU2IDEwMC4yNzcgNzcuNjE5OSA5OS43NDMgNzcuNjE5OSA5OS43NDMg&#10;ODEuNjM0IDEwMC4zMzYgODEuNjM0IDEwMC4zMzYgODAuMjE1OSAxMDAuNDEgODAuMjE1OUMxMDAu&#10;NjE3IDgwLjQxIDEwMC44OCA4MC41MDcxIDEwMS4yIDgwLjUwNzEgMTAxLjU3MyA4MC41MDcxIDEw&#10;MS44NzQgODAuMzc2OSAxMDIuMTAxIDgwLjExNjIgMTAyLjMyOSA3OS44NTU1IDEwMi40NDQgNzku&#10;NDk3OSAxMDIuNDQ0IDc5LjA0MDQgMTAyLjQ0NCA3OC41ODgzIDEwMi4zMjkgNzguMjMwNCAxMDIu&#10;MDk5IDc3Ljk2NzIgMTAxLjg2OSA3Ny43MDQgMTAxLjU3IDc3LjU3MzggMTAxLjIgNzcuNTczOFpN&#10;MTAxLjY0NyA3OS43NDgzQzEwMS41MDYgNzkuOTE0MyAxMDEuMzE0IDc5Ljk5ODcgMTAxLjA3NCA3&#10;OS45OTg3IDEwMC44MjkgNzkuOTk4NyAxMDAuNjM1IDc5LjkxNDMgMTAwLjQ5MiA3OS43NDU4IDEw&#10;MC4zNDkgNzkuNTc3IDEwMC4yNzcgNzkuMzQ0NiAxMDAuMjc3IDc5LjA0ODEgMTAwLjI3NyA3OC43&#10;NDkxIDEwMC4zNDkgNzguNTE2NyAxMDAuNDkyIDc4LjM0NzkgMTAwLjYzNSA3OC4xNzk0IDEwMC44&#10;MjkgNzguMDk1IDEwMS4wNzIgNzguMDk1TDEwMS4wNzQgNzguMDk1QzEwMS4zMTQgNzguMDk1IDEw&#10;MS41MDYgNzguMTc5NCAxMDEuNjQ3IDc4LjM0NzkgMTAxLjc4NyA3OC41MTY3IDEwMS44NTkgNzgu&#10;NzUxOCAxMDEuODU5IDc5LjA1MDYgMTAxLjg1OSA3OS4zNDk2IDEwMS43ODcgNzkuNTgyMiAxMDEu&#10;NjQ3IDc5Ljc0ODNaIiBmaWxsPSIjRkZGRkZGIi8+PHBhdGggZD0iTTEwNy4wODkgNTMuMDk3IDk4&#10;LjI2NzggNTMuMDk3IDkxLjkzOCA3Mi44MDgyIDk2LjU1MDggNzIuODA4MiA5Ny45OTg2IDY4LjI3&#10;NDcgOTguMDAzOCA2OC4yNzQ3IDk5LjE3NyA2NC42MTQxIDEwMi42NDUgNTMuODAxMSAxMDYuMTEz&#10;IDY0LjYxNDEgOTkuMTc3IDY0LjYxNDEgOTkuMTc3IDY2Ljg4NjVDOTkuMTc3IDY3LjY1MzIgOTku&#10;Nzk4NCA2OC4yNzQ4IDEwMC41NjUgNjguMjc0OEwxMDcuMjkxIDY4LjI3NDggMTA4LjczOSA3Mi44&#10;MDgzIDExMy4zNTIgNzIuODA4MyAxMDcuMDg5IDUzLjA5NzEgMTA3LjA4OSA1My4wOTdaIiBmaWxs&#10;PSIjRkZGRkZGIi8+PHBhdGggZD0iTTY5LjYwNDEgNjguNzU1OSA2OS42MDQxIDY0Ljg2ODVDNjku&#10;NjA0MSA2My43NTU1IDY5LjIwMjUgNjIuODAxNSA2OC4zOTk2IDYyLjAwNzYgNjcuNTk2NCA2MS4y&#10;MTM4IDY2LjY0NzQgNjAuODE2NyA2NS41NTI1IDYwLjgxNjdMNTAuNTY1MiA2MC44MTY3IDUwLjU2&#10;NTIgNTkuNzMxOUM1MC41NjUyIDU5LjEyMjggNTAuMTY4MyA1OC41ODQ4IDQ5LjU4NjIgNTguNDA1&#10;M0w0Ni4zMjE4IDU3LjM5ODUgNDYuMzIxOCA2MS4wMzU2QzQ2LjMyMTggNjIuMTQ5IDQ2LjcxODgg&#10;NjMuMTAyNiA0Ny41MTI3IDYzLjg5NjUgNDguMzA2NyA2NC42OTA1IDQ5LjI2MDIgNjUuMDg3NCA1&#10;MC4zNzM2IDY1LjA4NzRMNjUuMzA2IDY1LjA4NzQgNjUuMzA2IDY4LjUzNjkgNDYuMzIxOCA2OC41&#10;MzY5IDQ2LjMyMTggNjguNzU1OUM0Ni4zMjE4IDY5Ljg2OTMgNDYuNzE4OCA3MC44MjI5IDQ3LjUx&#10;MjcgNzEuNjE2OCA0OC4zMDY3IDcyLjQxMDYgNDkuMjYwMiA3Mi44MDggNTAuMzczNiA3Mi44MDhM&#10;NjUuNTUyNSA3Mi44MDc2QzY2LjY0NzUgNzIuODA3NiA2Ny41OTY0IDcyLjQxMDcgNjguMzk5NiA3&#10;MS42MTY4IDY5LjIwMjUgNzAuODIyOCA2OS42MDQxIDY5Ljg2OTMgNjkuNjA0MSA2OC43NTU5WiIg&#10;ZmlsbD0iI0ZGRkZGRiIvPjxwYXRoIGQ9Ik01MS40Njg2IDU3LjM2NzIgNjkuNjA0IDU3LjM2NzIg&#10;NjkuNjA0IDU3LjE0ODFDNjkuNjA0IDU2LjAzNSA2OS4yMDI0IDU1LjA4MTEgNjguMzk5NSA1NC4y&#10;ODczIDY3LjU5NjIgNTMuNDkzMyA2Ni42NDc0IDUzLjA5NjQgNjUuNTUyNSA1My4wOTY0TDUwLjM3&#10;MzYgNTMuMDk2OEM0OS4yNjAyIDUzLjA5NjggNDguMzA2NiA1My40OTMzIDQ3LjUxMjcgNTQuMjg3&#10;MyA0Ni43MTg5IDU1LjA4MTEgNDYuMzIxOCA1Ni4wMzUgNDYuMzIxOCA1Ny4xNDgxTDQ2LjMyMTgg&#10;NTcuMzY3MiA1MS40Njg2IDU3LjM2NzJaIiBmaWxsPSIjRkZGRkZGIi8+PHBhdGggZD0iTTcxLjQw&#10;OTEgNTcuMzY3NCA3OC4zMzM3IDU3LjM2NzRDNzguOTE2MSA1Ny4zNjc0IDc5LjQzNjUgNTcuMDAz&#10;OSA3OS42MzcxIDU2LjQ1NzFMODAuODY5MiA1My4wOTY3IDcxLjQwOTEgNTMuMDk2NyA3MS40MDkx&#10;IDU3LjM2NzRaIiBmaWxsPSIjRkZGRkZGIi8+PHBhdGggZD0iTTk0LjY5MTcgNTcuMzY3NCA5NC42&#10;OTE3IDUzLjA5NjcgODUuMjMxNiA1My4wOTY3IDg2LjQ2MzggNTYuNDU3MUM4Ni42NjQzIDU3LjAw&#10;MzkgODcuMTg0OCA1Ny4zNjc0IDg3Ljc2NzIgNTcuMzY3NEw5NC42OTE3IDU3LjM2NzRaIiBmaWxs&#10;PSIjRkZGRkZGIi8+PHJlY3QgeD0iODAuODk2MSIgeT0iNTMuMDk2NyIgd2lkdGg9IjQuMzM1NDYi&#10;IGhlaWdodD0iMTkuNzExMSIgZmlsbD0iI0ZGRkZGRiIvPjxwYXRoIGQ9Ik0xNTAuMTMzIDcyLjgw&#10;ODIgMTUwLjEzMyA2Ny44MjE0IDE1MC4xMzMgNjcuODIxNSAxNTAuMTMzIDU5LjczMjRDMTUwLjEz&#10;MyA1OS4xMjMzIDE0OS43MzYgNTguNTg1MyAxNDkuMTU0IDU4LjQwNThMMTQ1Ljg4OSA1Ny4zNjc4&#10;IDE0NS44ODkgNzIuODA4MiAxNTAuMTMzIDcyLjgwODJaIiBmaWxsPSIjRkZGRkZGIi8+PHJlY3Qg&#10;eD0iMTQ1Ljg4OSIgeT0iNTMuMDk3MSIgd2lkdGg9IjQuMjQzODEiIGhlaWdodD0iNC4yNzA2NiIg&#10;ZmlsbD0iI0ZGRkZGRiIvPjxwYXRoIGQ9Ik0xMzQuMjEzIDY5LjQ5NzUgMTM0LjAxOCA3MC4wMjUg&#10;MTMyLjU5NyA2NS4yNjQ1IDEyOS4xOTIgNTMuODUzOCAxMjguOTY2IDUzLjA5NyAxMjQuODA1IDUz&#10;LjA5NyAxMjQuNTc5IDUzLjg1MzggMTIxLjE3NCA2NS4yNjQ1IDExOS44NDIgNjkuNzI4MyAxMTku&#10;NzU3IDY5LjQ5NzUgMTE0LjQ5OCA1My4wOTY5IDEwOS44ODYgNTMuMDk2OSAxMTYuMTQ4IDcyLjgw&#10;ODEgMTE2LjE0OCA3Mi44MDgyIDEyMi40ODYgNzIuODA4MkMxMjMuMDk2IDcyLjgwODIgMTIzLjYz&#10;NyA3Mi40MTQyIDEyMy44MjMgNzEuODMzMkwxMjYuODg2IDYxLjU3NzQgMTI5Ljk0OCA3MS44MzMy&#10;QzEzMC4xMzUgNzIuNDE0MiAxMzAuNjc1IDcyLjgwODIgMTMxLjI4NiA3Mi44MDgyTDEzNy44MjEg&#10;NzIuODA4MiAxMzcuODIyIDcyLjgwODEgMTQ0LjA4NCA1My4wOTY5IDEzOS40NzEgNTMuMDk2OSAx&#10;MzQuMjEzIDY5LjQ5NzVaIiBmaWxsPSIjRkZGRkZGIi8+PC9nPjwvZz48Zz48Zz48cGF0aCBkPSJN&#10;Ny4zOTkwMSAxMDcuMjM5QzcuMTk5MDEgMTA3LjQzOSA3LjA4NjYxIDEwNy43MSA3LjA4NjYxIDEw&#10;Ny45OTNMNy4wODY2MSAxMjEuOTFDNy4wODY2MSAxMjIuNDk5IDcuNTY0MTUgMTIyLjk3NyA4LjE1&#10;MzE4IDEyMi45NzdMMTIuNzAzIDEyMi45NzcgMTIuNzAzIDEwMS45MzUgNy4zOTkwMSAxMDcuMjM5&#10;WiIgZmlsbD0iI0Y4NDgxNiIvPjxwYXRoIGQ9Ik0xNS41MTEyIDk5LjEyNjggMTUuNTExMiAxMjIu&#10;OTc3IDIxLjEyNzYgMTIyLjk3NyAyMS4xMjc2IDkzLjUxMDUgMTUuNTExMiA5OS4xMjY4WiIgZmls&#10;bD0iI0Y4NDgxNiIvPjxwYXRoIGQ9Ik0yMy45MzU4IDkyLjEyNiAyMy45MzU4IDEyMS41NTMgMjku&#10;NTUyMiAxMTUuOTM3IDI5LjU1MjIgOTIuMTI2IDIzLjkzNTggOTIuMTI2WiIgZmlsbD0iI0Y4NDgx&#10;NiIvPjxwYXRoIGQ9Ik0zNy42MjUxIDEwNy44NjRDMzcuODI1MSAxMDcuNjY0IDM3LjkzNzUgMTA3&#10;LjM5MiAzNy45Mzc1IDEwNy4xMUwzNy45Mzc1IDkzLjE5MjVDMzcuOTM3NSA5Mi42MDM1IDM3LjQ2&#10;IDkyLjEyNiAzNi44NzA5IDkyLjEyNkwzMi4zNjA0IDkyLjEyNiAzMi4zNjA0IDExMy4xMjkgMzcu&#10;NjI1MSAxMDcuODY0WiIgZmlsbD0iI0Y4NDgxNiIvPjwvZz48Zz48cGF0aCBkPSJNNTAuNTkyNSAx&#10;MjAuMjcxQzUwLjQyODkgMTIwLjE1IDUwLjIwOTIgMTIwLjA4OSA0OS45MzMyIDEyMC4wODkgNDku&#10;NTcyOSAxMjAuMDg3IDQ5LjI3OSAxMjAuMjE0IDQ5LjA1MTYgMTIwLjQ3Mkw0OS4wMDU3IDEyMC40&#10;NzJDNDguODQ0NiAxMjAuMjE0IDQ4LjU3NjMgMTIwLjA4NyA0OC4yMDA3IDEyMC4wODcgNDcuODgz&#10;OCAxMjAuMDg0IDQ3LjYyODQgMTIwLjE4NCA0Ny40MzE1IDEyMC4zODZMNDcuMzg1NiAxMjAuMzg2&#10;IDQ3LjMzMTkgMTIwLjEzNSA0Ni44MDI5IDEyMC4xMzUgNDYuODAyOSAxMjIuOTc3IDQ3LjM5MDcg&#10;MTIyLjk3NyA0Ny4zOTA3IDEyMS4zOEM0Ny4zOTA3IDEyMS4xMzkgNDcuNDI2NSAxMjAuOTY2IDQ3&#10;LjUwMDUgMTIwLjg1OCA0Ny41OTc3IDEyMC43MDIgNDcuNzYxMiAxMjAuNjI2IDQ3Ljk5MTEgMTIw&#10;LjYyNiA0OC4xOTA1IDEyMC42MjggNDguMzM2MSAxMjAuNjgyIDQ4LjQzMDcgMTIwLjc4OSA0OC41&#10;MzAzIDEyMC44OTkgNDguNTc4OSAxMjEuMDk2IDQ4LjU3ODkgMTIxLjM4TDQ4LjU3ODkgMTIyLjk3&#10;NyA0OS4xNjkyIDEyMi45NzcgNDkuMTY5MiAxMjEuMzhDNDkuMTcxNyAxMjEuMTA5IDQ5LjIyNTQg&#10;MTIwLjkxNyA0OS4zMzI3IDEyMC44MDUgNDkuNDMyMyAxMjAuNjg1IDQ5LjU4MDYgMTIwLjYyNiA0&#10;OS43NzczIDEyMC42MjYgNDkuOTM4MyAxMjAuNjI4IDUwLjA2ODYgMTIwLjY2OSA1MC4xNjgyIDEy&#10;MC43NDggNTAuMjkwOSAxMjAuODU4IDUwLjM1MjMgMTIxLjA4MSA1MC4zNTIzIDEyMS40MTNMNTAu&#10;MzUyMyAxMjIuOTc3IDUwLjk0MjUgMTIyLjk3NyA1MC45NDI1IDEyMS4yNjVDNTAuOTQyNSAxMjAu&#10;Nzc2IDUwLjgyNSAxMjAuNDQ0IDUwLjU5MjUgMTIwLjI3MVoiIGZpbGw9IiNGRkZGRkYiLz48cGF0&#10;aCBkPSJNNTIuNzM2NSAxMjAuMDg5QzUyLjMwNzMgMTIwLjA4OSA1MS45NjQ4IDEyMC4yMjUgNTEu&#10;NzExOSAxMjAuNDkzIDUxLjQ1ODkgMTIwLjc2MSA1MS4zMzExIDEyMS4xMTYgNTEuMzMxMSAxMjEu&#10;NTU2IDUxLjMzMTEgMTIyLjAxNiA1MS40NTYzIDEyMi4zNzYgNTEuNzA2NyAxMjIuNjM3IDUxLjk1&#10;NzIgMTIyLjg5NyA1Mi4yOTk1IDEyMy4wMjggNTIuNzMxNCAxMjMuMDI4IDUzLjA2NjEgMTIzLjAy&#10;OCA1My4zNDk4IDEyMi45NDkgNTMuNTc5OCAxMjIuNzkzIDUzLjgwOTcgMTIyLjYzNyA1My45NzA3&#10;IDEyMi40MTQgNTQuMDYwMSAxMjIuMTI2TDUzLjQxMTEgMTIyLjEyNkM1My4yOTM1IDEyMi4zOTkg&#10;NTMuMDY2MSAxMjIuNTM1IDUyLjczMTQgMTIyLjUzNSA1Mi41MDQgMTIyLjUzNSA1Mi4zMTc0IDEy&#10;Mi40NjMgNTIuMTcxOCAxMjIuMzIyIDUyLjAyNjIgMTIyLjE4MiA1MS45NDE4IDEyMS45NzggNTEu&#10;OTE4OCAxMjEuNzEyTDU0LjEzNjggMTIxLjcxMkM1NC4xMzk0IDEyMS42NjggNTQuMTQxOSAxMjEu&#10;NjA5IDU0LjE0MTkgMTIxLjUzNUw1NC4xNTIyIDEyMS41MzNDNTQuMTQ0NSAxMjEuMTAxIDU0LjAx&#10;NDIgMTIwLjc1MyA1My43NTg2IDEyMC40ODggNTMuNTAzMSAxMjAuMjIyIDUzLjE2MzMgMTIwLjA4&#10;OSA1Mi43MzY1IDEyMC4wODlaTTUxLjkzOTMgMTIxLjI0N0M1MS45ODAyIDEyMS4wMjcgNTIuMDY5&#10;NiAxMjAuODYxIDUyLjIwNzYgMTIwLjc0OCA1Mi4zNDU2IDEyMC42MzYgNTIuNTE5MyAxMjAuNTgg&#10;NTIuNzI4OSAxMjAuNThMNTIuNzI4OSAxMjAuNTgyQzUyLjkzODQgMTIwLjU4MiA1My4xMDk2IDEy&#10;MC42MzggNTMuMjQ1MSAxMjAuNzUxIDUzLjM4MDQgMTIwLjg2MyA1My40Njk4IDEyMS4wMjkgNTMu&#10;NTEzMyAxMjEuMjQ3TDUxLjkzOTMgMTIxLjI0N1oiIGZpbGw9IiNGRkZGRkYiLz48cGF0aCBkPSJN&#10;NTguMzg2IDEyMC4yNzFDNTguMjIyNSAxMjAuMTUgNTguMDAyNyAxMjAuMDg5IDU3LjcyNjggMTIw&#10;LjA4OSA1Ny4zNjY1IDEyMC4wODcgNTcuMDcyNiAxMjAuMjE0IDU2Ljg0NTIgMTIwLjQ3Mkw1Ni43&#10;OTkyIDEyMC40NzJDNTYuNjM4MiAxMjAuMjE0IDU2LjM2OTkgMTIwLjA4NyA1NS45OTQzIDEyMC4w&#10;ODcgNTUuNjc3NCAxMjAuMDg0IDU1LjQyMTkgMTIwLjE4NCA1NS4yMjUxIDEyMC4zODZMNTUuMTc5&#10;MSAxMjAuMzg2IDU1LjEyNTQgMTIwLjEzNSA1NC41OTY1IDEyMC4xMzUgNTQuNTk2NSAxMjIuOTc3&#10;IDU1LjE4NDMgMTIyLjk3NyA1NS4xODQzIDEyMS4zOEM1NS4xODQzIDEyMS4xMzkgNTUuMjIgMTIw&#10;Ljk2NiA1NS4yOTQxIDEyMC44NTggNTUuMzkxMyAxMjAuNzAyIDU1LjU1NDggMTIwLjYyNiA1NS43&#10;ODQ3IDEyMC42MjYgNTUuOTg0MSAxMjAuNjI4IDU2LjEyOTcgMTIwLjY4MiA1Ni4yMjQyIDEyMC43&#10;ODkgNTYuMzIzOSAxMjAuODk5IDU2LjM3MjUgMTIxLjA5NiA1Ni4zNzI1IDEyMS4zOEw1Ni4zNzI1&#10;IDEyMi45NzcgNTYuOTYyOCAxMjIuOTc3IDU2Ljk2MjggMTIxLjM4QzU2Ljk2NTMgMTIxLjEwOSA1&#10;Ny4wMTg5IDEyMC45MTcgNTcuMTI2MyAxMjAuODA1IDU3LjIyNTkgMTIwLjY4NSA1Ny4zNzQxIDEy&#10;MC42MjYgNTcuNTcwOSAxMjAuNjI2IDU3LjczMTkgMTIwLjYyOCA1Ny44NjIyIDEyMC42NjkgNTcu&#10;OTYxOCAxMjAuNzQ4IDU4LjA4NDUgMTIwLjg1OCA1OC4xNDU5IDEyMS4wODEgNTguMTQ1OSAxMjEu&#10;NDEzTDU4LjE0NTkgMTIyLjk3NyA1OC43MzYxIDEyMi45NzcgNTguNzM2MSAxMjEuMjY1QzU4Ljcz&#10;NjEgMTIwLjc3NiA1OC42MTg2IDEyMC40NDQgNTguMzg2IDEyMC4yNzFaIiBmaWxsPSIjRkZGRkZG&#10;Ii8+PHBhdGggZD0iTTYwLjgzMTYgMTIwLjA4N0M2MC41MTIyIDEyMC4wODQgNjAuMjQ5IDEyMC4x&#10;ODEgNjAuMDQyIDEyMC4zNzhMNTkuOTY3OSAxMjAuMzc4IDU5Ljk2NzkgMTE4Ljk2IDU5LjM3NTEg&#10;MTE4Ljk2IDU5LjM3NTEgMTIyLjk3NCA1OS45MDkyIDEyMi45NzQgNTkuOTYyOSAxMjIuNzA4IDYw&#10;LjAyNDEgMTIyLjcwOEM2MC4yNDY1IDEyMi45MiA2MC41MTQ3IDEyMy4wMjUgNjAuODMxNiAxMjMu&#10;MDI1TDYwLjgzMTYgMTIzLjAyOEM2MS4yMDIyIDEyMy4wMjggNjEuNTAxMSAxMjIuODk3IDYxLjcz&#10;MTEgMTIyLjYzNCA2MS45NjEgMTIyLjM3MSA2Mi4wNzYxIDEyMi4wMTEgNjIuMDc2MSAxMjEuNTUz&#10;IDYyLjA3NjEgMTIxLjA5NiA2MS45NjEgMTIwLjczOCA2MS43MzM2IDEyMC40NzcgNjEuNTA2MiAx&#10;MjAuMjE3IDYxLjIwNDcgMTIwLjA4NyA2MC44MzE2IDEyMC4wODdaTTYxLjI3ODggMTIyLjI1MUM2&#10;MS4xMzgzIDEyMi40MiA2MC45NDY2IDEyMi41MDQgNjAuNzA2NCAxMjIuNTA0IDYwLjQ2MzYgMTIy&#10;LjUwNCA2MC4yNjk0IDEyMi40MiA2MC4xMjY0IDEyMi4yNTEgNTkuOTgzMyAxMjIuMDgyIDU5Ljkx&#10;MTcgMTIxLjg1IDU5LjkxMTcgMTIxLjU1MSA1OS45MTE3IDEyMS4yNTIgNTkuOTgzMyAxMjEuMDE5&#10;IDYwLjEyNjQgMTIwLjg1MSA2MC4yNjk0IDEyMC42ODIgNjAuNDYzNiAxMjAuNTk4IDYwLjcwNjQg&#10;MTIwLjU5OCA2MC45NDY2IDEyMC41OTggNjEuMTM4MyAxMjAuNjgyIDYxLjI3ODggMTIwLjg1MSA2&#10;MS40MTkzIDEyMS4wMTkgNjEuNDkwOSAxMjEuMjU0IDYxLjQ5MDkgMTIxLjU1MyA2MS40OTA5IDEy&#10;MS44NSA2MS40MTkzIDEyMi4wODIgNjEuMjc4OCAxMjIuMjUxWiIgZmlsbD0iI0ZGRkZGRiIvPjxw&#10;YXRoIGQ9Ik02My43NTcyIDEyMC4wODlDNjMuMzI4IDEyMC4wODkgNjIuOTg1NSAxMjAuMjI1IDYy&#10;LjczMjYgMTIwLjQ5MyA2Mi40Nzk2IDEyMC43NjEgNjIuMzUxOCAxMjEuMTE2IDYyLjM1MTggMTIx&#10;LjU1NiA2Mi4zNTE4IDEyMi4wMTYgNjIuNDc3IDEyMi4zNzYgNjIuNzI3NCAxMjIuNjM3IDYyLjk3&#10;NzkgMTIyLjg5NyA2My4zMjAyIDEyMy4wMjggNjMuNzUyMSAxMjMuMDI4IDY0LjA4NjggMTIzLjAy&#10;OCA2NC4zNzA0IDEyMi45NDkgNjQuNjAwNSAxMjIuNzkzIDY0LjgzMDQgMTIyLjYzNyA2NC45OTE0&#10;IDEyMi40MTQgNjUuMDgwOCAxMjIuMTI2TDY0LjQzMTggMTIyLjEyNkM2NC4zMTQyIDEyMi4zOTkg&#10;NjQuMDg2OCAxMjIuNTM1IDYzLjc1MjEgMTIyLjUzNSA2My41MjQ3IDEyMi41MzUgNjMuMzM4MSAx&#10;MjIuNDYzIDYzLjE5MjUgMTIyLjMyMiA2My4wNDY5IDEyMi4xODIgNjIuOTYyNSAxMjEuOTc4IDYy&#10;LjkzOTUgMTIxLjcxMkw2NS4xNTc1IDEyMS43MTJDNjUuMTYwMSAxMjEuNjY4IDY1LjE2MjYgMTIx&#10;LjYwOSA2NS4xNjI2IDEyMS41MzVMNjUuMTcyOCAxMjEuNTMzQzY1LjE2NTIgMTIxLjEwMSA2NS4w&#10;MzQ5IDEyMC43NTMgNjQuNzc5MyAxMjAuNDg4IDY0LjUyMzggMTIwLjIyMiA2NC4xODQgMTIwLjA4&#10;OSA2My43NTcyIDEyMC4wODlaTTYyLjk2IDEyMS4yNDdDNjMuMDAwOSAxMjEuMDI3IDYzLjA5MDMg&#10;MTIwLjg2MSA2My4yMjgzIDEyMC43NDggNjMuMzY2MyAxMjAuNjM2IDYzLjU0IDEyMC41OCA2My43&#10;NDk2IDEyMC41OEw2My43NDk2IDEyMC41ODJDNjMuOTU5MSAxMjAuNTgyIDY0LjEzMDMgMTIwLjYz&#10;OCA2NC4yNjU3IDEyMC43NTEgNjQuNDAxMSAxMjAuODYzIDY0LjQ5MDUgMTIxLjAyOSA2NC41MzQg&#10;MTIxLjI0N0w2Mi45NiAxMjEuMjQ3WiIgZmlsbD0iI0ZGRkZGRiIvPjxwYXRoIGQ9Ik02Ni40NjU2&#10;IDEyMC4xOTRDNjYuNDAxNyAxMjAuMjMgNjYuMzM1MyAxMjAuMjkxIDY2LjI2NjMgMTIwLjM3OEw2&#10;Ni4yMTAxIDEyMC4zNzggNjYuMTU2NCAxMjAuMTQzIDY1LjYyMjMgMTIwLjE0MyA2NS42MTcyIDEy&#10;Mi45NzcgNjYuMjA1IDEyMi45NzcgNjYuMjA1IDEyMS4wNkM2Ni4yMDUgMTIwLjkzNSA2Ni4yNDA3&#10;IDEyMC44MzggNjYuMzEyMyAxMjAuNzY5IDY2LjM4MzggMTIwLjcgNjYuNDgwOSAxMjAuNjY0IDY2&#10;LjYwNjIgMTIwLjY2NEw2Ny4xNjMyIDEyMC42NjQgNjcuMTYzMiAxMjAuMTQgNjYuNzEwOSAxMjAu&#10;MTRDNjYuNjExMiAxMjAuMTQgNjYuNTI5NCAxMjAuMTU4IDY2LjQ2NTYgMTIwLjE5NFoiIGZpbGw9&#10;IiNGRkZGRkYiLz48cGF0aCBkPSJNNjkuNzkxMyAxMjAuMDkyQzY5LjM3NDggMTIwLjA5MiA2OS4w&#10;MzQ5IDEyMC4yMjIgNjguNzc0MiAxMjAuNDgzIDY4LjUxMzcgMTIwLjc0MyA2OC4zODMzIDEyMS4x&#10;MDEgNjguMzgzMyAxMjEuNTUzIDY4LjM4MzMgMTIyLjAwNiA2OC41MTM3IDEyMi4zNjYgNjguNzc0&#10;MiAxMjIuNjMyIDY5LjAzNDkgMTIyLjg5NyA2OS4zNzIyIDEyMy4wMyA2OS43ODg3IDEyMy4wM0w2&#10;OS43OTM4IDEyMy4wMjhDNzAuMjEwMyAxMjMuMDI4IDcwLjU0NzYgMTIyLjg5NSA3MC44MDgzIDEy&#10;Mi42MjkgNzEuMDY4OSAxMjIuMzYzIDcxLjE5OTIgMTIyLjAwNiA3MS4xOTkyIDEyMS41NTMgNzEu&#10;MTk5MiAxMjEuMTAxIDcxLjA2ODkgMTIwLjc0MyA3MC44MDgzIDEyMC40ODMgNzAuNTQ3NiAxMjAu&#10;MjIyIDcwLjIwNzggMTIwLjA5MiA2OS43OTEzIDEyMC4wOTJaTTcwLjM4MTYgMTIyLjI2NEM3MC4y&#10;MzMzIDEyMi40MzIgNzAuMDM0IDEyMi41MTcgNjkuNzgzNiAxMjIuNTE3TDY5Ljc4ODcgMTIyLjUx&#10;NEM2OS41NDA4IDEyMi41MTQgNjkuMzQ0MSAxMjIuNDMgNjkuMTk1OSAxMjIuMjYxIDY5LjA0Nzcg&#10;MTIyLjA5MyA2OC45NzM2IDEyMS44NTcgNjguOTczNiAxMjEuNTU4IDY4Ljk3MzYgMTIxLjI1OSA2&#10;OS4wNDc3IDEyMS4wMjcgNjkuMTkzNCAxMjAuODU4IDY5LjMzOSAxMjAuNjkgNjkuNTM4MyAxMjAu&#10;NjA1IDY5Ljc4ODcgMTIwLjYwNSA3MC4wMzkxIDEyMC42MDUgNzAuMjM4NCAxMjAuNjkgNzAuMzg0&#10;MSAxMjAuODU4IDcwLjUyOTcgMTIxLjAyNyA3MC42MDM4IDEyMS4yNjIgNzAuNjAzOCAxMjEuNTYx&#10;IDcwLjYwMzggMTIxLjg2IDcwLjUyOTcgMTIyLjA5NSA3MC4zODE2IDEyMi4yNjRaIiBmaWxsPSIj&#10;RkZGRkZGIi8+PHBhdGggZD0iTTcxLjc5NDQgMTE5LjU5MSA3MS43OTQ0IDEyMC4xNCA3MS4zMzE5&#10;IDEyMC4xNCA3MS4zMzE5IDEyMC42NjQgNzEuNzk0NCAxMjAuNjY0IDcxLjc5NDQgMTIyLjk3NyA3&#10;Mi4zNzk1IDEyMi45NzcgNzIuMzc5NSAxMjAuNjY0IDcyLjkzNDEgMTIwLjY2NCA3Mi45MzQxIDEy&#10;MC4xNCA3Mi4zNzk1IDEyMC4xNCA3Mi4zNzk1IDExOS43NTJDNzIuMzc5NSAxMTkuNTc2IDcyLjQ1&#10;ODggMTE5LjQ4NiA3Mi42MTk4IDExOS40ODZMNzIuOTM0MSAxMTkuNDg2IDcyLjkzNDEgMTE4Ljk2&#10;MiA3Mi40MTAyIDExOC45NjJDNzEuOTk4OCAxMTguOTYyIDcxLjc5NDQgMTE5LjE3MiA3MS43OTQ0&#10;IDExOS41OTFaIiBmaWxsPSIjRkZGRkZGIi8+PHBhdGggZD0iTTc3LjE5NzQgMTIxLjA4MUM3Ny4x&#10;MzYgMTIxLjAxMiA3Ny4wNDY2IDEyMC45NDggNzYuOTI5MSAxMjAuODg2IDc2LjgxMTYgMTIwLjgy&#10;NSA3Ni43MjQ3IDEyMC43ODQgNzYuNjY4NSAxMjAuNzY0IDc2LjYxMjIgMTIwLjc0MyA3Ni41MjU0&#10;IDEyMC43MTggNzYuNDEwNCAxMjAuNjg1TDc1LjY0NjQgMTIwLjQ3Qzc1LjQzOTQgMTIwLjQxNCA3&#10;NS4yODYgMTIwLjM1MiA3NS4xODY0IDEyMC4yODYgNzUuMDg2OCAxMjAuMjE5IDc1LjAzNTYgMTIw&#10;LjEyIDc1LjAzNTYgMTE5Ljk4NCA3NS4wMzU2IDExOS44MjkgNzUuMTAyMSAxMTkuNzA2IDc1LjIz&#10;NDkgMTE5LjYxNiA3NS4zNjc4IDExOS41MjcgNzUuNTUxOSAxMTkuNDgxIDc1Ljc4OTQgMTE5LjQ4&#10;MSA3Ni4wNTUzIDExOS40ODEgNzYuMjU5NiAxMTkuNTQgNzYuNDA1MyAxMTkuNjU1IDc2LjU1MDkg&#10;MTE5Ljc3IDc2LjYzNTMgMTE5LjkyOCA3Ni42NTgyIDEyMC4xM0w3Ny4zMzggMTIwLjEzQzc3LjMx&#10;NzUgMTE5Ljc0NyA3Ny4xNTkxIDExOS40NDggNzYuODY1MiAxMTkuMjMxIDc2LjU3MTQgMTE5LjAx&#10;MyA3Ni4yMTM3IDExOC45MDYgNzUuNzk0NiAxMTguOTA2IDc1LjM4ODMgMTE4LjkwNiA3NS4wNTEg&#10;MTE5LjAwMyA3NC43ODI3IDExOS4xOTUgNzQuNTE0NCAxMTkuMzg3IDc0LjM3ODkgMTE5LjY1NSA3&#10;NC4zNzg5IDExOS45OTcgNzQuMzc4OSAxMjAuMTQgNzQuNDA3MSAxMjAuMjcxIDc0LjQ2MDcgMTIw&#10;LjM4NiA3NC41MTQ0IDEyMC41MDEgNzQuNTczMiAxMjAuNTkyIDc0LjYzNyAxMjAuNjU5IDc0Ljcw&#10;MDkgMTIwLjcyNSA3NC43ODc4IDEyMC43ODkgNzQuOTAwMiAxMjAuODQ4IDc1LjAxMjcgMTIwLjkw&#10;NyA3NS4wOTk2IDEyMC45NDUgNzUuMTYwOCAxMjAuOTY2IDc1LjIyMjIgMTIwLjk4NiA3NS4zMDM5&#10;IDEyMS4wMTIgNzUuNDAzNiAxMjEuMDQyTDc2LjA5NjEgMTIxLjIzMUM3Ni4yMTYyIDEyMS4yNjUg&#10;NzYuMzA4MiAxMjEuMjkzIDc2LjM3MjEgMTIxLjMxNiA3Ni40MzU5IDEyMS4zMzkgNzYuNTA0OSAx&#10;MjEuMzcyIDc2LjU3OTEgMTIxLjQxOCA3Ni42NTMyIDEyMS40NjQgNzYuNzA2OCAxMjEuNTIgNzYu&#10;NzM3NSAxMjEuNTg2IDc2Ljc2ODEgMTIxLjY1MyA3Ni43ODM0IDEyMS43MzIgNzYuNzgzNCAxMjEu&#10;ODI3IDc2Ljc4MzQgMTIyLjAyNiA3Ni43MTQ0IDEyMi4xODIgNzYuNTc2NCAxMjIuMjk0IDc2LjQz&#10;ODUgMTIyLjQwNyA3Ni4yMzQxIDEyMi40NjMgNzUuOTY1NyAxMjIuNDYzIDc1LjYzMSAxMjIuNDYz&#10;IDc1LjM2NzggMTIyLjM4MSA3NS4xNzYyIDEyMi4yMiA3NC45ODQ1IDEyMi4wNTkgNzQuODg3NSAx&#10;MjEuODI3IDc0Ljg4NzUgMTIxLjUyM0w3NC4yMjgyIDEyMS41MjNDNzQuMjI4MiAxMjEuOTk1IDc0&#10;LjM4OTIgMTIyLjM2OSA3NC43MTExIDEyMi42MzkgNzUuMDMzMSAxMjIuOTEgNzUuNDQ0NSAxMjMu&#10;MDQ1IDc1Ljk0NzggMTIzLjA0NUw3NS45NTgxIDEyMy4wMzVDNzYuNDEwNCAxMjMuMDM1IDc2Ljc3&#10;MDcgMTIyLjkyMyA3Ny4wMzkgMTIyLjY5OCA3Ny4zMDczIDEyMi40NzMgNzcuNDQyNyAxMjIuMTY5&#10;IDc3LjQ0MjcgMTIxLjc4NiA3Ny40NDI3IDEyMS42MyA3Ny40MTcyIDEyMS40ODkgNzcuMzY2MSAx&#10;MjEuMzY3IDc3LjMxNSAxMjEuMjQ0IDc3LjI1ODggMTIxLjE1IDc3LjE5NzQgMTIxLjA4MVoiIGZp&#10;bGw9IiNGRkZGRkYiLz48cGF0aCBkPSJNNzcuNjIxNSAxMTkuNTU1IDc4Ljg5OTIgMTE5LjU1NSA3&#10;OC44OTkyIDEyMi45NzcgNzkuNTYzNiAxMjIuOTc3IDc5LjU2MzYgMTE5LjU1NSA4MC44NTE0IDEx&#10;OS41NTUgODAuODUxNCAxMTguOTYyIDc3LjYyMTUgMTE4Ljk2MiA3Ny42MjE1IDExOS41NTVaIiBm&#10;aWxsPSIjRkZGRkZGIi8+PHBhdGggZD0iTTgzLjQ4ODMgMTIyLjM4NiA4My40MzIxIDEyMi4zODYg&#10;ODIuNTUzIDExOC45NjIgODEuMzQ0NCAxMTguOTYyIDgxLjM0NDQgMTIyLjk3NyA4Mi4wMDg4IDEy&#10;Mi45NzcgODIuMDA4OCAxMTkuNTU1IDgyLjA2NDkgMTE5LjU1NSA4Mi45Njk1IDEyMi45NzcgODMu&#10;OTUzMyAxMjIuOTc3IDg0Ljg2MDQgMTE5LjU1NSA4NC45MTY3IDExOS41NTUgODQuOTE2NyAxMjIu&#10;OTc3IDg1LjU4MSAxMjIuOTc3IDg1LjU4MSAxMTguOTYyIDg0LjM3NzUgMTE4Ljk2MiA4My40ODgz&#10;IDEyMi4zODZaIiBmaWxsPSIjRkZGRkZGIi8+PHBhdGggZD0iTTg5LjQ1NDQgMTIxLjQxMyA5MC41&#10;NjM1IDEyMS40MTNDOTAuNTQ1NiAxMjEuNzQ3IDkwLjQyMDMgMTIyLjAxMSA5MC4xODc4IDEyMi4y&#10;MDIgOTAuMDAxMiAxMjIuMzU4IDg5Ljc1MDggMTIyLjQzNyA4OS40MzY1IDEyMi40MzcgODkuMDA5&#10;OCAxMjIuNDM3IDg4LjY3NSAxMjIuMzA3IDg4LjQzNDkgMTIyLjA0NCA4OC4xOTQ3IDEyMS43ODEg&#10;ODguMDc0NiAxMjEuNDE4IDg4LjA3NDYgMTIwLjk1NSA4OC4wNzQ2IDEyMC41MDggODguMTg0NCAx&#10;MjAuMTUzIDg4LjQwNDIgMTE5Ljg5IDg4LjYyMzkgMTE5LjYyNyA4OC45MjU1IDExOS40OTYgODku&#10;MzA4OCAxMTkuNDk2IDg5LjYxNzkgMTE5LjQ5NiA4OS44Nzg2IDExOS41ODEgOTAuMDkwNiAxMTku&#10;NzQ3IDkwLjMwMjggMTE5LjkxMyA5MC40MzU2IDEyMC4xNCA5MC40ODkzIDEyMC40MjlMOTEuMTY5&#10;IDEyMC40MjlDOTEuMTEwMiAxMTkuOTU2IDkwLjkxMzUgMTE5LjU4NiA5MC41NzYyIDExOS4zMTUg&#10;OTAuMjM4OSAxMTkuMDQ0IDg5LjgxNzMgMTE4LjkwOSA4OS4zMTEzIDExOC45MDkgODguNzI2MSAx&#10;MTguOTA5IDg4LjI2MzcgMTE5LjA5MyA4Ny45MjYzIDExOS40NjEgODcuNTg5MSAxMTkuODI5IDg3&#10;LjQyMDQgMTIwLjMyNyA4Ny40MjA0IDEyMC45NTUgODcuNDIwNCAxMjEuNTk0IDg3LjU5NDEgMTIy&#10;LjEwMyA4Ny45MzkxIDEyMi40NzggODguMjg0MSAxMjIuODU0IDg4Ljc1MTcgMTIzLjA0MyA4OS4z&#10;NDIgMTIzLjA0MyA4OS42MDI2IDEyMy4wNCA4OS44MzUyIDEyMy4wMDIgOTAuMDM3IDEyMi45MjUg&#10;OTAuMjQ0IDEyMi44MzYgOTAuNDA0OSAxMjIuNzI0IDkwLjUxNzQgMTIyLjU4OEw5MC41OTE1IDEy&#10;Mi41ODggOTAuNjUwMyAxMjIuOTg3IDkxLjE3MTUgMTIyLjk4NyA5MS4xNzE1IDEyMC44MyA4OS40&#10;NjIgMTIwLjgzIDg5LjQ1NDQgMTIxLjQxM1oiIGZpbGw9IiNGRkZGRkYiLz48cGF0aCBkPSJNOTMu&#10;NDA0OSAxMjAuMTQgOTIuOTUyNyAxMjAuMTRDOTIuODUzIDEyMC4xNCA5Mi43NzEyIDEyMC4xNTgg&#10;OTIuNzA3MyAxMjAuMTk0IDkyLjY0MzUgMTIwLjIzIDkyLjU3NzEgMTIwLjI5MSA5Mi41MDgxIDEy&#10;MC4zNzhMOTIuNDUxOSAxMjAuMzc4IDkyLjM5ODIgMTIwLjE0MyA5MS44NjQxIDEyMC4xNDMgOTEu&#10;ODU5IDEyMi45NzcgOTIuNDQ2NyAxMjIuOTc3IDkyLjQ0NjcgMTIxLjA2QzkyLjQ0NjcgMTIwLjkz&#10;NSA5Mi40ODI2IDEyMC44MzggOTIuNTU0MSAxMjAuNzY5IDkyLjYyNTYgMTIwLjcgOTIuNzIyNyAx&#10;MjAuNjY0IDkyLjg0NzkgMTIwLjY2NEw5My40MDQ5IDEyMC42NjQgOTMuNDA0OSAxMjAuMTRaIiBm&#10;aWxsPSIjRkZGRkZGIi8+PHBhdGggZD0iTTk0LjgwOTggMTIwLjA5MkM5NC4zOTMzIDEyMC4wOTIg&#10;OTQuMDUzNSAxMjAuMjIyIDkzLjc5MjggMTIwLjQ4MyA5My41MzIyIDEyMC43NDMgOTMuNDAxOCAx&#10;MjEuMTAxIDkzLjQwMTggMTIxLjU1MyA5My40MDE4IDEyMi4wMDYgOTMuNTMyMiAxMjIuMzY2IDkz&#10;Ljc5MjggMTIyLjYzMiA5NC4wNTM1IDEyMi44OTcgOTQuMzkwNyAxMjMuMDMgOTQuODA3MiAxMjMu&#10;MDNMOTQuODEyMyAxMjMuMDI4Qzk1LjIyODggMTIzLjAyOCA5NS41NjYyIDEyMi44OTUgOTUuODI2&#10;OSAxMjIuNjI5IDk2LjA4NzQgMTIyLjM2MyA5Ni4yMTc4IDEyMi4wMDYgOTYuMjE3OCAxMjEuNTUz&#10;IDk2LjIxNzggMTIxLjEwMSA5Ni4wODc0IDEyMC43NDMgOTUuODI2OSAxMjAuNDgzIDk1LjU2NjIg&#10;MTIwLjIyMiA5NS4yMjYzIDEyMC4wOTIgOTQuODA5OCAxMjAuMDkyWk05NS40MDAxIDEyMi4yNjRD&#10;OTUuMjUxOSAxMjIuNDMyIDk1LjA1MjUgMTIyLjUxNyA5NC44MDIyIDEyMi41MTdMOTQuODA3MiAx&#10;MjIuNTE0Qzk0LjU1OTQgMTIyLjUxNCA5NC4zNjI3IDEyMi40MyA5NC4yMTQ0IDEyMi4yNjEgOTQu&#10;MDY2MyAxMjIuMDkzIDkzLjk5MjEgMTIxLjg1NyA5My45OTIxIDEyMS41NTggOTMuOTkyMSAxMjEu&#10;MjU5IDk0LjA2NjMgMTIxLjAyNyA5NC4yMTE5IDEyMC44NTggOTQuMzU3NSAxMjAuNjkgOTQuNTU2&#10;OSAxMjAuNjA1IDk0LjgwNzIgMTIwLjYwNSA5NS4wNTc2IDEyMC42MDUgOTUuMjU3IDEyMC42OSA5&#10;NS40MDI2IDEyMC44NTggOTUuNTQ4MyAxMjEuMDI3IDk1LjYyMjQgMTIxLjI2MiA5NS42MjI0IDEy&#10;MS41NjEgOTUuNjIyNCAxMjEuODYgOTUuNTQ4MyAxMjIuMDk1IDk1LjQwMDEgMTIyLjI2NFoiIGZp&#10;bGw9IiNGRkZGRkYiLz48cGF0aCBkPSJNOTguNDUzNCAxMjEuNTY0Qzk4LjQ1MzQgMTIxLjkwNiA5&#10;OC40MDc0IDEyMi4xMzEgOTguMzE3OSAxMjIuMjM4IDk4LjIxNTggMTIyLjQwMiA5OC4wNDIgMTIy&#10;LjQ4MyA5Ny43OTQxIDEyMi40ODMgOTcuNTgyIDEyMi40ODYgOTcuNDI2MSAxMjIuNDI1IDk3LjMy&#10;NjUgMTIyLjI5OSA5Ny4yMjY5IDEyMi4xNzkgOTcuMTc4MyAxMjEuOTI5IDk3LjE3ODMgMTIxLjU0&#10;Nkw5Ny4xNzgzIDEyMC4xNDMgOTYuNTgyOSAxMjAuMTQzIDk2LjU4MjkgMTIxLjcwN0M5Ni41ODI5&#10;IDEyMi4xNzkgOTYuNjY3MyAxMjIuNTE3IDk2LjgzMzMgMTIyLjcxOCA5Ny4wMDcxIDEyMi45MjUg&#10;OTcuMjcyOSAxMjMuMDMgOTcuNjI4IDEyMy4wM0w5Ny42MjggMTIzLjAyOEM5Ny45MzcyIDEyMy4w&#10;MjggOTguMTkyNyAxMjIuOTI1IDk4LjM5NDYgMTIyLjcyMUw5OC40NTM0IDEyMi43MjEgOTguNTA0&#10;NSAxMjIuOTc3IDk5LjAzODYgMTIyLjk3NyA5OS4wMzg2IDEyMC4xNCA5OC40NTM0IDEyMC4xNCA5&#10;OC40NTM0IDEyMS41NjRaIiBmaWxsPSIjRkZGRkZGIi8+PHBhdGggZD0iTTEwMi4xMDIgMTIwLjQ4&#10;OEMxMDEuODcyIDEyMC4yMjUgMTAxLjU3MyAxMjAuMDk0IDEwMS4yMDMgMTIwLjA5NEwxMDEuMjAz&#10;IDEyMC4wODlDMTAwLjg3OCAxMjAuMDg5IDEwMC42MSAxMjAuMTk0IDEwMC4zOTUgMTIwLjQwNkwx&#10;MDAuMzM0IDEyMC40MDYgMTAwLjI4IDEyMC4xNCA5OS43NDYxIDEyMC4xNCA5OS43NDYxIDEyNC4x&#10;NTUgMTAwLjMzOSAxMjQuMTU1IDEwMC4zMzkgMTIyLjczNiAxMDAuNDEzIDEyMi43MzZDMTAwLjYy&#10;IDEyMi45MzEgMTAwLjg4MyAxMjMuMDI4IDEwMS4yMDMgMTIzLjAyOCAxMDEuNTc2IDEyMy4wMjgg&#10;MTAxLjg3NyAxMjIuODk3IDEwMi4xMDUgMTIyLjYzNyAxMDIuMzMyIDEyMi4zNzYgMTAyLjQ0NyAx&#10;MjIuMDE4IDEwMi40NDcgMTIxLjU2MSAxMDIuNDQ3IDEyMS4xMDkgMTAyLjMzMiAxMjAuNzUxIDEw&#10;Mi4xMDIgMTIwLjQ4OFpNMTAxLjY1IDEyMi4yNjlDMTAxLjUwOSAxMjIuNDM1IDEwMS4zMTggMTIy&#10;LjUxOSAxMDEuMDc3IDEyMi41MTkgMTAwLjgzMiAxMjIuNTE5IDEwMC42MzggMTIyLjQzNSAxMDAu&#10;NDk1IDEyMi4yNjYgMTAwLjM1MiAxMjIuMDk4IDEwMC4yOCAxMjEuODY1IDEwMC4yOCAxMjEuNTY5&#10;IDEwMC4yOCAxMjEuMjcgMTAwLjM1MiAxMjEuMDM3IDEwMC40OTUgMTIwLjg2OCAxMDAuNjM4IDEy&#10;MC43IDEwMC44MzIgMTIwLjYxNSAxMDEuMDc1IDEyMC42MTVMMTAxLjA3NyAxMjAuNjE1QzEwMS4z&#10;MTggMTIwLjYxNSAxMDEuNTA5IDEyMC43IDEwMS42NSAxMjAuODY4IDEwMS43OSAxMjEuMDM3IDEw&#10;MS44NjIgMTIxLjI3MiAxMDEuODYyIDEyMS41NzEgMTAxLjg2MiAxMjEuODcgMTAxLjc5IDEyMi4x&#10;MDMgMTAxLjY1IDEyMi4yNjlaIiBmaWxsPSIjRkZGRkZGIi8+PHBhdGggZD0iTTc0Ljc2NzEgMTE0&#10;LjEzN0M3NS41NzAxIDExMy4zNDQgNzUuOTcxNyAxMTIuMzkgNzUuOTcxNyAxMTEuMjc3TDc1Ljk3&#10;MTcgOTkuNjY4NUM3NS45NzE3IDk4LjU1NTMgNzUuNTcwMSA5Ny42MDE0IDc0Ljc2NzEgOTYuODA3&#10;NUw3NC43NjczIDk2LjgwNzVDNzMuOTY0IDk2LjAxMzUgNzMuMDE1IDk1LjYxNjYgNzEuOTIgOTUu&#10;NjE2Nkw1Mi42ODg2IDk1LjYxNjYgNTIuNjg4NiA5OS44ODc1IDY5LjU5MTEgOTkuODg3NUM3MC43&#10;NDEyIDk5Ljg4NzUgNzEuNjczNSAxMDAuODIgNzEuNjczNSAxMDEuOTdMNzEuNjczNSAxMDguOTc1&#10;QzcxLjY3MzUgMTEwLjEyNSA3MC43NDEyIDExMS4wNTggNjkuNTkxMSAxMTEuMDU4TDU2LjkzMjEg&#10;MTExLjA1OCA1Ni45MzIxIDEwMi4yNTJDNTYuOTMyMSAxMDEuNjQzIDU2LjUzNSAxMDEuMTA1IDU1&#10;Ljk1MyAxMDAuOTI2TDUyLjY4ODUgOTkuODg3NSA1Mi42ODg1IDExNS4zMjggNzEuOTE5OSAxMTUu&#10;MzI4QzczLjAxNSAxMTUuMzI4IDczLjk2MzggMTE0LjkzMiA3NC43NjcxIDExNC4xMzdaIiBmaWxs&#10;PSIjRkZGRkZGIi8+PHBhdGggZD0iTTEwMC4xNzIgMTE0LjEzN0MxMDAuOTc1IDExMy4zNDMgMTAx&#10;LjM3NyAxMTIuMzkgMTAxLjM3NyAxMTEuMjc2TDEwMS4zNzcgMTA3Ljk5MkMxMDEuMzc3IDEwNi4w&#10;NjEgOTkuNTE2NSAxMDUuNDczIDk4LjEyNTIgMTA1LjQ3MiA5OC45NDAzIDEwNS40NzEgOTkuNjYy&#10;NSAxMDUuMDgyIDEwMC4xMjIgMTA0LjQ4MSAxMDAuNDQ3IDEwNC4wNTcgMTAwLjY0MiAxMDMuNTI4&#10;IDEwMC42NDIgMTAyLjk1M0wxMDAuNjQyIDk5LjY2ODVDMTAwLjY0MiA5OC41NTUzIDEwMC4yNCA5&#10;Ny42MDE0IDk5LjQzNzQgOTYuODA3NSA5OC42MzQxIDk2LjAxMzUgOTcuNjg1MSA5NS42MTY2IDk2&#10;LjU5MDEgOTUuNjE2Nkw3OC4wOTM0IDk1LjYxNjYgNzguMDkzNCA5OS44ODc0IDk1LjAxMDEgOTku&#10;ODg3NEM5NS43NzY4IDk5Ljg4NzQgOTYuMzk4NCAxMDAuNTA5IDk2LjM5ODQgMTAxLjI3Nkw5Ni4z&#10;OTg0IDEwMS45NDlDOTYuMzk4NCAxMDIuNzE1IDk1Ljc3NjkgMTAzLjMzNyA5NS4wMTAxIDEwMy4z&#10;MzdMODIuMzM3IDEwMy4zMzcgODIuMzM3IDEwMi4yNTJDODIuMzM3IDEwMS42NDMgODEuOTM5OSAx&#10;MDEuMTA1IDgxLjM1NzggMTAwLjkyNkw3OC4wOTMzIDk5Ljg4NzQgNzguMDkzMyAxMTUuMzI4IDk3&#10;LjMyNDcgMTE1LjMyOEM5OC40MTk4IDExNS4zMjggOTkuMzY4NyAxMTQuOTMxIDEwMC4xNzIgMTE0&#10;LjEzN1pNOTcuMDc4NSAxMDguNTEyIDk3LjA3ODUgMTExLjA1OCA4Mi4zMzcyIDExMS4wNTggODIu&#10;MzM3MiAxMDcuNjA4IDk3LjA3ODUgMTA3LjYwOCA5Ny4wNzg1IDEwOC41MTJaIiBmaWxsPSIjRkZG&#10;RkZGIi8+PHBhdGggZD0iTTUwLjU2NyAxMTAuMzQxIDUwLjU2NjcgMTEwLjM0MSA1MC41NjY3IDEw&#10;Mi4yNTJDNTAuNTY2NyAxMDEuNjQzIDUwLjE2OTYgMTAxLjEwNSA0OS41ODc2IDEwMC45MjVMNDYu&#10;MzIzIDk5Ljg4NzQgNDYuMzIzIDExNS4zMjggNTAuNTY3IDExNS4zMjggNTAuNTY3IDExMC4zNDFa&#10;IiBmaWxsPSIjRkZGRkZGIi8+PHJlY3QgeD0iNDYuMzIzIiB5PSI5NS42MTY2IiB3aWR0aD0iNC4y&#10;NDM5NSIgaGVpZ2h0PSI0LjI3MDgiIGZpbGw9IiNGRkZGRkYiLz48L2c+PC9nPjwvc3ZnPlBLAwQU&#10;AAYACAAAACEA8VClrd4AAAAHAQAADwAAAGRycy9kb3ducmV2LnhtbEyPQWvCQBCF7wX/wzKF3uom&#10;itam2YhI9SQFtVB6G7NjEszOhuyaxH/ftZf2MrzhDe99ky4HU4uOWldZVhCPIxDEudUVFwo+j5vn&#10;BQjnkTXWlknBjRwss9FDiom2Pe+pO/hChBB2CSoovW8SKV1ekkE3tg1x8M62NejD2hZSt9iHcFPL&#10;SRTNpcGKQ0OJDa1Lyi+Hq1Gw7bFfTeP3bnc5r2/fx9nH1y4mpZ4eh9UbCE+D/zuGO35AhywwneyV&#10;tRO1gvCI/513L36NZiBOQc0X0xeQWSr/82c/AAAA//8DAFBLAwQUAAYACAAAACEAiYOMsdEAAAAp&#10;AgAAGQAAAGRycy9fcmVscy9lMm9Eb2MueG1sLnJlbHO8kcFKAzEQhu9C3yHMvcnuFkSk2V5E6LXU&#10;BxiS2Wx0MwlJLPbtG/RioeKtx5nh//4PZrv7Cos4US4+soZediCITbSenYa34+v6CUSpyBaXyKTh&#10;TAV24+phe6AFawuV2aciGoWLhrnW9KxUMTMFLDIm4naZYg5Y25idSmg+0JEauu5R5d8MGK+YYm81&#10;5L3dgDieU2v+nx2nyRt6ieYzENcbFcqH1t2AmB1VDYGsx5/lRpaTA3XbYbiPwyAT/+nQ38ehl+/p&#10;20FdPXi8AAAA//8DAFBLAQItABQABgAIAAAAIQDVneWHHQEAAHwCAAATAAAAAAAAAAAAAAAAAAAA&#10;AABbQ29udGVudF9UeXBlc10ueG1sUEsBAi0AFAAGAAgAAAAhADj9If/WAAAAlAEAAAsAAAAAAAAA&#10;AAAAAAAATgEAAF9yZWxzLy5yZWxzUEsBAi0AFAAGAAgAAAAhAGpml9noBgAAahkAAA4AAAAAAAAA&#10;AAAAAAAATQIAAGRycy9lMm9Eb2MueG1sUEsBAi0ACgAAAAAAAAAhAFgpHwmCgAMAgoADABQAAAAA&#10;AAAAAAAAAAAAYQkAAGRycy9tZWRpYS9pbWFnZTEuanBnUEsBAi0ACgAAAAAAAAAhAOlcHnS3LgAA&#10;ty4AABQAAAAAAAAAAAAAAAAAFYoDAGRycy9tZWRpYS9pbWFnZTIucG5nUEsBAi0ACgAAAAAAAAAh&#10;AMLcSX7oggAA6IIAABQAAAAAAAAAAAAAAAAA/rgDAGRycy9tZWRpYS9pbWFnZTMuc3ZnUEsBAi0A&#10;FAAGAAgAAAAhAPFQpa3eAAAABwEAAA8AAAAAAAAAAAAAAAAAGDwEAGRycy9kb3ducmV2LnhtbFBL&#10;AQItABQABgAIAAAAIQCJg4yx0QAAACkCAAAZAAAAAAAAAAAAAAAAACM9BABkcnMvX3JlbHMvZTJv&#10;RG9jLnhtbC5yZWxzUEsFBgAAAAAIAAgAAAIAACs+B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10" o:spid="_x0000_s1027" type="#_x0000_t202" style="position:absolute;width:75565;height:106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pGZxwAAAOMAAAAPAAAAZHJzL2Rvd25yZXYueG1sRE9fa8Iw&#10;EH8X9h3CDfY20zg3SzXKHDp9EuZmn4/m1habS2kyrd9+EQQf7/f/ZoveNuJEna8da1DDBARx4UzN&#10;pYaf7/VzCsIHZIONY9JwIQ+L+cNghplxZ/6i0z6UIoawz1BDFUKbSemLiiz6oWuJI/frOoshnl0p&#10;TYfnGG4bOUqSN2mx5thQYUsfFRXH/Z/VMKaXUh1yyvPlerPcfTbH7atfaf302L9PQQTqw118c29N&#10;nD+ZqNFYpamC608RADn/BwAA//8DAFBLAQItABQABgAIAAAAIQDb4fbL7gAAAIUBAAATAAAAAAAA&#10;AAAAAAAAAAAAAABbQ29udGVudF9UeXBlc10ueG1sUEsBAi0AFAAGAAgAAAAhAFr0LFu/AAAAFQEA&#10;AAsAAAAAAAAAAAAAAAAAHwEAAF9yZWxzLy5yZWxzUEsBAi0AFAAGAAgAAAAhABvWkZnHAAAA4wAA&#10;AA8AAAAAAAAAAAAAAAAABwIAAGRycy9kb3ducmV2LnhtbFBLBQYAAAAAAwADALcAAAD7AgAAAAA=&#10;" fillcolor="#282f3d" stroked="f" strokeweight=".5pt">
                  <v:textbox inset="19mm,210mm,,37mm">
                    <w:txbxContent>
                      <w:sdt>
                        <w:sdtPr>
                          <w:rPr>
                            <w:rFonts w:ascii="HK Guise Light" w:hAnsi="HK Guise Light"/>
                            <w:color w:val="F94816" w:themeColor="accent1"/>
                            <w:kern w:val="0"/>
                            <w:sz w:val="96"/>
                            <w:szCs w:val="96"/>
                            <w:lang w:val="en-US"/>
                            <w14:ligatures w14:val="none"/>
                          </w:rPr>
                          <w:alias w:val="Titel"/>
                          <w:tag w:val=""/>
                          <w:id w:val="1025450247"/>
                          <w:placeholder>
                            <w:docPart w:val="292B9B835E3A462E9CC57F2A29E2EEE1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3E81F488" w14:textId="77C77A3F" w:rsidR="007A0FCD" w:rsidRPr="00D75488" w:rsidRDefault="00905DED" w:rsidP="00D75488">
                            <w:pPr>
                              <w:spacing w:after="300" w:line="240" w:lineRule="auto"/>
                              <w:rPr>
                                <w:rFonts w:ascii="HK Guise Light" w:hAnsi="HK Guise Light"/>
                                <w:color w:val="F94816" w:themeColor="accent1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="HK Guise Light" w:hAnsi="HK Guise Light"/>
                                <w:color w:val="F94816" w:themeColor="accent1"/>
                                <w:kern w:val="0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>{{Project name}}</w:t>
                            </w:r>
                          </w:p>
                        </w:sdtContent>
                      </w:sdt>
                    </w:txbxContent>
                  </v:textbox>
                </v:shape>
                <v:shape id="[Foto]" o:spid="_x0000_s1028" style="position:absolute;left:1984;top:1897;width:71712;height:71712;visibility:visible;mso-wrap-style:square;v-text-anchor:middle" coordsize="5378604,537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COxwAAAOMAAAAPAAAAZHJzL2Rvd25yZXYueG1sRE/NagIx&#10;EL4XfIcwgrea1fqzrkaRgrSHQqn6AGMy7i5uJmETdevTN4VCj/P9z2rT2UbcqA21YwWjYQaCWDtT&#10;c6ngeNg95yBCRDbYOCYF3xRgs+49rbAw7s5fdNvHUqQQDgUqqGL0hZRBV2QxDJ0nTtzZtRZjOttS&#10;mhbvKdw2cpxlM2mx5tRQoafXivRlf7UKSn3R5uqnPm65bj6Pp4+3xyIoNeh32yWISF38F/+5302a&#10;P8+n+eQlz0bw+1MCQK5/AAAA//8DAFBLAQItABQABgAIAAAAIQDb4fbL7gAAAIUBAAATAAAAAAAA&#10;AAAAAAAAAAAAAABbQ29udGVudF9UeXBlc10ueG1sUEsBAi0AFAAGAAgAAAAhAFr0LFu/AAAAFQEA&#10;AAsAAAAAAAAAAAAAAAAAHwEAAF9yZWxzLy5yZWxzUEsBAi0AFAAGAAgAAAAhAMs94I7HAAAA4wAA&#10;AA8AAAAAAAAAAAAAAAAABwIAAGRycy9kb3ducmV2LnhtbFBLBQYAAAAAAwADALcAAAD7AgAAAAA=&#10;" path="m5292857,l2724819,v-22741,,-44551,9032,-60632,25115l25114,2664186c9034,2680267,,2702077,,2724819l,5292856v,47358,38390,85747,85747,85747l5292857,5378603v47357,,85748,-38389,85748,-85747l5378605,85746c5378605,38388,5340214,,5292857,xe" stroked="f">
                  <v:fill r:id="rId17" o:title="" recolor="t" rotate="t" type="frame"/>
                  <v:stroke joinstyle="miter"/>
                  <v:path arrowok="t" o:connecttype="custom" o:connectlocs="7056875,0;3632954,0;3552115,33485;33484,3552114;0,3632955;0,7056875;114325,7171200;7056875,7171200;7171201,7056875;7171201,114324;7056875,0" o:connectangles="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" o:spid="_x0000_s1029" type="#_x0000_t75" style="position:absolute;left:2587;top:2587;width:24550;height: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MWygAAAOMAAAAPAAAAZHJzL2Rvd25yZXYueG1sRI9BawIx&#10;FITvhf6H8Areara6uLo1ihUEb1K19PpIXneXbl6WJHXX/vpGKHgcZuYbZrkebCsu5EPjWMHLOANB&#10;rJ1puFJwPu2e5yBCRDbYOiYFVwqwXj0+LLE0rud3uhxjJRKEQ4kK6hi7Usqga7IYxq4jTt6X8xZj&#10;kr6SxmOf4LaVkyybSYsNp4UaO9rWpL+PP1bBh+/7z7eNm+t8Wh3Ov3rfNoVTavQ0bF5BRBriPfzf&#10;3hsFk2xR5NPFrMjh9in9Abn6AwAA//8DAFBLAQItABQABgAIAAAAIQDb4fbL7gAAAIUBAAATAAAA&#10;AAAAAAAAAAAAAAAAAABbQ29udGVudF9UeXBlc10ueG1sUEsBAi0AFAAGAAgAAAAhAFr0LFu/AAAA&#10;FQEAAAsAAAAAAAAAAAAAAAAAHwEAAF9yZWxzLy5yZWxzUEsBAi0AFAAGAAgAAAAhAFMzIxbKAAAA&#10;4wAAAA8AAAAAAAAAAAAAAAAABwIAAGRycy9kb3ducmV2LnhtbFBLBQYAAAAAAwADALcAAAD+AgAA&#10;AAA=&#10;">
                  <v:imagedata r:id="rId18" o:title="" cropbottom="43682f"/>
                </v:shape>
                <v:shape id="Tekstvak 11" o:spid="_x0000_s1030" type="#_x0000_t202" style="position:absolute;top:96098;width:75600;height:10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8ExgAAAOMAAAAPAAAAZHJzL2Rvd25yZXYueG1sRE9Pa8Iw&#10;FL8L+w7hDXbTVAWtnVHGYGwHL1YHHh/Jsyk2L6XJavftjSB4fL//b70dXCN66kLtWcF0koEg1t7U&#10;XCk4Hr7GOYgQkQ02nknBPwXYbl5GayyMv/Ke+jJWIoVwKFCBjbEtpAzaksMw8S1x4s6+cxjT2VXS&#10;dHhN4a6RsyxbSIc1pwaLLX1a0pfyzylod/PfKfb2+1TutDz12h30win19jp8vIOINMSn+OH+MWn+&#10;Ksvz+WqZz+D+UwJAbm4AAAD//wMAUEsBAi0AFAAGAAgAAAAhANvh9svuAAAAhQEAABMAAAAAAAAA&#10;AAAAAAAAAAAAAFtDb250ZW50X1R5cGVzXS54bWxQSwECLQAUAAYACAAAACEAWvQsW78AAAAVAQAA&#10;CwAAAAAAAAAAAAAAAAAfAQAAX3JlbHMvLnJlbHNQSwECLQAUAAYACAAAACEA8gOPBMYAAADjAAAA&#10;DwAAAAAAAAAAAAAAAAAHAgAAZHJzL2Rvd25yZXYueG1sUEsFBgAAAAADAAMAtwAAAPoCAAAAAA==&#10;" filled="f" stroked="f" strokeweight=".5pt">
                  <v:textbox inset="19mm,6mm,27mm">
                    <w:txbxContent>
                      <w:tbl>
                        <w:tblPr>
                          <w:tblStyle w:val="TableGrid"/>
                          <w:tblW w:w="0" w:type="auto"/>
                          <w:tblBorders>
                            <w:top w:val="single" w:sz="4" w:space="0" w:color="8D9292"/>
                            <w:left w:val="none" w:sz="0" w:space="0" w:color="auto"/>
                            <w:bottom w:val="single" w:sz="4" w:space="0" w:color="8D9292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69"/>
                          <w:gridCol w:w="5318"/>
                        </w:tblGrid>
                        <w:tr w:rsidR="006B19BE" w:rsidRPr="00667023" w14:paraId="7C1F488C" w14:textId="77777777" w:rsidTr="006B19BE">
                          <w:trPr>
                            <w:trHeight w:val="454"/>
                          </w:trPr>
                          <w:tc>
                            <w:tcPr>
                              <w:tcW w:w="3969" w:type="dxa"/>
                              <w:vAlign w:val="bottom"/>
                            </w:tcPr>
                            <w:p w14:paraId="7692DFFF" w14:textId="16315718" w:rsidR="007A0FCD" w:rsidRPr="00667023" w:rsidRDefault="002537C5" w:rsidP="006B19BE">
                              <w:pPr>
                                <w:tabs>
                                  <w:tab w:val="left" w:pos="1843"/>
                                </w:tabs>
                                <w:spacing w:before="60" w:after="60" w:line="240" w:lineRule="auto"/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b/>
                                  <w:color w:val="F94816"/>
                                  <w:sz w:val="14"/>
                                  <w:szCs w:val="14"/>
                                </w:rPr>
                                <w:t>STP25-0847</w:t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:</w:t>
                              </w:r>
                              <w:r w:rsidR="00534996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 xml:space="preserve"> {{Prjocet code}}+{{scope}}</w:t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ab/>
                              </w:r>
                              <w:sdt>
                                <w:sdtPr>
                                  <w:rPr>
                                    <w:rFonts w:ascii="HK Guise Light" w:hAnsi="HK Guise Light"/>
                                    <w:color w:val="8D9292"/>
                                    <w:sz w:val="14"/>
                                    <w:szCs w:val="14"/>
                                  </w:rPr>
                                  <w:id w:val="1628509179"/>
                                  <w:showingPlcHdr/>
                                  <w:dataBinding w:prefixMappings="xmlns:ns0='http://schemas.huisstijl-in-office.nl/msoffice/fields' " w:xpath="/ns0:fields[1]/ns0:OfferNumber[1]" w:storeItemID="{C6CC8812-5D79-4306-B623-F3358297ABCF}"/>
                                  <w:text/>
                                </w:sdtPr>
                                <w:sdtContent>
                                  <w:r w:rsidR="00534996">
                                    <w:rPr>
                                      <w:rFonts w:ascii="HK Guise Light" w:hAnsi="HK Guise Light"/>
                                      <w:color w:val="8D9292"/>
                                      <w:sz w:val="14"/>
                                      <w:szCs w:val="14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c>
                          <w:tc>
                            <w:tcPr>
                              <w:tcW w:w="5318" w:type="dxa"/>
                              <w:vAlign w:val="bottom"/>
                            </w:tcPr>
                            <w:p w14:paraId="7BA821A2" w14:textId="77777777" w:rsidR="007A0FCD" w:rsidRPr="00667023" w:rsidRDefault="00CB6D79" w:rsidP="006B19BE">
                              <w:pPr>
                                <w:tabs>
                                  <w:tab w:val="left" w:pos="1276"/>
                                </w:tabs>
                                <w:spacing w:before="60" w:after="60" w:line="240" w:lineRule="auto"/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instrText xml:space="preserve"> DOCVARIABLE  txtAppendixes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Bijlagen</w:t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:</w:t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ab/>
                              </w:r>
                              <w:sdt>
                                <w:sdtPr>
                                  <w:rPr>
                                    <w:rFonts w:ascii="HK Guise Light" w:hAnsi="HK Guise Light"/>
                                    <w:color w:val="8D9292"/>
                                    <w:sz w:val="14"/>
                                    <w:szCs w:val="14"/>
                                  </w:rPr>
                                  <w:id w:val="-1062871518"/>
                                  <w:dataBinding w:prefixMappings="xmlns:ns0='http://schemas.huisstijl-in-office.nl/msoffice/fields' " w:xpath="/ns0:fields[1]/ns0:Attachements[1]" w:storeItemID="{C6CC8812-5D79-4306-B623-F3358297ABCF}"/>
                                  <w:text/>
                                </w:sdtPr>
                                <w:sdtContent>
                                  <w:r w:rsidR="005627F8">
                                    <w:rPr>
                                      <w:rFonts w:ascii="HK Guise Light" w:hAnsi="HK Guise Light"/>
                                      <w:color w:val="8D9292"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sdtContent>
                              </w:sdt>
                            </w:p>
                          </w:tc>
                        </w:tr>
                        <w:tr w:rsidR="006B19BE" w:rsidRPr="00667023" w14:paraId="23AA95CE" w14:textId="77777777" w:rsidTr="006B19BE">
                          <w:trPr>
                            <w:trHeight w:val="454"/>
                          </w:trPr>
                          <w:tc>
                            <w:tcPr>
                              <w:tcW w:w="3969" w:type="dxa"/>
                            </w:tcPr>
                            <w:p w14:paraId="572F1712" w14:textId="6D9FA7A8" w:rsidR="007A0FCD" w:rsidRPr="00667023" w:rsidRDefault="00CB6D79" w:rsidP="006B19BE">
                              <w:pPr>
                                <w:tabs>
                                  <w:tab w:val="left" w:pos="1843"/>
                                </w:tabs>
                                <w:spacing w:before="60" w:after="60" w:line="240" w:lineRule="auto"/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instrText xml:space="preserve"> DOCVARIABLE  txtQuoteAmount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:</w:t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ab/>
                              </w:r>
                            </w:p>
                          </w:tc>
                          <w:tc>
                            <w:tcPr>
                              <w:tcW w:w="5318" w:type="dxa"/>
                            </w:tcPr>
                            <w:p w14:paraId="44950340" w14:textId="77777777" w:rsidR="007A0FCD" w:rsidRPr="00667023" w:rsidRDefault="00CB6D79" w:rsidP="006B19BE">
                              <w:pPr>
                                <w:tabs>
                                  <w:tab w:val="left" w:pos="1276"/>
                                </w:tabs>
                                <w:spacing w:before="60" w:after="60" w:line="240" w:lineRule="auto"/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instrText xml:space="preserve"> DOCVARIABLE  txtPageCount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Aantal bladen</w:t>
                              </w:r>
                              <w:r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>:</w:t>
                              </w:r>
                              <w:r w:rsidR="006B19BE" w:rsidRPr="00667023">
                                <w:rPr>
                                  <w:rFonts w:ascii="HK Guise Light" w:hAnsi="HK Guise Light"/>
                                  <w:color w:val="8D9292"/>
                                  <w:sz w:val="14"/>
                                  <w:szCs w:val="14"/>
                                </w:rPr>
                                <w:tab/>
                              </w:r>
                              <w:r w:rsidR="005627F8" w:rsidRPr="005627F8">
                                <w:rPr>
                                  <w:rFonts w:ascii="HK Guise Light" w:hAnsi="HK Guise Light"/>
                                  <w:b/>
                                  <w:bCs/>
                                  <w:color w:val="8D9292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="005627F8" w:rsidRPr="005627F8">
                                <w:rPr>
                                  <w:rFonts w:ascii="HK Guise Light" w:hAnsi="HK Guise Light"/>
                                  <w:b/>
                                  <w:bCs/>
                                  <w:color w:val="8D9292"/>
                                  <w:sz w:val="14"/>
                                  <w:szCs w:val="14"/>
                                </w:rPr>
                                <w:instrText>NUMPAGES  \* Arabic  \* MERGEFORMAT</w:instrText>
                              </w:r>
                              <w:r w:rsidR="005627F8" w:rsidRPr="005627F8">
                                <w:rPr>
                                  <w:rFonts w:ascii="HK Guise Light" w:hAnsi="HK Guise Light"/>
                                  <w:b/>
                                  <w:bCs/>
                                  <w:color w:val="8D9292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b/>
                                  <w:bCs/>
                                  <w:noProof/>
                                  <w:color w:val="8D9292"/>
                                  <w:sz w:val="14"/>
                                  <w:szCs w:val="14"/>
                                </w:rPr>
                                <w:t>4</w:t>
                              </w:r>
                              <w:r w:rsidR="005627F8" w:rsidRPr="005627F8">
                                <w:rPr>
                                  <w:rFonts w:ascii="HK Guise Light" w:hAnsi="HK Guise Light"/>
                                  <w:b/>
                                  <w:bCs/>
                                  <w:color w:val="8D9292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tc>
                        </w:tr>
                      </w:tbl>
                      <w:p w14:paraId="6241B45C" w14:textId="77777777" w:rsidR="007A0FCD" w:rsidRPr="00667023" w:rsidRDefault="007A0FCD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87EAF" w:rsidRPr="00667023">
        <w:br w:type="page"/>
      </w:r>
    </w:p>
    <w:p w14:paraId="24F2E762" w14:textId="77777777" w:rsidR="00406F92" w:rsidRPr="00667023" w:rsidRDefault="00696828" w:rsidP="00406F9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F5D9056" wp14:editId="469988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3175" b="0"/>
                <wp:wrapNone/>
                <wp:docPr id="583199391" name="Groe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60000" cy="10691495"/>
                        </a:xfrm>
                      </wpg:grpSpPr>
                      <wps:wsp>
                        <wps:cNvPr id="1668567117" name="Tekstvak 10"/>
                        <wps:cNvSpPr txBox="1"/>
                        <wps:spPr>
                          <a:xfrm>
                            <a:off x="0" y="0"/>
                            <a:ext cx="7556175" cy="10691495"/>
                          </a:xfrm>
                          <a:prstGeom prst="rect">
                            <a:avLst/>
                          </a:prstGeom>
                          <a:solidFill>
                            <a:srgbClr val="282F3D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563127" w14:textId="77777777" w:rsidR="00406F92" w:rsidRPr="00696828" w:rsidRDefault="00406F92" w:rsidP="0069682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4EA89F00" w14:textId="77777777" w:rsidR="00696828" w:rsidRDefault="00696828" w:rsidP="0069682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35E8AA2D" w14:textId="77777777" w:rsidR="0074171C" w:rsidRDefault="0074171C" w:rsidP="0069682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39D55EC2" w14:textId="0CEC8007" w:rsidR="00696828" w:rsidRPr="00696828" w:rsidRDefault="00696828" w:rsidP="0069682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Let’s forge the future together</w:t>
                              </w:r>
                              <w:r w:rsidR="00905DED">
                                <w:rPr>
                                  <w:color w:val="FFFFFF" w:themeColor="background1"/>
                                  <w:lang w:val="en-US"/>
                                </w:rPr>
                                <w:br/>
                              </w:r>
                              <w:r w:rsidR="00905DED">
                                <w:rPr>
                                  <w:color w:val="FFFFFF" w:themeColor="background1"/>
                                  <w:lang w:val="en-US"/>
                                </w:rPr>
                                <w:br/>
                                <w:t>{{Who we are and What the supplier will face in this documet}}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846000" tIns="3492000" rIns="2520000" bIns="1332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963419" name="Tekstvak 10"/>
                        <wps:cNvSpPr txBox="1"/>
                        <wps:spPr>
                          <a:xfrm>
                            <a:off x="0" y="10127112"/>
                            <a:ext cx="756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8507E4" w14:textId="77777777" w:rsidR="00696828" w:rsidRPr="00696828" w:rsidRDefault="00696828" w:rsidP="00696828">
                              <w:pPr>
                                <w:tabs>
                                  <w:tab w:val="right" w:pos="10348"/>
                                </w:tabs>
                                <w:rPr>
                                  <w:color w:val="FFFFFF" w:themeColor="background1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Rob en Ren</w:t>
                              </w:r>
                              <w:r>
                                <w:rPr>
                                  <w:rFonts w:cstheme="minorHAnsi"/>
                                  <w:color w:val="FFFFFF" w:themeColor="background1"/>
                                  <w:lang w:val="en-US"/>
                                </w:rPr>
                                <w:t>é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Bos</w:t>
                              </w: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ab/>
                              </w:r>
                              <w:r w:rsidRPr="00696828">
                                <w:rPr>
                                  <w:color w:val="FFFFFF" w:themeColor="background1"/>
                                  <w:sz w:val="12"/>
                                  <w:szCs w:val="12"/>
                                  <w:lang w:val="en-US"/>
                                </w:rPr>
                                <w:t>STMgroup.com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846000" tIns="144000" rIns="252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2683384" name="Log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 b="66654"/>
                          <a:stretch/>
                        </pic:blipFill>
                        <pic:spPr>
                          <a:xfrm>
                            <a:off x="258992" y="258992"/>
                            <a:ext cx="2454275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D9056" id="Groep 11" o:spid="_x0000_s1031" style="position:absolute;margin-left:0;margin-top:0;width:595.25pt;height:841.85pt;z-index:251652096;mso-position-horizontal-relative:page;mso-position-vertical-relative:page" coordsize="75600,10691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k8SV1AMAAOgKAAAOAAAAZHJzL2Uyb0RvYy54bWzcVm1v&#10;2zYQ/j5g/4Hg90bvsiVEKdxkCQoYbbBkyGeaoiwiEsmStOX01+9IWXadZFiXrUCxAJHvyCN59/C5&#10;452/3/Ud2jJtuBQVjs5CjJigsuZiXeE/7q/fzTEyloiadFKwCj8xg99f/PrL+aBKFstWdjXTCDYR&#10;phxUhVtrVRkEhrasJ+ZMKiZgspG6JxZUvQ5qTQbYve+COAzzYJC6VlpSZgyMXo2T+MLv3zSM2s9N&#10;Y5hFXYXBN+u/2n9X7htcnJNyrYlqOd27Qd7gRU+4gEMPW10RS9BG8xdb9ZxqaWRjz6jsA9k0nDIf&#10;A0QThc+iudFyo3ws63JYqwNMAO0znN68Lf20vdHqTt1qQGJQa8DCay6WXaN79wteop2H7OkAGdtZ&#10;RGFwlmVFPsswojAXhXkRpUU2okpbgP7FQtr+dliah/D3cmkwHR2cODQooIg5omD+HQp3LVHMg2tK&#10;QOFWI15DCHk+z/JZFM0wEqQHxt6zR2O35BFFni3OCzB3iCG7+yABg8jF68YNDP4D4PLoNeAO0ZNS&#10;aWNvmOyREyqsgc2eZGS7NBbOBNPJxB1rZMfra951XtHr1WWn0ZYA8+N5fJ1cOTdhyYlZJ9BQ4TzJ&#10;Qr+zkG79aNcJMD+G5SS7W+08TPEU8krWT4CElmNmGUWvOTi7JMbeEg2pBPcL5cF+hk/TSThL7iWM&#10;Wqm/vjbu7OFuYRajAVKzwubLhmiGUfdRwK3PU0ccSGavJWkBhQBU7dU4cxqoK69GSTLOik1/KQGK&#10;COqRol50a2w3iY2W/QMUk4U7HKaIoOBChe0kXtqxbkAxomyx8EaQxIrYpbhT1G3tgHc3cr97IFrt&#10;r81CrnySE91I+ez2Rlu3UsjFxsqG+6t1cI/g7m8BqD+y7IfnwCwPizxJo+K/ToEojGJILU8eUh5L&#10;yDd1IEv97Y0MnArQRPLvzIMDiUn5RnonPw+9o9QhcsruidxpNoth6v9BbcVpCf/7Rw6kF+X975sB&#10;WGU3rlCMDUX/XXv0RD9u1LsxlfmKd9w++d4C0tk5Jba3nLrC7pTjSxGHRZzPk2SeTmmylGvpiDPZ&#10;jaugInC6lPTRICEvWyLWbGEUlPL9wxGcmnv15MhVx5Wryq7IPnDb+koyVRs3uY8WqtOzruAVwMaO&#10;40rSTc+EHVsozTpioX8zLVcGmFayfsVqeG8+1v5pgydD09/BYwQtU57nWeqihFGrmaWty1UXw+Tn&#10;CMBfvIVxNi+KGCPoFvai32qqBXGapfH0KoIYF/7Rfeub6P0aPfEiuOmrqW+nQDrp177VvdWxQb34&#10;EwAA//8DAFBLAwQKAAAAAAAAACEA6VwedLcuAAC3LgAAFAAAAGRycy9tZWRpYS9pbWFnZTEucG5n&#10;iVBORw0KGgoAAAANSUhEUgAAAYIAAAEACAYAAAC+gnFaAAAAAXNSR0IArs4c6QAAAARnQU1BAACx&#10;jwv8YQUAAAAJcEhZcwAAHYcAAB2HAY/l8WUAAC5MSURBVHhe7d19lF1XeR7w99kSYWRPYQyWLVK3&#10;HoGbOMWEUYONwUIzKjZSiBukhATcQJC6QmMSWNaspIlXaZakEsqibipTQkJKViUCDbRxl8YNGFkW&#10;0ejDqWO8OkNiiEJENBQnEZaJBiKiMZHep3/MPuMze+7HuXfu17nz/Na6S7rv2ffec+7M7PecffaH&#10;mYiIiIiIiIiIiIiIiIiIiIiIiIiIiIiIiIiIiIiIiIiIiIiIiIiIiIiI9CekgTLh6NrBuQF7cxqv&#10;ZmDOHsCxcxfysQtvXLtu1WXbmo+lCFzywCODD507m24TESm7UieCi1uuHQZ4Jo1XQ2L9moe/MZOP&#10;Xdzy4jFg1dF8rBIa59xx15WHn55It4mIlFlIA1IZDAOrYL+QxkVEyq4UiYCjawe/s/VF16XxjgO7&#10;vw8iIi3W84mAo2sHnx3A5wJxQ7pNRESWr6cTwdwbXnzjswP2MYNtTLeJiEhr9GwimHvDi280hN0G&#10;vDXdJiIirdOTiUBJQESkc3ouESgJiIh0Vk8lAiUBEZHO65lEoCQgItIdPZEIlARERLqn64lASUBE&#10;pLu6mgiUBEREuq+ricCw6mNKAiIi3dXVRECzm9KYiIh0VlcTgYiIdJ8SgYjICqdEICKywikRiIis&#10;cG1PBBxdO3jhjrUjaVxERHpDWxNBtqjMqmBKBCIiPapti9fnB4tddhu/8vDT96dlLm655jxgQ2m8&#10;EvLy5jUPf3MyH+vk4vXzODNw6Nz6NNpKJAfMbF0a7wQAi76bWlq8n8HMLqXBxGoz8zTYpGcAXMie&#10;kBxevLmwOQBn02AjSK42s2aXQL0A4Jk0KNKotiSCdMSwEkFtJHeQ/BEzuxFA18ZWkJwzsyfNbBrA&#10;fwew6PvOIzliZlNpvBkkDwDYkcbzSH4SwNvSeJN2AjiQPSHJxZsXI3kKwI1p3Oa3nTazj4QQlvx+&#10;10JygOTHzOxOAEv+BkieBVAz0ZI8EELYmcZFGtXypqE0CUh17v4ad/+4me0H8OZuJgGbvyIYAPAq&#10;AD9D8kF3/4/u3ta1okleMLP/m8YrOEXyq2mwQ86SPJUGbf47u8HM7iM5lm6rheT7ALytUhKIqiZh&#10;kVZraSJQEiiO5I1m9hCAn0639QIALwDwb8zs90kOpttb6AiAP02DFTxjZkfSYAcdSgMZAKtJ/mwa&#10;ryY2q92dxvMAPJzGRNqlZYlASaA4d38xyV+tcTbYMwDcSPJ9abyFGqncH0kDHfT5NJDYmgZquBVA&#10;1eQam+geS+Mi7dKSRKAk0LCdAH48DfYqALsabfooguTXG0kEAI6Q/EIa7wQAkySr3tAGMOTur0rj&#10;lZB8fRpLTJrZXBoUaZdlJwIlgcahhN8VyXemsRZ4JITwZ2mwGgDfaiRxFEVyNo2lYi+jw2k8D8Dt&#10;aayKW9JAYtLM6u6TSKssKxEoCTTO3W8g2dWbwk16efK8Fc1av5cGCvjdWmfm7QSg5tUIyXoVvLn7&#10;9xVIBI+nAZF2ajoRcHTtYNH1BALqn3GVAQ2tuFx/OYDnp8ESeHm8wd0SJD8aQqh6A7aaEMKTZjae&#10;xjuBZL0K+mZ3/940mLil1r0hkl9SIpBOa3ocwdyWtb9kwAfTeCX9Mo6A5L9f8/C53Wm8Ee7+LwDc&#10;ZmYVuyP2uAeygVgk1zV4gzTvMQALx0/y9no3gkneHUL4rey5u19nZmMAVi8uWR/JkyGE09lzdz9f&#10;p3KeDCFsdve1ZvZHAKqOJSG5LYTwYBrPuPt/AfCeNJ7JxgaQHDKz8+n2PI0jkFZpOhFc3HLNFFBs&#10;6giSO9c8fG5hAE+mVImAdvL5c/xhHDu3MCK1GSR3mNn+2C59AMCDtQZurQTNJIJWKpoIbL7spwG8&#10;JS2TIfkfQgjvTeMZd38MwKvTeIbkz4UQflOJQDqp6aahRjir/5GVAcmJS873LDcJ5AEYArDLzI6S&#10;pLsfbEfPHGm5es02N6eBjLvfXOv+AEk3s5r3IUTaoSOJoMxITlx22zv4yLnpdFsrAdhmZkfdfVe6&#10;TXpKzYoawC3xhnAltwCodRX+eAjhiTQo0m5KBDV0KgkklnUPQtrucZJfTIM5L6xx1l8tnqmZZETa&#10;RYmgii4lAQMwFNuHpQeFEJ4tUGEvaR5y9xcUSAT1mp1E2kKJoIJuJYEcJYLeVq/CXlLhA7il2gym&#10;0bcKvK9IWygRJHogCRjJ/e5+sAuPfe7elukk+szjJL+bBnNuJvlD+UC9wWYkHw8hfCWNi3SCEkFO&#10;h5JA3cVfAIwB2NaFxy4A++JN66llLNjS10IIX6x19g5gFcm0eahmIqj1fiLtpkSQoZ0cmLO3tzkJ&#10;mJm1+/1bAsCImZ1RL6aq6lXcCxW/u/+jAomg3n0HkbZRIrD5JNCKwWJFAJglWfeqoFcA2EdyWxqX&#10;uhX3LSSvyP4P4CXJ9gVxFtZ6iUWkbVZ8InDwdKeSQAZAV+bKaRbJ/erJtBiAx0l+M41nALw8dxVQ&#10;92oghPDXaVCkU1Z8Irjy0N881ckkYPOVxATJiTTeq2KX1n1pvF/Uml6iGgB/YWZ/nsbzSGbrE7wh&#10;2bRIlVlNG94nkWat+ETQLQB2kizF/YJIPYkSBZaTfD3JdfF+Sy0Nz8Iq0kq1hrvX1Mikc708+2i3&#10;kdxThtHEJGdDCFel8Vbo9qRzJJnG8vKTziXxMTOrOmEhyQtxptH96bYMyWdCCGsrxIfNrObvdtFJ&#10;59z9JjO7vYErnzkzewLAokWA4r2iQn/zeSRnAUwAWPK3R3KY5LYG9s3MbBrAoivq+LMYs/kEvSe/&#10;rZb4Pe+ITycATMf4DjNrptfcTHyfUk29r0TQA0iOmNk2ktfHP7RC30mLDRX4Y9yQ/aG0UokTwWqS&#10;5+usP3yq1kAykp8OIdxVId6SRODud5vZh5ucrnsihLA9e+7u+wFklWYztucrcJJjJA8W+L1bguR0&#10;CGFD9tzds67PZmZXFa2I49/eVHy6E8ABm3+/owCaugqOiW9zO/5W2kVNQz0AwDSAPSGEnSGEDSGE&#10;9Z1+mNnedL9WiiJLVVYC4JKZPZTG82olgehEGoia2qc8koNmdl8zScDm931bK3uMkVx0ZURyXzNJ&#10;wOb3bSReTfeceE/tYBrvZSsnEdBODswNnE3DIsvUdLfPOO1006+vh+RN2dUKyXehIDP7gdzbLLnq&#10;j92fryr6IHm/PVdBLjS3ZPdOSB5I96Ga+H4z8XWvzO1WW5CcTI+n1iPrBAJguEw97VZEInhuPYGv&#10;tWKpSZG8Sj1+ivpCO6edBjCQ+3/hFfFi2b3xUXHRJACzDTyO5V46ZPN/k/lKstZsrovEJp/saqkj&#10;FW2F46n1KHwsvaTvE0GHpo2QFSqOJ/jjNF5Q264GlgvAnviomAikv/R1IlASkHYDMLeMq4KeTQSy&#10;svRtIlASkE4B0EyF/q1lJBCRlurLRNDLSSD2mx7rtYeZXZ/uqxRD8gt1pqVeIk47/WdpvFvc/UyV&#10;R6VJB4dIjjTwGM29dtm9oTqs6WON9zNKoe8SQS8ngWgkDkLqqQeASn/wqdL8YndSCGGqibP7Rsu3&#10;2xCA4fRR6QQhdvmcKvrIfrdIzlQaVNbLYs+mJcdU7ZGNPYi9jUqjrxJBCZKAVeuF0eviIJlS/RF3&#10;WKPNQ42Wb7cJkgeyRxYE8K3FxZoTf39qDn7rFySny3asfZMISpIEDPPTUJfxzLqnv9ceUPgMn+RT&#10;jZTvhDiYceGRxUm+cHHJ+UrdzLZXeuQnU4z9/bfHEenry9gDKc4HtuQ4azw2xFHFpTpp6o9E0LlF&#10;ZVqlNDOPZpK+4LJUzWmpE4+HEP4qDZbIbJw7aMkjhLA9m0wxNi0NxZHzZTz5sVrHWuVRymMtfyLo&#10;4KIyrQJgvEyL08T2ziVzRclzQghfLXqWX2Xa6b4BYHPuqnd/7IwgPazUiWBgzp8pWxKw50YqlqIN&#10;MbbtjpfxLKcLCrX7kyxUbrlILvxdkNyS9hSr9nD3t+bepuhVzoL4+70wSR/Jg5yf3K2aN1XofVPt&#10;MZabFTT/O7kwawDJrekx1Xi8Jfe6UtUjrbSMRFD8jDagPW3iOHbuQtmSQCa2l27o5SsDkpNlm0Wx&#10;y+qe6ZP80yLlWgHANMmz8f/3pj3Fqj0AfCr3Hk2168ffmc3x/0Mkj+anlYj3yrImpLG0902Nx9Fs&#10;orpkOocjJC/F+KfSY6r2iN+LxSnDmzrWfrCMROAfItWdcDkATIcQ1seeGj3zXZKcJjkOYPtKSALN&#10;zoCZAnCowFnlF0MIf5sGK1j2PsXZUXc287sVK9W9AE6m24oCMElyPP5/yYycALY3eyIUb0ovNFeG&#10;EE6b2XtINjyfWPyZvQvAM+m2laLp9QjMzDh6/cDcwIVb03jq8qpwavChc0tm/ry45cWF2w7n5i5N&#10;X3XsWw3/QpdJPGMq/J20wYyZzXS6GYjkS0nWm675z0MINZeGbFZsbqhltmhCdPdX1VqfIH6/dSs/&#10;kgNmVu9v62yRyeTi79VNZtbIdNSnACz6m43NO8Px+yh89pxMZT2dHn+DU13P1vp5kLw6HmtRl8zs&#10;yfR3Pv5ODDV6rCIiIiIiIiIiIiIiIiIiIiIiIiIiIiIiIiIiIiIiIiIiIiIiIiIiIiIiIiIiIiIi&#10;IiIiIiIiIiIiIiIiIiIiIiIiIt2BNFAmHF07ODdgb07j1QzM2QM4du5CPnbhjWvXrbpsW/OxFBHm&#10;1lz0z6SvFRHpB6VOBBe3XDsM8Ewar4bE+jUPf2MmH7u45cVjwKqj+VglNLtgzp9Yc/jcoXSbiEiZ&#10;hTQglcFsEMF+IY2LiJRdKRIBR9cOfmfri65L411wQxoQESm7nk8EHF07+OwAPhcIVcIiIm3Q04ng&#10;4pZrh59dgw8bbKNz1VC6XURElq9nE0G8EbzbzHak20REpHV6stdQpSRw2W37lYefnqhQriO9huZx&#10;ZuDQufVptFVIXm1mI2bWrfshp83sSQCz6YYUyUGz4l13ayF50cyen8YT3wHwD9JgM0ieDCGcTuM2&#10;v20k/gyW6zMAnskHSA6Z2bZ8rIpPAriUBptF8kYzuzWNZ0heCiF8Mo0vB8nVZva2NF7BAwAumJm5&#10;+3VmtjktkAfgUQB/kcZleXouEVRKAtbHiYDkIMn7zGwbgHXp9m4gOWNmnwbwK9UqJJLDZlb4u6+F&#10;5K8DeHcazyP53wD8qzTeDJLjIYT707jNV0a/C+CuNN4okr8UQrgviV1F8jiAm/LxFMkfCyEcTOPN&#10;cvffAPCuNJ5HcmsI4eE03ix3/zEA/yuN55F8EsAmAOdt/jWvAfCHabnEHQCOpEFZnp5qGqqWBPqV&#10;u781njne3StJwObPuoYB3EvyoLv/SLq9lUj+jZk9nsYrOE1yMg22UrzK2Z7GUySLVEQ/mgZihfdY&#10;Gq/gDWlgmeoek5ltTAPLdEcaqOCxLAlId/VMIliBSeAnzew3zWw03dYrANxpZh9y9yJ/1M06Yman&#10;0mAFHsu2DcltAAbSeB7J0wD2pvEUgI0kKyX3z6eBCl7t7i1pBnP3O4qcZAB4XRprVtz3V6fxCop8&#10;F9IBPZEIVmASeJmZ/WsAPd8TCsDLzOxud7823dYijVTuR0j+bRpsoS1poIJPAzhJ8ql0Q4rknWnM&#10;zE6Q/GoazAOwwcw2pfFmALgtjVVC8jZ3vyWNN2lTPIaq4ndwIo1Ld3Q9Eay0JBC9G8Dr02CvAvBj&#10;AHam8eWKlUHhRBBC+KNGyjfC3f+hmb0mjVfwaPy3Zvu3zX9vS5p4Qgh/aWbH03gFLblSJFkoEQBY&#10;bWaFyhZQZN+Px+9CekBXE8EKTQLWhvbYtiPZjuahIyGERm84tyURxLPYl6XBPJJPAMgq8bqVOclN&#10;7v79abzgmfAmd6/Xk6omd9/QYOXeSNmK4j4XuZop8h1Ih3Q1EcD4iaJJIOBy3S6NZUDypWb28jRe&#10;Ai+P3VtbguQlM/vtNF4PgN+JvZqaVqV7bJHK6ziAv7P59zhO8stpgTwA15pZpbb3EyT/Kg3mAXh1&#10;wX2q5TYAa9JgDbfF38/l2BT3vap47EoEPaSriYBmNbvR5fXRyOKXNvjH2RNipdaS8Q0knzGz94QQ&#10;nki31QPgAoDtJCuOA2hGTHBFKt2Fq4A4RqDuVUGl941jGIpUhEte26DXpoFaAKwr2pRUQ5F9PlFt&#10;HId0R1fHEVzccs15wApV8P0yjsDdX2tmP2lmhwHUPKPsQWcBzNl85bl6GYnhqfz4BHe/GUDNLqQk&#10;7w0hfDAfc/frYtt2o57JBjFZ8T7vfwJgNN/d0d3vAvC7i0suRvJrZjYaQvhaPu7uPwfgI/lYiuSJ&#10;EEKRinWJODjrUQD/ON1WC8mPhhBqjjmoxd2P1+uBRPLnQwi/kcbd/Z+b2c+b2SEAXyB5OS1jZt8I&#10;ITydBmV5lAg6nAhIbjOzg/H/M2Y2AeBBAG3tI9/Lmk0EreLu9wO4J43nkfxICGHRoLd4g/lYgXsL&#10;b09H7rr7K+Jrr8rHUyTHQgjH0ng97v4WAJ9O4/WQ/BMzuy2E0HDvLHcfrfd7TPJ8TIx/UmHbiJlN&#10;xf8/Gb+fYySPqfJvr642Da10ceDWLjM7ynl70jLSXrHPe5Gz7iXNQA30AFry/rEibGfzUFNNPABe&#10;0exrC+7riUpJIFo4KQRwE4CfN7P/aWZfcvcPkKw5xkOap0TQW3a7+/40KG31ugJ93r+S6y20SLV4&#10;YpO7X5MGm00i9cQKs9nK3Jbx2iL7WiT5LQLg6jjS/ZF0m7RG2xMBR9cOXrhjbSsm8VopikxKJi0C&#10;oEjldRzA2TQYHSdZsz88gO+vUkmeIPlsGkyMunvVCeMqIXkbgH+WxhvQ0E1mm7+yurXe+IF4rEWS&#10;X0UANrq71iVpg7YmgmxRmVWhJbM5rggAhuKEbtJmJJ9HslIFnapaecWZMKtuz1nyOSGEx+u9FsDz&#10;6lWwFTRckSduc/dXpcE6RuO+1nI8HnM1lbr1LlJvwj5pTtsSweJFZXp/KgVZeUhuAlBzNHHs9VOz&#10;si6w3czsde7+gjRYsKlkSRKpo9mmHbP5yvb5TSSTIvtY5FilC9qSCFbwiOGWIDnl7me68Jhy9/0k&#10;96yQq5IildfxtOtnBcfj2IiqAIxU+bwiSWSTuxdq6nH3H1xuIogKv0fct0rHlipyrNIFLU8ESgJ1&#10;1exeZ7F5KPYo6vRjBMAOM9ttZmfcfVe6b32mJZVXCOHLRcpV+rwQwrF6g+MADFZ6bRW3xPJVkVwY&#10;Q1HDj8ZpuYvYVOAzTzfTDVY6o6WJQEmgPgCzJOu2hfYCAPvcfSqN9wOSG+tVriS/UbCCt4LlXkfy&#10;e9KgmRXp7190XYgi5T5a4ApmwMxuT+NVFPnMIscoXdKyRKAk0JC6VwW9AsCIu+9L42UX7w/U/P0H&#10;cDyE8JU0XsXxelNkA7iV5JJRtwCKrAw2Vm+up9httG7lDeCzZvaZNJ4iWbeCj/s0lsZTBY9RuqTm&#10;H0JRSgKNATCexnoZgF1x1Gc/qXk1YPOVXJGzfLP5Jp6pglcFSz63yPoGAFbHUelVkRwr0EQza2Yn&#10;zeyz6bYKKq2nsEhczKfmNB8knwJwMo1L71h2IlASaByAGZKlSgYkd6exsnL3mytVyHmxwixSsecV&#10;KV/tcx9IAxXUmwq8yMI6B+M8T1Ox6asqAOsKrE5Xb7sVPDbpomUlAiWB5oUQ7idZcQH1HlX38r9E&#10;NhWYAfZ4COGP02Adx0l+Nw0mNrl7pR45RbpWbnL370uDNp+4nlewp8+jNv/799XcIjtV1VrhLO5L&#10;tcSWV+TYpIuaTgQcXTtYdD2BgHLcHK2HNj/zZquEEMbNbMNy59fvhDjQrV/Gg9Rt8jCz75Lc0cgD&#10;wI1m9u30jfLifYnNFeLHSf5pGs+Law9Xq3hvA3BzGswj+TcA8pV/3URQZ1rqTfXWQyb55YLTcEgX&#10;NT376NzWa8bN7D+n8Uouu41fefjpJWe/ZZt9lOT71zx87t+l8VaI7b9DJF+Zn3yrg0ZiX/daNteb&#10;XbIZnZx9lOTVJP+6QLv2EQB1b7w2g+TJEMKSm8bu/lEAP5vG80h+IoTw02nc3d8L4FfTeB7J3w8h&#10;/Gj23N1fHaeqXrW45HNIXoyzkS7pPebuvwPg7Wk8j+RvhRDuTuOV5GcfrWE7gEX1gCxf81cEtCW/&#10;jNX0wxUBzU79/fNWL0lmrQJgAsCBEMJ4CGFnpx8APpTuUz8qeHNz2sxq3rxdjjhnTqW1HIo0oWyq&#10;MtivyEjgRVcAcQ3omlcFsQltyVVB3IdqVyd5RY5JuqzpRNCIPphi4pCb7XzBZ/66Zt9rKYW3pIEK&#10;ai5S0yKVegAdr9dMCOD6dH4kd7+pVlt+zh+mgXqJIFqSZGL32+vTeB7JGQBKBCXQkURQcocum+29&#10;8tDTj6UbpFziSNmNabyCTjQ9vCkNhBC+3mTPo9vM7IVJbBGSjyX3BzKVkkPqtXERnrx0Hyo5AeD/&#10;pUHpPUoEtSkJ9JHYLFRzcZM4FcKTRWbCXKZqA8SKnEFvcveX5J4XuRp4FICnQQCPFrhJfX3+M+Jn&#10;F0kERZKa9AAlguqUBPrPj6eBCrI+7/8jibdUjQFiJwr07/8n2dTUsVIulAjSgM2/1/lq2xL55qFN&#10;cR+qisdQJKlJD1AiqExJoM80OP2ChRAeI/kuktUWpGmFJVM4hBD+rGAFmp2R3wbgpcm2ReKkdlUr&#10;+ypNRqnXxrEKVnB9hBPxWBpR5F5iu6/UVqSmu49e3HLNFFBswZmSdR9taxIgOVzlTLDbXhlnHq2l&#10;tN1H3f1tAD6RxvNIHg8hFKnk6nL3HwbwUBrPI/mXADbFxW0WuPvPAPhYPpYi+QyAl5DcB+Dd6fY8&#10;kp8OIdyVxjMkB0meL9Cb6hUATsXut5WatRaQfGcI4bfTeC3qPto9SgSLE0Fbk4DN/7JvM7ODabwk&#10;1gOo2aulGR1KBP8VwDvTeB7J94cQWjJOxN2vtPklLuutI7ATwIF8wN2vA/D1fKyKO0h+DECl7qQL&#10;SL49hPDJNJ7n7o/UGzdB8lcAPGZmRdYOfkmN5T0rUiLoHjUNPaftSSBq+Rl1J5CcbUcS6AR3v7bg&#10;zc0iTTKFhBC+U+RmadoV1OZf+xTJupO0kXxvvSRg800/h9JYBUVmB91Csm73W5InG00C0l1KBDY/&#10;WOxS4M4OJAGL6xGUsUKdTgNlEZtfvj+N55F8og193ou83+vc/XvToJk9mAZSAOrO/xQr5SLjX4qc&#10;Zd9aZfxDqu6+S29RImB46nLg5sGHznXyDKZ0o3jLPPK40ll3BScA/F0aXKYTBbpm3lDlauVRkpfS&#10;YBM+lwYqCSGcJlnzpjGA1QXuDVyqdWNaetOKTwRrDp873eEkkM08WpomIpIHytouS/KFVSraRdox&#10;MVoI4VzRq4I0EEL4P0WalgpopFJupGw1x+O+S4ms+ETQLQC2l2HJSpLTZVtIJy9OhfCDaTyP5JdI&#10;Fqmwm1GkMt/k7i9Kg8ttqiL5OIAiI4czy04Ey91n6Q4lgi4BMAtgPcmePdOOVwKbAfR8wqqh7tVA&#10;7PP+zTTYCgBO1LsnBOAmAJX2c7m/G58A8PdpsBoAD5Fc7n2y5e6zdIESQRcBmA0hbCc5TnKiXoXR&#10;biRnSU7H5LQ9zkpa2iQQB5FVqmBTbTuLjXPt1H3/KmsZT8fBYA0heZbk/SGEX0+31QLgEoCdJI+Q&#10;bHjtDZKnAZS2U8FKtuLHEfSibi4A042K392fb2bPT+OJZ0MIz6ZBEVm+FXNFQLNTA3NepBtd18Vm&#10;o6480n3phBDCsyGEb9d5KAmItMlKSQSH3Gwnjp27kG4QEVnpVkIi6NSIYRGRUur3RKAkICJSRz8n&#10;AiUBEZEC+jURKAmIiBTUj4lASWC+C+qIu7d1umuSg+7+Pne/L4kPu/sudz9Icg/J4Ri/1933pw+S&#10;95LcmHu+MKOmu78qF18yzw3JEZJ73P1gLFNvTQURSfRbIlASeM6QmdWdnXI5SG41s10AvpSLDZE8&#10;amZvAvBFkteb2RmSY2Z2FsDXbL6L7A4zm43Pz5rZDTG2Nb5v5sfNbGvcNpiLZ0ngKMlRAF+Mx7zf&#10;3ffly4lIbf2UCEqTBGIFNhIrzR1x1bIhkttihZmW3REX7chiY7H8WFY+V27RYLS0XC6elV+Iu/tW&#10;d7/J3d/s7jdUKL+wf3H7FjN7imS+W+4QgGEA4wD2hBB2kjxgZmMADgDYk81kCuBD8Xl+YZZDyVKI&#10;YzG2BMl9ZjYZQtgcP2s7yXEAu+J3ui7u84i7b42vWXQcNn8sC8cbV+vaEf8dyf1sduSvVET6SV8k&#10;gk6uJ9AiI2Y2RXKK5O7471GSu83sqLvvt/lKaU92xkvyqLvvivF9JM/EivCou58heZDkO8zsfFZh&#10;ARjKPsPMjmZLZLr7rtz7HiS5J+7XL8fpEO4xs4VEEMsfTPbvBjPbaGbr8ovCA5ghOW1mU+6+j+RY&#10;nKoi+4x6Pm9mWaU9BODWGFsCwFi8ElgQQrjfzDbHpzeS/D2SnzKzLRWOI1uZ7r0ANsb/rzaz/WZ2&#10;tZlti99f9h2eySdkkX5R+kRAs1NdWE9g2eKKXxviYyie2W4ws71mNhYrnN0Atsez680A9uXOSg/E&#10;8jvjGfjmEMJmkjP5NZGzuJntJJm1v+8GsDN7X5L3PLdn9v4QwutCCIcsVsax/Hj8vKsA7ABwFsAH&#10;zWwmXQ83hLCB5LiZDccExPSKpBoAR2ICG4nfwwUzW5Lgc1c+E9lzdz/v7udJHozJ1szsAoBXhBDG&#10;43HszR1H9j3XMgtgQwhhPckDyXcl0hdKnQjm5uZmy5gEoplsWoc41XN2ZputUzAUJ4HbH89ID8ZJ&#10;6bKz/az8TLKM5HRMLFmyyeKTsYK9Kf67L3tfM5vNJY90MZThLFFZnP4i7kfFCpTkNnffF0K4P4Sw&#10;HQDihHr707KVADhL8snYnDUa9zvdp2w/ZuNVUDYtx/aY4Ibi/YKs7CWS2XFM5F4/GY8jf+8hnedp&#10;Mpt6A8CD7b7vItINzScC8Kk0VE1Ae+bdv+rYt2ZLmgSKmAYwFM/o18crgnEAhRe0iRV+dgUxQnI6&#10;hPAZkjO5990Q37fa9MFZIsnuRQzFdXKr/kxjG30+UczUKl/BkXifYKxas1A0YWYLbffxu6mYoHKf&#10;v82eu6IYifGnYhOXmdl1z73ELFmacUTTLEs/aj4REB+iNT5VrRQTz1gPxHsD+7M2/bRcAWdiN879&#10;8YzWAHy86PvGs+G9ZpZ1z5yqtWIZgAmS98d7BEfdfcrMtjW41OXDZnYngJFaC6/HBXNmsmN09ymS&#10;91Ra8Cd+n+OxV9F+klPxbH/CzD5P8n3u/ki8n7CIu0/F7/Ad2Xco0k+anobazOzbd77k6tWXLm8F&#10;uTrdtgjt5JrD55bMq35xy9rCfb4vr7JD/XL2H89gR7LKNDbLTMcbrUOxh83CttisMZk1J9UpPxbP&#10;cmeyeOxbP5O/mqj0vrFnzekQwpKfVa78dPzs2djT5obsfkJaPp5BT+ebV+K2dfGG8AMALljshQRg&#10;I4ADJAfN7M02X4Hnny+Uz8s+KzaFHYifO2NmcyQ3hhAeyJUdITmWPw6L4xUA3GRmD2SfZWa/SPKV&#10;APZmx6L59kVEVpBsoFoaF+k3zTcNifS/mbR7qoiIiIiIiIiIiIiIiIiIiIiIiIiIiIiIiIiIiIiI&#10;iIiIiIiIiIiIiIiIiIiIiIiIiIiIiIiIiIiIiIiIiEivQhooE45ePzA3cOHWNF7NwNzgYzj2tbl8&#10;7PzoC4cGBlaP5GMpIlxac/GKJ9LXioj0g1Ingotbrh0GeCaNV0Ni/ZqHvzGTj13c8uIxYNXRfKwi&#10;2lna5bvWPPzNyXSTiEiZhTQgVcDWAat+OQ2LiJRdKRIBR231t+98ydVpvPN4YxoRESm7nk8EHLXV&#10;3x245lPP+/vv3pRuExGR5evpRHDhjWvXPbtm7YcJe7Nz1VC6XURElq9nE8GFN65dt9pttxnuTreJ&#10;iEjr9GSvoUpJ4LLb9isPPz2RL9fRXkNmZsaZgUPn1qfRRrj7D5jZP03jeQD+AMD57DnJjWZ2w+JS&#10;3UfyEoAnzexJAJfS7ZWQHDOzXru6mwWg3mCyYvVcIqiUBKy/EsFPAfhkGk+8DMBfZE/cfT+AHYuL&#10;9A6Sc2Y2bWbvDyF8Jt2e5+5TAGqO2+gWkjNmNhFCGE+3ifSznmoaqpYExGbTQC8BMADgVjObcPff&#10;INmTFX09AIYB7HL3qbIeg0gzeiYRKAmUH4BVAN5F8gPufn26vSziFYuSgawYPZEIlAT6C4CtAN6V&#10;xsuG5ME0JtKPup4IlAQK6bWbq0X8srsXngeqFwEYdvf9aVyk33Q1ESgJFNbT9wiqAbAtjZVQPxyD&#10;SE1dTQTPu4wPF00CAZdLWRmuZCRrdpMtAwBDJMt4RSZSWFcTgZvdnsaqWeEji8t67K9LAyWlm8bS&#10;17o6juDilmvOA8UquT4aR/BWMxszs0fN7Cvpdps/C/1KfkCZu3/YzK42s88CeGpx6Y4aIvlDZvZu&#10;AIV+bgAW/Y65+1EzmwHw8Xy8C4ZIvqNg89V2AIt+90T6iRJBhxMByR1mtj/+/7SZPQDgswBOpmUz&#10;+QFlJE8C+CzJB0IIp9OynUBymOQjAOqOdq6QCBYGlJGcAPCgmU0A6ErTn7sfLJAMlAikr3W1aWil&#10;A3ADgHvN7IS7f93df5Hk6rRcHoCNZvYBAH/u7lPufmdapt0AzAD4CZKFppWoJlbA+83svLsf7Ea/&#10;/R64MhHpOiWCHgHgOgD3kSzcXRHACIDfj1cZHQVg2syeTOPNiklhiuRwuq3NFl0hiqxEbU8EHF07&#10;eOGOtR0/0+th9ZpAxty9bpNLHsmfSmMd0rJEkCF5TxoTkfZqayLg6NrBZwfwuVVBvS6KilcGg0m4&#10;XvJoKHG00LKahqro9BVBvfsDIn2vbYng4pZrh59dgw8bbKOzWA8TkU4hOURyTFcgIm1KBLE3z24z&#10;63jbtZQbgG3ufqbdD5JnzOxowW6w02lApJ+0PBEoCchyxemg2/0okgCM5CQA3VCWvtbSRKAkIP2E&#10;5CyAvWlcpN+0LBEoCUg/ITkNYIOWsJSVoCWJQElA+gXJmTjieVxNQrJSLDsRKAlIP4n3D7aZ2VHO&#10;25OWEek3y0oESgKyAux2931pUKSfNJ0IOLp2EMZPFEkCAaw3IKok0I4BVNLjAOwiOZbGRfpF04ng&#10;2TV4p8E2pvFK+mVAGY3/O41Ja2Vt9F141DtZUSKQvtV0IiDtp9NYNf1wRUCzU5eD3ZfGpeWmQwjb&#10;O/2oN/kcydE0JtIvmk4EjSj/FQEnjZffNfjQubPpFhGRsutIIig3TpK+d83D3+xmf/JeTaQDaUBE&#10;ykeJoKaeSAJWYPbRbrk+DYhI+SgRVNUzSaAnufu/NLMfSOMiUj5KBBW1NQkUaeZJrwCKvKZj3P1W&#10;M/u1ohO3iUhva3rx+otbrpkCii04c9lt/MrDT9+fxntz8fq2JgEjuc3MDqbxxIa4FKRZsnh9JXFy&#10;tA+l8VYjucrMRsxsK4Caaytnai1eXwnJaTPrxjrC9wCouigOyckQwuY0LtIPlAgWJYL2JgFrPhHs&#10;A7BrcZHeR/JLIYSb8rF6iaBXkZyI3UxF+o6ahha0PwmsNAC+nMZKrOY4A5EyUyKw+cFil4LdpSTQ&#10;cn2TCAAcS2Mi/UKJgOGpy4Gbe3ywWKHms15Ccs7MPp3Gy4jkjJnpJEH61opPBGsOnzvd40nAKvQi&#10;KoNfAXAqDZYRgJ0AyvgzEClkxSeCkijVFQHJQyGE/5TGy4jk/VqlTPqdEkE5lOJsNM4c+m/N7G3p&#10;trKJs5HuDCGMp9tE+o0SQTn07BUByTmST5D8dQA/HEL4QAjhm2m5MiA5S3IyXgVsAHAgLSPSj1b8&#10;OIJOIzloZlen8cRTwHOL4JC82swGFxfpGYv2tR6SQz2c2GZ1L0BWohWTCGh2auAib8axcxfSbSIi&#10;K9kKaRriUZrfrSQgIrJU3ycCNx51494rDj2jAUEiIhX0dyIg/8Auc4+SgIhIdf2bCMjPu3HPFY88&#10;czzdJCIiz+nTRMAjAbbnioefOZFuERGRxfowEfCIm+39nkPnTqZbVhKSI+6+P423EslBd3+fu9+X&#10;xIfdfZe7HyS5h+RwjN/r7vvTB8l7Sd6Ye76wLoC735SLL+l2S3KI5B53PxjLbEvLiEhtfZYI+IjD&#10;9lyxwpNANGRmba0USW41s3sBfCmJHzWzN5nZDMlXmtkZkmNmdhbA12x+/p4dsd/+18zsrJmti7Hb&#10;4/tmtsWFcHakYylIjpA8Q3I0ThM9bGYHSVZdxEdEluqfREA77G57rvjcuUfTTb2G5HCsxIZIjsV/&#10;s/8vGpsRy23LnyUnrx3LvedY/rUx3tD7uvt1JDeSXJeUH47ls89bZ2Y/ZGZPklyYXI7kMIBhAOMh&#10;hPEQwnaSE2Y2BuAAgD3ZamoAPh6f50fwPmBmo7nnrzezQ7nnC0juM7NpANvjZ202s71mtj/u75C7&#10;35p93/E1i47D4tKb2fGSHIjf10AsO5z/OeU/X6Rf9EUioNmpS6v4jisOn/vDdFuPGjOzKZJTJPfH&#10;s9qjsWKbcvd9Nl8p7Ynxe8zsjLvvivHsNfvM7Ki7L7ye84ZtvqIdyr9v1mzi7rtIHqzwvvvM7Ask&#10;78snjlh+iuTu+Hn74vZt8Sz8nqwsgBmS0ySzcmMhhO0A9mRl6vh8/H6M5ICZ3VptLQAAYwCO5UcD&#10;x8/JVhIbMbOjJD9H8h0VjiNrOvtNM8uuQgbM7KiZrTOzHbH8FMn9ZnY+nzhF+kXpEwHNTpVgPYEl&#10;4jrDG+JjyMwmQwgb4hntjnjGfg+A7QC2x+Ur9+UqogOx/M54Br45hLAhTvy20CQEYGdWLiaQITPb&#10;DWA8e18z2/3cntmvhRBeE0I4ZPGKIisf3+cqALsAnAXwQTObCSHclXu95Y5jJFa45ytdrVQSZ/q8&#10;Oh7/mJldIrmkqS93dj6RPXf3MzEp7oufbWY2B+AVcfK49Dh2pFdKlQDYEEJYT3IiJhGRvlLqRDA3&#10;NzdbxiQQzQCYBTBLchrAF2M8W6t4KJ7R749npAfjAinZ2X5WfiYmlWwOpemYWLJkk73fZHy/jfHf&#10;fdn7mtlsLnmk8wYNx/ebsPnPnY37UbECjU0oe0II94cQNsfF6yfj59QF4IKZPRGTwKiZnaw0l1Hc&#10;j1mS78jFxgHsjfdHFppxAFyKTVZD2QIz8fWT8XMGSa6OxdPmn8nsigPAx7OrFZF+0nQiAPhMGqsm&#10;gG2ZyOuqY9+aLWkSqCX7rqZtvvLZHEJYH68cxhuZGz9W+NkVxAjJ6RDCZ2KCSN930TxOOVmCydrY&#10;s0q22s90yMx255tQYtIqPNkfgIdjErg9NhVVMxGvnoZiUp3IJa5Utr9Zs9OQmY3EBPqEmb08br/u&#10;uZeYJRX/SC5Ri/SNphPBZcdHuPTsUVoknrEeiFcC2b2C/E3Uos7Ebpz7ATwYYxNF3zeeDe/N2tRj&#10;j6DJaokDwATJyexz3X0qnrV/PC1bw2TsKfQqAEfSjRkA4zHBnM991j1xLYG0bHYcWVfUo7FSnzSz&#10;R83sZ9z99ypdubh7duz3xKsCkb7S9OyjZmbf2fqi6wJX3Z7Gl6CdXHP43Ok0fHHL2sLd/C6vskP9&#10;cvYfz5bHst4ysbvjNIDpeKa6Lb8tnvFOZs1JdcpnZ7DTWdzdd8WKcCJr5qj0vu6+1cxOhxCW/Kxi&#10;09FIrHgnYvkbzOyG7H5CvfK5bevizdkHYlPQQgzAgXiT+K02X4EfiFN3vzlfPi/7rHilMxGbz2bN&#10;7CzJjSGEB9Ky6X7FJq0bATxgZnfG3ku/SPKVAPaSHAMwmWtqExGRfpcNVEvjIv2m6aYhkRVgJndT&#10;XkRERERERERERERERERERERERERERKQf/H+8Vf1JnLwdAgAAAABJRU5ErkJgglBLAwQKAAAAAAAA&#10;ACEAwtxJfuiCAADoggAAFAAAAGRycy9tZWRpYS9pbWFnZTIuc3ZnPHN2ZyB2aWV3Qm94PSIwIDAg&#10;MTkzIDEyNy41NTkiIHhtbG5zPSJodHRwOi8vd3d3LnczLm9yZy8yMDAwL3N2ZyIgeG1sbnM6eGxp&#10;bms9Imh0dHA6Ly93d3cudzMub3JnLzE5OTkveGxpbmsiIGlkPSJMYWFnXzEiIG92ZXJmbG93PSJo&#10;aWRkZW4iPjxkZWZzPjwvZGVmcz48Zz48Zz48cGF0aCBkPSJNNy4zOTg4OCAyMi4xOTM0QzcuMTk4&#10;OTYgMjIuMzkzNCA3LjA4NjYyIDIyLjY2NDUgNy4wODY2MiAyMi45NDczTDcuMDg2NjIgMzYuODU4&#10;NkM3LjA4NjYyIDM3LjQ0NzQgNy41NjM5NSAzNy45MjQ3IDguMTUyNzQgMzcuOTI0N0wxMi43MDA3&#10;IDM3LjkyNDcgMTIuNzAwNyAxNi44OTE2IDcuMzk4ODggMjIuMTkzNFoiIGZpbGw9IiNGODQ4MTYi&#10;Lz48cGF0aCBkPSJNMTUuNTA3NyAxNC4wODQ2IDE1LjUwNzcgMzcuOTI0NyAyMS4xMjE4IDM3Ljky&#10;NDcgMjEuMTIxOCA4LjQ3MDUxIDE1LjUwNzcgMTQuMDg0NloiIGZpbGw9IiNGODQ4MTYiLz48cGF0&#10;aCBkPSJNMjMuOTI4OCA3LjA4NjYxIDIzLjkyODggMzYuNTAxNiAyOS41NDI5IDMwLjg4NzUgMjku&#10;NTQyOSA3LjA4NjYxIDIzLjkyODggNy4wODY2MVoiIGZpbGw9IiNGODQ4MTYiLz48cGF0aCBkPSJN&#10;MzcuNjEyNSAyMi44MTc5QzM3LjgxMjQgMjIuNjE4IDM3LjkyNDggMjIuMzQ2OCAzNy45MjQ4IDIy&#10;LjA2NDFMMzcuOTI0OCA4LjE1MjcyQzM3LjkyNDggNy41NjM5MyAzNy40NDc0IDcuMDg2NjIgMzYu&#10;ODU4NyA3LjA4NjYyTDMyLjM0OTkgNy4wODY2MiAzMi4zNDk5IDI4LjA4MDUgMzcuNjEyNSAyMi44&#10;MTc5WiIgZmlsbD0iI0Y4NDgxNiIvPjwvZz48Zz48cGF0aCBkPSJNMTMyLjI1NCAzMS41Mzc2IDEz&#10;MC45OTMgMzEuNTM3NiAxMzAuOTkzIDMxLjAzNTVDMTMwLjk5MyAzMC44OTUzIDEzMC44NzYgMzAu&#10;Nzc4NiAxMzAuNzM2IDMwLjc3ODZMMTI1LjM2NSAzMC43Nzg2QzEyNS4yMjUgMzAuNzc4NiAxMjUu&#10;MTA4IDMwLjg5NTMgMTI1LjEwOCAzMS4wMzU1TDEyNS4xMDggMzYuNDA2QzEyNS4xMDggMzYuNTQ2&#10;MiAxMjUuMjI1IDM2LjY2MjkgMTI1LjM2NSAzNi42NjI5TDEzMC43MzYgMzYuNjYyOUMxMzAuODc2&#10;IDM2LjY2MjkgMTMwLjk5MyAzNi41NDYyIDEzMC45OTMgMzYuNDA2TDEzMC45OTMgMzQuNTg0OCAx&#10;MjkuMDA4IDM0LjU4NDggMTI5LjAwOCAzMy4zMjM5IDEzMi4yNTQgMzMuMzIzOSAxMzIuMjU0IDM2&#10;LjQwNkMxMzIuMjU0IDM3LjI0NjYgMTMxLjU3NiAzNy45MjM4IDEzMC43MzYgMzcuOTIzOEwxMjUu&#10;MzY1IDM3LjkyMzhDMTI0LjUyNSAzNy45MjM4IDEyMy44NDcgMzcuMjQ2NiAxMjMuODQ3IDM2LjQw&#10;NkwxMjMuODQ3IDMxLjAzNTVDMTIzLjg0NyAzMC4xOTQ5IDEyNC41MjUgMjkuNTE3OSAxMjUuMzY1&#10;IDI5LjUxNzlMMTMwLjczNiAyOS41MTc5QzEzMS41NzYgMjkuNTE3OSAxMzIuMjU0IDMwLjE5NDkg&#10;MTMyLjI1NCAzMS4wMzU1TDEzMi4yNTQgMzEuNTM3NloiIGZpbGw9IiNGRkZGRkYiLz48cGF0aCBk&#10;PSJNMTM0LjkzNiAzNS4xMzk4IDEzNC45MzYgMzcuOTIzOCAxMzMuNjc1IDM3LjkyMzggMTMzLjY3&#10;NSAyOS41Mjk1IDE0MC41NjQgMjkuNTI5NUMxNDEuNDA0IDI5LjUyOTUgMTQyLjA4MSAzMC4yMTgz&#10;IDE0Mi4wODEgMzEuMDQ3M0wxNDIuMDgxIDMzLjQwNTZDMTQyLjA4MSAzNC4yMzQ2IDE0MS40MDQg&#10;MzQuOTIzNCAxNDAuNTY0IDM0LjkyMzRMMTM5LjcxMSAzNC45MjM0IDE0Mi4yMjggMzcuOTIzOCAx&#10;NDAuNTg3IDM3LjkyMzggMTM4LjA2NSAzNC45MjM0IDEzNC45MzYgMzQuOTIzNCAxMzQuOTM2IDM1&#10;LjEzOThaTTEzNC45MzYgMzEuMDQ3MyAxMzQuOTM2IDMzLjY2MjUgMTQwLjU2NCAzMy42NjI1QzE0&#10;MC43MDQgMzMuNjYyNSAxNDAuODIgMzMuNTQ1NyAxNDAuODIgMzMuNDA1NkwxNDAuODIgMzEuMDQ3&#10;M0MxNDAuODIgMzAuOTA3MSAxNDAuNzA0IDMwLjc5MDQgMTQwLjU2NCAzMC43OTA0TDEzNC45MzYg&#10;MzAuNzkwNCAxMzQuOTM2IDMxLjA0NzNaIiBmaWxsPSIjRkZGRkZGIi8+PHBhdGggZD0iTTE1MC4z&#10;MzMgMjkuNTE3OUMxNTEuMTc0IDI5LjUxNzkgMTUxLjg1MSAzMC4xOTQ5IDE1MS44NTEgMzEuMDM1&#10;NUwxNTEuODUxIDM2LjQwNkMxNTEuODUxIDM3LjI0NjYgMTUxLjE3NCAzNy45MjM4IDE1MC4zMzMg&#10;MzcuOTIzOEwxNDQuOTYyIDM3LjkyMzhDMTQ0LjEyMiAzNy45MjM4IDE0My40NDUgMzcuMjQ2NiAx&#10;NDMuNDQ1IDM2LjQwNkwxNDMuNDQ1IDMxLjAzNTVDMTQzLjQ0NSAzMC4xOTQ5IDE0NC4xMjIgMjku&#10;NTE3OSAxNDQuOTYyIDI5LjUxNzlMMTUwLjMzMyAyOS41MTc5Wk0xNTAuMzMzIDM2LjY2MjlDMTUw&#10;LjQ3MyAzNi42NjI5IDE1MC41OSAzNi41NDYyIDE1MC41OSAzNi40MDZMMTUwLjU5IDMxLjAzNTVD&#10;MTUwLjU5IDMwLjg5NTMgMTUwLjQ3MyAzMC43Nzg2IDE1MC4zMzMgMzAuNzc4NkwxNDQuOTYyIDMw&#10;Ljc3ODZDMTQ0LjgyMyAzMC43Nzg2IDE0NC43MDYgMzAuODk1MyAxNDQuNzA2IDMxLjAzNTVMMTQ0&#10;LjcwNiAzNi40MDZDMTQ0LjcwNiAzNi41NDYyIDE0NC44MjMgMzYuNjYyOSAxNDQuOTYyIDM2LjY2&#10;MjlMMTUwLjMzMyAzNi42NjI5WiIgZmlsbD0iI0ZGRkZGRiIvPjxwYXRoIGQ9Ik0xNjAuNDA2IDI5&#10;LjUxNzkgMTYxLjY2NyAyOS41MTc5IDE2MS42NjcgMzYuNDA2QzE2MS42NjcgMzcuMjQ2NiAxNjAu&#10;OTkgMzcuOTIzOCAxNjAuMTUgMzcuOTIzOEwxNTQuNzc5IDM3LjkyMzhDMTUzLjkzOCAzNy45MjM4&#10;IDE1My4yNjEgMzcuMjQ2NiAxNTMuMjYxIDM2LjQwNkwxNTMuMjYxIDI5LjUxNzkgMTU0LjUyMiAy&#10;OS41MTc5IDE1NC41MjIgMzYuNDA2QzE1NC41MjIgMzYuNTQ2MiAxNTQuNjM5IDM2LjY2MjkgMTU0&#10;Ljc3OSAzNi42NjI5TDE2MC4xNSAzNi42NjI5QzE2MC4yODkgMzYuNjYyOSAxNjAuNDA2IDM2LjU0&#10;NjIgMTYwLjQwNiAzNi40MDZMMTYwLjQwNiAyOS41MTc5WiIgZmlsbD0iI0ZGRkZGRiIvPjxwYXRo&#10;IGQ9Ik0xNjQuMzYyIDM1LjA1OTMgMTY0LjM2MiAzNy45MjM4IDE2My4xMDEgMzcuOTIzOCAxNjMu&#10;MTAxIDI5LjUyOTUgMTY5Ljk4OSAyOS41Mjk1QzE3MC44MyAyOS41Mjk1IDE3MS41MDcgMzAuMjE4&#10;MyAxNzEuNTA3IDMxLjA0NzNMMTcxLjUwNyAzMy40MDU2QzE3MS41MDcgMzQuMjM0NiAxNzAuODMg&#10;MzQuOTIzNCAxNjkuOTg5IDM0LjkyMzRMMTY0LjM2MiAzNC45MjM0IDE2NC4zNjIgMzUuMDU5M1pN&#10;MTY0LjM2MiAzMS4wNDczIDE2NC4zNjIgMzMuNjYyNSAxNjkuOTg5IDMzLjY2MjVDMTcwLjEyOSAz&#10;My42NjI1IDE3MC4yNDYgMzMuNTQ1NyAxNzAuMjQ2IDMzLjQwNTZMMTcwLjI0NiAzMS4wNDczQzE3&#10;MC4yNDYgMzAuOTA3MSAxNzAuMTI5IDMwLjc5MDQgMTY5Ljk4OSAzMC43OTA0TDE2NC4zNjIgMzAu&#10;NzkwNCAxNjQuMzYyIDMxLjA0NzNaIiBmaWxsPSIjRkZGRkZGIi8+PC9nPjxnPjxwYXRoIGQ9Ik02&#10;OC4zNzYxIDI3LjEyODRDNjcuNTczMSAyNi4zMzQ5IDY2LjYyNDUgMjUuOTM4IDY1LjUzMDEgMjUu&#10;OTM4TDUwLjU0ODUgMjUuOTM4IDUwLjU0ODUgMjQuODUzNUM1MC41NDg1IDI0LjI0NDcgNTAuMTUx&#10;NyAyMy43MDY5IDQ5LjU2OTkgMjMuNTI3NUw0Ni4zMDY3IDIyLjUyMSA0Ni4zMDY3IDI2LjE1NjhD&#10;NDYuMzA2NyAyNy4yNjk4IDQ2LjcwMzUgMjguMjIzIDQ3LjQ5NzIgMjkuMDE2NiA0OC4yOTA4IDI5&#10;LjgxMDIgNDkuMjQ0IDMwLjIwNyA1MC4zNTY5IDMwLjIwN0w2NS4yODM3IDMwLjIwNyA2NS4yODM3&#10;IDMzLjY1NTIgNDYuMzA2NyAzMy42NTUyIDQ2LjMwNjcgMzMuODc0MkM0Ni4zMDY3IDM0Ljk4NzEg&#10;NDYuNzAzNSAzNS45NDA0IDQ3LjQ5NzIgMzYuNzMzOSA0OC4yOTA4IDM3LjUyNzQgNDkuMjQ0IDM3&#10;LjkyNDcgNTAuMzU2OSAzNy45MjQ3TDY1LjUzMDEgMzcuOTI0M0M2Ni42MjQ3IDM3LjkyNDMgNjcu&#10;NTczMSAzNy41Mjc2IDY4LjM3NjEgMzYuNzMzOSA2OS4xNzg3IDM1Ljk0MDIgNjkuNTgwMSAzNC45&#10;ODcxIDY5LjU4MDEgMzMuODc0Mkw2OS41ODAxIDI5Ljk4ODJDNjkuNTgwMSAyOC44NzU2IDY5LjE3&#10;ODcgMjcuOTIyIDY4LjM3NjEgMjcuMTI4NFoiIGZpbGw9IiNGRkZGRkYiLz48cGF0aCBkPSJNNTEu&#10;NDUxNSAyMi40ODk3IDY5LjU4IDIyLjQ4OTcgNjkuNTggMjIuMjcwOEM2OS41OCAyMS4xNTggNjku&#10;MTc4NiAyMC4yMDQ2IDY4LjM3NiAxOS40MTEgNjcuNTczIDE4LjYxNzQgNjYuNjI0NSAxOC4yMjA2&#10;IDY1LjUzIDE4LjIyMDZMNTAuMzU2OSAxOC4yMjFDNDkuMjQ0IDE4LjIyMSA0OC4yOTA3IDE4LjYx&#10;NzQgNDcuNDk3MiAxOS40MTEgNDYuNzAzNiAyMC4yMDQ2IDQ2LjMwNjcgMjEuMTU4IDQ2LjMwNjcg&#10;MjIuMjcwOEw0Ni4zMDY3IDIyLjQ4OTcgNTEuNDUxNSAyMi40ODk3WiIgZmlsbD0iI0ZGRkZGRiIv&#10;PjwvZz48cGF0aCBkPSJNMTExLjA3NyAxOS4yMDk4IDEwOC4xNDcgMzAuMTMgMTA1LjIzIDE5LjIw&#10;OThDMTA1LjA1MyAxOC42MjI5IDEwNC41MTMgMTguMjIwOSAxMDMuOSAxOC4yMjA5TDk2LjUxNjYg&#10;MTguMjIwOSA5Ni41MTY2IDM3LjkyNDYgMTAwLjg1IDM3LjkyNDYgMTAwLjg1IDE4LjIyMDkgMTAw&#10;Ljg1IDE4LjIyMDkgMTA2LjA1NiAzNy43MDQyIDEwNi4xMTcgMzcuOTI0NiAxMTAuMTkgMzcuOTI0&#10;NiAxMTAuMjUxIDM3LjcwNDIgMTE1LjQ1NyAxOC4yMjA5IDExNS40NTcgMTguMjIwOSAxMTUuNDU3&#10;IDM3LjkyNDYgMTE5Ljc5IDM3LjkyNDYgMTE5Ljc5IDE4LjIyMDkgMTEyLjQwNyAxOC4yMjA5QzEx&#10;MS43OTQgMTguMjIwOSAxMTEuMjUzIDE4LjYyMjkgMTExLjA3NyAxOS4yMDk4WiIgZmlsbD0iI0ZG&#10;RkZGRiIvPjxwYXRoIGQ9Ik03MS4zODQ1IDE4LjIyMDkgNzEuMzg0NSAyMi40OSA3OC4zMDY0IDIy&#10;LjQ5Qzc4Ljg4ODYgMjIuNDkgNzkuNDA4OCAyMi4xMjY2IDc5LjYwOTMgMjEuNThMODAuODQxIDE4&#10;LjIyMDkgNzEuMzg0NSAxOC4yMjA5WiIgZmlsbD0iI0ZGRkZGRiIvPjxwYXRoIGQ9Ik05NC42NTgy&#10;IDE4LjIyMDkgOTQuNjU4MiAyMi40OSA4Ny43MzYzIDIyLjQ5Qzg3LjE1NDEgMjIuNDkgODYuNjMz&#10;OCAyMi4xMjY2IDg2LjQzMzQgMjEuNThMODUuMjAxNyAxOC4yMjA5IDk0LjY1ODIgMTguMjIwOVoi&#10;IGZpbGw9IiNGRkZGRkYiLz48cmVjdCB4PSI4MC44Njc5IiB5PSIxOC4yMjA5IiB3aWR0aD0iNC4z&#10;MzM4IiBoZWlnaHQ9IjE5LjcwMzYiIGZpbGw9IiNGRkZGRkYiLz48L2c+PGc+PGc+PHBhdGggZD0i&#10;TTcuMzk5IDY0LjcxODhDNy4xOTkgNjQuOTE4OSA3LjA4NjYxIDY1LjE5MDEgNy4wODY2MSA2NS40&#10;NzNMNy4wODY2MSA3OS4zODk2QzcuMDg2NjEgNzkuOTc4NiA3LjU2NDEzIDgwLjQ1NjEgOC4xNTMx&#10;NCA4MC40NTYxTDEyLjcwMjggODAuNDU2MSAxMi43MDI4IDU5LjQxNSA3LjM5OSA2NC43MTg4WiIg&#10;ZmlsbD0iI0Y4NDgxNiIvPjxwYXRoIGQ9Ik0xNS41MTA5IDU2LjYwNjkgMTUuNTEwOSA4MC40NTYx&#10;IDIxLjEyNzEgODAuNDU2MSAyMS4xMjcxIDUwLjk5MDcgMTUuNTEwOSA1Ni42MDY5WiIgZmlsbD0i&#10;I0Y4NDgxNiIvPjxwYXRoIGQ9Ik0yMy45MzUyIDQ5LjYwNjMgMjMuOTM1MiA3OS4wMzI1IDI5LjU1&#10;MTUgNzMuNDE2MyAyOS41NTE1IDQ5LjYwNjMgMjMuOTM1MiA0OS42MDYzWiIgZmlsbD0iI0Y4NDgx&#10;NiIvPjxwYXRoIGQ9Ik0zNy42MjQxIDY1LjM0MzZDMzcuODI0MSA2NS4xNDM2IDM3LjkzNjUgNjQu&#10;ODcyMyAzNy45MzY1IDY0LjU4OTRMMzcuOTM2NSA1MC42NzI4QzM3LjkzNjUgNTAuMDgzOCAzNy40&#10;NTkgNDkuNjA2MyAzNi44NyA0OS42MDYzTDMyLjM1OTYgNDkuNjA2MyAzMi4zNTk2IDcwLjYwODIg&#10;MzcuNjI0MSA2NS4zNDM2WiIgZmlsbD0iI0Y4NDgxNiIvPjwvZz48Zz48cGF0aCBkPSJNNTAuNTkw&#10;OSA3Ny43NTAxQzUwLjQyNzQgNzcuNjI5OSA1MC4yMDc2IDc3LjU2ODYgNDkuOTMxNiA3Ny41Njg2&#10;IDQ5LjU3MTQgNzcuNTY2MSA0OS4yNzc1IDc3LjY5MzggNDkuMDUwMSA3Ny45NTJMNDkuMDA0MSA3&#10;Ny45NTJDNDguODQzMSA3Ny42OTM4IDQ4LjU3NDggNzcuNTY2MSA0OC4xOTkyIDc3LjU2NjEgNDcu&#10;ODgyMyA3Ny41NjM1IDQ3LjYyNjkgNzcuNjYzMiA0Ny40MzAxIDc3Ljg2NTFMNDcuMzg0MSA3Ny44&#10;NjUxIDQ3LjMzMDQgNzcuNjE0NiA0Ni44MDE1IDc3LjYxNDYgNDYuODAxNSA4MC40NTYgNDcuMzg5&#10;MiA4MC40NTYgNDcuMzg5MiA3OC44NTlDNDcuMzg5MiA3OC42MTg5IDQ3LjQyNSA3OC40NDUxIDQ3&#10;LjQ5OTEgNzguMzM3OSA0Ny41OTYyIDc4LjE4MTkgNDcuNzU5NyA3OC4xMDUyIDQ3Ljk4OTcgNzgu&#10;MTA1MiA0OC4xODkgNzguMTA3NyA0OC4zMzQ2IDc4LjE2MTUgNDguNDI5MiA3OC4yNjg4IDQ4LjUy&#10;ODggNzguMzc4NyA0OC41Nzc0IDc4LjU3NTUgNDguNTc3NCA3OC44NTlMNDguNTc3NCA4MC40NTYg&#10;NDkuMTY3NyA4MC40NTYgNDkuMTY3NyA3OC44NTlDNDkuMTcwMiA3OC41ODgzIDQ5LjIyMzkgNzgu&#10;Mzk2NSA0OS4zMzEyIDc4LjI4NCA0OS40MzA4IDc4LjE2NDEgNDkuNTc5IDc4LjEwNTIgNDkuNzc1&#10;NyA3OC4xMDUyIDQ5LjkzNjggNzguMTA3NyA1MC4wNjcxIDc4LjE0ODggNTAuMTY2NyA3OC4yMjc5&#10;IDUwLjI4OTQgNzguMzM3OSA1MC4zNTA3IDc4LjU2IDUwLjM1MDcgNzguODkyM0w1MC4zNTA3IDgw&#10;LjQ1NiA1MC45NDA5IDgwLjQ1NiA1MC45NDA5IDc4Ljc0NDFDNTAuOTQwOSA3OC4yNTYgNTAuODIz&#10;NCA3Ny45MjM5IDUwLjU5MDkgNzcuNzUwMVoiIGZpbGw9IiNGRkZGRkYiLz48cGF0aCBkPSJNNTIu&#10;NzM0OSA3Ny41Njg2QzUyLjMwNTcgNzcuNTY4NiA1MS45NjMyIDc3LjcwNCA1MS43MTAzIDc3Ljk3&#10;MjUgNTEuNDU3MyA3OC4yNDA3IDUxLjMyOTUgNzguNTk1OCA1MS4zMjk1IDc5LjAzNTMgNTEuMzI5&#10;NSA3OS40OTU0IDUxLjQ1NDcgNzkuODU1NSA1MS43MDUxIDgwLjExNjIgNTEuOTU1NiA4MC4zNzY5&#10;IDUyLjI5NzkgODAuNTA3MSA1Mi43Mjk4IDgwLjUwNzEgNTMuMDY0NSA4MC41MDcxIDUzLjM0ODEg&#10;ODAuNDI4IDUzLjU3ODEgODAuMjcyIDUzLjgwOCA4MC4xMTYyIDUzLjk2OSA3OS44OTM4IDU0LjA1&#10;ODUgNzkuNjA1MUw1My40MDk1IDc5LjYwNTFDNTMuMjkxOSA3OS44Nzg1IDUzLjA2NDUgODAuMDE0&#10;IDUyLjcyOTggODAuMDE0IDUyLjUwMjQgODAuMDE0IDUyLjMxNTggNzkuOTQyNCA1Mi4xNzAyIDc5&#10;LjgwMTkgNTIuMDI0NiA3OS42NjE0IDUxLjk0MDIgNzkuNDU3IDUxLjkxNzIgNzkuMTkxMUw1NC4x&#10;MzUxIDc5LjE5MTFDNTQuMTM3NyA3OS4xNDc4IDU0LjE0MDIgNzkuMDg4OSA1NC4xNDAyIDc5LjAx&#10;NDhMNTQuMTUwNSA3OS4wMTIzQzU0LjE0MjggNzguNTgwNSA1NC4wMTI1IDc4LjIzMyA1My43NTY5&#10;IDc3Ljk2NzIgNTMuNTAxNSA3Ny43MDE1IDUzLjE2MTYgNzcuNTY4NiA1Mi43MzQ5IDc3LjU2ODZa&#10;TTUxLjkzNzcgNzguNzI2MUM1MS45Nzg2IDc4LjUwNjQgNTIuMDY4IDc4LjM0MDQgNTIuMjA2IDc4&#10;LjIyNzkgNTIuMzQ0IDc4LjExNTUgNTIuNTE3NyA3OC4wNTkyIDUyLjcyNzMgNzguMDU5Mkw1Mi43&#10;MjczIDc4LjA2MTlDNTIuOTM2OCA3OC4wNjE5IDUzLjEwNzkgNzguMTE4IDUzLjI0MzQgNzguMjMw&#10;NCA1My4zNzg4IDc4LjM0MjkgNTMuNDY4MiA3OC41MDg5IDUzLjUxMTYgNzguNzI2MUw1MS45Mzc3&#10;IDc4LjcyNjFaIiBmaWxsPSIjRkZGRkZGIi8+PHBhdGggZD0iTTU4LjM4NDIgNzcuNzUwMUM1OC4y&#10;MjA3IDc3LjYyOTkgNTguMDAwOSA3Ny41Njg2IDU3LjcyNSA3Ny41Njg2IDU3LjM2NDcgNzcuNTY2&#10;MSA1Ny4wNzA4IDc3LjY5MzggNTYuODQzNCA3Ny45NTJMNTYuNzk3NSA3Ny45NTJDNTYuNjM2NSA3&#10;Ny42OTM4IDU2LjM2ODEgNzcuNTY2MSA1NS45OTI2IDc3LjU2NjEgNTUuNjc1NyA3Ny41NjM1IDU1&#10;LjQyMDIgNzcuNjYzMiA1NS4yMjM0IDc3Ljg2NTFMNTUuMTc3NCA3Ny44NjUxIDU1LjEyMzcgNzcu&#10;NjE0NiA1NC41OTQ4IDc3LjYxNDYgNTQuNTk0OCA4MC40NTYgNTUuMTgyNiA4MC40NTYgNTUuMTgy&#10;NiA3OC44NTlDNTUuMTgyNiA3OC42MTg5IDU1LjIxODMgNzguNDQ1MSA1NS4yOTI0IDc4LjMzNzkg&#10;NTUuMzg5NSA3OC4xODE5IDU1LjU1MzEgNzguMTA1MiA1NS43ODMgNzguMTA1MiA1NS45ODIzIDc4&#10;LjEwNzcgNTYuMTI4IDc4LjE2MTUgNTYuMjIyNSA3OC4yNjg4IDU2LjMyMjIgNzguMzc4NyA1Ni4z&#10;NzA3IDc4LjU3NTUgNTYuMzcwNyA3OC44NTlMNTYuMzcwNyA4MC40NTYgNTYuOTYxIDgwLjQ1NiA1&#10;Ni45NjEgNzguODU5QzU2Ljk2MzUgNzguNTg4MyA1Ny4wMTcxIDc4LjM5NjUgNTcuMTI0NSA3OC4y&#10;ODQgNTcuMjI0MSA3OC4xNjQxIDU3LjM3MjQgNzguMTA1MiA1Ny41NjkxIDc4LjEwNTIgNTcuNzMw&#10;MSA3OC4xMDc3IDU3Ljg2MDQgNzguMTQ4OCA1Ny45NiA3OC4yMjc5IDU4LjA4MjcgNzguMzM3OSA1&#10;OC4xNDQxIDc4LjU2IDU4LjE0NDEgNzguODkyM0w1OC4xNDQxIDgwLjQ1NiA1OC43MzQzIDgwLjQ1&#10;NiA1OC43MzQzIDc4Ljc0NDFDNTguNzM0MyA3OC4yNTYgNTguNjE2OCA3Ny45MjM5IDU4LjM4NDIg&#10;NzcuNzUwMVoiIGZpbGw9IiNGRkZGRkYiLz48cGF0aCBkPSJNNjAuODI5OCA3Ny41NjYxQzYwLjUx&#10;MDMgNzcuNTYzNSA2MC4yNDcxIDc3LjY2MDcgNjAuMDQwMiA3Ny44NTczTDU5Ljk2NiA3Ny44NTcz&#10;IDU5Ljk2NiA3Ni40MzkzIDU5LjM3MzMgNzYuNDM5MyA1OS4zNzMzIDgwLjQ1MzUgNTkuOTA3MyA4&#10;MC40NTM1IDU5Ljk2MSA4MC4xODc4IDYwLjAyMjMgODAuMTg3OEM2MC4yNDQ2IDgwLjM5OTkgNjAu&#10;NTEyOSA4MC41MDQ2IDYwLjgyOTggODAuNTA0Nkw2MC44Mjk4IDgwLjUwNzFDNjEuMjAwMyA4MC41&#10;MDcxIDYxLjQ5OTIgODAuMzc2OSA2MS43MjkyIDgwLjExMzcgNjEuOTU5MSA3OS44NTA1IDYyLjA3&#10;NDIgNzkuNDkwMSA2Mi4wNzQyIDc5LjAzMjggNjIuMDc0MiA3OC41NzU1IDYxLjk1OTEgNzguMjE3&#10;NyA2MS43MzE3IDc3Ljk1NyA2MS41MDQzIDc3LjY5NjUgNjEuMjAyOCA3Ny41NjYxIDYwLjgyOTgg&#10;NzcuNTY2MVpNNjEuMjc2OSA3OS43MzAzQzYxLjEzNjQgNzkuODk5MSA2MC45NDQ3IDc5Ljk4MzIg&#10;NjAuNzA0NSA3OS45ODMyIDYwLjQ2MTggNzkuOTgzMiA2MC4yNjc2IDc5Ljg5OTEgNjAuMTI0NSA3&#10;OS43MzAzIDU5Ljk4MTQgNzkuNTYxNyA1OS45MDk4IDc5LjMyOTEgNTkuOTA5OCA3OS4wMzAzIDU5&#10;LjkwOTggNzguNzMxMyA1OS45ODE0IDc4LjQ5ODcgNjAuMTI0NSA3OC4zMzAxIDYwLjI2NzYgNzgu&#10;MTYxNSA2MC40NjE4IDc4LjA3NzIgNjAuNzA0NSA3OC4wNzcyIDYwLjk0NDcgNzguMDc3MiA2MS4x&#10;MzY0IDc4LjE2MTUgNjEuMjc2OSA3OC4zMzAxIDYxLjQxNzQgNzguNDk4NyA2MS40ODkgNzguNzMz&#10;OCA2MS40ODkgNzkuMDMyOCA2MS40ODkgNzkuMzI5MSA2MS40MTc0IDc5LjU2MTcgNjEuMjc2OSA3&#10;OS43MzAzWiIgZmlsbD0iI0ZGRkZGRiIvPjxwYXRoIGQ9Ik02My43NTUyIDc3LjU2ODZDNjMuMzI2&#10;IDc3LjU2ODYgNjIuOTgzNSA3Ny43MDQgNjIuNzMwNiA3Ny45NzI1IDYyLjQ3NzcgNzguMjQwNyA2&#10;Mi4zNDk4IDc4LjU5NTggNjIuMzQ5OCA3OS4wMzUzIDYyLjM0OTggNzkuNDk1NCA2Mi40NzUxIDc5&#10;Ljg1NTUgNjIuNzI1NSA4MC4xMTYyIDYyLjk3NTkgODAuMzc2OSA2My4zMTgzIDgwLjUwNzEgNjMu&#10;NzUwMSA4MC41MDcxIDY0LjA4NDggODAuNTA3MSA2NC4zNjg0IDgwLjQyOCA2NC41OTg1IDgwLjI3&#10;MiA2NC44Mjg0IDgwLjExNjIgNjQuOTg5NCA3OS44OTM4IDY1LjA3ODggNzkuNjA1MUw2NC40Mjk4&#10;IDc5LjYwNTFDNjQuMzEyMiA3OS44Nzg1IDY0LjA4NDggODAuMDE0IDYzLjc1MDEgODAuMDE0IDYz&#10;LjUyMjcgODAuMDE0IDYzLjMzNjIgNzkuOTQyNCA2My4xOTA1IDc5LjgwMTkgNjMuMDQ0OSA3OS42&#10;NjE0IDYyLjk2MDUgNzkuNDU3IDYyLjkzNzYgNzkuMTkxMUw2NS4xNTU0IDc5LjE5MTFDNjUuMTU4&#10;IDc5LjE0NzggNjUuMTYwNiA3OS4wODg5IDY1LjE2MDYgNzkuMDE0OEw2NS4xNzA4IDc5LjAxMjND&#10;NjUuMTYzMiA3OC41ODA1IDY1LjAzMjggNzguMjMzIDY0Ljc3NzMgNzcuOTY3MiA2NC41MjE4IDc3&#10;LjcwMTUgNjQuMTgyIDc3LjU2ODYgNjMuNzU1MiA3Ny41Njg2Wk02Mi45NTggNzguNzI2MUM2Mi45&#10;OTg5IDc4LjUwNjQgNjMuMDg4MyA3OC4zNDA0IDYzLjIyNjMgNzguMjI3OSA2My4zNjQzIDc4LjEx&#10;NTUgNjMuNTM4IDc4LjA1OTIgNjMuNzQ3NiA3OC4wNTkyTDYzLjc0NzYgNzguMDYxOUM2My45NTcx&#10;IDc4LjA2MTkgNjQuMTI4MyA3OC4xMTggNjQuMjYzNyA3OC4yMzA0IDY0LjM5OTEgNzguMzQyOSA2&#10;NC40ODg1IDc4LjUwODkgNjQuNTMyIDc4LjcyNjFMNjIuOTU4IDc4LjcyNjFaIiBmaWxsPSIjRkZG&#10;RkZGIi8+PHBhdGggZD0iTTY2LjQ2MzUgNzcuNjczNUM2Ni4zOTk2IDc3LjcwOTMgNjYuMzMzMyA3&#10;Ny43NzA2IDY2LjI2NDMgNzcuODU3M0w2Ni4yMDggNzcuODU3MyA2Ni4xNTQzIDc3LjYyMjQgNjUu&#10;NjIwMyA3Ny42MjI0IDY1LjYxNTIgODAuNDU2IDY2LjIwMjkgODAuNDU2IDY2LjIwMjkgNzguNTM5&#10;N0M2Ni4yMDI5IDc4LjQxNDUgNjYuMjM4NiA3OC4zMTczIDY2LjMxMDIgNzguMjQ4NCA2Ni4zODE3&#10;IDc4LjE3OTQgNjYuNDc4OSA3OC4xNDM1IDY2LjYwNDEgNzguMTQzNUw2Ny4xNjExIDc4LjE0MzUg&#10;NjcuMTYxMSA3Ny42MTk5IDY2LjcwODggNzcuNjE5OUM2Ni42MDkxIDc3LjYxOTkgNjYuNTI3NCA3&#10;Ny42Mzc3IDY2LjQ2MzUgNzcuNjczNVoiIGZpbGw9IiNGRkZGRkYiLz48cGF0aCBkPSJNNjkuNzg5&#10;MSA3Ny41NzEzQzY5LjM3MjYgNzcuNTcxMyA2OS4wMzI4IDc3LjcwMTUgNjguNzcyMSA3Ny45NjIy&#10;IDY4LjUxMTUgNzguMjIyNyA2OC4zODEyIDc4LjU4MDUgNjguMzgxMiA3OS4wMzI4IDY4LjM4MTIg&#10;NzkuNDg1MSA2OC41MTE1IDc5Ljg0NTMgNjguNzcyMSA4MC4xMTEyIDY5LjAzMjggODAuMzc2OSA2&#10;OS4zNyA4MC41MDk2IDY5Ljc4NjUgODAuNTA5Nkw2OS43OTE2IDgwLjUwNzFDNzAuMjA4MSA4MC41&#10;MDcxIDcwLjU0NTQgODAuMzc0MiA3MC44MDYxIDgwLjEwODUgNzEuMDY2NyA3OS44NDI3IDcxLjE5&#10;NyA3OS40ODUxIDcxLjE5NyA3OS4wMzI4IDcxLjE5NyA3OC41ODA1IDcxLjA2NjcgNzguMjIyNyA3&#10;MC44MDYxIDc3Ljk2MjIgNzAuNTQ1NCA3Ny43MDE1IDcwLjIwNTYgNzcuNTcxMyA2OS43ODkxIDc3&#10;LjU3MTNaTTcwLjM3OTQgNzkuNzQzMUM3MC4yMzExIDc5LjkxMTggNzAuMDMxOCA3OS45OTYgNjku&#10;NzgxNSA3OS45OTZMNjkuNzg2NSA3OS45OTM1QzY5LjUzODcgNzkuOTkzNSA2OS4zNDIgNzkuOTA5&#10;MyA2OS4xOTM3IDc5Ljc0MDYgNjkuMDQ1NiA3OS41NzIgNjguOTcxNSA3OS4zMzY4IDY4Ljk3MTUg&#10;NzkuMDM3OCA2OC45NzE1IDc4LjczODggNjkuMDQ1NiA3OC41MDY0IDY5LjE5MTIgNzguMzM3OSA2&#10;OS4zMzY4IDc4LjE2OTEgNjkuNTM2MiA3OC4wODQ3IDY5Ljc4NjUgNzguMDg0NyA3MC4wMzY5IDc4&#10;LjA4NDcgNzAuMjM2MyA3OC4xNjkxIDcwLjM4MTkgNzguMzM3OSA3MC41Mjc1IDc4LjUwNjQgNzAu&#10;NjAxNiA3OC43NDE2IDcwLjYwMTYgNzkuMDQwNCA3MC42MDE2IDc5LjMzOTQgNzAuNTI3NSA3OS41&#10;NzQ1IDcwLjM3OTQgNzkuNzQzMVoiIGZpbGw9IiNGRkZGRkYiLz48cGF0aCBkPSJNNzEuNzkyMSA3&#10;Ny4wNzA0IDcxLjc5MjEgNzcuNjE5OSA3MS4zMjk3IDc3LjYxOTkgNzEuMzI5NyA3OC4xNDM1IDcx&#10;Ljc5MjEgNzguMTQzNSA3MS43OTIxIDgwLjQ1NiA3Mi4zNzczIDgwLjQ1NiA3Mi4zNzczIDc4LjE0&#10;MzUgNzIuOTMxOCA3OC4xNDM1IDcyLjkzMTggNzcuNjE5OSA3Mi4zNzczIDc3LjYxOTkgNzIuMzc3&#10;MyA3Ny4yMzE0QzcyLjM3NzMgNzcuMDU1MSA3Mi40NTY1IDc2Ljk2NTcgNzIuNjE3NSA3Ni45NjU3&#10;TDcyLjkzMTggNzYuOTY1NyA3Mi45MzE4IDc2LjQ0MTggNzIuNDA4IDc2LjQ0MThDNzEuOTk2NiA3&#10;Ni40NDE4IDcxLjc5MjEgNzYuNjUxNCA3MS43OTIxIDc3LjA3MDRaIiBmaWxsPSIjRkZGRkZGIi8+&#10;PHBhdGggZD0iTTc3LjE5NSA3OC41NkM3Ny4xMzM3IDc4LjQ5MTEgNzcuMDQ0MiA3OC40MjczIDc2&#10;LjkyNjcgNzguMzY1OSA3Ni44MDkyIDc4LjMwNDYgNzYuNzIyMyA3OC4yNjM3IDc2LjY2NjEgNzgu&#10;MjQzMiA3Ni42MDk5IDc4LjIyMjcgNzYuNTIzIDc4LjE5NzIgNzYuNDA4IDc4LjE2NDFMNzUuNjQ0&#10;MSA3Ny45NDk0Qzc1LjQzNzEgNzcuODkzMSA3NS4yODM3IDc3LjgzMTggNzUuMTg0IDc3Ljc2NTQg&#10;NzUuMDg0NSA3Ny42OTkgNzUuMDMzMyA3Ny41OTkzIDc1LjAzMzMgNzcuNDYzOSA3NS4wMzMzIDc3&#10;LjMwODEgNzUuMDk5OCA3Ny4xODU0IDc1LjIzMjYgNzcuMDk2IDc1LjM2NTUgNzcuMDA2NiA3NS41&#10;NDk1IDc2Ljk2MDUgNzUuNzg3MSA3Ni45NjA1IDc2LjA1MjkgNzYuOTYwNSA3Ni4yNTcyIDc3LjAx&#10;OTMgNzYuNDAyOSA3Ny4xMzQzIDc2LjU0ODUgNzcuMjQ5MiA3Ni42MzI5IDc3LjQwNzcgNzYuNjU1&#10;OCA3Ny42MDk2TDc3LjMzNTYgNzcuNjA5NkM3Ny4zMTUxIDc3LjIyNjIgNzcuMTU2NyA3Ni45Mjcy&#10;IDc2Ljg2MjggNzYuNzEwMSA3Ni41NjkgNzYuNDkyOSA3Ni4yMTEzIDc2LjM4NTUgNzUuNzkyMiA3&#10;Ni4zODU1IDc1LjM4NiA3Ni4zODU1IDc1LjA0ODcgNzYuNDgyNyA3NC43ODAzIDc2LjY3NDMgNzQu&#10;NTEyMSA3Ni44NjYxIDc0LjM3NjYgNzcuMTM0MyA3NC4zNzY2IDc3LjQ3NjYgNzQuMzc2NiA3Ny42&#10;MTk5IDc0LjQwNDggNzcuNzUwMSA3NC40NTg0IDc3Ljg2NTEgNzQuNTEyMSA3Ny45OCA3NC41NzA4&#10;IDc4LjA3MTkgNzQuNjM0NyA3OC4xMzg1IDc0LjY5ODYgNzguMjA0OSA3NC43ODU1IDc4LjI2ODgg&#10;NzQuODk3OSA3OC4zMjc2IDc1LjAxMDMgNzguMzg2MiA3NS4wOTcyIDc4LjQyNDcgNzUuMTU4NSA3&#10;OC40NDUxIDc1LjIxOTggNzguNDY1NiA3NS4zMDE2IDc4LjQ5MTEgNzUuNDAxMyA3OC41MjE3TDc2&#10;LjA5MzcgNzguNzEwOEM3Ni4yMTM4IDc4Ljc0NDEgNzYuMzA1OCA3OC43NzIxIDc2LjM2OTcgNzgu&#10;Nzk1MiA3Ni40MzM2IDc4LjgxODIgNzYuNTAyNSA3OC44NTEzIDc2LjU3NjcgNzguODk3MyA3Ni42&#10;NTA4IDc4Ljk0MzQgNzYuNzA0NCA3OC45OTk1IDc2LjczNTEgNzkuMDY1OSA3Ni43NjU3IDc5LjEz&#10;MjUgNzYuNzgxIDc5LjIxMTYgNzYuNzgxIDc5LjMwNjMgNzYuNzgxIDc5LjUwNTQgNzYuNzEyIDc5&#10;LjY2MTQgNzYuNTc0MSA3OS43NzM4IDc2LjQzNjEgNzkuODg2MyA3Ni4yMzE3IDc5Ljk0MjQgNzUu&#10;OTYzNCA3OS45NDI0IDc1LjYyODcgNzkuOTQyNCA3NS4zNjU1IDc5Ljg2MDcgNzUuMTczOSA3OS42&#10;OTk3IDc0Ljk4MjIgNzkuNTM4NyA3NC44ODUxIDc5LjMwNjMgNzQuODg1MSA3OS4wMDJMNzQuMjI1&#10;OSA3OS4wMDJDNzQuMjI1OSA3OS40NzQ4IDc0LjM4NjkgNzkuODQ4IDc0LjcwODggODAuMTE4NyA3&#10;NS4wMzA4IDgwLjM4OTYgNzUuNDQyMSA4MC41MjQ5IDc1Ljk0NTUgODAuNTI0OUw3NS45NTU3IDgw&#10;LjUxNDlDNzYuNDA4IDgwLjUxNDkgNzYuNzY4MyA4MC40MDI0IDc3LjAzNjYgODAuMTc3NSA3Ny4z&#10;MDQ5IDc5Ljk1MjcgNzcuNDQwMyA3OS42NDg2IDc3LjQ0MDMgNzkuMjY1MiA3Ny40NDAzIDc5LjEw&#10;OTQgNzcuNDE0NyA3OC45Njg5IDc3LjM2MzcgNzguODQ2MiA3Ny4zMTI2IDc4LjcyMzUgNzcuMjU2&#10;MyA3OC42MjkxIDc3LjE5NSA3OC41NloiIGZpbGw9IiNGRkZGRkYiLz48cGF0aCBkPSJNNzcuNjE5&#10;MSA3Ny4wMzQ2IDc4Ljg5NjcgNzcuMDM0NiA3OC44OTY3IDgwLjQ1NiA3OS41NjExIDgwLjQ1NiA3&#10;OS41NjExIDc3LjAzNDYgODAuODQ4OCA3Ny4wMzQ2IDgwLjg0ODggNzYuNDQxOCA3Ny42MTkxIDc2&#10;LjQ0MTggNzcuNjE5MSA3Ny4wMzQ2WiIgZmlsbD0iI0ZGRkZGRiIvPjxwYXRoIGQ9Ik04My40ODU3&#10;IDc5Ljg2NTggODMuNDI5NSA3OS44NjU4IDgyLjU1MDQgNzYuNDQxOCA4MS4zNDE5IDc2LjQ0MTgg&#10;ODEuMzQxOSA4MC40NTYgODIuMDA2MiA4MC40NTYgODIuMDA2MiA3Ny4wMzQ2IDgyLjA2MjQgNzcu&#10;MDM0NiA4Mi45NjY5IDgwLjQ1NiA4My45NTA3IDgwLjQ1NiA4NC44NTc4IDc3LjAzNDYgODQuOTE0&#10;IDc3LjAzNDYgODQuOTE0IDgwLjQ1NiA4NS41NzgzIDgwLjQ1NiA4NS41NzgzIDc2LjQ0MTggODQu&#10;Mzc0OCA3Ni40NDE4IDgzLjQ4NTcgNzkuODY1OFoiIGZpbGw9IiNGRkZGRkYiLz48cGF0aCBkPSJN&#10;ODkuNDUxNiA3OC44OTIzIDkwLjU2MDYgNzguODkyM0M5MC41NDI3IDc5LjIyNjkgOTAuNDE3NSA3&#10;OS40OTAxIDkwLjE4NSA3OS42ODE3IDg5Ljk5ODQgNzkuODM3NyA4OS43NDggNzkuOTE2OSA4OS40&#10;MzM3IDc5LjkxNjkgODkuMDA3IDc5LjkxNjkgODguNjcyMyA3OS43ODY2IDg4LjQzMjEgNzkuNTIz&#10;NCA4OC4xOTE5IDc5LjI2MDIgODguMDcxOCA3OC44OTczIDg4LjA3MTggNzguNDM0OCA4OC4wNzE4&#10;IDc3Ljk4NzggODguMTgxNyA3Ny42MzI2IDg4LjQwMTQgNzcuMzY5NCA4OC42MjEyIDc3LjEwNjIg&#10;ODguOTIyNyA3Ni45NzU4IDg5LjMwNiA3Ni45NzU4IDg5LjYxNTEgNzYuOTc1OCA4OS44NzU4IDc3&#10;LjA2MDIgOTAuMDg3OCA3Ny4yMjYyIDkwLjI5OTkgNzcuMzkyMyA5MC40MzI4IDc3LjYxOTkgOTAu&#10;NDg2NSA3Ny45MDg0TDkxLjE2NjIgNzcuOTA4NEM5MS4xMDc0IDc3LjQzNTggOTAuOTEwNiA3Ny4w&#10;NjUyIDkwLjU3MzQgNzYuNzk0NCA5MC4yMzYxIDc2LjUyMzUgODkuODE0NSA3Ni4zODgyIDg5LjMw&#10;ODUgNzYuMzg4MiA4OC43MjM0IDc2LjM4ODIgODguMjYwOSA3Ni41NzIxIDg3LjkyMzYgNzYuOTQw&#10;MiA4Ny41ODY0IDc3LjMwODEgODcuNDE3NyA3Ny44MDYyIDg3LjQxNzcgNzguNDM0OCA4Ny40MTc3&#10;IDc5LjA3MzYgODcuNTkxNCA3OS41ODIyIDg3LjkzNjQgNzkuOTU3NyA4OC4yODEzIDgwLjMzMzMg&#10;ODguNzQ4OSA4MC41MjI0IDg5LjMzOTIgODAuNTIyNCA4OS41OTk5IDgwLjUxOTkgODkuODMyNCA4&#10;MC40ODE2IDkwLjAzNDIgODAuNDA0OSA5MC4yNDEyIDgwLjMxNTUgOTAuNDAyMSA4MC4yMDMxIDkw&#10;LjUxNDYgODAuMDY3Nkw5MC41ODg3IDgwLjA2NzYgOTAuNjQ3NCA4MC40NjYzIDkxLjE2ODcgODAu&#10;NDY2MyA5MS4xNjg3IDc4LjMwOTYgODkuNDU5MyA3OC4zMDk2IDg5LjQ1MTYgNzguODkyM1oiIGZp&#10;bGw9IiNGRkZGRkYiLz48cGF0aCBkPSJNOTMuNDAyIDc3LjYxOTkgOTIuOTQ5OCA3Ny42MTk5Qzky&#10;Ljg1MDEgNzcuNjE5OSA5Mi43NjgzIDc3LjYzNzcgOTIuNzA0NSA3Ny42NzM1IDkyLjY0MDYgNzcu&#10;NzA5MyA5Mi41NzQyIDc3Ljc3MDYgOTIuNTA1MiA3Ny44NTczTDkyLjQ0OSA3Ny44NTczIDkyLjM5&#10;NTMgNzcuNjIyNCA5MS44NjEyIDc3LjYyMjQgOTEuODU2MSA4MC40NTYgOTIuNDQzOSA4MC40NTYg&#10;OTIuNDQzOSA3OC41Mzk3QzkyLjQ0MzkgNzguNDE0NSA5Mi40Nzk3IDc4LjMxNzMgOTIuNTUxMiA3&#10;OC4yNDg0IDkyLjYyMjcgNzguMTc5NCA5Mi43MTk4IDc4LjE0MzUgOTIuODQ1MSA3OC4xNDM1TDkz&#10;LjQwMiA3OC4xNDM1IDkzLjQwMiA3Ny42MTk5WiIgZmlsbD0iI0ZGRkZGRiIvPjxwYXRoIGQ9Ik05&#10;NC44MDY5IDc3LjU3MTNDOTQuMzkwNCA3Ny41NzEzIDk0LjA1MDUgNzcuNzAxNSA5My43ODk5IDc3&#10;Ljk2MjIgOTMuNTI5MyA3OC4yMjI3IDkzLjM5ODkgNzguNTgwNSA5My4zOTg5IDc5LjAzMjggOTMu&#10;Mzk4OSA3OS40ODUxIDkzLjUyOTMgNzkuODQ1MyA5My43ODk5IDgwLjExMTIgOTQuMDUwNSA4MC4z&#10;NzY5IDk0LjM4NzggODAuNTA5NiA5NC44MDQyIDgwLjUwOTZMOTQuODA5NCA4MC41MDcxQzk1LjIy&#10;NTkgODAuNTA3MSA5NS41NjMyIDgwLjM3NDIgOTUuODIzOSA4MC4xMDg1IDk2LjA4NDQgNzkuODQy&#10;NyA5Ni4yMTQ4IDc5LjQ4NTEgOTYuMjE0OCA3OS4wMzI4IDk2LjIxNDggNzguNTgwNSA5Ni4wODQ0&#10;IDc4LjIyMjcgOTUuODIzOSA3Ny45NjIyIDk1LjU2MzIgNzcuNzAxNSA5NS4yMjMzIDc3LjU3MTMg&#10;OTQuODA2OSA3Ny41NzEzWk05NS4zOTcxIDc5Ljc0MzFDOTUuMjQ4OSA3OS45MTE4IDk1LjA0OTUg&#10;NzkuOTk2IDk0Ljc5OTIgNzkuOTk2TDk0LjgwNDIgNzkuOTkzNUM5NC41NTY0IDc5Ljk5MzUgOTQu&#10;MzU5NyA3OS45MDkzIDk0LjIxMTUgNzkuNzQwNiA5NC4wNjMzIDc5LjU3MiA5My45ODkyIDc5LjMz&#10;NjggOTMuOTg5MiA3OS4wMzc4IDkzLjk4OTIgNzguNzM4OCA5NC4wNjMzIDc4LjUwNjQgOTQuMjA4&#10;OSA3OC4zMzc5IDk0LjM1NDYgNzguMTY5MSA5NC41NTM5IDc4LjA4NDcgOTQuODA0MiA3OC4wODQ3&#10;IDk1LjA1NDcgNzguMDg0NyA5NS4yNTQgNzguMTY5MSA5NS4zOTk2IDc4LjMzNzkgOTUuNTQ1MyA3&#10;OC41MDY0IDk1LjYxOTQgNzguNzQxNiA5NS42MTk0IDc5LjA0MDQgOTUuNjE5NCA3OS4zMzk0IDk1&#10;LjU0NTMgNzkuNTc0NSA5NS4zOTcxIDc5Ljc0MzFaIiBmaWxsPSIjRkZGRkZGIi8+PHBhdGggZD0i&#10;TTk4LjQ1MDMgNzkuMDQzMUM5OC40NTAzIDc5LjM4NTQgOTguNDA0MyA3OS42MTAzIDk4LjMxNDkg&#10;NzkuNzE3NSA5OC4yMTI3IDc5Ljg4MTEgOTguMDM4OSA3OS45NjI5IDk3Ljc5MTEgNzkuOTYyOSA5&#10;Ny41NzkgNzkuOTY1NCA5Ny40MjMxIDc5LjkwNDEgOTcuMzIzNCA3OS43Nzg5IDk3LjIyMzggNzku&#10;NjU4OSA5Ny4xNzUzIDc5LjQwODUgOTcuMTc1MyA3OS4wMjUxTDk3LjE3NTMgNzcuNjIyNCA5Ni41&#10;Nzk5IDc3LjYyMjQgOTYuNTc5OSA3OS4xODYxQzk2LjU3OTkgNzkuNjU4OSA5Ni42NjQzIDc5Ljk5&#10;NiA5Ni44MzAzIDgwLjE5NzkgOTcuMDA0MSA4MC40MDQ5IDk3LjI2OTggODAuNTA5NiA5Ny42MjQ5&#10;IDgwLjUwOTZMOTcuNjI0OSA4MC41MDcxQzk3LjkzNDEgODAuNTA3MSA5OC4xODk3IDgwLjQwNDkg&#10;OTguMzkxNSA4MC4yMDA2TDk4LjQ1MDMgODAuMjAwNiA5OC41MDE0IDgwLjQ1NiA5OS4wMzU1IDgw&#10;LjQ1NiA5OS4wMzU1IDc3LjYxOTkgOTguNDUwMyA3Ny42MTk5IDk4LjQ1MDMgNzkuMDQzMVoiIGZp&#10;bGw9IiNGRkZGRkYiLz48cGF0aCBkPSJNMTAxLjIgNzcuNTczOCAxMDEuMiA3Ny41Njg2QzEwMC44&#10;NzUgNzcuNTY4NiAxMDAuNjA3IDc3LjY3MzUgMTAwLjM5MiA3Ny44ODU2TDEwMC4zMzEgNzcuODg1&#10;NiAxMDAuMjc3IDc3LjYxOTkgOTkuNzQzIDc3LjYxOTkgOTkuNzQzIDgxLjYzNCAxMDAuMzM2IDgx&#10;LjYzNCAxMDAuMzM2IDgwLjIxNTkgMTAwLjQxIDgwLjIxNTlDMTAwLjYxNyA4MC40MSAxMDAuODgg&#10;ODAuNTA3MSAxMDEuMiA4MC41MDcxIDEwMS41NzMgODAuNTA3MSAxMDEuODc0IDgwLjM3NjkgMTAy&#10;LjEwMSA4MC4xMTYyIDEwMi4zMjkgNzkuODU1NSAxMDIuNDQ0IDc5LjQ5NzkgMTAyLjQ0NCA3OS4w&#10;NDA0IDEwMi40NDQgNzguNTg4MyAxMDIuMzI5IDc4LjIzMDQgMTAyLjA5OSA3Ny45NjcyIDEwMS44&#10;NjkgNzcuNzA0IDEwMS41NyA3Ny41NzM4IDEwMS4yIDc3LjU3MzhaTTEwMS42NDcgNzkuNzQ4M0Mx&#10;MDEuNTA2IDc5LjkxNDMgMTAxLjMxNCA3OS45OTg3IDEwMS4wNzQgNzkuOTk4NyAxMDAuODI5IDc5&#10;Ljk5ODcgMTAwLjYzNSA3OS45MTQzIDEwMC40OTIgNzkuNzQ1OCAxMDAuMzQ5IDc5LjU3NyAxMDAu&#10;Mjc3IDc5LjM0NDYgMTAwLjI3NyA3OS4wNDgxIDEwMC4yNzcgNzguNzQ5MSAxMDAuMzQ5IDc4LjUx&#10;NjcgMTAwLjQ5MiA3OC4zNDc5IDEwMC42MzUgNzguMTc5NCAxMDAuODI5IDc4LjA5NSAxMDEuMDcy&#10;IDc4LjA5NUwxMDEuMDc0IDc4LjA5NUMxMDEuMzE0IDc4LjA5NSAxMDEuNTA2IDc4LjE3OTQgMTAx&#10;LjY0NyA3OC4zNDc5IDEwMS43ODcgNzguNTE2NyAxMDEuODU5IDc4Ljc1MTggMTAxLjg1OSA3OS4w&#10;NTA2IDEwMS44NTkgNzkuMzQ5NiAxMDEuNzg3IDc5LjU4MjIgMTAxLjY0NyA3OS43NDgzWiIgZmls&#10;bD0iI0ZGRkZGRiIvPjxwYXRoIGQ9Ik0xMDcuMDg5IDUzLjA5NyA5OC4yNjc4IDUzLjA5NyA5MS45&#10;MzggNzIuODA4MiA5Ni41NTA4IDcyLjgwODIgOTcuOTk4NiA2OC4yNzQ3IDk4LjAwMzggNjguMjc0&#10;NyA5OS4xNzcgNjQuNjE0MSAxMDIuNjQ1IDUzLjgwMTEgMTA2LjExMyA2NC42MTQxIDk5LjE3NyA2&#10;NC42MTQxIDk5LjE3NyA2Ni44ODY1Qzk5LjE3NyA2Ny42NTMyIDk5Ljc5ODQgNjguMjc0OCAxMDAu&#10;NTY1IDY4LjI3NDhMMTA3LjI5MSA2OC4yNzQ4IDEwOC43MzkgNzIuODA4MyAxMTMuMzUyIDcyLjgw&#10;ODMgMTA3LjA4OSA1My4wOTcxIDEwNy4wODkgNTMuMDk3WiIgZmlsbD0iI0ZGRkZGRiIvPjxwYXRo&#10;IGQ9Ik02OS42MDQxIDY4Ljc1NTkgNjkuNjA0MSA2NC44Njg1QzY5LjYwNDEgNjMuNzU1NSA2OS4y&#10;MDI1IDYyLjgwMTUgNjguMzk5NiA2Mi4wMDc2IDY3LjU5NjQgNjEuMjEzOCA2Ni42NDc0IDYwLjgx&#10;NjcgNjUuNTUyNSA2MC44MTY3TDUwLjU2NTIgNjAuODE2NyA1MC41NjUyIDU5LjczMTlDNTAuNTY1&#10;MiA1OS4xMjI4IDUwLjE2ODMgNTguNTg0OCA0OS41ODYyIDU4LjQwNTNMNDYuMzIxOCA1Ny4zOTg1&#10;IDQ2LjMyMTggNjEuMDM1NkM0Ni4zMjE4IDYyLjE0OSA0Ni43MTg4IDYzLjEwMjYgNDcuNTEyNyA2&#10;My44OTY1IDQ4LjMwNjcgNjQuNjkwNSA0OS4yNjAyIDY1LjA4NzQgNTAuMzczNiA2NS4wODc0TDY1&#10;LjMwNiA2NS4wODc0IDY1LjMwNiA2OC41MzY5IDQ2LjMyMTggNjguNTM2OSA0Ni4zMjE4IDY4Ljc1&#10;NTlDNDYuMzIxOCA2OS44NjkzIDQ2LjcxODggNzAuODIyOSA0Ny41MTI3IDcxLjYxNjggNDguMzA2&#10;NyA3Mi40MTA2IDQ5LjI2MDIgNzIuODA4IDUwLjM3MzYgNzIuODA4TDY1LjU1MjUgNzIuODA3NkM2&#10;Ni42NDc1IDcyLjgwNzYgNjcuNTk2NCA3Mi40MTA3IDY4LjM5OTYgNzEuNjE2OCA2OS4yMDI1IDcw&#10;LjgyMjggNjkuNjA0MSA2OS44NjkzIDY5LjYwNDEgNjguNzU1OVoiIGZpbGw9IiNGRkZGRkYiLz48&#10;cGF0aCBkPSJNNTEuNDY4NiA1Ny4zNjcyIDY5LjYwNCA1Ny4zNjcyIDY5LjYwNCA1Ny4xNDgxQzY5&#10;LjYwNCA1Ni4wMzUgNjkuMjAyNCA1NS4wODExIDY4LjM5OTUgNTQuMjg3MyA2Ny41OTYyIDUzLjQ5&#10;MzMgNjYuNjQ3NCA1My4wOTY0IDY1LjU1MjUgNTMuMDk2NEw1MC4zNzM2IDUzLjA5NjhDNDkuMjYw&#10;MiA1My4wOTY4IDQ4LjMwNjYgNTMuNDkzMyA0Ny41MTI3IDU0LjI4NzMgNDYuNzE4OSA1NS4wODEx&#10;IDQ2LjMyMTggNTYuMDM1IDQ2LjMyMTggNTcuMTQ4MUw0Ni4zMjE4IDU3LjM2NzIgNTEuNDY4NiA1&#10;Ny4zNjcyWiIgZmlsbD0iI0ZGRkZGRiIvPjxwYXRoIGQ9Ik03MS40MDkxIDU3LjM2NzQgNzguMzMz&#10;NyA1Ny4zNjc0Qzc4LjkxNjEgNTcuMzY3NCA3OS40MzY1IDU3LjAwMzkgNzkuNjM3MSA1Ni40NTcx&#10;TDgwLjg2OTIgNTMuMDk2NyA3MS40MDkxIDUzLjA5NjcgNzEuNDA5MSA1Ny4zNjc0WiIgZmlsbD0i&#10;I0ZGRkZGRiIvPjxwYXRoIGQ9Ik05NC42OTE3IDU3LjM2NzQgOTQuNjkxNyA1My4wOTY3IDg1LjIz&#10;MTYgNTMuMDk2NyA4Ni40NjM4IDU2LjQ1NzFDODYuNjY0MyA1Ny4wMDM5IDg3LjE4NDggNTcuMzY3&#10;NCA4Ny43NjcyIDU3LjM2NzRMOTQuNjkxNyA1Ny4zNjc0WiIgZmlsbD0iI0ZGRkZGRiIvPjxyZWN0&#10;IHg9IjgwLjg5NjEiIHk9IjUzLjA5NjciIHdpZHRoPSI0LjMzNTQ2IiBoZWlnaHQ9IjE5LjcxMTEi&#10;IGZpbGw9IiNGRkZGRkYiLz48cGF0aCBkPSJNMTUwLjEzMyA3Mi44MDgyIDE1MC4xMzMgNjcuODIx&#10;NCAxNTAuMTMzIDY3LjgyMTUgMTUwLjEzMyA1OS43MzI0QzE1MC4xMzMgNTkuMTIzMyAxNDkuNzM2&#10;IDU4LjU4NTMgMTQ5LjE1NCA1OC40MDU4TDE0NS44ODkgNTcuMzY3OCAxNDUuODg5IDcyLjgwODIg&#10;MTUwLjEzMyA3Mi44MDgyWiIgZmlsbD0iI0ZGRkZGRiIvPjxyZWN0IHg9IjE0NS44ODkiIHk9IjUz&#10;LjA5NzEiIHdpZHRoPSI0LjI0MzgxIiBoZWlnaHQ9IjQuMjcwNjYiIGZpbGw9IiNGRkZGRkYiLz48&#10;cGF0aCBkPSJNMTM0LjIxMyA2OS40OTc1IDEzNC4wMTggNzAuMDI1IDEzMi41OTcgNjUuMjY0NSAx&#10;MjkuMTkyIDUzLjg1MzggMTI4Ljk2NiA1My4wOTcgMTI0LjgwNSA1My4wOTcgMTI0LjU3OSA1My44&#10;NTM4IDEyMS4xNzQgNjUuMjY0NSAxMTkuODQyIDY5LjcyODMgMTE5Ljc1NyA2OS40OTc1IDExNC40&#10;OTggNTMuMDk2OSAxMDkuODg2IDUzLjA5NjkgMTE2LjE0OCA3Mi44MDgxIDExNi4xNDggNzIuODA4&#10;MiAxMjIuNDg2IDcyLjgwODJDMTIzLjA5NiA3Mi44MDgyIDEyMy42MzcgNzIuNDE0MiAxMjMuODIz&#10;IDcxLjgzMzJMMTI2Ljg4NiA2MS41Nzc0IDEyOS45NDggNzEuODMzMkMxMzAuMTM1IDcyLjQxNDIg&#10;MTMwLjY3NSA3Mi44MDgyIDEzMS4yODYgNzIuODA4MkwxMzcuODIxIDcyLjgwODIgMTM3LjgyMiA3&#10;Mi44MDgxIDE0NC4wODQgNTMuMDk2OSAxMzkuNDcxIDUzLjA5NjkgMTM0LjIxMyA2OS40OTc1WiIg&#10;ZmlsbD0iI0ZGRkZGRiIvPjwvZz48L2c+PGc+PGc+PHBhdGggZD0iTTcuMzk5MDEgMTA3LjIzOUM3&#10;LjE5OTAxIDEwNy40MzkgNy4wODY2MSAxMDcuNzEgNy4wODY2MSAxMDcuOTkzTDcuMDg2NjEgMTIx&#10;LjkxQzcuMDg2NjEgMTIyLjQ5OSA3LjU2NDE1IDEyMi45NzcgOC4xNTMxOCAxMjIuOTc3TDEyLjcw&#10;MyAxMjIuOTc3IDEyLjcwMyAxMDEuOTM1IDcuMzk5MDEgMTA3LjIzOVoiIGZpbGw9IiNGODQ4MTYi&#10;Lz48cGF0aCBkPSJNMTUuNTExMiA5OS4xMjY4IDE1LjUxMTIgMTIyLjk3NyAyMS4xMjc2IDEyMi45&#10;NzcgMjEuMTI3NiA5My41MTA1IDE1LjUxMTIgOTkuMTI2OFoiIGZpbGw9IiNGODQ4MTYiLz48cGF0&#10;aCBkPSJNMjMuOTM1OCA5Mi4xMjYgMjMuOTM1OCAxMjEuNTUzIDI5LjU1MjIgMTE1LjkzNyAyOS41&#10;NTIyIDkyLjEyNiAyMy45MzU4IDkyLjEyNloiIGZpbGw9IiNGODQ4MTYiLz48cGF0aCBkPSJNMzcu&#10;NjI1MSAxMDcuODY0QzM3LjgyNTEgMTA3LjY2NCAzNy45Mzc1IDEwNy4zOTIgMzcuOTM3NSAxMDcu&#10;MTFMMzcuOTM3NSA5My4xOTI1QzM3LjkzNzUgOTIuNjAzNSAzNy40NiA5Mi4xMjYgMzYuODcwOSA5&#10;Mi4xMjZMMzIuMzYwNCA5Mi4xMjYgMzIuMzYwNCAxMTMuMTI5IDM3LjYyNTEgMTA3Ljg2NFoiIGZp&#10;bGw9IiNGODQ4MTYiLz48L2c+PGc+PHBhdGggZD0iTTUwLjU5MjUgMTIwLjI3MUM1MC40Mjg5IDEy&#10;MC4xNSA1MC4yMDkyIDEyMC4wODkgNDkuOTMzMiAxMjAuMDg5IDQ5LjU3MjkgMTIwLjA4NyA0OS4y&#10;NzkgMTIwLjIxNCA0OS4wNTE2IDEyMC40NzJMNDkuMDA1NyAxMjAuNDcyQzQ4Ljg0NDYgMTIwLjIx&#10;NCA0OC41NzYzIDEyMC4wODcgNDguMjAwNyAxMjAuMDg3IDQ3Ljg4MzggMTIwLjA4NCA0Ny42Mjg0&#10;IDEyMC4xODQgNDcuNDMxNSAxMjAuMzg2TDQ3LjM4NTYgMTIwLjM4NiA0Ny4zMzE5IDEyMC4xMzUg&#10;NDYuODAyOSAxMjAuMTM1IDQ2LjgwMjkgMTIyLjk3NyA0Ny4zOTA3IDEyMi45NzcgNDcuMzkwNyAx&#10;MjEuMzhDNDcuMzkwNyAxMjEuMTM5IDQ3LjQyNjUgMTIwLjk2NiA0Ny41MDA1IDEyMC44NTggNDcu&#10;NTk3NyAxMjAuNzAyIDQ3Ljc2MTIgMTIwLjYyNiA0Ny45OTExIDEyMC42MjYgNDguMTkwNSAxMjAu&#10;NjI4IDQ4LjMzNjEgMTIwLjY4MiA0OC40MzA3IDEyMC43ODkgNDguNTMwMyAxMjAuODk5IDQ4LjU3&#10;ODkgMTIxLjA5NiA0OC41Nzg5IDEyMS4zOEw0OC41Nzg5IDEyMi45NzcgNDkuMTY5MiAxMjIuOTc3&#10;IDQ5LjE2OTIgMTIxLjM4QzQ5LjE3MTcgMTIxLjEwOSA0OS4yMjU0IDEyMC45MTcgNDkuMzMyNyAx&#10;MjAuODA1IDQ5LjQzMjMgMTIwLjY4NSA0OS41ODA2IDEyMC42MjYgNDkuNzc3MyAxMjAuNjI2IDQ5&#10;LjkzODMgMTIwLjYyOCA1MC4wNjg2IDEyMC42NjkgNTAuMTY4MiAxMjAuNzQ4IDUwLjI5MDkgMTIw&#10;Ljg1OCA1MC4zNTIzIDEyMS4wODEgNTAuMzUyMyAxMjEuNDEzTDUwLjM1MjMgMTIyLjk3NyA1MC45&#10;NDI1IDEyMi45NzcgNTAuOTQyNSAxMjEuMjY1QzUwLjk0MjUgMTIwLjc3NiA1MC44MjUgMTIwLjQ0&#10;NCA1MC41OTI1IDEyMC4yNzFaIiBmaWxsPSIjRkZGRkZGIi8+PHBhdGggZD0iTTUyLjczNjUgMTIw&#10;LjA4OUM1Mi4zMDczIDEyMC4wODkgNTEuOTY0OCAxMjAuMjI1IDUxLjcxMTkgMTIwLjQ5MyA1MS40&#10;NTg5IDEyMC43NjEgNTEuMzMxMSAxMjEuMTE2IDUxLjMzMTEgMTIxLjU1NiA1MS4zMzExIDEyMi4w&#10;MTYgNTEuNDU2MyAxMjIuMzc2IDUxLjcwNjcgMTIyLjYzNyA1MS45NTcyIDEyMi44OTcgNTIuMjk5&#10;NSAxMjMuMDI4IDUyLjczMTQgMTIzLjAyOCA1My4wNjYxIDEyMy4wMjggNTMuMzQ5OCAxMjIuOTQ5&#10;IDUzLjU3OTggMTIyLjc5MyA1My44MDk3IDEyMi42MzcgNTMuOTcwNyAxMjIuNDE0IDU0LjA2MDEg&#10;MTIyLjEyNkw1My40MTExIDEyMi4xMjZDNTMuMjkzNSAxMjIuMzk5IDUzLjA2NjEgMTIyLjUzNSA1&#10;Mi43MzE0IDEyMi41MzUgNTIuNTA0IDEyMi41MzUgNTIuMzE3NCAxMjIuNDYzIDUyLjE3MTggMTIy&#10;LjMyMiA1Mi4wMjYyIDEyMi4xODIgNTEuOTQxOCAxMjEuOTc4IDUxLjkxODggMTIxLjcxMkw1NC4x&#10;MzY4IDEyMS43MTJDNTQuMTM5NCAxMjEuNjY4IDU0LjE0MTkgMTIxLjYwOSA1NC4xNDE5IDEyMS41&#10;MzVMNTQuMTUyMiAxMjEuNTMzQzU0LjE0NDUgMTIxLjEwMSA1NC4wMTQyIDEyMC43NTMgNTMuNzU4&#10;NiAxMjAuNDg4IDUzLjUwMzEgMTIwLjIyMiA1My4xNjMzIDEyMC4wODkgNTIuNzM2NSAxMjAuMDg5&#10;Wk01MS45MzkzIDEyMS4yNDdDNTEuOTgwMiAxMjEuMDI3IDUyLjA2OTYgMTIwLjg2MSA1Mi4yMDc2&#10;IDEyMC43NDggNTIuMzQ1NiAxMjAuNjM2IDUyLjUxOTMgMTIwLjU4IDUyLjcyODkgMTIwLjU4TDUy&#10;LjcyODkgMTIwLjU4MkM1Mi45Mzg0IDEyMC41ODIgNTMuMTA5NiAxMjAuNjM4IDUzLjI0NTEgMTIw&#10;Ljc1MSA1My4zODA0IDEyMC44NjMgNTMuNDY5OCAxMjEuMDI5IDUzLjUxMzMgMTIxLjI0N0w1MS45&#10;MzkzIDEyMS4yNDdaIiBmaWxsPSIjRkZGRkZGIi8+PHBhdGggZD0iTTU4LjM4NiAxMjAuMjcxQzU4&#10;LjIyMjUgMTIwLjE1IDU4LjAwMjcgMTIwLjA4OSA1Ny43MjY4IDEyMC4wODkgNTcuMzY2NSAxMjAu&#10;MDg3IDU3LjA3MjYgMTIwLjIxNCA1Ni44NDUyIDEyMC40NzJMNTYuNzk5MiAxMjAuNDcyQzU2LjYz&#10;ODIgMTIwLjIxNCA1Ni4zNjk5IDEyMC4wODcgNTUuOTk0MyAxMjAuMDg3IDU1LjY3NzQgMTIwLjA4&#10;NCA1NS40MjE5IDEyMC4xODQgNTUuMjI1MSAxMjAuMzg2TDU1LjE3OTEgMTIwLjM4NiA1NS4xMjU0&#10;IDEyMC4xMzUgNTQuNTk2NSAxMjAuMTM1IDU0LjU5NjUgMTIyLjk3NyA1NS4xODQzIDEyMi45Nzcg&#10;NTUuMTg0MyAxMjEuMzhDNTUuMTg0MyAxMjEuMTM5IDU1LjIyIDEyMC45NjYgNTUuMjk0MSAxMjAu&#10;ODU4IDU1LjM5MTMgMTIwLjcwMiA1NS41NTQ4IDEyMC42MjYgNTUuNzg0NyAxMjAuNjI2IDU1Ljk4&#10;NDEgMTIwLjYyOCA1Ni4xMjk3IDEyMC42ODIgNTYuMjI0MiAxMjAuNzg5IDU2LjMyMzkgMTIwLjg5&#10;OSA1Ni4zNzI1IDEyMS4wOTYgNTYuMzcyNSAxMjEuMzhMNTYuMzcyNSAxMjIuOTc3IDU2Ljk2Mjgg&#10;MTIyLjk3NyA1Ni45NjI4IDEyMS4zOEM1Ni45NjUzIDEyMS4xMDkgNTcuMDE4OSAxMjAuOTE3IDU3&#10;LjEyNjMgMTIwLjgwNSA1Ny4yMjU5IDEyMC42ODUgNTcuMzc0MSAxMjAuNjI2IDU3LjU3MDkgMTIw&#10;LjYyNiA1Ny43MzE5IDEyMC42MjggNTcuODYyMiAxMjAuNjY5IDU3Ljk2MTggMTIwLjc0OCA1OC4w&#10;ODQ1IDEyMC44NTggNTguMTQ1OSAxMjEuMDgxIDU4LjE0NTkgMTIxLjQxM0w1OC4xNDU5IDEyMi45&#10;NzcgNTguNzM2MSAxMjIuOTc3IDU4LjczNjEgMTIxLjI2NUM1OC43MzYxIDEyMC43NzYgNTguNjE4&#10;NiAxMjAuNDQ0IDU4LjM4NiAxMjAuMjcxWiIgZmlsbD0iI0ZGRkZGRiIvPjxwYXRoIGQ9Ik02MC44&#10;MzE2IDEyMC4wODdDNjAuNTEyMiAxMjAuMDg0IDYwLjI0OSAxMjAuMTgxIDYwLjA0MiAxMjAuMzc4&#10;TDU5Ljk2NzkgMTIwLjM3OCA1OS45Njc5IDExOC45NiA1OS4zNzUxIDExOC45NiA1OS4zNzUxIDEy&#10;Mi45NzQgNTkuOTA5MiAxMjIuOTc0IDU5Ljk2MjkgMTIyLjcwOCA2MC4wMjQxIDEyMi43MDhDNjAu&#10;MjQ2NSAxMjIuOTIgNjAuNTE0NyAxMjMuMDI1IDYwLjgzMTYgMTIzLjAyNUw2MC44MzE2IDEyMy4w&#10;MjhDNjEuMjAyMiAxMjMuMDI4IDYxLjUwMTEgMTIyLjg5NyA2MS43MzExIDEyMi42MzQgNjEuOTYx&#10;IDEyMi4zNzEgNjIuMDc2MSAxMjIuMDExIDYyLjA3NjEgMTIxLjU1MyA2Mi4wNzYxIDEyMS4wOTYg&#10;NjEuOTYxIDEyMC43MzggNjEuNzMzNiAxMjAuNDc3IDYxLjUwNjIgMTIwLjIxNyA2MS4yMDQ3IDEy&#10;MC4wODcgNjAuODMxNiAxMjAuMDg3Wk02MS4yNzg4IDEyMi4yNTFDNjEuMTM4MyAxMjIuNDIgNjAu&#10;OTQ2NiAxMjIuNTA0IDYwLjcwNjQgMTIyLjUwNCA2MC40NjM2IDEyMi41MDQgNjAuMjY5NCAxMjIu&#10;NDIgNjAuMTI2NCAxMjIuMjUxIDU5Ljk4MzMgMTIyLjA4MiA1OS45MTE3IDEyMS44NSA1OS45MTE3&#10;IDEyMS41NTEgNTkuOTExNyAxMjEuMjUyIDU5Ljk4MzMgMTIxLjAxOSA2MC4xMjY0IDEyMC44NTEg&#10;NjAuMjY5NCAxMjAuNjgyIDYwLjQ2MzYgMTIwLjU5OCA2MC43MDY0IDEyMC41OTggNjAuOTQ2NiAx&#10;MjAuNTk4IDYxLjEzODMgMTIwLjY4MiA2MS4yNzg4IDEyMC44NTEgNjEuNDE5MyAxMjEuMDE5IDYx&#10;LjQ5MDkgMTIxLjI1NCA2MS40OTA5IDEyMS41NTMgNjEuNDkwOSAxMjEuODUgNjEuNDE5MyAxMjIu&#10;MDgyIDYxLjI3ODggMTIyLjI1MVoiIGZpbGw9IiNGRkZGRkYiLz48cGF0aCBkPSJNNjMuNzU3MiAx&#10;MjAuMDg5QzYzLjMyOCAxMjAuMDg5IDYyLjk4NTUgMTIwLjIyNSA2Mi43MzI2IDEyMC40OTMgNjIu&#10;NDc5NiAxMjAuNzYxIDYyLjM1MTggMTIxLjExNiA2Mi4zNTE4IDEyMS41NTYgNjIuMzUxOCAxMjIu&#10;MDE2IDYyLjQ3NyAxMjIuMzc2IDYyLjcyNzQgMTIyLjYzNyA2Mi45Nzc5IDEyMi44OTcgNjMuMzIw&#10;MiAxMjMuMDI4IDYzLjc1MjEgMTIzLjAyOCA2NC4wODY4IDEyMy4wMjggNjQuMzcwNCAxMjIuOTQ5&#10;IDY0LjYwMDUgMTIyLjc5MyA2NC44MzA0IDEyMi42MzcgNjQuOTkxNCAxMjIuNDE0IDY1LjA4MDgg&#10;MTIyLjEyNkw2NC40MzE4IDEyMi4xMjZDNjQuMzE0MiAxMjIuMzk5IDY0LjA4NjggMTIyLjUzNSA2&#10;My43NTIxIDEyMi41MzUgNjMuNTI0NyAxMjIuNTM1IDYzLjMzODEgMTIyLjQ2MyA2My4xOTI1IDEy&#10;Mi4zMjIgNjMuMDQ2OSAxMjIuMTgyIDYyLjk2MjUgMTIxLjk3OCA2Mi45Mzk1IDEyMS43MTJMNjUu&#10;MTU3NSAxMjEuNzEyQzY1LjE2MDEgMTIxLjY2OCA2NS4xNjI2IDEyMS42MDkgNjUuMTYyNiAxMjEu&#10;NTM1TDY1LjE3MjggMTIxLjUzM0M2NS4xNjUyIDEyMS4xMDEgNjUuMDM0OSAxMjAuNzUzIDY0Ljc3&#10;OTMgMTIwLjQ4OCA2NC41MjM4IDEyMC4yMjIgNjQuMTg0IDEyMC4wODkgNjMuNzU3MiAxMjAuMDg5&#10;Wk02Mi45NiAxMjEuMjQ3QzYzLjAwMDkgMTIxLjAyNyA2My4wOTAzIDEyMC44NjEgNjMuMjI4MyAx&#10;MjAuNzQ4IDYzLjM2NjMgMTIwLjYzNiA2My41NCAxMjAuNTggNjMuNzQ5NiAxMjAuNThMNjMuNzQ5&#10;NiAxMjAuNTgyQzYzLjk1OTEgMTIwLjU4MiA2NC4xMzAzIDEyMC42MzggNjQuMjY1NyAxMjAuNzUx&#10;IDY0LjQwMTEgMTIwLjg2MyA2NC40OTA1IDEyMS4wMjkgNjQuNTM0IDEyMS4yNDdMNjIuOTYgMTIx&#10;LjI0N1oiIGZpbGw9IiNGRkZGRkYiLz48cGF0aCBkPSJNNjYuNDY1NiAxMjAuMTk0QzY2LjQwMTcg&#10;MTIwLjIzIDY2LjMzNTMgMTIwLjI5MSA2Ni4yNjYzIDEyMC4zNzhMNjYuMjEwMSAxMjAuMzc4IDY2&#10;LjE1NjQgMTIwLjE0MyA2NS42MjIzIDEyMC4xNDMgNjUuNjE3MiAxMjIuOTc3IDY2LjIwNSAxMjIu&#10;OTc3IDY2LjIwNSAxMjEuMDZDNjYuMjA1IDEyMC45MzUgNjYuMjQwNyAxMjAuODM4IDY2LjMxMjMg&#10;MTIwLjc2OSA2Ni4zODM4IDEyMC43IDY2LjQ4MDkgMTIwLjY2NCA2Ni42MDYyIDEyMC42NjRMNjcu&#10;MTYzMiAxMjAuNjY0IDY3LjE2MzIgMTIwLjE0IDY2LjcxMDkgMTIwLjE0QzY2LjYxMTIgMTIwLjE0&#10;IDY2LjUyOTQgMTIwLjE1OCA2Ni40NjU2IDEyMC4xOTRaIiBmaWxsPSIjRkZGRkZGIi8+PHBhdGgg&#10;ZD0iTTY5Ljc5MTMgMTIwLjA5MkM2OS4zNzQ4IDEyMC4wOTIgNjkuMDM0OSAxMjAuMjIyIDY4Ljc3&#10;NDIgMTIwLjQ4MyA2OC41MTM3IDEyMC43NDMgNjguMzgzMyAxMjEuMTAxIDY4LjM4MzMgMTIxLjU1&#10;MyA2OC4zODMzIDEyMi4wMDYgNjguNTEzNyAxMjIuMzY2IDY4Ljc3NDIgMTIyLjYzMiA2OS4wMzQ5&#10;IDEyMi44OTcgNjkuMzcyMiAxMjMuMDMgNjkuNzg4NyAxMjMuMDNMNjkuNzkzOCAxMjMuMDI4Qzcw&#10;LjIxMDMgMTIzLjAyOCA3MC41NDc2IDEyMi44OTUgNzAuODA4MyAxMjIuNjI5IDcxLjA2ODkgMTIy&#10;LjM2MyA3MS4xOTkyIDEyMi4wMDYgNzEuMTk5MiAxMjEuNTUzIDcxLjE5OTIgMTIxLjEwMSA3MS4w&#10;Njg5IDEyMC43NDMgNzAuODA4MyAxMjAuNDgzIDcwLjU0NzYgMTIwLjIyMiA3MC4yMDc4IDEyMC4w&#10;OTIgNjkuNzkxMyAxMjAuMDkyWk03MC4zODE2IDEyMi4yNjRDNzAuMjMzMyAxMjIuNDMyIDcwLjAz&#10;NCAxMjIuNTE3IDY5Ljc4MzYgMTIyLjUxN0w2OS43ODg3IDEyMi41MTRDNjkuNTQwOCAxMjIuNTE0&#10;IDY5LjM0NDEgMTIyLjQzIDY5LjE5NTkgMTIyLjI2MSA2OS4wNDc3IDEyMi4wOTMgNjguOTczNiAx&#10;MjEuODU3IDY4Ljk3MzYgMTIxLjU1OCA2OC45NzM2IDEyMS4yNTkgNjkuMDQ3NyAxMjEuMDI3IDY5&#10;LjE5MzQgMTIwLjg1OCA2OS4zMzkgMTIwLjY5IDY5LjUzODMgMTIwLjYwNSA2OS43ODg3IDEyMC42&#10;MDUgNzAuMDM5MSAxMjAuNjA1IDcwLjIzODQgMTIwLjY5IDcwLjM4NDEgMTIwLjg1OCA3MC41Mjk3&#10;IDEyMS4wMjcgNzAuNjAzOCAxMjEuMjYyIDcwLjYwMzggMTIxLjU2MSA3MC42MDM4IDEyMS44NiA3&#10;MC41Mjk3IDEyMi4wOTUgNzAuMzgxNiAxMjIuMjY0WiIgZmlsbD0iI0ZGRkZGRiIvPjxwYXRoIGQ9&#10;Ik03MS43OTQ0IDExOS41OTEgNzEuNzk0NCAxMjAuMTQgNzEuMzMxOSAxMjAuMTQgNzEuMzMxOSAx&#10;MjAuNjY0IDcxLjc5NDQgMTIwLjY2NCA3MS43OTQ0IDEyMi45NzcgNzIuMzc5NSAxMjIuOTc3IDcy&#10;LjM3OTUgMTIwLjY2NCA3Mi45MzQxIDEyMC42NjQgNzIuOTM0MSAxMjAuMTQgNzIuMzc5NSAxMjAu&#10;MTQgNzIuMzc5NSAxMTkuNzUyQzcyLjM3OTUgMTE5LjU3NiA3Mi40NTg4IDExOS40ODYgNzIuNjE5&#10;OCAxMTkuNDg2TDcyLjkzNDEgMTE5LjQ4NiA3Mi45MzQxIDExOC45NjIgNzIuNDEwMiAxMTguOTYy&#10;QzcxLjk5ODggMTE4Ljk2MiA3MS43OTQ0IDExOS4xNzIgNzEuNzk0NCAxMTkuNTkxWiIgZmlsbD0i&#10;I0ZGRkZGRiIvPjxwYXRoIGQ9Ik03Ny4xOTc0IDEyMS4wODFDNzcuMTM2IDEyMS4wMTIgNzcuMDQ2&#10;NiAxMjAuOTQ4IDc2LjkyOTEgMTIwLjg4NiA3Ni44MTE2IDEyMC44MjUgNzYuNzI0NyAxMjAuNzg0&#10;IDc2LjY2ODUgMTIwLjc2NCA3Ni42MTIyIDEyMC43NDMgNzYuNTI1NCAxMjAuNzE4IDc2LjQxMDQg&#10;MTIwLjY4NUw3NS42NDY0IDEyMC40N0M3NS40Mzk0IDEyMC40MTQgNzUuMjg2IDEyMC4zNTIgNzUu&#10;MTg2NCAxMjAuMjg2IDc1LjA4NjggMTIwLjIxOSA3NS4wMzU2IDEyMC4xMiA3NS4wMzU2IDExOS45&#10;ODQgNzUuMDM1NiAxMTkuODI5IDc1LjEwMjEgMTE5LjcwNiA3NS4yMzQ5IDExOS42MTYgNzUuMzY3&#10;OCAxMTkuNTI3IDc1LjU1MTkgMTE5LjQ4MSA3NS43ODk0IDExOS40ODEgNzYuMDU1MyAxMTkuNDgx&#10;IDc2LjI1OTYgMTE5LjU0IDc2LjQwNTMgMTE5LjY1NSA3Ni41NTA5IDExOS43NyA3Ni42MzUzIDEx&#10;OS45MjggNzYuNjU4MiAxMjAuMTNMNzcuMzM4IDEyMC4xM0M3Ny4zMTc1IDExOS43NDcgNzcuMTU5&#10;MSAxMTkuNDQ4IDc2Ljg2NTIgMTE5LjIzMSA3Ni41NzE0IDExOS4wMTMgNzYuMjEzNyAxMTguOTA2&#10;IDc1Ljc5NDYgMTE4LjkwNiA3NS4zODgzIDExOC45MDYgNzUuMDUxIDExOS4wMDMgNzQuNzgyNyAx&#10;MTkuMTk1IDc0LjUxNDQgMTE5LjM4NyA3NC4zNzg5IDExOS42NTUgNzQuMzc4OSAxMTkuOTk3IDc0&#10;LjM3ODkgMTIwLjE0IDc0LjQwNzEgMTIwLjI3MSA3NC40NjA3IDEyMC4zODYgNzQuNTE0NCAxMjAu&#10;NTAxIDc0LjU3MzIgMTIwLjU5MiA3NC42MzcgMTIwLjY1OSA3NC43MDA5IDEyMC43MjUgNzQuNzg3&#10;OCAxMjAuNzg5IDc0LjkwMDIgMTIwLjg0OCA3NS4wMTI3IDEyMC45MDcgNzUuMDk5NiAxMjAuOTQ1&#10;IDc1LjE2MDggMTIwLjk2NiA3NS4yMjIyIDEyMC45ODYgNzUuMzAzOSAxMjEuMDEyIDc1LjQwMzYg&#10;MTIxLjA0Mkw3Ni4wOTYxIDEyMS4yMzFDNzYuMjE2MiAxMjEuMjY1IDc2LjMwODIgMTIxLjI5MyA3&#10;Ni4zNzIxIDEyMS4zMTYgNzYuNDM1OSAxMjEuMzM5IDc2LjUwNDkgMTIxLjM3MiA3Ni41NzkxIDEy&#10;MS40MTggNzYuNjUzMiAxMjEuNDY0IDc2LjcwNjggMTIxLjUyIDc2LjczNzUgMTIxLjU4NiA3Ni43&#10;NjgxIDEyMS42NTMgNzYuNzgzNCAxMjEuNzMyIDc2Ljc4MzQgMTIxLjgyNyA3Ni43ODM0IDEyMi4w&#10;MjYgNzYuNzE0NCAxMjIuMTgyIDc2LjU3NjQgMTIyLjI5NCA3Ni40Mzg1IDEyMi40MDcgNzYuMjM0&#10;MSAxMjIuNDYzIDc1Ljk2NTcgMTIyLjQ2MyA3NS42MzEgMTIyLjQ2MyA3NS4zNjc4IDEyMi4zODEg&#10;NzUuMTc2MiAxMjIuMjIgNzQuOTg0NSAxMjIuMDU5IDc0Ljg4NzUgMTIxLjgyNyA3NC44ODc1IDEy&#10;MS41MjNMNzQuMjI4MiAxMjEuNTIzQzc0LjIyODIgMTIxLjk5NSA3NC4zODkyIDEyMi4zNjkgNzQu&#10;NzExMSAxMjIuNjM5IDc1LjAzMzEgMTIyLjkxIDc1LjQ0NDUgMTIzLjA0NSA3NS45NDc4IDEyMy4w&#10;NDVMNzUuOTU4MSAxMjMuMDM1Qzc2LjQxMDQgMTIzLjAzNSA3Ni43NzA3IDEyMi45MjMgNzcuMDM5&#10;IDEyMi42OTggNzcuMzA3MyAxMjIuNDczIDc3LjQ0MjcgMTIyLjE2OSA3Ny40NDI3IDEyMS43ODYg&#10;NzcuNDQyNyAxMjEuNjMgNzcuNDE3MiAxMjEuNDg5IDc3LjM2NjEgMTIxLjM2NyA3Ny4zMTUgMTIx&#10;LjI0NCA3Ny4yNTg4IDEyMS4xNSA3Ny4xOTc0IDEyMS4wODFaIiBmaWxsPSIjRkZGRkZGIi8+PHBh&#10;dGggZD0iTTc3LjYyMTUgMTE5LjU1NSA3OC44OTkyIDExOS41NTUgNzguODk5MiAxMjIuOTc3IDc5&#10;LjU2MzYgMTIyLjk3NyA3OS41NjM2IDExOS41NTUgODAuODUxNCAxMTkuNTU1IDgwLjg1MTQgMTE4&#10;Ljk2MiA3Ny42MjE1IDExOC45NjIgNzcuNjIxNSAxMTkuNTU1WiIgZmlsbD0iI0ZGRkZGRiIvPjxw&#10;YXRoIGQ9Ik04My40ODgzIDEyMi4zODYgODMuNDMyMSAxMjIuMzg2IDgyLjU1MyAxMTguOTYyIDgx&#10;LjM0NDQgMTE4Ljk2MiA4MS4zNDQ0IDEyMi45NzcgODIuMDA4OCAxMjIuOTc3IDgyLjAwODggMTE5&#10;LjU1NSA4Mi4wNjQ5IDExOS41NTUgODIuOTY5NSAxMjIuOTc3IDgzLjk1MzMgMTIyLjk3NyA4NC44&#10;NjA0IDExOS41NTUgODQuOTE2NyAxMTkuNTU1IDg0LjkxNjcgMTIyLjk3NyA4NS41ODEgMTIyLjk3&#10;NyA4NS41ODEgMTE4Ljk2MiA4NC4zNzc1IDExOC45NjIgODMuNDg4MyAxMjIuMzg2WiIgZmlsbD0i&#10;I0ZGRkZGRiIvPjxwYXRoIGQ9Ik04OS40NTQ0IDEyMS40MTMgOTAuNTYzNSAxMjEuNDEzQzkwLjU0&#10;NTYgMTIxLjc0NyA5MC40MjAzIDEyMi4wMTEgOTAuMTg3OCAxMjIuMjAyIDkwLjAwMTIgMTIyLjM1&#10;OCA4OS43NTA4IDEyMi40MzcgODkuNDM2NSAxMjIuNDM3IDg5LjAwOTggMTIyLjQzNyA4OC42NzUg&#10;MTIyLjMwNyA4OC40MzQ5IDEyMi4wNDQgODguMTk0NyAxMjEuNzgxIDg4LjA3NDYgMTIxLjQxOCA4&#10;OC4wNzQ2IDEyMC45NTUgODguMDc0NiAxMjAuNTA4IDg4LjE4NDQgMTIwLjE1MyA4OC40MDQyIDEx&#10;OS44OSA4OC42MjM5IDExOS42MjcgODguOTI1NSAxMTkuNDk2IDg5LjMwODggMTE5LjQ5NiA4OS42&#10;MTc5IDExOS40OTYgODkuODc4NiAxMTkuNTgxIDkwLjA5MDYgMTE5Ljc0NyA5MC4zMDI4IDExOS45&#10;MTMgOTAuNDM1NiAxMjAuMTQgOTAuNDg5MyAxMjAuNDI5TDkxLjE2OSAxMjAuNDI5QzkxLjExMDIg&#10;MTE5Ljk1NiA5MC45MTM1IDExOS41ODYgOTAuNTc2MiAxMTkuMzE1IDkwLjIzODkgMTE5LjA0NCA4&#10;OS44MTczIDExOC45MDkgODkuMzExMyAxMTguOTA5IDg4LjcyNjEgMTE4LjkwOSA4OC4yNjM3IDEx&#10;OS4wOTMgODcuOTI2MyAxMTkuNDYxIDg3LjU4OTEgMTE5LjgyOSA4Ny40MjA0IDEyMC4zMjcgODcu&#10;NDIwNCAxMjAuOTU1IDg3LjQyMDQgMTIxLjU5NCA4Ny41OTQxIDEyMi4xMDMgODcuOTM5MSAxMjIu&#10;NDc4IDg4LjI4NDEgMTIyLjg1NCA4OC43NTE3IDEyMy4wNDMgODkuMzQyIDEyMy4wNDMgODkuNjAy&#10;NiAxMjMuMDQgODkuODM1MiAxMjMuMDAyIDkwLjAzNyAxMjIuOTI1IDkwLjI0NCAxMjIuODM2IDkw&#10;LjQwNDkgMTIyLjcyNCA5MC41MTc0IDEyMi41ODhMOTAuNTkxNSAxMjIuNTg4IDkwLjY1MDMgMTIy&#10;Ljk4NyA5MS4xNzE1IDEyMi45ODcgOTEuMTcxNSAxMjAuODMgODkuNDYyIDEyMC44MyA4OS40NTQ0&#10;IDEyMS40MTNaIiBmaWxsPSIjRkZGRkZGIi8+PHBhdGggZD0iTTkzLjQwNDkgMTIwLjE0IDkyLjk1&#10;MjcgMTIwLjE0QzkyLjg1MyAxMjAuMTQgOTIuNzcxMiAxMjAuMTU4IDkyLjcwNzMgMTIwLjE5NCA5&#10;Mi42NDM1IDEyMC4yMyA5Mi41NzcxIDEyMC4yOTEgOTIuNTA4MSAxMjAuMzc4TDkyLjQ1MTkgMTIw&#10;LjM3OCA5Mi4zOTgyIDEyMC4xNDMgOTEuODY0MSAxMjAuMTQzIDkxLjg1OSAxMjIuOTc3IDkyLjQ0&#10;NjcgMTIyLjk3NyA5Mi40NDY3IDEyMS4wNkM5Mi40NDY3IDEyMC45MzUgOTIuNDgyNiAxMjAuODM4&#10;IDkyLjU1NDEgMTIwLjc2OSA5Mi42MjU2IDEyMC43IDkyLjcyMjcgMTIwLjY2NCA5Mi44NDc5IDEy&#10;MC42NjRMOTMuNDA0OSAxMjAuNjY0IDkzLjQwNDkgMTIwLjE0WiIgZmlsbD0iI0ZGRkZGRiIvPjxw&#10;YXRoIGQ9Ik05NC44MDk4IDEyMC4wOTJDOTQuMzkzMyAxMjAuMDkyIDk0LjA1MzUgMTIwLjIyMiA5&#10;My43OTI4IDEyMC40ODMgOTMuNTMyMiAxMjAuNzQzIDkzLjQwMTggMTIxLjEwMSA5My40MDE4IDEy&#10;MS41NTMgOTMuNDAxOCAxMjIuMDA2IDkzLjUzMjIgMTIyLjM2NiA5My43OTI4IDEyMi42MzIgOTQu&#10;MDUzNSAxMjIuODk3IDk0LjM5MDcgMTIzLjAzIDk0LjgwNzIgMTIzLjAzTDk0LjgxMjMgMTIzLjAy&#10;OEM5NS4yMjg4IDEyMy4wMjggOTUuNTY2MiAxMjIuODk1IDk1LjgyNjkgMTIyLjYyOSA5Ni4wODc0&#10;IDEyMi4zNjMgOTYuMjE3OCAxMjIuMDA2IDk2LjIxNzggMTIxLjU1MyA5Ni4yMTc4IDEyMS4xMDEg&#10;OTYuMDg3NCAxMjAuNzQzIDk1LjgyNjkgMTIwLjQ4MyA5NS41NjYyIDEyMC4yMjIgOTUuMjI2MyAx&#10;MjAuMDkyIDk0LjgwOTggMTIwLjA5MlpNOTUuNDAwMSAxMjIuMjY0Qzk1LjI1MTkgMTIyLjQzMiA5&#10;NS4wNTI1IDEyMi41MTcgOTQuODAyMiAxMjIuNTE3TDk0LjgwNzIgMTIyLjUxNEM5NC41NTk0IDEy&#10;Mi41MTQgOTQuMzYyNyAxMjIuNDMgOTQuMjE0NCAxMjIuMjYxIDk0LjA2NjMgMTIyLjA5MyA5My45&#10;OTIxIDEyMS44NTcgOTMuOTkyMSAxMjEuNTU4IDkzLjk5MjEgMTIxLjI1OSA5NC4wNjYzIDEyMS4w&#10;MjcgOTQuMjExOSAxMjAuODU4IDk0LjM1NzUgMTIwLjY5IDk0LjU1NjkgMTIwLjYwNSA5NC44MDcy&#10;IDEyMC42MDUgOTUuMDU3NiAxMjAuNjA1IDk1LjI1NyAxMjAuNjkgOTUuNDAyNiAxMjAuODU4IDk1&#10;LjU0ODMgMTIxLjAyNyA5NS42MjI0IDEyMS4yNjIgOTUuNjIyNCAxMjEuNTYxIDk1LjYyMjQgMTIx&#10;Ljg2IDk1LjU0ODMgMTIyLjA5NSA5NS40MDAxIDEyMi4yNjRaIiBmaWxsPSIjRkZGRkZGIi8+PHBh&#10;dGggZD0iTTk4LjQ1MzQgMTIxLjU2NEM5OC40NTM0IDEyMS45MDYgOTguNDA3NCAxMjIuMTMxIDk4&#10;LjMxNzkgMTIyLjIzOCA5OC4yMTU4IDEyMi40MDIgOTguMDQyIDEyMi40ODMgOTcuNzk0MSAxMjIu&#10;NDgzIDk3LjU4MiAxMjIuNDg2IDk3LjQyNjEgMTIyLjQyNSA5Ny4zMjY1IDEyMi4yOTkgOTcuMjI2&#10;OSAxMjIuMTc5IDk3LjE3ODMgMTIxLjkyOSA5Ny4xNzgzIDEyMS41NDZMOTcuMTc4MyAxMjAuMTQz&#10;IDk2LjU4MjkgMTIwLjE0MyA5Ni41ODI5IDEyMS43MDdDOTYuNTgyOSAxMjIuMTc5IDk2LjY2NzMg&#10;MTIyLjUxNyA5Ni44MzMzIDEyMi43MTggOTcuMDA3MSAxMjIuOTI1IDk3LjI3MjkgMTIzLjAzIDk3&#10;LjYyOCAxMjMuMDNMOTcuNjI4IDEyMy4wMjhDOTcuOTM3MiAxMjMuMDI4IDk4LjE5MjcgMTIyLjky&#10;NSA5OC4zOTQ2IDEyMi43MjFMOTguNDUzNCAxMjIuNzIxIDk4LjUwNDUgMTIyLjk3NyA5OS4wMzg2&#10;IDEyMi45NzcgOTkuMDM4NiAxMjAuMTQgOTguNDUzNCAxMjAuMTQgOTguNDUzNCAxMjEuNTY0WiIg&#10;ZmlsbD0iI0ZGRkZGRiIvPjxwYXRoIGQ9Ik0xMDIuMTAyIDEyMC40ODhDMTAxLjg3MiAxMjAuMjI1&#10;IDEwMS41NzMgMTIwLjA5NCAxMDEuMjAzIDEyMC4wOTRMMTAxLjIwMyAxMjAuMDg5QzEwMC44Nzgg&#10;MTIwLjA4OSAxMDAuNjEgMTIwLjE5NCAxMDAuMzk1IDEyMC40MDZMMTAwLjMzNCAxMjAuNDA2IDEw&#10;MC4yOCAxMjAuMTQgOTkuNzQ2MSAxMjAuMTQgOTkuNzQ2MSAxMjQuMTU1IDEwMC4zMzkgMTI0LjE1&#10;NSAxMDAuMzM5IDEyMi43MzYgMTAwLjQxMyAxMjIuNzM2QzEwMC42MiAxMjIuOTMxIDEwMC44ODMg&#10;MTIzLjAyOCAxMDEuMjAzIDEyMy4wMjggMTAxLjU3NiAxMjMuMDI4IDEwMS44NzcgMTIyLjg5NyAx&#10;MDIuMTA1IDEyMi42MzcgMTAyLjMzMiAxMjIuMzc2IDEwMi40NDcgMTIyLjAxOCAxMDIuNDQ3IDEy&#10;MS41NjEgMTAyLjQ0NyAxMjEuMTA5IDEwMi4zMzIgMTIwLjc1MSAxMDIuMTAyIDEyMC40ODhaTTEw&#10;MS42NSAxMjIuMjY5QzEwMS41MDkgMTIyLjQzNSAxMDEuMzE4IDEyMi41MTkgMTAxLjA3NyAxMjIu&#10;NTE5IDEwMC44MzIgMTIyLjUxOSAxMDAuNjM4IDEyMi40MzUgMTAwLjQ5NSAxMjIuMjY2IDEwMC4z&#10;NTIgMTIyLjA5OCAxMDAuMjggMTIxLjg2NSAxMDAuMjggMTIxLjU2OSAxMDAuMjggMTIxLjI3IDEw&#10;MC4zNTIgMTIxLjAzNyAxMDAuNDk1IDEyMC44NjggMTAwLjYzOCAxMjAuNyAxMDAuODMyIDEyMC42&#10;MTUgMTAxLjA3NSAxMjAuNjE1TDEwMS4wNzcgMTIwLjYxNUMxMDEuMzE4IDEyMC42MTUgMTAxLjUw&#10;OSAxMjAuNyAxMDEuNjUgMTIwLjg2OCAxMDEuNzkgMTIxLjAzNyAxMDEuODYyIDEyMS4yNzIgMTAx&#10;Ljg2MiAxMjEuNTcxIDEwMS44NjIgMTIxLjg3IDEwMS43OSAxMjIuMTAzIDEwMS42NSAxMjIuMjY5&#10;WiIgZmlsbD0iI0ZGRkZGRiIvPjxwYXRoIGQ9Ik03NC43NjcxIDExNC4xMzdDNzUuNTcwMSAxMTMu&#10;MzQ0IDc1Ljk3MTcgMTEyLjM5IDc1Ljk3MTcgMTExLjI3N0w3NS45NzE3IDk5LjY2ODVDNzUuOTcx&#10;NyA5OC41NTUzIDc1LjU3MDEgOTcuNjAxNCA3NC43NjcxIDk2LjgwNzVMNzQuNzY3MyA5Ni44MDc1&#10;QzczLjk2NCA5Ni4wMTM1IDczLjAxNSA5NS42MTY2IDcxLjkyIDk1LjYxNjZMNTIuNjg4NiA5NS42&#10;MTY2IDUyLjY4ODYgOTkuODg3NSA2OS41OTExIDk5Ljg4NzVDNzAuNzQxMiA5OS44ODc1IDcxLjY3&#10;MzUgMTAwLjgyIDcxLjY3MzUgMTAxLjk3TDcxLjY3MzUgMTA4Ljk3NUM3MS42NzM1IDExMC4xMjUg&#10;NzAuNzQxMiAxMTEuMDU4IDY5LjU5MTEgMTExLjA1OEw1Ni45MzIxIDExMS4wNTggNTYuOTMyMSAx&#10;MDIuMjUyQzU2LjkzMjEgMTAxLjY0MyA1Ni41MzUgMTAxLjEwNSA1NS45NTMgMTAwLjkyNkw1Mi42&#10;ODg1IDk5Ljg4NzUgNTIuNjg4NSAxMTUuMzI4IDcxLjkxOTkgMTE1LjMyOEM3My4wMTUgMTE1LjMy&#10;OCA3My45NjM4IDExNC45MzIgNzQuNzY3MSAxMTQuMTM3WiIgZmlsbD0iI0ZGRkZGRiIvPjxwYXRo&#10;IGQ9Ik0xMDAuMTcyIDExNC4xMzdDMTAwLjk3NSAxMTMuMzQzIDEwMS4zNzcgMTEyLjM5IDEwMS4z&#10;NzcgMTExLjI3NkwxMDEuMzc3IDEwNy45OTJDMTAxLjM3NyAxMDYuMDYxIDk5LjUxNjUgMTA1LjQ3&#10;MyA5OC4xMjUyIDEwNS40NzIgOTguOTQwMyAxMDUuNDcxIDk5LjY2MjUgMTA1LjA4MiAxMDAuMTIy&#10;IDEwNC40ODEgMTAwLjQ0NyAxMDQuMDU3IDEwMC42NDIgMTAzLjUyOCAxMDAuNjQyIDEwMi45NTNM&#10;MTAwLjY0MiA5OS42Njg1QzEwMC42NDIgOTguNTU1MyAxMDAuMjQgOTcuNjAxNCA5OS40Mzc0IDk2&#10;LjgwNzUgOTguNjM0MSA5Ni4wMTM1IDk3LjY4NTEgOTUuNjE2NiA5Ni41OTAxIDk1LjYxNjZMNzgu&#10;MDkzNCA5NS42MTY2IDc4LjA5MzQgOTkuODg3NCA5NS4wMTAxIDk5Ljg4NzRDOTUuNzc2OCA5OS44&#10;ODc0IDk2LjM5ODQgMTAwLjUwOSA5Ni4zOTg0IDEwMS4yNzZMOTYuMzk4NCAxMDEuOTQ5Qzk2LjM5&#10;ODQgMTAyLjcxNSA5NS43NzY5IDEwMy4zMzcgOTUuMDEwMSAxMDMuMzM3TDgyLjMzNyAxMDMuMzM3&#10;IDgyLjMzNyAxMDIuMjUyQzgyLjMzNyAxMDEuNjQzIDgxLjkzOTkgMTAxLjEwNSA4MS4zNTc4IDEw&#10;MC45MjZMNzguMDkzMyA5OS44ODc0IDc4LjA5MzMgMTE1LjMyOCA5Ny4zMjQ3IDExNS4zMjhDOTgu&#10;NDE5OCAxMTUuMzI4IDk5LjM2ODcgMTE0LjkzMSAxMDAuMTcyIDExNC4xMzdaTTk3LjA3ODUgMTA4&#10;LjUxMiA5Ny4wNzg1IDExMS4wNTggODIuMzM3MiAxMTEuMDU4IDgyLjMzNzIgMTA3LjYwOCA5Ny4w&#10;Nzg1IDEwNy42MDggOTcuMDc4NSAxMDguNTEyWiIgZmlsbD0iI0ZGRkZGRiIvPjxwYXRoIGQ9Ik01&#10;MC41NjcgMTEwLjM0MSA1MC41NjY3IDExMC4zNDEgNTAuNTY2NyAxMDIuMjUyQzUwLjU2NjcgMTAx&#10;LjY0MyA1MC4xNjk2IDEwMS4xMDUgNDkuNTg3NiAxMDAuOTI1TDQ2LjMyMyA5OS44ODc0IDQ2LjMy&#10;MyAxMTUuMzI4IDUwLjU2NyAxMTUuMzI4IDUwLjU2NyAxMTAuMzQxWiIgZmlsbD0iI0ZGRkZGRiIv&#10;PjxyZWN0IHg9IjQ2LjMyMyIgeT0iOTUuNjE2NiIgd2lkdGg9IjQuMjQzOTUiIGhlaWdodD0iNC4y&#10;NzA4IiBmaWxsPSIjRkZGRkZGIi8+PC9nPjwvZz48L3N2Zz5QSwMEFAAGAAgAAAAhAPFQpa3eAAAA&#10;BwEAAA8AAABkcnMvZG93bnJldi54bWxMj0FrwkAQhe8F/8Myhd7qJorWptmISPUkBbVQehuzYxLM&#10;zobsmsR/37WX9jK84Q3vfZMuB1OLjlpXWVYQjyMQxLnVFRcKPo+b5wUI55E11pZJwY0cLLPRQ4qJ&#10;tj3vqTv4QoQQdgkqKL1vEildXpJBN7YNcfDOtjXow9oWUrfYh3BTy0kUzaXBikNDiQ2tS8ovh6tR&#10;sO2xX03j9253Oa9v38fZx9cuJqWeHofVGwhPg/87hjt+QIcsMJ3slbUTtYLwiP+ddy9+jWYgTkHN&#10;F9MXkFkq//NnPwA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DWTxJXUAwAA6AoAAA4AAAAAAAAAAAAAAAAAQwIAAGRycy9lMm9Eb2MueG1sUEsB&#10;Ai0ACgAAAAAAAAAhAOlcHnS3LgAAty4AABQAAAAAAAAAAAAAAAAAQwYAAGRycy9tZWRpYS9pbWFn&#10;ZTEucG5nUEsBAi0ACgAAAAAAAAAhAMLcSX7oggAA6IIAABQAAAAAAAAAAAAAAAAALDUAAGRycy9t&#10;ZWRpYS9pbWFnZTIuc3ZnUEsBAi0AFAAGAAgAAAAhAPFQpa3eAAAABwEAAA8AAAAAAAAAAAAAAAAA&#10;RrgAAGRycy9kb3ducmV2LnhtbFBLAQItABQABgAIAAAAIQAiVg7uxwAAAKUBAAAZAAAAAAAAAAAA&#10;AAAAAFG5AABkcnMvX3JlbHMvZTJvRG9jLnhtbC5yZWxzUEsFBgAAAAAHAAcAvgEAAE+6AAAAAA==&#10;">
                <v:shape id="Tekstvak 10" o:spid="_x0000_s1032" type="#_x0000_t202" style="position:absolute;width:75561;height:106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MhAyAAAAOMAAAAPAAAAZHJzL2Rvd25yZXYueG1sRE9La8JA&#10;EL4X+h+WKfRWNym6samrFEF8nKztxduQnSbB7GzMbk38965Q6HG+98wWg23EhTpfO9aQjhIQxIUz&#10;NZcavr9WL1MQPiAbbByThit5WMwfH2aYG9fzJ10OoRQxhH2OGqoQ2lxKX1Rk0Y9cSxy5H9dZDPHs&#10;Smk67GO4beRrkihpsebYUGFLy4qK0+HXathvjrw7qvEp68dyvVVvaqtWZ62fn4aPdxCBhvAv/nNv&#10;TJyv1HSisjTN4P5TBEDObwAAAP//AwBQSwECLQAUAAYACAAAACEA2+H2y+4AAACFAQAAEwAAAAAA&#10;AAAAAAAAAAAAAAAAW0NvbnRlbnRfVHlwZXNdLnhtbFBLAQItABQABgAIAAAAIQBa9CxbvwAAABUB&#10;AAALAAAAAAAAAAAAAAAAAB8BAABfcmVscy8ucmVsc1BLAQItABQABgAIAAAAIQCc3MhAyAAAAOMA&#10;AAAPAAAAAAAAAAAAAAAAAAcCAABkcnMvZG93bnJldi54bWxQSwUGAAAAAAMAAwC3AAAA/AIAAAAA&#10;" fillcolor="#282f3d" stroked="f" strokeweight=".5pt">
                  <v:textbox inset="23.5mm,97mm,70mm,37mm">
                    <w:txbxContent>
                      <w:p w14:paraId="5D563127" w14:textId="77777777" w:rsidR="00406F92" w:rsidRPr="00696828" w:rsidRDefault="00406F92" w:rsidP="0069682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4EA89F00" w14:textId="77777777" w:rsidR="00696828" w:rsidRDefault="00696828" w:rsidP="0069682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35E8AA2D" w14:textId="77777777" w:rsidR="0074171C" w:rsidRDefault="0074171C" w:rsidP="0069682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  <w:p w14:paraId="39D55EC2" w14:textId="0CEC8007" w:rsidR="00696828" w:rsidRPr="00696828" w:rsidRDefault="00696828" w:rsidP="0069682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Let’s forge the future together</w:t>
                        </w:r>
                        <w:r w:rsidR="00905DED">
                          <w:rPr>
                            <w:color w:val="FFFFFF" w:themeColor="background1"/>
                            <w:lang w:val="en-US"/>
                          </w:rPr>
                          <w:br/>
                        </w:r>
                        <w:r w:rsidR="00905DED">
                          <w:rPr>
                            <w:color w:val="FFFFFF" w:themeColor="background1"/>
                            <w:lang w:val="en-US"/>
                          </w:rPr>
                          <w:br/>
                          <w:t>{{Who we are and What the supplier will face in this documet}}</w:t>
                        </w:r>
                      </w:p>
                    </w:txbxContent>
                  </v:textbox>
                </v:shape>
                <v:shape id="Tekstvak 10" o:spid="_x0000_s1033" type="#_x0000_t202" style="position:absolute;top:101271;width:75600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/lxwAAAOIAAAAPAAAAZHJzL2Rvd25yZXYueG1sRI9RS8NA&#10;EITfBf/DsQXf7OVU0jT2WqQi+mrrD1hy2yQ0t5fm1jT5954g+DjMzDfMZjf5To00xDawBbPMQBFX&#10;wbVcW/g6vt0XoKIgO+wCk4WZIuy2tzcbLF248ieNB6lVgnAs0UIj0pdax6ohj3EZeuLkncLgUZIc&#10;au0GvCa47/RDluXaY8tpocGe9g1V58O3tyBSFHtz4TCb1+Nqep9Hc5GTtXeL6eUZlNAk/+G/9oez&#10;sMqzdf74ZNbweyndAb39AQAA//8DAFBLAQItABQABgAIAAAAIQDb4fbL7gAAAIUBAAATAAAAAAAA&#10;AAAAAAAAAAAAAABbQ29udGVudF9UeXBlc10ueG1sUEsBAi0AFAAGAAgAAAAhAFr0LFu/AAAAFQEA&#10;AAsAAAAAAAAAAAAAAAAAHwEAAF9yZWxzLy5yZWxzUEsBAi0AFAAGAAgAAAAhAKxef+XHAAAA4gAA&#10;AA8AAAAAAAAAAAAAAAAABwIAAGRycy9kb3ducmV2LnhtbFBLBQYAAAAAAwADALcAAAD7AgAAAAA=&#10;" filled="f" stroked="f" strokeweight=".5pt">
                  <v:textbox inset="23.5mm,4mm,7mm">
                    <w:txbxContent>
                      <w:p w14:paraId="428507E4" w14:textId="77777777" w:rsidR="00696828" w:rsidRPr="00696828" w:rsidRDefault="00696828" w:rsidP="00696828">
                        <w:pPr>
                          <w:tabs>
                            <w:tab w:val="right" w:pos="10348"/>
                          </w:tabs>
                          <w:rPr>
                            <w:color w:val="FFFFFF" w:themeColor="background1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Rob en Ren</w:t>
                        </w:r>
                        <w:r>
                          <w:rPr>
                            <w:rFonts w:cstheme="minorHAnsi"/>
                            <w:color w:val="FFFFFF" w:themeColor="background1"/>
                            <w:lang w:val="en-US"/>
                          </w:rPr>
                          <w:t>é</w:t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 xml:space="preserve"> Bos</w:t>
                        </w:r>
                        <w:r>
                          <w:rPr>
                            <w:color w:val="FFFFFF" w:themeColor="background1"/>
                            <w:lang w:val="en-US"/>
                          </w:rPr>
                          <w:tab/>
                        </w:r>
                        <w:r w:rsidRPr="00696828">
                          <w:rPr>
                            <w:color w:val="FFFFFF" w:themeColor="background1"/>
                            <w:sz w:val="12"/>
                            <w:szCs w:val="12"/>
                            <w:lang w:val="en-US"/>
                          </w:rPr>
                          <w:t>STMgroup.com</w:t>
                        </w:r>
                      </w:p>
                    </w:txbxContent>
                  </v:textbox>
                </v:shape>
                <v:shape id="Logo" o:spid="_x0000_s1034" type="#_x0000_t75" style="position:absolute;left:2589;top:2589;width:24543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4ygAAAOMAAAAPAAAAZHJzL2Rvd25yZXYueG1sRI9Ba8JA&#10;FITvQv/D8gredNNEbJq6ihUEb1Jr6fWx+5qEZt+G3a2J/fVdodDjMDPfMKvNaDtxIR9axwoe5hkI&#10;Yu1My7WC89t+VoIIEdlg55gUXCnAZn03WWFl3MCvdDnFWiQIhwoVNDH2lZRBN2QxzF1PnLxP5y3G&#10;JH0tjcchwW0n8yxbSostp4UGe9o1pL9O31bBux+Gj5etK/WiqI/nH33o2ken1PR+3D6DiDTG//Bf&#10;+2AU5NlTviyLolzA7VP6A3L9CwAA//8DAFBLAQItABQABgAIAAAAIQDb4fbL7gAAAIUBAAATAAAA&#10;AAAAAAAAAAAAAAAAAABbQ29udGVudF9UeXBlc10ueG1sUEsBAi0AFAAGAAgAAAAhAFr0LFu/AAAA&#10;FQEAAAsAAAAAAAAAAAAAAAAAHwEAAF9yZWxzLy5yZWxzUEsBAi0AFAAGAAgAAAAhAIAv4rjKAAAA&#10;4wAAAA8AAAAAAAAAAAAAAAAABwIAAGRycy9kb3ducmV2LnhtbFBLBQYAAAAAAwADALcAAAD+AgAA&#10;AAA=&#10;">
                  <v:imagedata r:id="rId18" o:title="" cropbottom="43682f"/>
                </v:shape>
                <w10:wrap anchorx="page" anchory="page"/>
              </v:group>
            </w:pict>
          </mc:Fallback>
        </mc:AlternateContent>
      </w:r>
      <w:r w:rsidR="00406F92" w:rsidRPr="00667023">
        <w:br w:type="page"/>
      </w:r>
    </w:p>
    <w:p w14:paraId="15A36A67" w14:textId="77777777" w:rsidR="008870CA" w:rsidRDefault="00F42337" w:rsidP="00406F92">
      <w:r w:rsidRPr="00406F92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16CD9C3" wp14:editId="326453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865" cy="3949065"/>
                <wp:effectExtent l="0" t="0" r="6985" b="0"/>
                <wp:wrapTopAndBottom/>
                <wp:docPr id="1081869015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394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1F9165" w14:textId="77777777" w:rsidR="00667023" w:rsidRPr="008870CA" w:rsidRDefault="002537C5" w:rsidP="008870CA">
                            <w:pPr>
                              <w:spacing w:after="560" w:line="240" w:lineRule="auto"/>
                              <w:rPr>
                                <w:rFonts w:ascii="HK Guise Light" w:hAnsi="HK Guise Light"/>
                                <w:color w:val="F94816" w:themeColor="accent1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HK Guise Light" w:hAnsi="HK Guise Light"/>
                                <w:color w:val="F94816" w:themeColor="accent1"/>
                                <w:sz w:val="92"/>
                                <w:szCs w:val="92"/>
                              </w:rPr>
                              <w:t>Inhoudsopgave</w:t>
                            </w:r>
                          </w:p>
                          <w:tbl>
                            <w:tblPr>
                              <w:tblStyle w:val="TableGrid"/>
                              <w:tblW w:w="9209" w:type="dxa"/>
                              <w:tblBorders>
                                <w:top w:val="single" w:sz="4" w:space="0" w:color="8D9292"/>
                                <w:left w:val="none" w:sz="0" w:space="0" w:color="auto"/>
                                <w:bottom w:val="single" w:sz="4" w:space="0" w:color="8D9292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673"/>
                              <w:gridCol w:w="1644"/>
                              <w:gridCol w:w="1191"/>
                              <w:gridCol w:w="1701"/>
                            </w:tblGrid>
                            <w:tr w:rsidR="008870CA" w:rsidRPr="008870CA" w14:paraId="5847971D" w14:textId="77777777" w:rsidTr="008870CA">
                              <w:trPr>
                                <w:trHeight w:val="454"/>
                              </w:trPr>
                              <w:tc>
                                <w:tcPr>
                                  <w:tcW w:w="4673" w:type="dxa"/>
                                  <w:vAlign w:val="bottom"/>
                                </w:tcPr>
                                <w:p w14:paraId="5319A4BC" w14:textId="6F5B53C0" w:rsidR="008870CA" w:rsidRPr="008870CA" w:rsidRDefault="00A864EE" w:rsidP="008870CA">
                                  <w:pPr>
                                    <w:pStyle w:val="NoSpacing"/>
                                    <w:spacing w:after="20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="00CB6D79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 w:rsidR="00CB6D79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nstrText xml:space="preserve"> DOCVARIABLE  txtDate  \* MERGEFORMAT </w:instrText>
                                  </w:r>
                                  <w:r w:rsidR="00CB6D79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 w:rsidR="00BE2E66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>Datum</w:t>
                                  </w:r>
                                  <w:r w:rsidR="00CB6D79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  <w:r w:rsidR="008870CA" w:rsidRPr="008870CA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color w:val="8D9292"/>
                                        <w:sz w:val="14"/>
                                        <w:szCs w:val="14"/>
                                      </w:rPr>
                                      <w:id w:val="691429171"/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03-19T00:00:00Z">
                                        <w:dateFormat w:val="d MMMM yyyy"/>
                                        <w:lid w:val="nl-NL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905DED">
                                        <w:rPr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  <w:t>19 maart 2025</w:t>
                                      </w:r>
                                      <w:r>
                                        <w:rPr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  <w:t>}}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1644" w:type="dxa"/>
                                  <w:vAlign w:val="bottom"/>
                                </w:tcPr>
                                <w:p w14:paraId="19D1A05C" w14:textId="77777777" w:rsidR="008870CA" w:rsidRPr="008870CA" w:rsidRDefault="00CB6D79" w:rsidP="008870CA">
                                  <w:pPr>
                                    <w:pStyle w:val="NoSpacing"/>
                                    <w:spacing w:after="20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nstrText xml:space="preserve"> DOCVARIABLE  txtQouteNumber  \* MERGEFORMAT </w:instrTex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 w:rsidR="00BE2E66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>STP25-0847: RFQ-2025-0031</w: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  <w:r w:rsidR="008870CA" w:rsidRPr="008870CA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vAlign w:val="bottom"/>
                                </w:tcPr>
                                <w:p w14:paraId="1A0197A8" w14:textId="77777777" w:rsidR="008870CA" w:rsidRPr="008870CA" w:rsidRDefault="00CB6D79" w:rsidP="008870CA">
                                  <w:pPr>
                                    <w:pStyle w:val="NoSpacing"/>
                                    <w:spacing w:after="20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nstrText xml:space="preserve"> DOCVARIABLE  txtPageCount  \* MERGEFORMAT </w:instrTex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 w:rsidR="00BE2E66"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t>Aantal bladen</w: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bottom"/>
                                </w:tcPr>
                                <w:p w14:paraId="4A23BE47" w14:textId="77777777" w:rsidR="008870CA" w:rsidRPr="008870CA" w:rsidRDefault="00CB6D79" w:rsidP="008870CA">
                                  <w:pPr>
                                    <w:pStyle w:val="NoSpacing"/>
                                    <w:spacing w:after="20"/>
                                    <w:jc w:val="right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nstrText xml:space="preserve"> DOCVARIABLE  txtQuoteAmount  \* MERGEFORMAT </w:instrTex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870CA" w:rsidRPr="008870CA" w14:paraId="3E33BDA8" w14:textId="77777777" w:rsidTr="008870CA">
                              <w:trPr>
                                <w:trHeight w:val="454"/>
                              </w:trPr>
                              <w:tc>
                                <w:tcPr>
                                  <w:tcW w:w="4673" w:type="dxa"/>
                                  <w:vAlign w:val="bottom"/>
                                </w:tcPr>
                                <w:p w14:paraId="4D7D0DE6" w14:textId="77777777" w:rsidR="008870CA" w:rsidRPr="008870CA" w:rsidRDefault="008870CA" w:rsidP="008870CA">
                                  <w:pPr>
                                    <w:pStyle w:val="NoSpacing"/>
                                    <w:spacing w:before="40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</w:tcPr>
                                <w:sdt>
                                  <w:sdtP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d w:val="1538699752"/>
                                    <w:showingPlcHdr/>
                                    <w:dataBinding w:prefixMappings="xmlns:ns0='http://schemas.huisstijl-in-office.nl/msoffice/fields' " w:xpath="/ns0:fields[1]/ns0:OfferNumber[1]" w:storeItemID="{C6CC8812-5D79-4306-B623-F3358297ABCF}"/>
                                    <w:text/>
                                  </w:sdtPr>
                                  <w:sdtContent>
                                    <w:p w14:paraId="518B0CA4" w14:textId="17850BA0" w:rsidR="008870CA" w:rsidRPr="008870CA" w:rsidRDefault="00534996" w:rsidP="008870CA">
                                      <w:pPr>
                                        <w:pStyle w:val="NoSpacing"/>
                                        <w:spacing w:before="40"/>
                                        <w:rPr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color w:val="8D9292"/>
                                          <w:sz w:val="14"/>
                                          <w:szCs w:val="1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1191" w:type="dxa"/>
                                </w:tcPr>
                                <w:p w14:paraId="5E70D27B" w14:textId="77777777" w:rsidR="008870CA" w:rsidRPr="005627F8" w:rsidRDefault="005627F8" w:rsidP="008870CA">
                                  <w:pPr>
                                    <w:pStyle w:val="NoSpacing"/>
                                    <w:spacing w:before="40"/>
                                    <w:rPr>
                                      <w:rFonts w:cstheme="minorHAnsi"/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 w:rsidRPr="005627F8">
                                    <w:rPr>
                                      <w:rFonts w:cstheme="minorHAnsi"/>
                                      <w:b/>
                                      <w:bCs/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 w:rsidRPr="005627F8">
                                    <w:rPr>
                                      <w:rFonts w:cstheme="minorHAnsi"/>
                                      <w:b/>
                                      <w:bCs/>
                                      <w:color w:val="8D9292"/>
                                      <w:sz w:val="14"/>
                                      <w:szCs w:val="14"/>
                                    </w:rPr>
                                    <w:instrText>NUMPAGES  \* Arabic  \* MERGEFORMAT</w:instrText>
                                  </w:r>
                                  <w:r w:rsidRPr="005627F8">
                                    <w:rPr>
                                      <w:rFonts w:cstheme="minorHAnsi"/>
                                      <w:b/>
                                      <w:bCs/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 w:rsidR="00BE2E66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8D9292"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  <w:r w:rsidRPr="005627F8">
                                    <w:rPr>
                                      <w:rFonts w:cstheme="minorHAnsi"/>
                                      <w:b/>
                                      <w:bCs/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947AFE5" w14:textId="1DA8EB75" w:rsidR="008870CA" w:rsidRPr="008870CA" w:rsidRDefault="00CB6D79" w:rsidP="008870CA">
                                  <w:pPr>
                                    <w:pStyle w:val="NoSpacing"/>
                                    <w:spacing w:before="40"/>
                                    <w:jc w:val="right"/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instrText xml:space="preserve"> DOCVARIABLE  txtExVAT  \* MERGEFORMAT </w:instrText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8D9292"/>
                                      <w:sz w:val="14"/>
                                      <w:szCs w:val="1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1FFAB39" w14:textId="77777777" w:rsidR="0074171C" w:rsidRPr="008870CA" w:rsidRDefault="0074171C" w:rsidP="008870CA">
                            <w:pPr>
                              <w:ind w:right="222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40000" tIns="540000" rIns="1188000" bIns="180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CD9C3" id="_x0000_s1035" type="#_x0000_t202" style="position:absolute;margin-left:0;margin-top:0;width:594.95pt;height:310.9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IviNgIAAGEEAAAOAAAAZHJzL2Uyb0RvYy54bWysVE1v2zAMvQ/YfxB0X+y0cZYGcYosRYYB&#10;QVsgHXpWZDk2IIsapcTOfv0oOR9rt9MwH2RSpCnyvSfP7rtGs4NCV4PJ+XCQcqaMhKI2u5x/f1l9&#10;mnDmvDCF0GBUzo/K8fv5xw+z1k7VDVSgC4WMihg3bW3OK+/tNEmcrFQj3ACsMhQsARvhycVdUqBo&#10;qXqjk5s0HSctYGERpHKOdh/6IJ/H+mWppH8qS6c80zmn3nxcMa7bsCbzmZjuUNiqlqc2xD900Yja&#10;0KGXUg/CC7bH+o9STS0RHJR+IKFJoCxrqeIMNM0wfTfNphJWxVkIHGcvMLn/V1Y+Hjb2GZnvvkBH&#10;BAZAWuumjjbDPF2JTXhTp4ziBOHxApvqPJO0+TnLssk440xS7PZudJeSQ3WS6+cWnf+qoGHByDkS&#10;LxEucVg736eeU8JpDnRdrGqtoxO0oJYa2UEQi9tdbJKKv8nShrU5H99maSxsIHzeV9aGerkOFSzf&#10;bTtWFzkfnQfeQnEkHBB6iTgrVzX1uhbOPwskTdDopHP/REupgc6Ck8VZBfjzb/shn6iiKGctaSzn&#10;7sdeoOJMfzNEYjZK6SFVvvEwesPhZBKD294NDqWafbMEQmFI18rKaNIuen02S4Tmle7EIhxNIWEk&#10;NZBzfzaXvpc/3SmpFouYRFq0wq/NxspQOqAe6HjpXgXaE2ee6H6EsyTF9B11fW7kyy72nuCPvAaw&#10;e2hPHJCOozJOdy5clN/9mHX9M8x/AQAA//8DAFBLAwQUAAYACAAAACEAt7HETN0AAAAGAQAADwAA&#10;AGRycy9kb3ducmV2LnhtbEyPwU7DMBBE70j8g7VIXBB1UqEqCXGqtogDcGrLoUfX3sYR8TrEThP+&#10;HpcLvaw0mtHM23I52ZadsfeNIwHpLAGGpJxuqBbwuX99zID5IEnL1hEK+EEPy+r2ppSFdiNt8bwL&#10;NYsl5AspwITQFZx7ZdBKP3MdUvROrrcyRNnXXPdyjOW25fMkWXArG4oLRna4Mai+doMVkKtNNry8&#10;fX8cwvuDGk/auKfDWoj7u2n1DCzgFP7DcMGP6FBFpqMbSHvWCoiPhL978dIsz4EdBSzmaQ68Kvk1&#10;fvULAAD//wMAUEsBAi0AFAAGAAgAAAAhALaDOJL+AAAA4QEAABMAAAAAAAAAAAAAAAAAAAAAAFtD&#10;b250ZW50X1R5cGVzXS54bWxQSwECLQAUAAYACAAAACEAOP0h/9YAAACUAQAACwAAAAAAAAAAAAAA&#10;AAAvAQAAX3JlbHMvLnJlbHNQSwECLQAUAAYACAAAACEAViyL4jYCAABhBAAADgAAAAAAAAAAAAAA&#10;AAAuAgAAZHJzL2Uyb0RvYy54bWxQSwECLQAUAAYACAAAACEAt7HETN0AAAAGAQAADwAAAAAAAAAA&#10;AAAAAACQBAAAZHJzL2Rvd25yZXYueG1sUEsFBgAAAAAEAAQA8wAAAJoFAAAAAA==&#10;" fillcolor="white [3212]" stroked="f" strokeweight=".5pt">
                <v:textbox style="mso-fit-shape-to-text:t" inset="15mm,15mm,33mm,5mm">
                  <w:txbxContent>
                    <w:p w14:paraId="211F9165" w14:textId="77777777" w:rsidR="00667023" w:rsidRPr="008870CA" w:rsidRDefault="002537C5" w:rsidP="008870CA">
                      <w:pPr>
                        <w:spacing w:after="560" w:line="240" w:lineRule="auto"/>
                        <w:rPr>
                          <w:rFonts w:ascii="HK Guise Light" w:hAnsi="HK Guise Light"/>
                          <w:color w:val="F94816" w:themeColor="accent1"/>
                          <w:sz w:val="92"/>
                          <w:szCs w:val="92"/>
                        </w:rPr>
                      </w:pPr>
                      <w:r>
                        <w:rPr>
                          <w:rFonts w:ascii="HK Guise Light" w:hAnsi="HK Guise Light"/>
                          <w:color w:val="F94816" w:themeColor="accent1"/>
                          <w:sz w:val="92"/>
                          <w:szCs w:val="92"/>
                        </w:rPr>
                        <w:t>Inhoudsopgave</w:t>
                      </w:r>
                    </w:p>
                    <w:tbl>
                      <w:tblPr>
                        <w:tblStyle w:val="TableGrid"/>
                        <w:tblW w:w="9209" w:type="dxa"/>
                        <w:tblBorders>
                          <w:top w:val="single" w:sz="4" w:space="0" w:color="8D9292"/>
                          <w:left w:val="none" w:sz="0" w:space="0" w:color="auto"/>
                          <w:bottom w:val="single" w:sz="4" w:space="0" w:color="8D9292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673"/>
                        <w:gridCol w:w="1644"/>
                        <w:gridCol w:w="1191"/>
                        <w:gridCol w:w="1701"/>
                      </w:tblGrid>
                      <w:tr w:rsidR="008870CA" w:rsidRPr="008870CA" w14:paraId="5847971D" w14:textId="77777777" w:rsidTr="008870CA">
                        <w:trPr>
                          <w:trHeight w:val="454"/>
                        </w:trPr>
                        <w:tc>
                          <w:tcPr>
                            <w:tcW w:w="4673" w:type="dxa"/>
                            <w:vAlign w:val="bottom"/>
                          </w:tcPr>
                          <w:p w14:paraId="5319A4BC" w14:textId="6F5B53C0" w:rsidR="008870CA" w:rsidRPr="008870CA" w:rsidRDefault="00A864EE" w:rsidP="008870CA">
                            <w:pPr>
                              <w:pStyle w:val="NoSpacing"/>
                              <w:spacing w:after="20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t>{{</w:t>
                            </w:r>
                            <w:r w:rsidR="00CB6D79"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 w:rsidR="00CB6D79">
                              <w:rPr>
                                <w:color w:val="8D9292"/>
                                <w:sz w:val="14"/>
                                <w:szCs w:val="14"/>
                              </w:rPr>
                              <w:instrText xml:space="preserve"> DOCVARIABLE  txtDate  \* MERGEFORMAT </w:instrText>
                            </w:r>
                            <w:r w:rsidR="00CB6D79"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="00BE2E66">
                              <w:rPr>
                                <w:color w:val="8D9292"/>
                                <w:sz w:val="14"/>
                                <w:szCs w:val="14"/>
                              </w:rPr>
                              <w:t>Datum</w:t>
                            </w:r>
                            <w:r w:rsidR="00CB6D79"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  <w:r w:rsidR="008870CA" w:rsidRPr="008870CA">
                              <w:rPr>
                                <w:color w:val="8D9292"/>
                                <w:sz w:val="14"/>
                                <w:szCs w:val="14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color w:val="8D9292"/>
                                  <w:sz w:val="14"/>
                                  <w:szCs w:val="14"/>
                                </w:rPr>
                                <w:id w:val="691429171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03-19T00:00:00Z">
                                  <w:dateFormat w:val="d MMMM yyyy"/>
                                  <w:lid w:val="nl-NL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905DED">
                                  <w:rPr>
                                    <w:color w:val="8D9292"/>
                                    <w:sz w:val="14"/>
                                    <w:szCs w:val="14"/>
                                  </w:rPr>
                                  <w:t>19 maart 2025</w:t>
                                </w:r>
                                <w:r>
                                  <w:rPr>
                                    <w:color w:val="8D9292"/>
                                    <w:sz w:val="14"/>
                                    <w:szCs w:val="14"/>
                                  </w:rPr>
                                  <w:t>}}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644" w:type="dxa"/>
                            <w:vAlign w:val="bottom"/>
                          </w:tcPr>
                          <w:p w14:paraId="19D1A05C" w14:textId="77777777" w:rsidR="008870CA" w:rsidRPr="008870CA" w:rsidRDefault="00CB6D79" w:rsidP="008870CA">
                            <w:pPr>
                              <w:pStyle w:val="NoSpacing"/>
                              <w:spacing w:after="20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instrText xml:space="preserve"> DOCVARIABLE  txtQouteNumber  \* MERGEFORMAT </w:instrTex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="00BE2E66">
                              <w:rPr>
                                <w:color w:val="8D9292"/>
                                <w:sz w:val="14"/>
                                <w:szCs w:val="14"/>
                              </w:rPr>
                              <w:t>STP25-0847: RFQ-2025-0031</w: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  <w:r w:rsidR="008870CA" w:rsidRPr="008870CA">
                              <w:rPr>
                                <w:color w:val="8D9292"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91" w:type="dxa"/>
                            <w:vAlign w:val="bottom"/>
                          </w:tcPr>
                          <w:p w14:paraId="1A0197A8" w14:textId="77777777" w:rsidR="008870CA" w:rsidRPr="008870CA" w:rsidRDefault="00CB6D79" w:rsidP="008870CA">
                            <w:pPr>
                              <w:pStyle w:val="NoSpacing"/>
                              <w:spacing w:after="20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instrText xml:space="preserve"> DOCVARIABLE  txtPageCount  \* MERGEFORMAT </w:instrTex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="00BE2E66">
                              <w:rPr>
                                <w:color w:val="8D9292"/>
                                <w:sz w:val="14"/>
                                <w:szCs w:val="14"/>
                              </w:rPr>
                              <w:t>Aantal bladen</w: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701" w:type="dxa"/>
                            <w:vAlign w:val="bottom"/>
                          </w:tcPr>
                          <w:p w14:paraId="4A23BE47" w14:textId="77777777" w:rsidR="008870CA" w:rsidRPr="008870CA" w:rsidRDefault="00CB6D79" w:rsidP="008870CA">
                            <w:pPr>
                              <w:pStyle w:val="NoSpacing"/>
                              <w:spacing w:after="20"/>
                              <w:jc w:val="right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instrText xml:space="preserve"> DOCVARIABLE  txtQuoteAmount  \* MERGEFORMAT </w:instrTex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</w:tc>
                      </w:tr>
                      <w:tr w:rsidR="008870CA" w:rsidRPr="008870CA" w14:paraId="3E33BDA8" w14:textId="77777777" w:rsidTr="008870CA">
                        <w:trPr>
                          <w:trHeight w:val="454"/>
                        </w:trPr>
                        <w:tc>
                          <w:tcPr>
                            <w:tcW w:w="4673" w:type="dxa"/>
                            <w:vAlign w:val="bottom"/>
                          </w:tcPr>
                          <w:p w14:paraId="4D7D0DE6" w14:textId="77777777" w:rsidR="008870CA" w:rsidRPr="008870CA" w:rsidRDefault="008870CA" w:rsidP="008870CA">
                            <w:pPr>
                              <w:pStyle w:val="NoSpacing"/>
                              <w:spacing w:before="40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</w:tcPr>
                          <w:sdt>
                            <w:sdtPr>
                              <w:rPr>
                                <w:color w:val="8D9292"/>
                                <w:sz w:val="14"/>
                                <w:szCs w:val="14"/>
                              </w:rPr>
                              <w:id w:val="1538699752"/>
                              <w:showingPlcHdr/>
                              <w:dataBinding w:prefixMappings="xmlns:ns0='http://schemas.huisstijl-in-office.nl/msoffice/fields' " w:xpath="/ns0:fields[1]/ns0:OfferNumber[1]" w:storeItemID="{C6CC8812-5D79-4306-B623-F3358297ABCF}"/>
                              <w:text/>
                            </w:sdtPr>
                            <w:sdtContent>
                              <w:p w14:paraId="518B0CA4" w14:textId="17850BA0" w:rsidR="008870CA" w:rsidRPr="008870CA" w:rsidRDefault="00534996" w:rsidP="008870CA">
                                <w:pPr>
                                  <w:pStyle w:val="NoSpacing"/>
                                  <w:spacing w:before="40"/>
                                  <w:rPr>
                                    <w:color w:val="8D9292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color w:val="8D9292"/>
                                    <w:sz w:val="14"/>
                                    <w:szCs w:val="1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191" w:type="dxa"/>
                          </w:tcPr>
                          <w:p w14:paraId="5E70D27B" w14:textId="77777777" w:rsidR="008870CA" w:rsidRPr="005627F8" w:rsidRDefault="005627F8" w:rsidP="008870CA">
                            <w:pPr>
                              <w:pStyle w:val="NoSpacing"/>
                              <w:spacing w:before="40"/>
                              <w:rPr>
                                <w:rFonts w:cstheme="minorHAnsi"/>
                                <w:color w:val="8D9292"/>
                                <w:sz w:val="14"/>
                                <w:szCs w:val="14"/>
                              </w:rPr>
                            </w:pPr>
                            <w:r w:rsidRPr="005627F8">
                              <w:rPr>
                                <w:rFonts w:cstheme="minorHAnsi"/>
                                <w:b/>
                                <w:bCs/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 w:rsidRPr="005627F8">
                              <w:rPr>
                                <w:rFonts w:cstheme="minorHAnsi"/>
                                <w:b/>
                                <w:bCs/>
                                <w:color w:val="8D9292"/>
                                <w:sz w:val="14"/>
                                <w:szCs w:val="14"/>
                              </w:rPr>
                              <w:instrText>NUMPAGES  \* Arabic  \* MERGEFORMAT</w:instrText>
                            </w:r>
                            <w:r w:rsidRPr="005627F8">
                              <w:rPr>
                                <w:rFonts w:cstheme="minorHAnsi"/>
                                <w:b/>
                                <w:bCs/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 w:rsidR="00BE2E66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8D9292"/>
                                <w:sz w:val="14"/>
                                <w:szCs w:val="14"/>
                              </w:rPr>
                              <w:t>4</w:t>
                            </w:r>
                            <w:r w:rsidRPr="005627F8">
                              <w:rPr>
                                <w:rFonts w:cstheme="minorHAnsi"/>
                                <w:b/>
                                <w:bCs/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947AFE5" w14:textId="1DA8EB75" w:rsidR="008870CA" w:rsidRPr="008870CA" w:rsidRDefault="00CB6D79" w:rsidP="008870CA">
                            <w:pPr>
                              <w:pStyle w:val="NoSpacing"/>
                              <w:spacing w:before="40"/>
                              <w:jc w:val="right"/>
                              <w:rPr>
                                <w:color w:val="8D929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begin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instrText xml:space="preserve"> DOCVARIABLE  txtExVAT  \* MERGEFORMAT </w:instrText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separate"/>
                            </w:r>
                            <w:r>
                              <w:rPr>
                                <w:color w:val="8D9292"/>
                                <w:sz w:val="14"/>
                                <w:szCs w:val="14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1FFAB39" w14:textId="77777777" w:rsidR="0074171C" w:rsidRPr="008870CA" w:rsidRDefault="0074171C" w:rsidP="008870CA">
                      <w:pPr>
                        <w:ind w:right="2224"/>
                      </w:pP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sdt>
      <w:sdtPr>
        <w:id w:val="931706071"/>
        <w:docPartObj>
          <w:docPartGallery w:val="Table of Contents"/>
          <w:docPartUnique/>
        </w:docPartObj>
      </w:sdtPr>
      <w:sdtContent>
        <w:p w14:paraId="3935B60E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1. Inleiding</w:t>
          </w:r>
        </w:p>
        <w:p w14:paraId="5C95F93F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2. Scope van levering</w:t>
          </w:r>
        </w:p>
        <w:p w14:paraId="0087CEA4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5. Bouwplaatsvoorzieningen</w:t>
          </w:r>
        </w:p>
        <w:p w14:paraId="750F1A81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6. Uitgangspunten</w:t>
          </w:r>
        </w:p>
        <w:p w14:paraId="5F78B828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8. Commerciële voorwaarden</w:t>
          </w:r>
        </w:p>
        <w:p w14:paraId="353DAE20" w14:textId="77777777" w:rsidR="004077C2" w:rsidRDefault="00000000">
          <w:pPr>
            <w:spacing w:after="60"/>
          </w:pPr>
          <w:r>
            <w:rPr>
              <w:rFonts w:ascii="HK Guise Light" w:hAnsi="HK Guise Light"/>
              <w:sz w:val="20"/>
            </w:rPr>
            <w:t>9. Exclusief</w:t>
          </w:r>
        </w:p>
      </w:sdtContent>
    </w:sdt>
    <w:p w14:paraId="1A4DC211" w14:textId="77777777" w:rsidR="008870CA" w:rsidRDefault="008870CA" w:rsidP="008870CA">
      <w:pPr>
        <w:spacing w:line="278" w:lineRule="auto"/>
        <w:ind w:left="-546"/>
      </w:pPr>
    </w:p>
    <w:p w14:paraId="341AC1BF" w14:textId="77777777" w:rsidR="00667023" w:rsidRPr="00905DED" w:rsidRDefault="00406F92">
      <w:pPr>
        <w:spacing w:line="278" w:lineRule="auto"/>
      </w:pPr>
      <w:r w:rsidRPr="00905DED">
        <w:t xml:space="preserve"> </w:t>
      </w:r>
      <w:r w:rsidR="00667023" w:rsidRPr="00905DED">
        <w:br w:type="page"/>
      </w:r>
    </w:p>
    <w:p>
      <w:pPr>
        <w:spacing w:after="0"/>
      </w:pPr>
      <w:r>
        <w:t>{{Text Blocks}}</w:t>
      </w:r>
    </w:p>
    <w:p>
      <w:r>
        <w:br w:type="page"/>
      </w:r>
    </w:p>
    <w:p w14:paraId="2FEE72AC" w14:textId="77777777" w:rsidR="00C51CE2" w:rsidRPr="00905DED" w:rsidRDefault="00C51CE2" w:rsidP="000357B4">
      <w:pPr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1EF51F" wp14:editId="0B1217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1495"/>
                <wp:effectExtent l="0" t="0" r="0" b="0"/>
                <wp:wrapNone/>
                <wp:docPr id="566224666" name="Groe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91495"/>
                          <a:chOff x="0" y="0"/>
                          <a:chExt cx="7556500" cy="10691495"/>
                        </a:xfrm>
                      </wpg:grpSpPr>
                      <wps:wsp>
                        <wps:cNvPr id="148165164" name="Rechthoek 13"/>
                        <wps:cNvSpPr/>
                        <wps:spPr>
                          <a:xfrm>
                            <a:off x="0" y="0"/>
                            <a:ext cx="7556500" cy="106914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294481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4024" y="7833815"/>
                            <a:ext cx="3851910" cy="1486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82707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421" y="3220872"/>
                            <a:ext cx="7199630" cy="7199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0C08D" id="Groep 15" o:spid="_x0000_s1026" style="position:absolute;margin-left:0;margin-top:0;width:595pt;height:841.85pt;z-index:251659264;mso-position-horizontal-relative:page;mso-position-vertical-relative:page" coordsize="75565,10691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d7g79wMAAGALAAAOAAAAZHJzL2Uyb0RvYy54bWzcVtlu&#10;2zgUfR9g/kHQe2NJljchdmEkk6BA0AZNB32mKcoiIpEckl4yXz+HpCRn64J0XmYeLJPiXY/OvZfn&#10;749tE+2ZNlyKZZyeJXHEBJUlF9tl/OeXq3fzODKWiJI0UrBl/MBM/H71+2/nB1WwTNayKZmOYESY&#10;4qCWcW2tKkYjQ2vWEnMmFRM4rKRuicVWb0elJgdYb5tRliTT0UHqUmlJmTF4exkO45W3X1WM2k9V&#10;ZZiNmmWM2Kx/av/cuOdodU6KrSaq5rQLg7whipZwAaeDqUtiSbTT/IWpllMtjazsGZXtSFYVp8zn&#10;gGzS5Fk211rulM9lWxy2aoAJ0D7D6c1m6cf9tVZ36lYDiYPaAgu/c7kcK926f0QZHT1kDwNk7Ggj&#10;ipezyWQ6SYAsxVmaTBdpvpgEVGkN6F8o0vqPH6mOetejJwEdFChiTiiYX0PhriaKeXBNARRudcRL&#10;pJDP0+kkneZxJEgLwn5mtLa1ZPdROnZ5uSggPiBmCgPwfhmuIWdSKG3sNZNt5BbLWIPDnlpkf2Ms&#10;IoBoL+LcGtnw8oo3jd+4umEXjY72BIzfbFMXMzSeSDXCyQrptMKxewO0+2T8yj40zMk14jOrAA6+&#10;duYD8cV5ckIoZcKm4agmJQu+U9DC15fz3oflY/EGneUK/gfbnYFeMhjpbYcoO3mnynxtD8rJ9wIL&#10;yoOG9yyFHZRbLqR+zUCDrDrPQb4HKUDjUNrI8gHU0TJ0FqPoFcdnuyHG3hKNVoLSQHu0n/CoGnlY&#10;xrJbxVEt9d+vvXfy4DZO4+iA1rSMzV87olkcNR8EWI8ay10v85t8Msuw0Y9PNo9PxK69kOBCikas&#10;qF86edv0y0rL9iu66Np5xRERFL6XMbW631zY0DLRhylbr70Y+pci9kbcKeqMO1QdLb8cvxKtOu5a&#10;tImPsq80UjyjcJB1mkKud1ZW3PP7hGuHN6p+da44LfDrmiBWL8r/x8MCWnbngAwDp/0pGy3R9zv1&#10;LuTLN7zh9sHPHuTsghL7W05dC3CbR50kmWSLHO0EwIdWct2NGU+qXjioAjtObyS9N5GQFzURW7Y2&#10;CpXvoHUUfCrut0/8bhqu+ibg1l2G+GzPJsUrIIUpdCnprkUhh7GqWUMsZrqpuTKgS8HaDSvRjT6U&#10;PiDUtNXM0tpXk69j2jWn4cBHeQrMpfCNXplP8yRDy8UMmc3H43najZB+yoznk3SRgpt+yuTz6WTs&#10;Jd7aNX1kIRa/RGj/PYItFuN5Nktm/zd++TH77/Irnc3yDDiBX+MsS+azzBUVpkh/FUkXi+m449es&#10;24TO31+C+pH7U1P5VX752wyucX4GdldOd098vPcN73QxXv0DAAD//wMAUEsDBAoAAAAAAAAAIQCA&#10;7+QxuT8AALk/AAAUAAAAZHJzL21lZGlhL2ltYWdlMS5wbmeJUE5HDQoaCgAAAA1JSERSAAACXgAA&#10;AOoIBgAAAHPlS8wAAAABc1JHQgCuzhzpAAAABGdBTUEAALGPC/xhBQAAAAlwSFlzAAAdhwAAHYcB&#10;j+XxZQAAP05JREFUeF7t3X+UZOdZH/jv81arZwAZl0DgIRFMD0eoqhpLt3pNwOuZ6tvDj7Wz6xzN&#10;LDhrDnY8vYFAzv5wzyELhpidGcA4PkBmFHLg7GLoFkvicOxkWkCCHRymq3u0OAEzdSXT1W0POy0Q&#10;QXYUVAIZ5le9z/5xq6XWq67q+1bdunWr+/s5pw/4ua2Zmqq69z7v8z73fQVERGMgCMLiLdgzInhU&#10;gaIARYU0VDUCzNJmVN9y/xsiorwRN9DLQ28My4UJ/WE3vp+JlV9af6p+1Y0TUXZKQe2MCC4KpOge&#10;22ZV5zejtSU3TkSUJ16JVyk4PmekcMWN72e8mBONVqU6exHAghvv4lKzsXrWDRIR5YVxA0REeVEJ&#10;TpzySLoAYKHz3xAR5RITLyLKpSAIiyqy6Mb3oiKLpSCccuNERHnAxIuIcukm7KlePV3dCKQosKx6&#10;EVEuMfEiolwyIoEbS0wkdENERHnAxIuIckmBAaYLdc6NEBHlARMvItqPuKYXEeUSEy8iyqV4YdT+&#10;CKThxoiI8oCJFxHlkoH2nTxZ1bobIyLKAyZeRJRLzejqsvaRfCm0dRhm2Y0TEeUBEy8iyi1Vc9qN&#10;7UVU56Oo3nLjRER5kMWWQUvNxuq8GyQiSqISnDgFMZfdeBfcMoiIco0VLyLKtWZ0dVlUZgBdcY9t&#10;U2gLak8z6SKivGPiRUS5tx7VG83G2kmoPW1V5wFcUmAZwCVVPXtIzbFmdJV9XUSUe5xqJCIiIsoI&#10;K15EREREGWHiRURERJQRJl5EREREGWHiRURERJQRJl5EREREGWHiRURERJQRJl5EREREGWHiRURE&#10;RJQRJl5EREREGWHiRURERJQRJl5EREREGeFejWMiCMLiTaBYAIqK9pSFFAUoisjRzq8UreozArQU&#10;aAF2C5jY2ozqW84fRWMiCMLiHWBK0Z4CAIVMbX/eCkwJ0LKqz3R+fQuwWwVMtNajeuNVfxCNpfIj&#10;4RvVtMvGyv1WcEQgbxDgfojer5BnRXHTQv90+5wXazbe8BX4/Xq9ftf9s/abneeGcy0sKlDccW5s&#10;xddC4DAmGlFUb7l/FlHWmHjl2HQQVi3snAgeVaAqkKL7O0kotCGQFavtJzajJ1fc43lUCWY/CtH7&#10;3fhuxOqH1p+6+nE3vtN0EFbbsFUDPACRN0BxJOmfD0ij2Vg960aHIQjC4m205yDmUYWe6v8zxzJU&#10;64dglnxvNpXq7KIb60rtE83o6rIbTlMpqJ0XwaNufDcSf1ZDv95UqrXE18Ek308AOHo0PPyl97VP&#10;qJrvFNG3A/KA+zt7UehLgHxSrH5CCuaT69fq193fGUfxwPNuFTBzInhUIFX3d5LRFUAa/VwLy0Ft&#10;QUQCN74bq/rMZrR23o0TgYlX/pSC43ODX1x6U2BZVSPALOW1Ilap1m4AMuXGd2NV5zejtSU3Pj0d&#10;HrGT+r9A9Z0i8qB7PDldaTbWTrrRtMQ3FbvQSS6m+k22uotvNkmSxyAIi7dFX3Dj3ajq2Y1o7ZIb&#10;T1OlOnsRwIIb341CGxuNtRk3nrZKdVbdWDfdvp/bpqfDI/YePQfRdwnkXvf4IBTaENULw06Oh6UU&#10;HJ8TKbwX0Ln0zwsAwJKoPJakSlyuzl4W4JQb301W30MaT+zxyolScHyuXK1dM1K4YkTODSvpQpxt&#10;nzIi54zojc5NLXcU8no31o0Ar7kgTwfhvN5jf0OA9w+WdA1PEITFclBbuCX2xvZnPpybi8wBWKhU&#10;Z7UU1M64R8mb14C1m+mZ8MFydfacvceuiuAH0k66EFcAqxBzuVytXS7PnHhnWq992ErB8blKtXbF&#10;SOGKAH1XfhM4o6LXKtXZxVIQJhroEQ2KideIxQnX7OX4AjO8ZKuHhUp1VvOWgAn0RTfWTdzT9opK&#10;MPtBFf1liHzTznielILjc7fEXhGRi0O8qbyGEVksV2vXmIANJHG1q5vyIyfeaa1dE+C8iHyDezxt&#10;Ajklaj5SDmb/3fR0mHqCl5ZSEE5VqrMXRczlzoAhK2fyPBCl/YWJ14gEQVisVGcvbo/o3OMjsFCp&#10;zmo5qCWa0hm2fite5WrtJyF436t/Iz+CICyOONGGQKpGZNGrl4t26rtqFIbhRLk6ew5ifkVEjrjH&#10;h00Eb9NJ+3hpJszdoCTuobLXACxkORhxLJSrtRemg3Ak5yYdDEy8RmA6CKu3OxcY99ioicjFcnX2&#10;shsfB+Vq7X0C+VE3nhfbn3tOEm0AOOPTJE6DKZXe8rovvGh/Mq5y4R73eHbkfzSqHygFYZYVpZ7i&#10;Kle21d9uBFK0Yq8w+aJhYeKVsUpw4pQVeyVp4/goCHCqXK1dC4JwZBdBn6lGAb6/XK2tCeSDg1Qj&#10;hmk6CKsq9nL+PneZY/LlzXuqMQzDCfmSiZ8H5IfdYyPy3wnsRx56U5jwyd7h6FT+F/M2CN1OvuKH&#10;nYjSxcQrQ6Wgdh5iLudhVLcXgVRvib0xqlGfQr7cjXUlUhbICTecF6Xg+Fy+k22ZK1dr19wopcMA&#10;P/35lv0TAd7lHhslETli2jqynqYgCIu3RBcB5LLfUCBFIwUmX5Q6Jl4Z2B7VGZFz7rE8E0hRRa/x&#10;wtO/+HH4/CfbAqmWq7UXboll9WtvftdNkftH0c+VhKh+V7kafrcbH7Z42RKbeHmGUTJSuFKu1q4J&#10;dCSDUNp//C4g1JebsAtpjeoU2lJgGcASgEuqetaqznd+LgC4FB9Xr8UBezFSYL9DH4IgLBoxi2kl&#10;XQptAbrS+fwvqerZHZ//hc7nv9TvZy+Q4qga/seMdQPDotCXoLoB6IqqXofq8+7vDETksKj9P48e&#10;DQ+7h4bptui5NJ9aVGhjj+ti57zQvtYtjM+LvFasadx49cNwAVV/paB2xogM+PSYrlhFvQCzfA+w&#10;5bMSeefvDwdN/BTaOqTmmM/fPQifBVS7Ur2pIh8XxYaFbsKYzxy2uJ7Vv8FnwcVuFNoSyDLUPjGJ&#10;worPa68EJ05BTKjQM2klfy4uoJqezqrzy7D210yhsIFbeG59vf6S+3sA8NAbw3Jhwr5dVd4q0BMQ&#10;GShxUqs/svHU2j9x48PQ+V4O9ABPfF6gsX1dTLIA6rZScHxOYKrxgsXpJX87ZfU9pPHExGuIpoOw&#10;asVe6f+mpyui5qzPRaWXzpYXA/R0DHcF950qQe15iHylG09M8biKXdxoXK27h7Iw6Hut0BYUF/rZ&#10;8mc3g76ebph4pUFXoPpLf9UqfOyZZ+o33aN7mZ4Oj+ik/mNV/QERmXCPJ6Gq1zeitaGvJ1YKwikR&#10;e63/ayJSvS52rtGLaVd6s/oe0ngaeuKlio8r2h9y43nju2/XXuLGUdvXWk0KbajisV7bjPSrsyXM&#10;xQEqYJeSbD0zqP4rXvqshZ7dbFz9mHskK4Mk3AptqeKxwzCX0ki4XJ0nyPr97F+DiVf/VPWuAh84&#10;UjQ/mcbG1tMz4YNW7WK/D5qIykwayUwvg1WB00u4XPHMAM71d815ray+hzSehp54jYtmY9XrvdiL&#10;z83i1XRlUs3pYdx0dxros1R7eth7v/VT8VLos2rxvZtPrX3CPZaleHkG/ykMhbZEdX7Y7+1An73j&#10;QCZe73hHofK5zw+WKCk+DSOPNa/V/x/30CDKj5x4CMb8WF9PUCo+2IxWh7YO3oBTjJcmVS4M87o4&#10;yGDZlcn3kMYWm+uHoPMUYKIbheNSFkkXOhU+UZmJG7b96MA9a8MiHx510hU/hJDfpAs7Pns3Tgl9&#10;9KNtN+RF9aaqnEk76QKAjaeuftbcln8I1U+5x/Yk+m43lCqR97qhhC41G6tnh31djKJ6K06W+ns4&#10;hSgpJl5DYKTwHjeWQCYXl53Wo3pD1cz4PukjkGIGe/15TeWo6m+1deLDbjxrKup9c4mnF81MFknX&#10;tvWo3ug38aYBCX5s46n6Z9xwWtbX6y+JMe9WVc+qnDww/UjY1zTlXuLBqP+AxKpeyKK1YadOH2vq&#10;bR5E25h4payz7IJnUqIrkyoX3GgWNqP6llXj3TAf90MMkWDXp7m6Uv35z0W/86duOEulIJxSqHf/&#10;iqjOb0Z1r+Q3DXHibU+7ceotDMO+GtgRJ9kfnWjrL7nxtK1fq18XyM+48b1Y6De7sTSIFPoYkGB5&#10;M1o778az0Gyszis09V4yIjDxSp9vxSOeYjKZVrpcm1F9S1U9R5UyNdSql+JeN9RLYeKephvLnu1n&#10;2YZLWVa6XJ2HSji699B3I7zqTSPmR59++uoL7qFhmIR8KF6iwoMg9ScbS0E4BahntUu3DqmM9Gl4&#10;VcNBCQ0FE68U9VXxUFwYxlM6vuIGab/ehqFXvRJS1T/6wz+48kduPEvxYqnwmmJWaGNUlc6dOLr3&#10;02/FSyH/fP1a/bobH5YoqrdE5V+78d70QTcyuD4GJKojHYyi7wEp0d6YeKXK7wKjwPKwnwjzMek9&#10;wpOpSnDCL9FMTBL3eInISJMuALiJu94rW4vqUJ/S8qFqeYNJqJ+Kl0JfMnfkZ934sFnPwRQE3+SG&#10;BuU/IMHyKKvAO3UGpJm3AdD+xsQrRb4XGFH7uBsbpU4S4DftJOZRN5Q51cyqCN0IjOcj6LqVl5sL&#10;Xp5y5A0miTe96U33uLE9KX59fb3+nBseOiufBvCXbrgbgRS/cWa24sb7FQRh0X9Akq/rolWMvCpN&#10;+wsTr5R0lhFIfIFRaCNPN95t1nPqy3tqNSnRL7qhbizwX9xY5uJtmRKzilzdXMAbTGKf/vSn77ix&#10;BH7PDWRh8+nVp6G66cZ70bY96sb6dRttr96uPF4XD8Ms8+lfShMTr5S0Yb0qHqp4wo3lwWZU3/Lp&#10;94mXlggTJ5yJqXyZG8ozgSb+/BXaOgyTmynmbYdhlln1Gg415qoby44kPp8BoC1yxI31y3ouRprH&#10;62IU1VsC8ZsJIOqBiVdKRCTxlFteb7zbVPGYG+vNeo1q9xvfaicgXptdZyV+TZKrasN+ceTL4ZX8&#10;pElVvXogjeB+N9YvEQncWG8mlwlOHh6Cof1j6ImXKj5utX0y7z/u6/blU/EAsJXHG++2uPKRnPGc&#10;ZktE/BZQHSXrmXiqauTGckPtSDYVHyfT09OTbqwXVd3opyE/LcbIH7uxXhTypW6sf8mXkVBoYxTr&#10;2SURRfUWpxspLV77E/a5x9tSs7E60vVYhm06CKsqes2N95DJRtOD8NmkWqGtjcbafW58EJXq7OcB&#10;fLUb341VvTCqhRbRz8bTGex12a/OJuqJ15k6iHs1Tk9PT+rk/bfceHd6pdlY+1Y3mpVStfYWA3nS&#10;jXejwE9vNFZ/yI376uO6mOt7hc8erFl8D2l8Db3idRD49neNR1Uh+ZSTQIrx00vpGZtyV/xaE//b&#10;FdqaRMHvEf8MxZVY9nn1sr6+ftuN9aTyeTeUpcJt85Qb60WAr3Jj/WjjbuLzAvEAKtfXRavI9euj&#10;8cHEKwXiceMFAIvCyPo9krKe02F3gETVsYNOgEaep5ljktvEMA+mp9/hN9UIHelWVuvr9ZcUyZ8S&#10;VtWCG8tCASbX10Xj8dARUS9MvDKnW3ntY9jJ9yLoO7rdX3S/JZ05TwxH6/btv/Rq0ZAcvJ+i8ldu&#10;rBsRv+26ujNe50U7B+9TL+MwYKbxwMQrBT5P7mjOLy7bfC+CxmPF/mR0bGYb/Sqekvuk26q+6Mbo&#10;Fdevf9yjvysnPNbFA5BKv6bfeZF/hz2viUTdMPHKWB5Gv0n4XmQ0YSM++b2vozAu39FRefDBtx1y&#10;Y70okPhhhWFRxV+7sWHz6X1EZw1BN5Yn+W8RoHHBxCsFvheYccCLjI/9lXQKm+tTJYKbbixrIpJ5&#10;4mVEPFbAH4/vHJeUoDQw8UqFT49P/qeatvlcZPZj8pmE79OcqvqMG6PxcufOX/v1eOnoEy+FJu7x&#10;IqLhYuKVAs9ehsTJzKj5TDn5jW4TGYseL9/K4DgkqDb1fr395Zln6l6JVFt05D1hAoxiAdfE58Y4&#10;nBdEaWHilQLPhnleYJIYi7Qr5lMZNCKvd2N54zmQOHCOhuFhN9aL0ZEkPSPn85CGjEmyPy6vk/KN&#10;iVcKfCpD4zSy83ytid+Dfchn+tjnPSUaWz7XRfQxbZ+1UhB6tJQQdcfEi7ryGd35jG4PMs9kdiQk&#10;/WnjfaV965ZXj9dBtd8e0iiMwblL44GJVyrEY2E9n0b80eljdJfqRVYgYzPZ6DOyF+g4XLzH4TXS&#10;PsPdL+igYOKVsXHpn/Ed3RmPPqf9J/mTqgr47es5EppoI2CiXqznNcHC5vp7l/fXR+ODiVcKfKbZ&#10;xmGqqR++F9l9JvG/XSDFPqqJmYn7bPbXumQ0KhOJBySIp7gT7wAyEiKhGyLqBxOvdCS+wOT9xrvN&#10;f3Tnd5HdT3w3FBfYU24sL26j7fm5HzxvuHOHPV4J+O9+obk9LxC3CYxBtZrGAROvFPhOs+X5xvuy&#10;0Y/uxqbH6zDMshvrafTvbVcWwpsLpSJe405X3Hg3Ainm9cnG6SCsshJMaWHilYJJFBJfXDAOJXXP&#10;0Z1CG3nfZ22Yoqje8lnLK889VCJ41I0R9c/nwSPgZk4Hpe2cvi4aT0y8UtAZ2SVOPPJeUvcd3QnE&#10;K/HcjwRIfIOJp5trZ9z4qFWCE6eEFS9Kk9q6G+pFBO91Y3nAAQmliYlXaiTxdFPe+7zasH43X8+L&#10;635kFV7vQR5vMCrmPW6MdvM1boC68J4NgFTzdm3kgITSxsQrLZ7JhxHN3Y13mxF43YAtComrPYnJ&#10;+PR4Ie7z83oP8naDmQ7CqgC5rsTmxZ07XEA1Kd/ZAMTXxnNubKREcnutpvHExCslviM7heZuqgmd&#10;0R0giXuQhtffNVZ5l/fnDwAietGNjYrN282O9pHkswHotGLkZVDiez0kSoKJV0p8R3Z57fPxnW5i&#10;f1cs/vxxyY33IsCp+MI+WuWgtsBqFw3LpMoFN9aLQIpG7KIbz1oQhEUVGfnroP2HiVeKrOJxN9aL&#10;EeSqyhCPMv2euLPafsKNHVS+NxgAUJHFUY7uS0E4hZx9D2l/iZ/6hVfVC5C5clBbcKNZuiW66LNf&#10;LVFSTLxSdBjGq+IByFQpqJ13o6MQBGHRiPW60CiwvBk9OayK13jNNb5S9Vpy4710RvdX3HgW+vnM&#10;Cbh79zZ7vDypth9zY3sRkYvxE9bZYxWYhomJV4r6mW4yIudGdXHZ6RbsGd9ehn4upvud1bZX1TMm&#10;U+Vq7ZobHaYgCIu3RBd9P3OifsQDtOStGNtU9FopOJ7pd7Qc1BZEJDf9l7T/MPFKWX/TTfayG8vS&#10;dBBW/aebdGWI1a7xK3d19HuDEUi1XK1dy2Ll7lIQTt0Se4UjesqSVXhfGwHASOFKVv2wpaB2nkkX&#10;DRsTr5T1M90EyFSlWhvJdNN0EFZV7GXv6SZVVru6sGrn3VgSAqneEntjmDeZUnB8zoi9wnWJKGub&#10;0dqSei67ss2ILFaqs0NLiIIgLFaqs4tGxHMASuSPidcQTKqcdWN7k7msp5u2ky6fVerRWUKiGV31&#10;bJb1JeNa9OpUvfymnLfFPV+yWK7OXk6z6X46CKvl6uxlI4Urvp83vVq7zU2y+6VqTrsxDwvlau2F&#10;NAcmnYTr4i2xNwCk9ucS9cLEawj66fVC5tNNx+esWO+bsEJbotrXlMFB0mysnu13dI/OUhNG9Eal&#10;Onux3yUngiAsloLjc5Xq7KLl1CLlwGZU37KqfVWE8aqBSe1aKaid77c/thQcnysFtfO3xV4DsOBd&#10;8ScagNfILZ6mKPhOiS01G6t9n2jjLJ4+9G9eVmhLFWc3ozXPKcu9BUFYvC16TqFn+rnYWNULm9Ha&#10;0J/ELFdn/1iAr3Xju8nqNfkqBeGUEb3hxvulwLKqRgC2ANvpI5vYOgy07gBTivaUhRQFKCLefWCq&#10;n8/Yh6qe3YjWvAcZPjpTTImWFlBoY6OxNuPG01QqveV15ksm/sKNd6X29PArxL35XYt0pdlYO+lG&#10;01Suzl5OayCg0JZAlqxqZKAtC23tPC/i32lPKWRKRI4qdG7YU+1ZfA9pfLHiNUSTak732Wj98qiu&#10;32qHK65+1M4MOMJbyizBGduJxldsRvUtqB1kauVV4iqYnDMii0YKV+IfvXFb9AUVvQYxl43Ioohc&#10;FEjV9zNWaMuN0S6+0g2Qr0Mq82l93zrf8wUjshifA68+L7bPjU7T/IJv0qXQVlqvlQhMvIYriuot&#10;GaCnQSBViLlcqdauVKqzF30fq96eaioFtfO3xF4xIou+U4vbFNror3etb/sg9QKa0dVlOwZTswpt&#10;qJoZq3LMPUav1r5712umgF4riuoto+Zk3hOa7dmHjcbafYAO7SluOliYeA3ZelRvDF71kLl4RFe4&#10;UqnOark6e7lSnV0sBbXzpaB2vhKcOLX9Uw5qC5Xq7MVydfbyLbE34tGfnPMd5e2k0JZRM9/pXSNP&#10;m9Ha+UH6WoZNoY1Dak4OZ89Not2tR/XGITXHBumFHKZOP+v8MFo+6GBj4pWBTn9Han0wnd6IM51p&#10;p3MQc3n755VyOk75TjXtZvvisx7Vc3lxHBeb0dqS1fZQ+2b6oyuH1JxkUk2jEEX11qG48pWr68v2&#10;dW/UvXm0PzHxykizsXp28MpXtrann3jxScdm9OSKqOSp4XZpUs1pJl00SlFUb8WN6PmYymPSRcPG&#10;xCtDzejqsqjM5L2vIRZXQkY4/bQverxc61G9Malyn/8iu+mJ+1b07KTKWSZd/mz7y9njNQTNxtpJ&#10;VT3bzwNJaehcl5c42KRhY+KVsfWo3lA1M3krrTsusRIyPFFUbzUbq/Od6ldmCdh2wnVIzbGNaO0S&#10;P1/Km41o7VKzsXYsTsCypCtGzclmY3V+hINNOiCYeI3AZlTf6qzxktlNN4ntG3OzsZqDSsi+LHi9&#10;ynpUbzQbq/PxFPTwplnikXx8Y2HCReNgI1q7lEVlOG6n0LPNxtpJ9rFSVph4jdAoqh67cSsh7nEa&#10;rmZ0dbnZWDs5qXKfVZ1XYOBpjnjtISxD7elDao7xxkLjZrsy3GysCtSejpdlGWwacnsQYlUviMrM&#10;RmNthtc8yhoTrxHbrnqMIgFzE648VUJEDkDJyxFF9dZmtLa00Vg9vfNm01kHbAnQlXiKWrc6N5At&#10;hTY6idoSgEuqelZUZg6pObbRWD3djK4u5+lz3Q9ed5d7NWatGV1d3ozWzjcba8esyjGrOr/zvOj8&#10;bOHlQYc2dpwblwBcsqrz24OQzWjtPAciNCpeFxBuGTR800FYbcOeEsGjg6y91Y1CWwI0VPHEIZil&#10;vN6UK9XajaSLveZ1y6Bx5LvN0UHcMqiz7dYLbrwrbhm0L/i8h1l8D2l8eSZe4RRgvXZwN9DGqC86&#10;4yoIwuIt2DMQCQfb10xXrKJegFm+B9jKa7K1UzmoLSiQcB0yu7IZPTm0HqmDJI+JV7xjg0mUhBto&#10;K4vrTSmoeST6ZmnUDduloHYGnX0LE9jioqGvxcSL0uKVeNFoxYnv3SkDKdp4cdQpADAiRwG0VPUZ&#10;BVqA3SpgotUGWoeB1jgkWpQPeUy8iPKAiRelhYkXEb2MiRfR7ph4UVrYXE9ERESUEVa8iFJQCmpn&#10;jEjgxruZVLmQxylgVrwoTZ3v03vdeDdW20/ktV+TFS9KCxMvohRUqrOLABI/eDKpch8TL9rvpoOw&#10;qqLX3Hg3eX5CmYkXpYVTjUREREQZYeJFRERElBEmXkREREQZYeJFRERElBEmXkREREQZYeJFRERE&#10;lBEmXkREREQZYeJFNAI3E28Anq1CTl8XEdF+wcSLKB2ei6HenXIjeaBoe72ueFN2ot21Pb8f4rH7&#10;wwh4nRtE3TDxIkqBVX3RjfUiMFU3lgcW4vW6DNTrxkoHy2HPxAvQRCvDZy0IwiIgiRMv8f5300HC&#10;xIsoBd4XWsE5NzRqQRAWRZB4Xz2ivfhuiyWQYimoJd56Kyu3RT3PV9lyI0TbmHgRpUCgXhdagRQr&#10;1dqVUhAmHkUP03QQVm+JLgrEq8fLotBwY0Q7qWdVVAQX85J8BUFYrFRnLwJYcI/twevfTAcLN8km&#10;SkEQhMXboi+48YSWrOozBpp5EqOQKREJFHrKN+kCdKvZWDvmRol28t1AfpsCy6oaAdjKekrbxufC&#10;lAgeFc/pdwCA2tPN6OqyGyYCEy+i9FSqtRs+fSDjToHljcbqaTdOtFMpqJ03Ip5TdePNqhzbjOpe&#10;VXA6ODjVSJQaOVAjXFH7uBsjch2GueTG9jMFlpl0US9MvIhSMqlywY3tVwptcCqFkug02C+58f1K&#10;tf2YGyPaiYkXUUo6N5gDMbpXBW8ulJg9MIMSXdmMnlxxo0Q7MfEiSlGzsXpWR9Akn7FLm9Hagalg&#10;0OA2o/qWVZ134/uJQltWzb7+N1I6mHgRpeyQmpO+j9CPD105SFOqlJ5Osr4vE3aFtkR1nr1dlAQT&#10;L6KURVG9dUjNsX1Y+bo0qea076KYRNuajdV5q7qvEneFNlTNDHseKSkuJ0E0ROWgtgDBOf81svJE&#10;V6zaC+xdobRMB2HVip4T4JR7bFwotAXFhUMwSxyMkA8mXkQZKAe1BRE8Ckgu96LbSaEtARqANETl&#10;8fWovt8qd5QTpeD4nJHCowqd62uh0ozFLQSyoqpPHIZZZsJF/WDiRZSxUhBOGbRfvsnYnPSDFTDR&#10;agOtw0CLNxTKWhCExZu4WzWQYrxyvM1Fv1QBEy0AuAfY4nlBRERERERERERERERERERERERERERE&#10;RERERERERERERERERERERERERERERERERERERERERERERET0al6bZJcfDt+s5u5hN74bbU8899nP&#10;1DfceNZKQe2MG+umYMzV9Wv1626c6KB58OHwAaO4Vwp3j0Dkfqjc6/7ObgowjfWo3nDjlJ1ScHzO&#10;jXU3sbUZ1XOxGTXRQeGVeFWqtRuATLnxLpaajdV5N5i1SnVW3Vg3VnV+M1pbcuNE+10QhMVbsO+C&#10;yLdB9c0icsT9nSSs6oXNaO28G6fslKu1FwRSdONdXGo2Vs+6QSIaHuMGiOjgmJ4O7y0FtfO3xN4Q&#10;kZ8T4FS/SRcREe2NiRfRAVWungh1Uj9iRM55VEh6MiKvd2NERPQKJl5EB9BDbwzLUPlXAN7uHhuE&#10;VX3RjRER0SuYeBEdMOX/pvY1hQn7U8OYUmTFi4ioNyZeRAeMtvH9gJx242lgxYuIqDcmXkQHSGnm&#10;LX9DIKfceFpY8SIi6o2JF9EBIlr470UQuHEiIsoGEy+iA0X+BzeSJk41EhH1xsSL6AAR1RNuLAmF&#10;vgTV34fiX1nVC91+ALvi/rdERPQKrly/A1eup/1sOqh9s4r8Rzfei6q2AVy6a82l60/Xn3WPU/5w&#10;5XqifGPFi+iAsKpf78YSWNiI1v4Rky4ionQw8SI6IATmS93YHp68e+jWr7hBIiLqHxMvooPC4HVu&#10;qCfFb13/T//pL9wwERH1j4kX0QFhVe9zY71YI59wY0RENBgmXkS0K3u3/edujIiIBsPEi4heQ4E/&#10;v/0Vhf/sxomIaDBMvIjoNQT6F8/U6zfdOBERDYaJFxEREVFGmHgRERERZYSJFxEREVFGmHgRERER&#10;ZYSJFxEREVFGmHgRERERZYSJFxEREVFGmHgRERERZUTcQC+Vau0GIFNuvIulZmN13g1mrVKdVTfW&#10;jVWd34zWltx4EkePhocPF3FELI4YaRfbIkdEcQQAVPCcqD5vUGi1Bc8eBlpRVG+5f8ZBEQRh8Q4w&#10;BQCK9pSFFAUoKtAC7FYBE6020NqM6lvuf0v9KwW180bknBvfnW41G2vH3CjlX7lae0EgRTfexaVm&#10;Y/WsGyTaD9x7jUKmFGgZaMtCW8DE1ijuxzL9yIm3tUWOuAd2Y4Cfhsj9bnw3Cr2qil9y40n0m/zs&#10;ZliJ1zc8fOLrC4XCt0Dtt0DkzQJ8i/s73Si0BZVPQfAptfqpO/cc+tT/9+lPvuj+3n4wHYRVCzsn&#10;gkcBTClQ9LgpAPH2NcuqGgF2ZTN6csU9fpCVguNzgJlz47sxghCQRL+r0JYqHnPje/P/jEpBOAXY&#10;M268mwLM8npUb7jxLJWD2oICCb/H/u+Jq1Q98V1QudeN78aILLqxbjrn1hNufE+iL202rn7MDfua&#10;DsJqG/aUG+/OLI16QFYKaufdWDdZfFcrwYlTFlJ1411sJbnHPfhw+EBhAkek3T4CI0dU8YD7O91s&#10;RmuJ3580bX+Xtu81AOBzr1FoC5AVVY2G/blJpVq7kvRinJVJlfvSykDTTLzCMJz4/Iv2jADfo4oT&#10;IjLh/k5fVJ8HZNlCPjDqi8qggiAs3sTdKmDmRPCoJL8gJKbAMlTrCrM87u/XoPyqWJnwrqBMB2FV&#10;Ra+58W72Ok+z4Fn9935PXJ5/39AptLXRWLvPjfuqBCdOQcxlN96N1fbJQZPYQfncU1T17Ea0dsmN&#10;p6lSnV0EkHDgoivNxtpJNwoA00Htm63g26DybSL4Vt8ZsW3Nxmpf/52vIAiLt9Geg5hHAZ1L+/xQ&#10;aEsgy1a1nvb1hj1eSbzjHYXKTPjuL7yovymQXwRkLrWkCwBE7ofge0V0tVytfajyyOyM+yt5FwRh&#10;sRTUztwWe81I4YoROTeMpAvx1eCUiFw0ojcq1dmLccWEiIh8Tf+t8EglmP1xBf6tQH5KBN/Wb9KV&#10;hSAIi5Xq7MVbYm90kvYzaSddeKVadsaILFaqs1qpzl50f6dfTLz2MB2E1crnnvskVH8FwFvd42kS&#10;4GsF8kNq9HfKj9Te5x7Pq1JwfO6W2CvxFEf6J8AeFrYTMPcAERF1Nz0TPqi37W9A8GNJ24hGpTO4&#10;P39L7A0ACz7TiClZqFRn1WequRsmXj1UZmo/YEV/PeupWIEUxcgHy0HtZ6an3/wV7vG8KAXH58rV&#10;2jUjhSvDqm55WEh7VEJElHcKJJ763KkUHJ+zqksQ+Sb3WN5UghOn4tkUOTeChOtVjMi5crX2Qimo&#10;JZzefS0mXl1MV2d/UFU+IMDXuseyIiI/aCcnf2r6Tce/zj02anFvUS4SLtdCuVq7FgThSE9OIqK8&#10;mg5q32xgflSA4+6xPOlMKy7GU4qZz6Z0JZBiPAVZu+IeS4KJ1y4qQe39CvyMACOvNgnw/bZt/kUY&#10;hun1lA1g+0TIWUP3qwikekvsjekgzFtSSESUKvHrx5oqBbXzCjwOke9wD+ZJEITFW6IeDw6Mgsz1&#10;M9Bn4rWDAX64EtR+DyI/4R4bJYGceK5l3+/GszYeJ0JMIEUVvVYJTng8qk5ENF4U6jHVKFNG5BxE&#10;yu6RPJkOwuptsdcEyP31u5+BPhOvnUTKeZ3vFsh8uTo7shHKOJ0IryLmchrNkEREOeWReOVfKTg+&#10;Z8VeydPU4l62B/pJ+76YeI0JEXwdgL9fKr3lde6xYQuCsKhiU5ljV2hLgWUAl1T1rFWdt9o+CbWn&#10;ofZ0/L/1AoBL8YJ2gzMi55KeEERENBrTQVgVMZfTaKBXaGP7PqOqZ+P7S3yv6dxn5q3qBQWWU7zX&#10;LCapfEm82uvdRP9IgfmIJFzlXhUfV7Q/5MaTSHOBPJ/F7nwotAGLXxPRZy302YKZePYei+eLRbz0&#10;XAsPFIBiG3eLAlMF5K0CnYPIYffP8TWKxSPL1dnLg1W6dEUVTxiYFd/VgOMFWe0pI3jPoE+XisqM&#10;79+fd/EaZncTJcRGCu9JOk2sqs8p7He78b1NbPkuassFVPdWfjh8s5q7ia4fRgo+Db9LVtuPu8G9&#10;iJ24ufF0/VNu3BcXUB2c3wKqPajeVMGGqFy30D8U1Q0Vfc79tb30+/nErSx2wAe2dMWqvXAYEw3f&#10;RdhLwfE5gamK4L0e5/ZrxLt+mJle10Gfpjzfi83Y7dW4J9XnFbJkIP/C9wZ+9Gh4+PB97bcblZ8Y&#10;ZH5doVc3Gms1Nz4s5aC2ICJ9LtGgK6LmrO971U0pOD7nkzy4FNo6pOaY7wm5X/itcp/dXo1MvNI1&#10;Tns1MvEaXDmo/ZKI/M9uPDn9UwWWjJil9Wv16+7RrPQ7wN9eYV5UHkvrXhN/L+W9/Q72FdrYaKx1&#10;XQidU43J/WZ7wlQ2otX/o58P95ln6jc3G1c/9tVF87BVnVf1H0mg02j/4MNh4n2zBhF/+ZDwRv2K&#10;eC9Ke7rZWDvZz3vVzWb05EqzsTovKjOAdh1NdCOQ4m2xiS/yRET5J4kTQZeq/kuFzG801t4/0qQr&#10;qC30mXQ1jJqTzcbqfJr3mmZ0dbnZWDupqn0NSgRSLVdnu95rmHjtQRXPQOWH7rGH3vnZT9efd4/7&#10;qtfrdzuj9fcocNU9nsSE6N91Y2krBeGUiix6jJw7dOWQmmPN6OqyeyQt61G9MalmptMr5knmuMgq&#10;Ee0XIii4sSQU+MmNaO17Nhqrv+0ey9J0EFb7GeBb1QuH1KQ6uHdtRGuXRGWm0y/mRYBT3Z6qZ+K1&#10;B4FdaEb1n37qqd/+ontsEBvR2r+3d+X7+qp8GT3thtJmRPtZIfjSpJrTWUzlRVG9tdFYPQ2gnymn&#10;Be7vSEQHlQLLG43VH3Pjo2DFeg/wreqFzWjtfBb3mvWo3pk2VO8pbhVZdGNg4rWnS8Os3Hz2M/UN&#10;EX23G9/LsKcbS0E4pdBdM/UeliZVLmRxIuzU6SP0Tr6MqPcIi4godxR33VBPqs9LG//UDY9CJThx&#10;qo9m+kub0VrmSwRNqjntW/kSSHG3J+qZeHWh0OWJtvysG09bs3H1k1B82I3v5R6jb3FjaTGi7/Ub&#10;gejKpMrZrJOubXHy5T0aOcOqFxGNPYHXriYq8vHm06trbnwkRN7rhvYwsodBoqjeOqTmpG9/sQhe&#10;09rCxKsLo+bC00/Xn3Xjw2AhH4DqTTfei6p+vRtLQ6fa9ZoMvRuFtkTNyJKubZNqvKdfWfUiorHn&#10;XfGyf+CGRiHuf/J5alC3JlUuuNEsRVG9ZdV6rdawW9WLidfu/v0wG/Zcm1F9SwW/4cZ7MnjIDaXD&#10;nvGpdqkitUd4BxGfEOp1QrDqRUQHjRozsqcXX8W32qU68gE+XlmnzKu9xa16MfHahQo+4caGTvV3&#10;3VBPigfd0KCCICzGi8clpVuHYYa6Ro2PzWhtyXcOnlUvIjpICmr/yI1lrRQcn/OpdimwPMx+a1+T&#10;Kmd9phzdqhcTr11YI7/ixobNmIJfxUvQdXG2ft2EPeVT7bKKx/MwAtlJFY+5sV76eIiAiGgsKfTZ&#10;2y/dO/LECzCJky4AUG17XdeHLb7viVciKCKPbv//TLxeQz+Txnpdvtav1a9DdcONdyOQe9OeJtv5&#10;xdhLvLeV8Sq3ZiFeI813JJLu+0hElBmP5npRPHf9+sdvufGsxVvAJaPQxqh3K9iNf7+ZvpxsMvFy&#10;qSROftInXtNkSffoS0qgHo/1ykqvvahGy3MkAsuqFxGNqztuoBv1SNKGJQjCosd2W1DFE24sDzqz&#10;PYmLDwIpbm+gzcTLoaIjfOLDfs6N9CIo3OfG+hV/IZKfDKLWe2PdrHiPRERCN0RENB763jFoJG6j&#10;7TXNmMeZlZep9UoKLewcmHjtYoQVL0HhhhvrRYzc68b61Yb1qHYBFgXP6lx24pFI8unGnSVgIiIa&#10;HuuxYGo8zZjXmRVgEgW/KdDOIJ+Jl0Mh19xYVqxF0431Yq3ta4+u3RiPqk/eT4ZY8unGuM/rOJMv&#10;IqIh8+nvEohfYpMx30G+AKeCICwy8dpBgduHgZE9pddG+wturBcD81VurH/Jqz55PxkQ7+UVubFe&#10;BCbxKIyIKEfGZq7Rt78LautuKH+SD/IRN+RNiRvspVKt3fB405Y6++iNVKU66/Gl1D9tNtaGtgdi&#10;AlIJZr8IwZe4B3al+uPNaC2VdajK1doLyZeS0BX/BwEyVwSQeAX+7U1X3fh+Ugpq541Iwu+LbjUb&#10;a8fc6DBMB2FVRRNXmq3qfPz06uh4Xgsz3ebE71zO9rW5KsGJUxBz2Y13Y7V9ctRPuPncU1T17Ea0&#10;NtS1DivV2v8FyD9w47tRaGfD59HwPdc7zesjK4YkoXEilfgBLavtk0y8dhj1lxLxe/w8IF/pxnen&#10;/7TZWPtBN9oPn/dpn8rF93WYmHilx/NamGlyw8RruHyulUy8Xq0UHJ8zUrjixg8SVT3LqcYdJB+Z&#10;9V+6ge7kK9xIP7iOFaBxhYyIiIbEJB8Q7GtMvHZQSCabYvcmt93IsBWYdECgB/49IKLxo5DEFbhR&#10;s0y8ICJHmXjtIEDmK9a7VDXzz6SNuwf+ZFCAzfVEREMkHORDganMb/J5ptDMq00uAf6LGxs+c+Cn&#10;GomIaLjY0hHPrjDx2kEVf+3GMifIfB8tjkLitbzcGBERpceIHHVjB40CTLx2MsBdN0ZEw7Xfp7qt&#10;6otujGL7vedHs3hgS8dnHS+KH+Jj4vUq2Te250EmF4ecU+iBfw9GpYAJr/e+ABxyY5lTmXRD3RiR&#10;17sxihnP865gJg67sSyVSm95nRvrhbMJr+H1ee9XTLx2yEOP1yj4Xvz2o5wsJUIJWOiXurGsqWCk&#10;CcBBZduj/ezbX2L4uQ+A1d8YE68dREzm/VV5YD0TL6tybP/9mJPuv5PyScQk29lhmFR5Ax4BIzrS&#10;z/7QHeHnPgC/Aa5uvfY6vR9+zDxXrt8hJytiXwEk6b6JqbzHpSCcMqI33Hg3VuVY/jfJJtc+Wrl+&#10;5Ns7eV5XMn29+3vl+tFeo/2vlcN/veVg9udF8A/d+G5GvXK9z+et0NZGY+0+N74fsOJF8N8Y/G7S&#10;5JtoT217x+tpYiPw6rNJ24Pf/LYvd2O9sMerOxXzRTfWy8jfy4J6fffY49U/gRTjTbX3HyZehCiq&#10;eyVeAsPFRik95h7PKf50tsrq21//tVfixb6W7lTbd9xYL1Z1pBWQwl2/xC+bB5cSF19HTlDwmim5&#10;A+zLQT4TLwI8n+rjIniUJu9pax1tY/sE8IAbo35NeH32BjLSJ1ot2vzsB3AP4PV5t2H35SCfiRdt&#10;S3xCiEjgxoj6d87Ab/Hir3EDWRKxXotAjnx6LMdUrVefsQq+1o1lyRjzN91YL1lMNcoYlbyiqN7y&#10;GeSDFS/azwSy4sa606TN/0QJXLAQ/KUb7UrwdW4oSyqjTfz2E2v0JTfWk+poP3vVv+HGyI8ADTfW&#10;jQje68b2AyZeFFNbd0PdCKRYCo4z+aIU6V+5kR6OTU+H97rB7IhX1YM9Xt1db1z12ptWgIoby5Z4&#10;JX7Z9HiNF6vwvNeE+67qxcSLAACTKHhUvAAjhfe4MaK+qUfFC4A9jDe6sezoN7qRXjjVuAefxFTk&#10;Kx58OBxJn9U73vGOgoo+6MZ7yWKqcdwYaOKKFwAI7Ck3Nu6YeBHwytx74hNCofvuZKDRUcifurFe&#10;1I6myblTafsON94LK157+jM30IMpTOCIG8xC1PzCNwjEq9k7k4qXyNj0eKGPQT5EQjc07ph40ct8&#10;+rziEnDtjBsftVIQTpWC43M+P/t1rZhxIqLrbqwXAzOSqW69p/3tIjLhxnthxas3FYncWC/G6lvd&#10;WBYKE/De3YIVr9eKly9Sj3sNTuVxunE6CKvuvaTXz3QQvpy0M/GiV3j0eQGAESRcBT0bQRAWRexl&#10;I4UryX/Mou86ZjQEFp9zQ73po24kE2K8/15WvHoTReKV4AFARd/mxrJh/64b2UsmFa+xJIlnVwDA&#10;iObqXlMKwikrdpf7Sfcfu+PfwMSLXtaMri4DmnhZCUCm8lT1ugm74DsVYBWPuzEaAWOuu6He5IHp&#10;R2rf6kaHqTJTm4XCu9rCildvFrrpxvbwxm+cmc20yb40U/tOVdTc+F5Y8drdpMoFN7aHM3mqehnR&#10;cx7bcgEARO3L95rhJV4jXuSQ+mMVXidEXqpecbXL79HjeD0ZM9R91CiZScXvu7G9WCPeUz+DUJXv&#10;Qx9LSeS54qU5uE4XYLyqHwIptlWPu/FhEsWCiBTc+F4yqniNVY8XXtktxevaK6IX3dgolOIn+r0K&#10;DgptxIWN2PASrxEvckj9OQzjXfUqV2cTbXo6TLf7GIEAsuK9ajoNRRTVW6radOO9iOp3PVSd/Vtu&#10;fBimg3AegPdUE3Je8RLgq9xY1ky78Ge+T7UC+HtZVUAq1do/EsgJN54EK17dWc+qV9zrNfoZFiPG&#10;u9igiid2/u/hJV6iXqs7Uz5EUb3lO/026hOiFByfU6j336/afsyN0egI5A/dWE8i5YLiH7jhtAVB&#10;WFSxPy7ApHssicwrXorEa5yp6BvcWNY+85nf+Tw8pxsFUjOw73LjaSsF4ZSi/6p+RhWvsbQZ1bcU&#10;eLkKlIQRWexUnEaiHNQWAPH6+3ebWfFLvBQ33VB3MnX0aDjyMjb5OwxzyY3tZVQnxHQQVo2YRd9q&#10;lwLLm9GTiZ+soSzYV40Kk1DomWF/726J/hwgI1m+oh8ieNaNdaXwWpdqiPw/e8EPP/TGsOzG0xKG&#10;4YQRuyiQxIks+TGeVS8AEDGXdz4hmJVSUDuDPlprVPGYO7PilXj5rrXzpfe1590Y5V8/8+8AYKRw&#10;JR4RZKMUHJ+zYq8A4jXloNCWqpx14zRaYgqfUsUfu/FeRGTCSOGXy9Xa97rHBvXQI7Vj5aD2mAAD&#10;VVZGMNWYeBseETlSeaT2P7nxrImaFQVuu/FeBHJvoaC/Wg5mT7vHBvWN1ZPBF17UX/Stbrgymmoc&#10;ux6vbetRveGzfiTiz71oxV4Z9oBrp3JQWxDBRf8BvjZ2K2R4JV4CvODGelL5226IxsOkylnfEwLx&#10;hfxipTo79CbIUlA7I2Iu+54I6DICodFbv1a/DsEfuPEEjkHxC5VHaj8QhqHXGlvdlIJwyhj8GxH5&#10;391jvkYw1Zg48QIANfJ2N5a19afqVwG/tdwAAII3QfRXph85kdoSE9NBWLW4u+zbQL0bTjXuTdV4&#10;J84CKWY10C8FtfMi4p10AYCqPbvbckVeiRcEz7mhnkT+TqU6ezGtiyFlJ2529j8hOhbK1dq1YfR9&#10;BUFYrFRnL/Yz+kCPEQjlw85Hrn2IyASM/MLnX7S/N8hN+MGHwwfKj9TeJ2Kv+S5Nkhsiz7uhnlTf&#10;WQpq50d+nfbsLd0mkHvVmN8qB7O/PcgU1PRM+GAlmP2gwv6ubxV9lFTHtuAFdHq9rLb7ekJZRC6W&#10;q7OXh/GgRSkIpyrV2UUj4j292LHUrZ3FK/FSqNcKwx0LX2jZ3y0/cuKd00FYHe3mtuRjM6pvQW1f&#10;yZdAqkZksVytXasEJwbeXqgUHJ+rVGcv3hJ7A8BCn0lXy6iZ320EQvnwV63Cx+Nm1P4IpKrG/Fb8&#10;vZv9YCk4Pter1/To0fBwvNtB7Uw5mP3tewr6J2Lkg/18v3JD9T+6oV7i6Vo59/mW/kapeuK7yo+E&#10;b+z1ng3LXWs+pqp33XhSIvh2Fb1WqdauVILa+8sPh2/ulUxOT4f3Ts+ED5aD2v9aCWq/q6qfg+B9&#10;EMn8337QdRIU7/YWxDNxp4zojUp1djGNBCy+19SuiNhr/VY9FdqY7NHOIm6gl+lHwhNqdM2Np21S&#10;5b60bo6V6mzi4YBVnd+M1vr68NNSqdauePQVLDUbq0Pvo6tUZxf7/QJuU2hLIEtQW9+5nkk3QRAW&#10;7wBTivaUipwbtPqg0Jaozif5u/erUlA7n3z0plvNxtoxN5qFcrX2vQL5RTc+GH0W8bTPdjXofiiO&#10;QOR+5xdTZ1UvbEZr5934sJRmZv+OUfy6G0+TQlsbjbX73PigytXZnxDg/W58MLqlQEu2p/0UR1Rw&#10;JIvkOot7Sjmo/TMR+d/c+G4U2thorM248bwoV2spVJp1BZCG1fYT3SpO24IgLN4EigWg2IY9JYJH&#10;U/j7t6yak73aWbwSrzAMJz7fsn8iIkPdpLTZWPV6Xb0w8UpHOifETvHFEJCtly+I0CmNm1Gn0r4o&#10;5uGzHbVxSbweeeQ7vuyO3PowBO90j42pS83GatfRb9qmp8N77aT9s+E+jTec70dl5r89qnbiwyLy&#10;7e6xcaSqZzeitaG2NpSD2mNJexHznngFQVi8JfZGutf/195rFFoVoKhAMc2/K35wy57eK+Hzmmqs&#10;1+t3Bfi/3XjauGlx/hxSc9JnY9O9yZRAqgKc6lTTzgAyF8fSPRGYdI2Xp5767S+223IBqh7L12RD&#10;oS8BuuLz2rJurl9fr78ExS+78TR1Bkipa1773WcU9gNuPBdUn/e9BrK53k+nt3imnwe7unvtvSYu&#10;IkiqA/ztWZW9ki74Jl4AIHfML/hcdPqR1jQjpSeK6q1mY+0kgKGO3tL0yonApGvcfPYz9Q0AuboB&#10;q+pzxpq/3WysnfR+0ChralKeqn21V6rU6duMnlyB4sNufJRU9Xq7bWqdayAN0WZU30p/oD9cCm0Y&#10;NSeTtrJ4J17r6/Xnhn1BZMUrv5qN1bOqmtm0Sb8U2lA1M0lPBMqf5kNHPgjF+xX6RfdY5hT/r4j8&#10;/XjZAz8jWMcLG0/VPwPVn3XjaRlWxWub3Ln9wwr8tBsfBVX9LQs90xkMeMloHa99Z7wG+rpySM3J&#10;9aieuErnnXgBgN6a/AUFfs2N08GwEa1d6vfx32zEJ0Kv5kYaAx/9aLsZrX5Arf4IFP/ZPZwVVfwH&#10;A7y/2Vj9d+6xPLMw/xzAb7rxcbC+/qk/f/gb3vAjUP2x0Sbe+m9g8f7PRlefdI/kSOI+5nHTbKye&#10;tareq9tnIe7n0rOTak77ztL1lXhtbPyH/6oiPwPVj7jH6GDYjJ5caTZWJV/VL12x2j7ZbKyd9D0R&#10;KL82n7r6cxD7nkGWmeib4mPmjrzrD6PVK+6hpLLu8dq2GdW3xMqH3A16x8VHP/rRdjNa+0lR/YFh&#10;t7e4VPUuFB+W2+Y9G0+v9bOoLxBnRNl/Z/eZzWjtvKjM9LvcxHDoilFzciNau9TPvaavxAsANq/V&#10;f/+ri+bvAbg0yNoru+nnH0KjsRGtXZpUuW+UJ8XOkUeSxkYaP83G1U9qW2ZV9adU9Y/c40PwCQt8&#10;TzNafUenvaJvo5hq3Lb+VP2quSPvUuBX3WODGGaPl6sZXf1VLZiTnXvNQJ9FIop/bYx8ZzNa/b71&#10;9brXLgAuTjWmYz2qN5qN1fnRJ2C6ArWnm401r6lFV9+JFzpPOTYbq2eNMRUAS1mPSigf4vn41Xmr&#10;ciyrkyKufsQnwSE1x/odedD42Hx69emNaO0fmzvmBIBLQ7neqD6vqme/+vXy9s3G6r90D/djVBWv&#10;bevr9Zc2GqvvFpUZBZbTHihnYeMP6p/q3GtqAJaG82/QZ6H23c1o9bvWr62msg4aK17pGkUC1qm0&#10;L4nKzKSa02n0Dae2XhY6q0B/2evxTRb2hBgpxWtkqHfGn+aTI/G6WMmI1Q+tP3X14248S/E+h5po&#10;vSy1+MTGU2v/xI3nQSk4PicwVRE86rEuWU/xIqxoqOKJQzBLTLT8lILaGSN4jxvflcpzzWj1u91w&#10;nkxPh0fsRHtOjHkroN8OyAPu7yShqtdF5Dettp84Upy4Wq/X97ypV4LZj0A00XqGVvF4np6snZ4O&#10;79XJ9putygkjchTA/YD6rfk14u9HvEK5nTOQ+LPveyFc/YxCltGWf7vxdP1T7tHd5O2eUn6k9j4x&#10;eKsb3500slxTLguV4MQpC6mms/hpLE62ZEVVnzgMs5z2vSbVxIuom+2TozPtUtxeLDUuxcf7onUS&#10;q9Yro0TZEmDLavuJAiZag5R2af976I1h2RTs2xQoGsjfVMFhgT6gQBGKe0XwLFSeU6Cl0M+L4Fl7&#10;11zt52k1ypfSTPhNRu2cVdxrRI5CcbiTGN8PxQQEzynkWQFaVvW/Guh1i8JVPoCz/3T2CJ4yIkd3&#10;FH86Wwm99l4T/19pqWoE2JXDmGiknWi5/n8+vUwIf1f6sQAAAABJRU5ErkJgglBLAwQKAAAAAAAA&#10;ACEAUcAENf0mAAD9JgAAFAAAAGRycy9tZWRpYS9pbWFnZTIuc3ZnPHN2ZyB2aWV3Qm94PSIwIDAg&#10;MzAzLjQzMyAxMTcuMjQ5IiB4bWxucz0iaHR0cDovL3d3dy53My5vcmcvMjAwMC9zdmciIHhtbG5z&#10;OnhsaW5rPSJodHRwOi8vd3d3LnczLm9yZy8xOTk5L3hsaW5rIiBpZD0iTGFhZ18xIiBvdmVyZmxv&#10;dz0iaGlkZGVuIj48ZGVmcz48L2RlZnM+PHBhdGggZD0iTTUuNzYxMzEgMC42OTc3ODcgMzYuMTQ3&#10;OSAwLjY5Nzc4NyAzNi4xNDc5IDYuNDkwMTUgMTIuMjIyMiA2LjQ5MDE1IDEyLjIyMjIgMjAuODk0&#10;MyAzMi45NjQxIDIwLjg5NDMgMzIuOTY0MSAyNi42NTY2IDEyLjIyMjIgMjYuNjU2NiAxMi4yMjIy&#10;IDQ4LjMzOTEgNS43NjEzMSA0OC4zMzkxIDUuNzYxMzEgMC42OTc3ODdaIiBmaWxsPSIjMjkzMDNF&#10;Ii8+PHBhdGggZD0iTTU2Ljg5NTIgNDguOTE1NEM1Mi4wNDE4IDQ4LjkxNTQgNDguMDk5OCA0Ny4z&#10;MzgxIDQ1LjA2NzYgNDQuMjE0NSA0Mi4wMzUzIDQxLjA5MDkgNDAuNTE5MSAzNi44NDU3IDQwLjUx&#10;OTEgMzEuNDc4MSA0MC41MTkxIDI2LjE0MDUgNDIuMDM1MyAyMS45MjU1IDQ1LjA2NzYgMTguODMy&#10;IDQ4LjA5OTggMTUuNzM5NSA1Mi4wNDE4IDE0LjE5MjMgNTYuODk1MiAxNC4xOTIzIDYxLjc0Njkg&#10;MTQuMTkyMyA2NS42ODg4IDE1LjczOTUgNjguNzUyMSAxOC44MzIgNzEuODE1NSAyMS45MjU1IDcz&#10;LjM2MDggMjYuMTQwNSA3My4zNjA4IDMxLjQ3ODEgNzMuMzYwOCAzNi44NDU3IDcxLjg0NDcgNDEu&#10;MDkwOSA2OC43ODE0IDQ0LjIxNDUgNjUuNzE5OSA0Ny4zMzgxIDYxLjc3NzkgNDguODg1MyA1Ni45&#10;MjQ1IDQ4Ljg4NTNMNTYuODk1MiA0OC45MTU0Wk01Ni44NjQyIDQzLjk3MjVDNjAuMTM5NCA0My45&#10;NzI1IDYyLjc0NzkgNDIuODgwMSA2NC42ODc4IDQwLjY2NzEgNjYuNjI5NSAzOC40NTMyIDY3LjU5&#10;OTUgMzUuMzg5OSA2Ny41OTk1IDMxLjUwODIgNjcuNTk5NSAyNy42MjY1IDY2LjYyOTUgMjQuNTk0&#10;MyA2NC42ODc4IDIyLjQ0MTUgNjIuNzQ3OSAyMC4yODc5IDYwLjEzOTQgMTkuMTk2NSA1Ni44NjQy&#10;IDE5LjE5NjUgNTMuNjIgMTkuMTk2NSA1MS4wNDI2IDIwLjI1NzcgNDkuMTMxOSAyMi40MTA1IDQ3&#10;LjIyMTIgMjQuNTY0MSA0Ni4yNTEyIDI3LjU5NjQgNDYuMjUxMiAzMS40NzgxIDQ2LjI1MTIgMzUu&#10;MzU5NyA0Ny4yMjEyIDM4LjM5MiA0OS4xMzE5IDQwLjYwNTkgNTEuMDQyNiA0Mi44MTk4IDUzLjYy&#10;IDQzLjkxMTMgNTYuODY0MiA0My45MTEzTDU2Ljg2NDIgNDMuOTcyNVoiIGZpbGw9IiMyOTMwM0Ui&#10;Lz48cGF0aCBkPSJNODMuMTAwNiAxNC42NzgyIDg4LjgwMTYgMTQuNjc4MiA4OC44MDE2IDE3LjY0&#10;OTMgODkuNDk5NCAxNy42NDkzQzkwLjMxNzggMTYuNTg4IDkxLjE2NzIgMTUuODI5OSA5Mi4wNDU4&#10;IDE1LjM3NTEgOTIuOTI2MyAxNC45MjAyIDk0LjA0NzggMTQuNjc4MiA5NS40MTI0IDE0LjY3ODJM&#10;MTAwLjk2MiAxNC42NzgyIDEwMC45NjIgMTkuNTI5OCA5NC41MDI3IDE5LjUyOThDOTIuNzEyNSAx&#10;OS41Mjk4IDkxLjMxODggMjAuMDE0OCA5MC4zMTc4IDIwLjk4NTcgODkuMzE2OCAyMS45NTU2IDg4&#10;LjgzMDkgMjMuMzIwMiA4OC44MzA5IDI1LjEwOTRMODguODMwOSA0OC4zMzkxIDgzLjEyOTggNDgu&#10;MzM5MSA4My4xMDA2IDE0LjY3ODJaIiBmaWxsPSIjMjkzMDNFIi8+PHBhdGggZD0iTTExMi40Mjgg&#10;NjIuMzE5NUMxMTAuMTU0IDYyLjMxOTUgMTA4LjM5NCA2MS42ODIgMTA3LjE1MSA2MC40MzkgMTA1&#10;LjkwNyA1OS4xOTU5IDEwNS4zIDU3LjQzNjggMTA1LjMgNTUuMTYyNkwxMDUuMyA1MC4zMTAxIDEx&#10;MS4xNTMgNTAuMzEwMSAxMTEuMTUzIDU0LjY3NjdDMTExLjE1MyA1Ni41MjcyIDExMi4wOTMgNTcu&#10;NDY3IDExMy45NDQgNTcuNDY3TDEyNy44MDMgNTcuNDY3QzEyOS42NTEgNTcuNDY3IDEzMC41OTIg&#10;NTYuNTI3MiAxMzAuNTkyIDU0LjY3NjdMMTMwLjU5MiA0My4wNjI4IDEyOS44OTQgNDMuMDYyOEMx&#10;MjcuMzE3IDQ2LjA5NTEgMTIzLjc5OSA0Ny42MTEyIDExOS4zNDIgNDcuNTgxMSAxMTQuODIzIDQ3&#10;LjU4MTEgMTExLjI0NCA0Ni4wNjQ5IDEwOC41NzUgNDMuMDYyOCAxMDUuOTA3IDQwLjA2MDcgMTA0&#10;LjU3MyAzNS45NjYyIDEwNC41NzMgMzAuNzgwMyAxMDQuNTczIDI1LjY1NTYgMTA1LjkwNyAyMS41&#10;OTIxIDEwOC42MDYgMTguNjIwMSAxMTEuMzA0IDE1LjY0ODIgMTE0LjkxNCAxNC4xNjIyIDExOS40&#10;MzMgMTQuMTYyMiAxMjMuOTgxIDE0LjE2MjIgMTI3LjQ2OSAxNS42NDgyIDEyOS45MjUgMTguNjIw&#10;MUwxMzAuNjIzIDE4LjYyMDEgMTMwLjYyMyAxNC43MDgzIDEzNi4zODUgMTQuNzA4MyAxMzYuMzg1&#10;IDU1LjEzMjVDMTM2LjM4NSA1Ny40MDY3IDEzNS43NzggNTkuMTY1OCAxMzQuNTM0IDYwLjQwODgg&#10;MTMzLjI5MiA2MS42NTE5IDEzMS41MzMgNjIuMjU4MyAxMjkuMjU5IDYyLjI1ODNMMTEyLjQ4OCA2&#10;Mi4yNTgzIDExMi40MjggNjIuMzE5NVpNMTI4LjIyNyAzOS4zNjI5QzEzMC4wNzcgMzcuMjQwMyAx&#10;MzEuMDE2IDM0LjM4OTggMTMxLjAxNiAzMC44MTEzIDEzMS4wMTYgMjcuMzIzMyAxMzAuMDc3IDI0&#10;LjUwMjkgMTI4LjIyNyAyMi4zODAzIDEyNi4zNzYgMjAuMjU3NyAxMjMuODU5IDE5LjE5NjUgMTIw&#10;LjY3NSAxOS4xOTY1IDExNy40OTEgMTkuMTk2NSAxMTQuOTc0IDIwLjIyNzYgMTEzLjEyNCAyMi4y&#10;ODk5IDExMS4yNzUgMjQuMzUxMyAxMTAuMzM0IDI3LjIwMTggMTEwLjMzNCAzMC44NDE1IDExMC4z&#10;MzQgMzQuNTEwMyAxMTEuMjc1IDM3LjM5MTkgMTEzLjEyNCAzOS40NTMzIDExNC45NzQgNDEuNTE1&#10;NiAxMTcuNDkxIDQyLjU0NjggMTIwLjY3NSA0Mi41NDY4IDEyMy44NTkgNDIuNTQ2OCAxMjYuMzc2&#10;IDQxLjQ4NTUgMTI4LjIyNyAzOS4zNjI5WiIgZmlsbD0iIzI5MzAzRSIvPjxwYXRoIGQ9Ik0xNTEu&#10;NzYzIDcuODU0NjdDMTUwLjY0MiA3Ljg1NDY3IDE0OS43MDEgNy40NjAxMSAxNDguOTQzIDYuNzAy&#10;MDQgMTQ4LjE4NSA1Ljk0Mzk4IDE0Ny43OSA1LjAwNDE2IDE0Ny43OSAzLjg4MTY3IDE0Ny43OSAy&#10;LjgyMDM3IDE0OC4xODUgMS45MTA2OSAxNDguOTQzIDEuMTUyNjMgMTQ5LjcwMSAwLjM5NDU2IDE1&#10;MC42NDItMWUtMDYgMTUxLjc2My0xZS0wNiAxNTIuNzk1LTFlLTA2IDE1My43MDUgMC4zOTQ1NTkg&#10;MTU0LjQ5MiAxLjE4Mjc3IDE1NS4yODEgMS45NzA5NyAxNTUuNjc2IDIuODgxNTcgMTU1LjY3NiAz&#10;Ljk0Mjg2IDE1NS42NzYgNS4wNjQ0NCAxNTUuMjgxIDYuMDA0MjYgMTU0LjUyMyA2Ljc2MzI0IDE1&#10;My43NjUgNy41MjEzMSAxNTIuODU2IDcuOTE0OTUgMTUxLjc5NCA3LjkxNDk1TDE1MS43NjMgNy44&#10;NTQ2N1pNMTQ4LjkxNCAxNC42MTcgMTU0LjYxNSAxNC42MTcgMTU0LjYxNSA0OC4yNzg4IDE0OC45&#10;MTQgNDguMjc4OCAxNDguOTE0IDE0LjYxN1oiIGZpbGw9IiMyOTMwM0UiLz48cGF0aCBkPSJNMTY3&#10;LjIzMSAxNC42NzgyIDE3Mi45MzIgMTQuNjc4MiAxNzIuOTMyIDE4LjEwNDEgMTczLjU3IDE4LjEw&#10;NDFDMTc1Ljg0NCAxNS40NjY0IDE3OC45NjggMTQuMTMyIDE4Mi45MzkgMTQuMTMyIDE4Ny4xMjYg&#10;MTQuMTMyIDE5MC4yMTggMTUuMzE0OCAxOTIuMjUgMTcuNzEwNSAxOTQuMTkxIDIwLjA3NiAxOTUu&#10;MTYxIDIzLjk1NzcgMTk1LjE2MSAyOS4zODU2TDE5NS4xNjEgNDguMzM5MSAxODkuNCA0OC4zMzkx&#10;IDE4OS40IDMxLjE0NDdDMTg5LjQgMjYuNTA1IDE4OC43NjIgMjMuNDExNSAxODcuNDU4IDIxLjgz&#10;NDIgMTg2LjE4NSAyMC4yMjc2IDE4NC4xODMgMTkuNDA4MyAxODEuNDU0IDE5LjQwODMgMTc3Ljk2&#10;NyAxOS40MDgzIDE3NS41NyAyMC43MTI2IDE3NC4yNjYgMjMuMzIwMiAxNzMuMzU2IDI0LjUwMjkg&#10;MTcyLjkwMSAyNy4yMDE4IDE3Mi45MDEgMzEuMzg2N0wxNzIuOTAxIDQ4LjMzOTEgMTY3LjIgNDgu&#10;MzM5MSAxNjcuMjMxIDE0LjY3ODJaIiBmaWxsPSIjMjkzMDNFIi8+PHBhdGggZD0iTTIxMS44NDQg&#10;NjIuMzE5NUMyMDkuNTcgNjIuMzE5NSAyMDcuODExIDYxLjY4MiAyMDYuNTY3IDYwLjQzOSAyMDUu&#10;MzI1IDU5LjE5NTkgMjA0LjcxOCA1Ny40MzY4IDIwNC43MTggNTUuMTYyNkwyMDQuNzE4IDUwLjMx&#10;MDEgMjEwLjU3MSA1MC4zMTAxIDIxMC41NzEgNTQuNjc2N0MyMTAuNTcxIDU2LjUyNzIgMjExLjUx&#10;MiA1Ny40NjcgMjEzLjM2IDU3LjQ2N0wyMjcuMjE5IDU3LjQ2N0MyMjkuMDcgNTcuNDY3IDIzMC4w&#10;MDkgNTYuNTI3MiAyMzAuMDA5IDU0LjY3NjdMMjMwLjAwOSA0My4wNjI4IDIyOS4zMTMgNDMuMDYy&#10;OEMyMjYuNzM1IDQ2LjA5NTEgMjIzLjIxNyA0Ny42MTEyIDIxOC43NTggNDcuNTgxMSAyMTQuMjQx&#10;IDQ3LjU4MTEgMjEwLjY2MiA0Ni4wNjQ5IDIwNy45OTQgNDMuMDYyOCAyMDUuMzI1IDQwLjA2MDcg&#10;MjAzLjk5IDM1Ljk2NjIgMjAzLjk5IDMwLjc4MDMgMjAzLjk5IDI1LjY1NTYgMjA1LjMyNSAyMS41&#10;OTIxIDIwOC4wMjMgMTguNjIwMSAyMTAuNzIzIDE1LjY0ODIgMjE0LjMzIDE0LjE2MjIgMjE4Ljg0&#10;OSAxNC4xNjIyIDIyMy4zOTggMTQuMTYyMiAyMjYuODg3IDE1LjY0ODIgMjI5LjM0MiAxOC42MjAx&#10;TDIzMC4wNCAxOC42MjAxIDIzMC4wNCAxNC43MDgzIDIzNS44MDEgMTQuNzA4MyAyMzUuODAxIDU1&#10;LjEzMjVDMjM1LjgwMSA1Ny40MDY3IDIzNS4xOTQgNTkuMTY1OCAyMzMuOTUyIDYwLjQwODggMjMy&#10;LjcwOCA2MS42NTE5IDIzMC45NDkgNjIuMjU4MyAyMjguNjc1IDYyLjI1ODNMMjExLjkwNCA2Mi4y&#10;NTgzIDIxMS44NDQgNjIuMzE5NVpNMjI3LjY0NSAzOS4zNjI5QzIyOS40OTMgMzcuMjQwMyAyMzAu&#10;NDM0IDM0LjM4OTggMjMwLjQzNCAzMC44MTEzIDIzMC40MzQgMjcuMzIzMyAyMjkuNDkzIDI0LjUw&#10;MjkgMjI3LjY0NSAyMi4zODAzIDIyNS43OTQgMjAuMjU3NyAyMjMuMjc3IDE5LjE5NjUgMjIwLjA5&#10;MyAxOS4xOTY1IDIxNi45MSAxOS4xOTY1IDIxNC4zOTIgMjAuMjI3NiAyMTIuNTQyIDIyLjI4OTkg&#10;MjEwLjY5MiAyNC4zNTEzIDIwOS43NTMgMjcuMjAxOCAyMDkuNzUzIDMwLjg0MTUgMjA5Ljc1MyAz&#10;NC41MTAzIDIxMC42OTIgMzcuMzkxOSAyMTIuNTQyIDM5LjQ1MzMgMjE0LjM5MiA0MS41MTU2IDIx&#10;Ni45MSA0Mi41NDY4IDIyMC4wOTMgNDIuNTQ2OCAyMjMuMjc3IDQyLjU0NjggMjI1Ljc5NCA0MS40&#10;ODU1IDIyNy42NDUgMzkuMzYyOVoiIGZpbGw9IiMyOTMwM0UiLz48cGF0aCBkPSJNMTIuNDYzNCAx&#10;MTYuNjQzQzcuNzk0MzkgMTE2LjY0MyA1LjQ1ODA4IDExNC4xMjYgNS40NTgwOCAxMDkuMTIyTDUu&#10;NDU4MDggODcuODMzNSAwIDg3LjgzMzUgMCA4Mi45ODE5IDUuNDU4MDggODIuOTgxOSA1LjQ1ODA4&#10;IDY5LjAwMTUgMTEuMjIxMiA2OS4wMDE1IDExLjIyMTIgODIuOTgxOSAxOC40Mzg0IDgyLjk4MTkg&#10;MTguNDM4NCA4Ny44MzM1IDExLjIyMTIgODcuODMzNSAxMS4yMjEyIDEwNy43NThDMTEuMjIxMiAx&#10;MDkuMDkyIDExLjQ2NDIgMTEwLjA5MiAxMS45MTkgMTEwLjc2IDEyLjM3MzggMTExLjQyNyAxMy4y&#10;MjE0IDExMS43NjEgMTQuNDY1NCAxMTEuNzYxTDE4LjQzODQgMTExLjc2MSAxOC40Mzg0IDExNi42&#10;MTMgMTIuNDYzNCAxMTYuNjEzIDEyLjQ2MzQgMTE2LjY0M1oiIGZpbGw9IiMyOTMwM0UiLz48cGF0&#10;aCBkPSJNMjcuOTMxNiA2OC45NzEzIDMzLjYzMjYgNjguOTcxMyAzMy42MzI2IDg2LjMxNzQgMzQu&#10;MjcwMSA4Ni4zMTc0QzM2LjUxNTEgODMuNzA5OCAzOS43MjgyIDgyLjQwNTYgNDMuOTQ0MiA4Mi40&#10;MDU2IDQ3Ljg4NjEgODIuNDA1NiA1MC44ODkxIDgzLjU4ODMgNTIuOTUxNSA4NS45ODQgNTQuODYw&#10;MyA4OC4xOTc5IDU1LjgwMTEgOTIuMDc5NiA1NS44MDExIDk3LjY1OTJMNTUuODAxMSAxMTYuNjEz&#10;IDUwLjEgMTE2LjYxMyA1MC4xIDk5LjQxODJDNTAuMSA5NC43NDg0IDQ5LjQ2MjUgOTEuNjU0OSA0&#10;OC4xNjAxIDkwLjEwNzcgNDYuODg1MSA4OC41MDEyIDQ0Ljg1MzggODcuNjgxOSA0Mi4wMzM1IDg3&#10;LjY4MTkgMzguNzI3MiA4Ny42ODE5IDM2LjQyMzggODguODY0NyAzNS4xMTk1IDkxLjI2MDMgMzQu&#10;MTE4NSA5My4xMTA4IDMzLjYzMjYgOTYuNzQ5NSAzMy42MzI2IDEwMi4xNDdMMzMuNjMyNiAxMTYu&#10;NjEzIDI3LjkzMTYgMTE2LjYxMyAyNy45MzE2IDY4Ljk3MTNaIiBmaWxsPSIjMjkzMDNFIi8+PHBh&#10;dGggZD0iTTk3LjU5MzQgOTkuMzU3Qzk3LjU5MzQgMTAwLjA1NSA5Ny41NjQyIDEwMC42OTEgOTcu&#10;NTMzMSAxMDEuMjY4TDcwLjUxMyAxMDEuMjY4QzcwLjcyNDkgMTA0LjgxNiA3MS43ODYyIDEwNy41&#10;NzUgNzMuNjk2OSAxMDkuNTE2IDc1LjYwNzYgMTExLjQ1NyA3OC4wOTU1IDExMi40MjggODEuMTU3&#10;IDExMi40MjggODUuNzA3MyAxMTIuNDI4IDg4Ljc2ODggMTEwLjQ4NyA5MC4zNDcgMTA2LjU3NUw5&#10;Ni42ODM3IDEwNi41NzVDOTUuNTYyMSAxMTAuMDAyIDkzLjY1MTUgMTEyLjY0IDkwLjk1MzUgMTE0&#10;LjQ5IDg4LjI1MzYgMTE2LjM0IDg0Ljk3ODQgMTE3LjI0OSA4MS4xMjc4IDExNy4yNDkgNzYuMTI0&#10;NiAxMTcuMjQ5IDcyLjE1MTYgMTE1LjcwMyA2OS4yMDg4IDExMi42MSA2Ni4yNjc5IDEwOS41MTYg&#10;NjQuNzgyOCAxMDUuMjQxIDY0Ljc4MjggOTkuNzgxNyA2NC43ODI4IDk0LjUzNTYgNjYuMjY3OSA5&#10;MC4zMjA1IDY5LjIzOTkgODcuMTY2OCA3Mi4yMTE4IDg0LjAxMyA3Ni4xODQ4IDgyLjQzNTcgODEu&#10;MTI3OCA4Mi40MzU3IDg2LjAxMDUgODIuNDM1NyA4OS45NTI0IDgzLjk1MTggOTIuOTUzNyA4Ny4w&#10;MTUyIDk1Ljk1NjcgOTAuMDc3NiA5Ny41MDM5IDk0LjE0MSA5Ny41OTM0IDk5LjIzNjVMOTcuNTkz&#10;NCA5OS4zNTdaTTc0LjE4MjggODkuNTkyNkM3Mi4zNjM1IDkxLjEzODkgNzEuMjEwOCA5My40MTQg&#10;NzAuNjk1NyA5Ni40MTYxTDkxLjQ5OTYgOTYuNDE2MUM5MC45ODI3IDkzLjQ3NDMgODkuODMwMSA5&#10;MS4yMzAyIDg4LjAxMDcgODkuNjUyOSA4Ni4xOTEzIDg4LjA3NjUgODMuODg3OSA4Ny4yODgyIDgx&#10;LjEyNzggODcuMjg4MiA3OC4zMDc0IDg3LjI4ODIgNzYuMDAyMiA4OC4wNDYzIDc0LjE4MjggODku&#10;NTkyNloiIGZpbGw9IiMyOTMwM0UiLz48cGF0aCBkPSJNMTI1Ljg5NCA4Ny44MDM0IDEyMC4zNzQg&#10;ODcuODAzNCAxMjAuMzc0IDgyLjk1MTcgMTI1Ljg5NCA4Mi45NTE3IDEyNS44OTQgNzYuNTUyOUMx&#10;MjUuODk0IDcxLjQ4ODUgMTI4LjE5NyA2OC45NzEzIDEzMi44MzcgNjguOTcxM0wxMzguNDQ5IDY4&#10;Ljk3MTMgMTM4LjQ0OSA3My44ODQyIDEzNC44MzkgNzMuODg0MkMxMzMuNTk1IDczLjg4NDIgMTMy&#10;Ljc0OCA3NC4yMTc1IDEzMi4yOTEgNzQuOTE1MyAxMzEuODM2IDc1LjYxMjIgMTMxLjU5NSA3Ni41&#10;ODMxIDEzMS41OTUgNzcuODU2MkwxMzEuNTk1IDgyLjk1MTcgMTM4LjQ0OSA4Mi45NTE3IDEzOC40&#10;NDkgODcuODAzNCAxMzEuNTk1IDg3LjgwMzQgMTMxLjU5NSAxMTYuNjEzIDEyNS44OTQgMTE2LjYx&#10;MyAxMjUuODk0IDg3LjgwMzRaIiBmaWxsPSIjMjkzMDNFIi8+PHBhdGggZD0iTTE1Ny4zNzUgMTE3&#10;LjE1OUMxNTMuMjE5IDExNy4xNTkgMTUwLjA5NSAxMTUuOTc2IDE0OC4wMDQgMTEzLjU4IDE0Ni4w&#10;NjIgMTExLjIxNSAxNDUuMDkyIDEwNy4zMzMgMTQ1LjA5MiAxMDEuOTA0TDE0NS4wOTIgODIuOTUx&#10;NyAxNTAuODg1IDgyLjk1MTcgMTUwLjg4NSAxMDAuMTQ2QzE1MC44ODUgMTA0Ljc4NiAxNTEuNTIg&#10;MTA3Ljg3OSAxNTIuNzk1IDEwOS40NTYgMTU0LjE2IDExMS4wNjMgMTU2LjE2MiAxMTEuODgyIDE1&#10;OC44IDExMS44ODIgMTYyLjI4NyAxMTEuODgyIDE2NC42NTIgMTEwLjU3OCAxNjUuOTI1IDEwNy45&#10;NyAxNjYuODM1IDEwNi43ODcgMTY3LjI5IDEwNC4wODggMTY3LjI5IDk5LjkwMzJMMTY3LjI5IDgy&#10;Ljk1MTcgMTczLjAyMiA4Mi45NTE3IDE3My4wMjIgMTE2LjYxMyAxNjcuMjkgMTE2LjYxMyAxNjcu&#10;MjkgMTEzLjEyNiAxNjYuNjgzIDExMy4xMjZDMTY0LjM4IDExNS44MjQgMTYxLjI1NiAxMTcuMTU5&#10;IDE1Ny4zMTMgMTE3LjE1OUwxNTcuMzc1IDExNy4xNTlaIiBmaWxsPSIjMjkzMDNFIi8+PHBhdGgg&#10;ZD0iTTE5My43OTkgMTE2LjY0M0MxODkuMTI4IDExNi42NDMgMTg2Ljc5MyAxMTQuMTI2IDE4Ni43&#10;OTMgMTA5LjEyMkwxODYuNzkzIDg3LjgzMzUgMTgxLjMzNSA4Ny44MzM1IDE4MS4zMzUgODIuOTgx&#10;OSAxODYuNzkzIDgyLjk4MTkgMTg2Ljc5MyA2OS4wMDE1IDE5Mi41NTUgNjkuMDAxNSAxOTIuNTU1&#10;IDgyLjk4MTkgMTk5Ljc3MiA4Mi45ODE5IDE5OS43NzIgODcuODMzNSAxOTIuNTU1IDg3LjgzMzUg&#10;MTkyLjU1NSAxMDcuNzU4QzE5Mi41NTUgMTA5LjA5MiAxOTIuNzk4IDExMC4wOTIgMTkzLjI1MiAx&#10;MTAuNzYgMTkzLjcwNyAxMTEuNDI3IDE5NC41NTcgMTExLjc2MSAxOTUuODAxIDExMS43NjFMMTk5&#10;Ljc3MiAxMTEuNzYxIDE5OS43NzIgMTE2LjYxMyAxOTMuNzk5IDExNi42MTMgMTkzLjc5OSAxMTYu&#10;NjQzWiIgZmlsbD0iIzI5MzAzRSIvPjxwYXRoIGQ9Ik0yMjAuOTQzIDExNy4xNTlDMjE2Ljc4NyAx&#10;MTcuMTU5IDIxMy42NjQgMTE1Ljk3NiAyMTEuNTcyIDExMy41OCAyMDkuNjMgMTExLjIxNSAyMDgu&#10;NjYgMTA3LjMzMyAyMDguNjYgMTAxLjkwNEwyMDguNjYgODIuOTUxNyAyMTQuNDUzIDgyLjk1MTcg&#10;MjE0LjQ1MyAxMDAuMTQ2QzIxNC40NTMgMTA0Ljc4NiAyMTUuMDg4IDEwNy44NzkgMjE2LjM2MyAx&#10;MDkuNDU2IDIxNy43MjggMTExLjA2MyAyMTkuNzMgMTExLjg4MiAyMjIuMzY4IDExMS44ODIgMjI1&#10;Ljg1NSAxMTEuODgyIDIyOC4yMiAxMTAuNTc4IDIyOS40OTMgMTA3Ljk3IDIzMC40MDMgMTA2Ljc4&#10;NyAyMzAuODU4IDEwNC4wODggMjMwLjg1OCA5OS45MDMyTDIzMC44NTggODIuOTUxNyAyMzYuNTkg&#10;ODIuOTUxNyAyMzYuNTkgMTE2LjYxMyAyMzAuODU4IDExNi42MTMgMjMwLjg1OCAxMTMuMTI2IDIz&#10;MC4yNTIgMTEzLjEyNkMyMjcuOTQ4IDExNS44MjQgMjI0LjgyNCAxMTcuMTU5IDIyMC44ODEgMTE3&#10;LjE1OUwyMjAuOTQzIDExNy4xNTlaIiBmaWxsPSIjMjkzMDNFIi8+PHBhdGggZD0iTTI0OS4wODgg&#10;ODIuOTUxNyAyNTQuNzg5IDgyLjk1MTcgMjU0Ljc4OSA4NS45MjI4IDI1NS40ODcgODUuOTIyOEMy&#10;NTYuMzA1IDg0Ljg2MTUgMjU3LjE1NSA4NC4xMDM1IDI1OC4wMzUgODMuNjQ4NiAyNTguOTE0IDgz&#10;LjE5MzggMjYwLjAzNSA4Mi45NTE3IDI2MS40IDgyLjk1MTdMMjY2Ljk0OSA4Mi45NTE3IDI2Ni45&#10;NDkgODcuODAzNCAyNjAuNDkgODcuODAzNEMyNTguNzAyIDg3LjgwMzQgMjU3LjMwNiA4OC4yODgz&#10;IDI1Ni4zMDUgODkuMjU5MiAyNTUuMzA0IDkwLjIyOTIgMjU0LjgyIDkxLjU5MzcgMjU0LjgyIDkz&#10;LjM4MjlMMjU0LjgyIDExNi42MTMgMjQ5LjExOSAxMTYuNjEzIDI0OS4wODggODIuOTUxN1oiIGZp&#10;bGw9IiMyOTMwM0UiLz48cGF0aCBkPSJNMzAzLjQzMyA5OS4zNTdDMzAzLjQzMyAxMDAuMDU1IDMw&#10;My40MDQgMTAwLjY5MSAzMDMuMzczIDEwMS4yNjhMMjc2LjM1MyAxMDEuMjY4QzI3Ni41NjUgMTA0&#10;LjgxNiAyNzcuNjI2IDEwNy41NzUgMjc5LjUzNyAxMDkuNTE2IDI4MS40NDggMTExLjQ1NyAyODMu&#10;OTM1IDExMi40MjggMjg2Ljk5NyAxMTIuNDI4IDI5MS41NDcgMTEyLjQyOCAyOTQuNjA5IDExMC40&#10;ODcgMjk2LjE4NyAxMDYuNTc1TDMwMi41MjQgMTA2LjU3NUMzMDEuNDAyIDExMC4wMDIgMjk5LjQ5&#10;MSAxMTIuNjQgMjk2Ljc5MyAxMTQuNDkgMjk0LjA5NCAxMTYuMzQgMjkwLjgxOCAxMTcuMjQ5IDI4&#10;Ni45NjggMTE3LjI0OSAyODEuOTY0IDExNy4yNDkgMjc3Ljk5MSAxMTUuNzAzIDI3NS4wNDkgMTEy&#10;LjYxIDI3Mi4xMDggMTA5LjUxNiAyNzAuNjIzIDEwNS4yNDEgMjcwLjYyMyA5OS43ODE3IDI3MC42&#10;MjMgOTQuNTM1NiAyNzIuMTA4IDkwLjMyMDUgMjc1LjA4IDg3LjE2NjggMjc4LjA1MiA4NC4wMTMg&#10;MjgyLjAyNSA4Mi40MzU3IDI4Ni45NjggODIuNDM1NyAyOTEuODUgODIuNDM1NyAyOTUuNzkyIDgz&#10;Ljk1MTggMjk4Ljc5NCA4Ny4wMTUyIDMwMS43OTcgOTAuMDc3NiAzMDMuMzQ0IDk0LjE0MSAzMDMu&#10;NDMzIDk5LjIzNjVMMzAzLjQzMyA5OS4zNTdaTTI4MC4wMjMgODkuNTkyNkMyNzguMjAzIDkxLjEz&#10;ODkgMjc3LjA1MSA5My40MTQgMjc2LjUzNiA5Ni40MTYxTDI5Ny4zNCA5Ni40MTYxQzI5Ni44MjMg&#10;OTMuNDc0MyAyOTUuNjcgOTEuMjMwMiAyOTMuODUxIDg5LjY1MjkgMjkyLjAzMSA4OC4wNzY1IDI4&#10;OS43MjggODcuMjg4MiAyODYuOTY4IDg3LjI4ODIgMjg0LjE0NyA4Ny4yODgyIDI4MS44NDIgODgu&#10;MDQ2MyAyODAuMDIzIDg5LjU5MjZaIiBmaWxsPSIjMjkzMDNFIi8+PC9zdmc+UEsDBAoAAAAAAAAA&#10;IQAxdPRYbWIAAG1iAAAUAAAAZHJzL21lZGlhL2ltYWdlMy5wbmeJUE5HDQoaCgAAAA1JSERSAAAE&#10;bgAABG4IBgAAAILNcWoAAAABc1JHQgCuzhzpAAAABGdBTUEAALGPC/xhBQAAAAlwSFlzAAAdhwAA&#10;HYcBj+XxZQAAYgJJREFUeF7t3U12U1e+8OH/lutapoXvYtlpljOCS0YANILSCxlBhREERkAyAsgI&#10;Qo0AqhenGoERhDuCuJovXrViWpZ8C+23IZsYYescSUfS+XietWrVrWMDtnzkq/3T/kgBANBi+c7N&#10;3eHOX26nvHU7pfzXlNJujnyQc9qNiIOUYnf6zwAAXC0fRcRR5DhJKZ28z/lfEXG0Mzx7mV6/O5n+&#10;7Cqk6QsAAE2X79zcHfX7d3u9+Hqc44E4AwCsXn41zvE6ovf8xuH/O5r+6KKEGwCgNU4Ht+72ovdd&#10;jnT3cqzJOd6kyK9yTv/KKZ9EjI96497J9tnZ0areHQMA2ud08NlBxH8OUt7azSnvRsRBL+J/IqUH&#10;lz8v53gTOf6+88vbZ5evL0K4AQAab/Tl3u3oxd9ypG9Tit2c4ySl/Gac43VvHC/7/zx+M/1nAACq&#10;NLy//+DT2b75aJzjhxuHx8+nP78s4QYAaKx85+bu2c72k8vBJkf+cWd49sxMGgBgU4b39x+kXn4a&#10;kQ7ifAZOjvzjIgFHuAEAGul0cOtuiq0XF8Gml+Ll+5x+qHJNOQDAMob39x+lXv7uIuBEzs/6h8eP&#10;pz9vFuEGAGic4f39R5HiyWQacn4V7+Ox5VAAQF1NAk48jfPZN/3h6F7Z2cHCDQDQGBdLoyKlRxER&#10;45x/sCwKAGiC0Zd7t2MrXkSkg5zjJI3zvTJvPAk3AEAjnEebnyKlB+d72TxeZJ04AMCm5Ds3d0c7&#10;/V9TitsREeP8/t6Nw3+/mv68y4QbAKD2LkebyekM44dFL3IAAOpqNNh7ejGDON7nL2bNvBFuAIBa&#10;m5pp8yZH+sYGxABA0519tf9Tjvg25zjpD0efX7f0uzd9AQCgLkQbAKCttn9++zAiv0opds9ubL+Y&#10;/vgF4QYAqCXRBgBou+3Ts28i8lFEujsa7F0Zb4QbAKB2RBsAoAvS63cn49y7N/kf6cHw/v6D6c8R&#10;bgCAWhFtAIAuuXH4/47GOT+MiEi9/HT648INAFAbog0A0EU3Do+fny+ZOjgd7H17+WPCDQBQC6IN&#10;ANBleZweR0SkSB/NuhFuAICNE20AgK7b+eXty5zjTUqxezrY+/7iunADAGyUaAMAMJHj/cWsm+8u&#10;rqWPPgMAYI1EGwCAj42+2vs9Ih2Mc/r8xuH/OzLjBgDYCNEGAOAKOV5GRKScH4SlUgDAJog2AABX&#10;yzm9joiIFE8m/wUAsEaiDQDAbMPB/h8pxe44p8/NuAEA1ka0AQAo1kt/LpcSbgCAtRBtAADKeZ/z&#10;vyIicsq7wg0AsHKiDQBAeSmnNzHZmPh/hBsAYKVEGwCAxQk3AMDKiDYAAPPLaTLjJlLcFm4AgJUQ&#10;bQAAFrMzHJ7E5GjwXceBAwCVE20AAJYz+mo/h6VSAEDVRBsAgOoINwBAZUQbAIBqCTcAQCVEGwCA&#10;6gk3AMDSRBsAgNUQbgCApYg2AACrI9wAAAsTbQAAVku4AQAWItoAAKyecAMAzE20AQBYD+EGAJiL&#10;aAMAsD7CDQBQmmgDALBewg0AUIpoAwCwfsINAFBItAEA2AzhBgCYSbQBANgc4QYAuJZoAwCwWcIN&#10;AHAl0QYAYPOEGwDgE6INAEA9CDcAwEdEGwCA+hBuAIAPRBsAgHoRbgCACNEGAKCWhBsAQLQBAKgp&#10;4QYAOk60AQCoL+EGADpMtAEAqDfhBgA6SrQBAKg/4QYAOki0AQBoBuEGADpGtAEAaA7hBgA6RLQB&#10;AGgW4QYAOkK0AQBoHuEGADpAtAEAaCbhBgBaTrQBAGgu4QYAWky0AQBoNuEGAFpKtAEAaD7hBgBa&#10;SLQBAGgH4QYAWka0AQBoD+EGAFpEtAEAaBfhBgBaQrQBAGgf4QYAWkC0AQBoJ+EGABpOtAEAaC/h&#10;BgAaTLQBAGg34QYAGkq0AQBoP+EGABpItAEA6AbhBgAaRrQBAOgO4QYAGkS0AQDoFuEGABpCtAEA&#10;6B7hBgAaQLQBAOgm4QYAak60AQDoLuEGAGpMtAEA6DbhBgBqSrQBAEC4AYAaEm0AAAjhBgDqR7QB&#10;AOCCcAMANSLaAABwmXADADUh2gAAME24AYAaEG0AALiKcAMAGybaAABwHeEGADZItAEAYBbhBgA2&#10;RLQBAKCIcAMAGyDaAABQhnADAGsm2gAAUJZwAwBrJNoAADAP4QYA1kS0AQBgXsINAKyBaAMAwCKE&#10;GwBYMdEGAIBFCTcAsEKiDQAAyxBuAGBFRBsAAJYl3ADACog2AABUQbgBgIqJNgAAVEW4AYAKiTYA&#10;AFRJuAGAiog2AABUTbgBgAqINgAArIJwAwBLEm0AAFgV4QYAliDaAACwSsINACxItAEAYNWEGwBY&#10;gGgDAMA6CDcAMCfRBgCAdRFuAGAOog0AAOsk3ABASaINAADrJtwAQAmiDQAAmyDcAEAB0QYAgE0R&#10;bgBgBtEGAIBNEm4A4BqiDQAAmybcAMAVRBsAAOpAuAGAKaINAAB1IdwAwCWiDQAAdSLcAMA50QYA&#10;gLoRbgBAtAEAoKaEGwA6T7QBAKCuhBsAOk20AQCgzoQbADpLtAEAoO6EGwA6SbQBAKAJhBsAOke0&#10;AQCgKYQbADpFtAEAoEmEGwA6Q7QBAKBphBsAOkG0AQCgiYQbAFpPtAEAoKmEGwBaTbQBAKDJhBsA&#10;Wku0AQCg6YQbAFpJtAEAoA2EGwBaR7QBAKAthBsAWkW0AQCgTYQbAFpDtAEAoG2EGwBaQbQBAKCN&#10;hBsAGk+0AQCgrYQbABpNtAEAoM2EGwAaS7QBAKDthBsAGkm0AQCgC4QbABpHtAEAoCuEGwAaRbQB&#10;AKBLhBsAGkO0AQCga4QbABpBtAEAoIuEGwBqT7QBAKCrhBsAak20AQCgy4QbAGpLtAEAoOuEGwBq&#10;SbQBAADhBoAaEm0AAGBCuAGgVkQbAAD4k3ADQG2INgAA8DHhBoBaEG0AAOBTwg0AGyfaAADA1YQb&#10;ADZKtAEAgOsJNwBsjGgDAACzCTcAbIRoAwAAxYQbANZOtAEAgHKEGwDWSrQBAIDyhBsA1ka0AQCA&#10;+Qg3AKyFaAMAAPMTbgBYOdEGAAAWI9wAsFKiDQAALE64AWBlRBsAAFiOcAPASog2AACwPOEGgMqJ&#10;NgAAUA3hBoBKiTYAAFAd4QaAyog2AABQLeEGgEqINgAAUD3hBoCliTYAALAawg0ASxFtAABgdYQb&#10;ABYm2gAAwGoJNwAsRLQBAIDVE24AmJtoAwAA6yHcADAX0QYAANZHuAGgNNEGAADWS7gBoBTRBgAA&#10;1k+4AaCQaAMAAJsh3AAwk2gDAACbI9wAcC3RBgAANku4AeBKog0AAGyecAPAJ0QbAACoB+EGgI+I&#10;NgAAUB/CDQAfiDYAAFAvwg0AEaINAADUknADgGgDAAA1JdwAdJxoAwAA9SXcAHSYaAMAAPUm3AB0&#10;lGgDAAD1J9wAdJBoAwAAzSDcAHSMaAMAAM0h3AB0iGgDAADNItwAdIRoAwAAzSPcAHSAaAMAAM0k&#10;3AC0nGgDAADNJdwAtJhoAwAAzSbcALSUaAMAAM0n3AC0kGgDAADtINwAtIxoAwAA7SHcALSIaAMA&#10;AO0i3AC0hGgDAADtI9wAtIBoAwAA7STcADScaAMAAO0l3AA0mGgDAADtJtwANJRoAwAA7SfcADSQ&#10;aAMAAN0g3AA0jGgDAADdIdwANIhoAwAA3SLcADSEaAMAAN0j3AA0gGgDAADdJNwA1JxoAwAA3SXc&#10;ANSYaAMAAN0m3ADUlGgDAAAINwA1JNoAAAAh3ADUj2gDAABcEG4AakS0AQAALhNuAGpCtAEAAKYJ&#10;NwA1INoAAABXEW4ANky0AQAAriPcAGyQaAMAAMwi3ABsiGgDAAAUEW4ANkC0AQAAyhBuANZMtAEA&#10;AMoSbgDWSLQBAADmIdwArIloAwAAzEu4AVgD0QYAAFiEcAOwYqINAACwKOEGYIVEGwAAYBnCDcCK&#10;iDYAAMCyhBuAFRBtAACAKgg3ABUTbQAAgKoINwAVEm0AAIAqCTcAFRFtAACAqgk3ABUQbQAAgFUQ&#10;bgCWJNoAAACrItwALEG0AQAAVkm4AViQaAMAAKyacAOwANEGAABYB+EGYE6iDQAAsC7CDcAcRBsA&#10;AGCdhBuAkkQbAABg3YQbgBJEGwAAYBOEG4ACog0AALApwg3ADKINAACwScINwDVEGwAAYNOEG4Ar&#10;iDYAAEAdCDcAU0QbAACgLoQbgEtEGwAAoE6EG4Bzog0AAFA3wg2AaAMAANSUcAN0nmgDAADUlXAD&#10;dJpoAwAA1JlwA3SWaAMAANSdcAN0kmgDAAA0gXADdI5oAwAANIVwA3SKaAMAADSJcAN0hmgDAAA0&#10;jXADdIJoAwAANJFwA7SeaAMAADSVcAO0mmgDAAA0mXADtJZoAwAANJ1wA7SSaAMAALSBcAO0jmgD&#10;AAC0hXADtIpoAwAAtIlwA7SGaAMAALSNcAO0gmgDAAC0kXADNJ5oAwAAtJVwAzSaaAMAALSZcAM0&#10;lmgDAAC0nXADNJJoAwAAdIFwAzSOaAMAAHSFcAM0imgDAAB0iXADNIZoAwAAdI1wAzSCaAMAAHSR&#10;cAPUnmgDAAB0lXAD1JpoAwAAdJlwA9SWaAMAAHSdcAPUkmgDAAAg3AA1JNoAAABMCDdArYg2AAAA&#10;fxJugNoQbQAAAD4m3AC1INoAAAB8SrgBNk60AQAAuJpwA2yUaAMAAHA94QbYGNEGAABgNuEG2AjR&#10;BgAAoJhwA6ydaAMAAFCOcAOslWgDAABQnnADrI1oAwAAMB/hBlgL0QYAAGB+wg2wcqINAADAYoQb&#10;YKVEGwAAgMUJN8DKiDYAAADLEW6AlRBtAAAAlifcAJUTbQAAAKoh3ACVEm0AAACqI9wAlRFtAAAA&#10;qiXcAJUQbQAAAKon3ABLE20AAABWQ7gBliLaAAAArI5wAyxMtAEAAFgt4QZYiGgDAACwesINMDfR&#10;BgAAYD2EG2Auog0AAMD6CDdAaaINAADAegk3QCmiDQAAwPoJN0Ah0QYAAGAzhBtgJtEGAABgc4Qb&#10;4FqiDQAAwGYJN8CVRBsAAIDNE26AT4g2AAAA9SDcAB8RbQAAAOpDuAE+EG0AAADqRbgBIkQbAACA&#10;WhJuANEGAACgpoQb6DjRBgAAoL6EG+gw0QYAAKDehBvoKNEGAACg/oQb6CDRBgAAoBmEG+gY0QYA&#10;AKA5hBvoENEGAACgWYQb6AjRBgAAoHmEG+gA0QYAAKCZhBtoOdEGAACguYQbaDHRBgAAoNmEG2gp&#10;0QYAAKD5hBtoIdEGAACgHYQbaBnRBgAAoD2EG2gR0QYAAKBdhBtoCdEGAACgfYQbaAHRBgAAoJ2E&#10;G2g40QYAAKC9hBtoMNEGAACg3YQbaCjRBgAAoP2EG2gg0QYAAKAbhBtoGNEGAACgO4QbaBDRBgAA&#10;oFuEG2gI0QYAAKB7hBtoANEGAACgm4QbqDnRBgAAoLuEG6gx0QYAAKDbhBuoKdEGAAAA4QZqSLQB&#10;AAAghBuoH9EGAACAC8IN1IhoAwAAwGXCDdSEaAMAAMA04QZqQLQBAADgKsINbJhoAwAAwHWEG9gg&#10;0QYAAIBZhBvYENEGAACAIsINbIBoAwAAQBnCDayZaAMAAEBZwg2skWgDAADAPIQbWBPRBgAAgHkJ&#10;N7AGog0AAACLEG5gxUQbAAAAFiXcwAqJNgAAACxDuIEVEW0AAABYlnADKyDaAAAAUAXhBiom2gAA&#10;AFAV4QYqJNoAAABQJeEGKiLaAAAAUDXhBiog2gAAALAKwg0sSbQBAABgVYQbWIJoAwAAwCoJN7Ag&#10;0QYAAIBVE25gAaINAAAA6yDcwJxEGwAAANZFuIE5iDYAAACsk3ADJYk2AAAArJtwAyWINgAAAGyC&#10;cAMFRBsAAAA2RbiBGUQbAAAANkm4gWuINgAAAGyacANXEG0AAACoA+EGpog2AAAA1IVwA5eINgAA&#10;ANSJcAPnRBsAAADqRrgB0QYAAICaEm7oPNEGAACAuhJu6DTRBgAAgDoTbugs0QYAAIC6E27oJNEG&#10;AACAJhBu6BzRBgAAgKYQbugU0QYAAIAmEW7oDNEGAACAphFu6ATRBgAAgCYSbmg90QYAAICmEm5o&#10;NdEGAACAJhNuaC3RBgAAgKYTbmgl0QYAAIA2EG5oHdEGAACAthBuaBXRBgAAgDYRbmgN0QYAAIC2&#10;EW5oBdEGAACANhJuaDzRBgAAgLYSbmg00QYAAIA2E25oLNEGAACAthNuaCTRBgAAgC4Qbmgc0QYA&#10;AICuEG5oFNEGAACALhFuaAzRBgAAgK4RbmgE0QYAAIAuEm6oPdEGAACArhJuqDXRBgAAgC4Tbqgt&#10;0QYAAICuE26oJdEGAAAAhBtqSLQBAACACeGGWhFtAAAA4E/CDbUh2gAAAMDHhBtqQbQBAACATwk3&#10;bJxoAwAAAFcTbtgo0QYAAACuJ9ywMaINAAAAzCbcsBGiDQAAABQTblg70QYAAADKEW5YK9EGAAAA&#10;yhNuWBvRBgAAAOYj3LAWog0AAADMT7hh5UQbAAAAWIxww0qJNgAAALA44YaVEW0AAABgOcINKyHa&#10;AAAAwPKEGyon2gAAAEA1hBsqJdoAAABAdYQbKiPaAAAAQLWEGyoh2gAAAED1hBuWJtoAAADAagg3&#10;LEW0AQAAgNURbliYaAMAAACrJdywENEGAAAAVk+4YW6iDQAAAKyHcMNcRBsAAABYH+GG0kQbAAAA&#10;WC/hhlJEGwAAAFg/4YZCog0AAABshnDDTKINAAAAbI5ww7VEGwAAANgs4YYriTYAAACwecINnxBt&#10;AAAAoB6EGz4i2gAAAEB9CDd8INoAAABAvQg3RIg2AAAAUEvCDaINAAAA1JRw03GiDQAAANSXcNNh&#10;og0AAADUm3DTUaINAAAA1J9w00GiDQAAADSDcNMxog0AAAA0h3DTIaINAAAANItw0xGiDQAAADSP&#10;cNMBog0AAAA0k3DTcqINAAAANJdw02KiDQAAADSbcNNSog0AAAA0n3DTQqINAAAAtINw0zKiDQAA&#10;ALSHcNMiog0AAAC0i3DTEqINAAAAtI9w0wKiDQAAALSTcNNwog0AAAC0l3DTYKINAAAAtJtw01Ci&#10;DQAAALSfcNNAog0AAAB0g3DTMKINAAAAdIdw0yCiDQAAAHSLcNMQog0AAAB0j3DTAKINAAAAdJNw&#10;U3OiDQAAAHSXcFNjog0AAAB0m3BTU6INAAAAINzUkGgDAAAAhHBTP6INAAAAcEG4qRHRBgAAALhM&#10;uKkJ0QYAAACYJtzUgGgDAAAAXEW42TDRBgAAALiOcLNBog0AAAAwi3CzIaINAAAAUES42QDRBgAA&#10;AChDuFkz0QYAAAAoS7hZI9EGAAAAmIdwsyaiDQAAADAv4WYNRBsAAABgEcLNiok2AAAAwKKEmxUS&#10;bQAAAIBlCDcrItoAAAAAyxJuVkC0AQAAAKog3FRMtAEAAACqItxUSLQBAAAAqiTcVES0AQAAAKom&#10;3FRAtAEAAABWQbhZkmgDAAAArIpwswTRBgAAAFgl4WZBog0AAACwasLNAkQbAAAAYB2EmzmJNgAA&#10;AMC6CDdzEG0AAACAdRJuShJtAAAAgHUTbkoQbQAAAIBNEG4KiDYAAADApgg3M4g2AAAAwCYJN9cQ&#10;bQAAAIBNE26uINoAAAAAdSDcTBFtAAAAgLoQbi4RbQAAAIA6EW7OiTYAAABA3Qg3og0AAABQU50P&#10;N6INAAAAUFedDjeiDQAAAFBnnQ03og0AAABQd50MN6INAAAA0ASdCzeiDQAAANAUnQo3og0AAADQ&#10;JJ0JN6INAAAA0DSdCDeiDQAAANBErQ83og0AAADQVK0ON6INAAAA0GStDTeiDQAAANB0rQw3og0A&#10;AADQBq0LN6INAAAA0BatCjeiDQAAANAmrQk3og0AAADQNq0IN6INAAAA0EaNDzeiDQAAANBWjQ43&#10;og0AAADQZo0NN6INAAAA0HaNDDeiDQAAANAFjQs3og0AAADQFY0KN6INAAAA0CWNCTeiDQAAANA1&#10;jQg3og0AAADQRbUPN6INAAAA0FW1DjeiDQAAANBltQ03og0AAADQdbUMN6INAAAAQA3DjWgDAAAA&#10;MFGrcCPaAAAAAPypNuFGtAEAAAD4WC3CjWgDAAAA8KmNhxvRBgAAAOBqGw03og0AAADA9TYWbkQb&#10;AAAAgNk2Em5EGwAAAIBiaw83og0AAABAOWsNN6INAAAAQHlrCzeiDQAAAMB81hJuRBsAAACA+a08&#10;3Ig2AAAAAItZabgRbQAAAAAWt7JwI9oAAAAALGcl4Ua0AQAAAFhe5eFGtAEAAACoRqXhRrQBAAAA&#10;qE5l4Ua0AQAAAKhWJeFGtAEAAACo3tLhRrQBAAAAWI2lwo1oAwAAALA6C4cb0QYAAABgtRYKN6IN&#10;AAAAwOrNHW5EGwAAAID1mCvciDYAAAAA61M63Ig2AAAAAOtVKtyINgAAAADrcTr47GDyf+WjwnAj&#10;2gAAAACsT2883o2IyDmdzAw3og0AAADAeo17k3CTUp4dbs52tp9ESg8i8pFoAwAAALAOvYOIiBTp&#10;+qVSw/v7jyKlRznHyTiPH4o2AAAAAKuXcjpfKnXNjJvTwa27keJJRESO/PjG4b9fTX8OAAAAANVL&#10;Kd+JyR43r9P0B08Hnx2kyL+lFLuR87P+4fHj6c8BAAAAoHr5zs3dsxv9P3KOk/5w9PknM256Mf7u&#10;PNq8FG0AAAAA1mfU79+NiEiRX6XX7z5eKnU6+OwgR/o25ziJcfxw+WMAAAAArFZK+W9xvkwqIuKj&#10;cLOV8pOUYjdFft7/5/Gbyx8DAAAAYHXynZu7OdLdiIic0su4HG5OB7fu5ohvc46TcfR+vPwHAQAA&#10;AFit4c72o5RiNyK/ujjd+0O46UXvu5icIvWjo78BAAAA1iffubmbIn0XETHO4w/b1/QuPngxFSei&#10;9/zDnwIAAABg5T7Mtsn55Y3Df7+6uN6L8x2L//yg2TYAAAAA63I6+Ozgw2ybGH+0fU0vLu1YPI74&#10;38sfBAAAAGC1ejH+7qrZNpOPRUSkuH3+Py2TAgAAAFiT4f39R5HSo5zjJMbxYW+bC73h/f0HEekg&#10;53hjmRQAAADAepwObt2NFE8iIiLHw/4/j99Mf04vIg4iIlLkj6biAAAAALAak31ttl6cL5F6tvPL&#10;25fTnxMR0Usp/zUm+9u8m/4gAAAAANWaHP2dX6QUuynief/w+PH051z4c8ZNTp9MxwEAAACgOvnO&#10;zd2zne2fUorbOceb/zodXRtt4sPmxAAAAACs1EW0iZQe5BxvcqRv0ut3J9Ofd1nv4kSpnMy4AQAA&#10;AFiFq6JNmUOizLgBAAAAWKFFo01Mwk06iIgo+wcAAAAAKGeZaBNm3AAAAACsxrLRJoQbAAAAgOpV&#10;EW1CuAEAAACoVlXRJoQbAAAAgOpUGW1CuAEAAACoRtXRJoQbAAAAgOWtItqEcAMAAACwnFVFmxBu&#10;AAAAABa3ymgTwg0AAADAYlYdbUK4AQAAAJjfOqJNCDcAAAAA81lXtAnhBgAAAKC8dUabEG4AAAAA&#10;yll3tAnhBgAAAKDYJqJNCDcAAAAAs20q2oRwAwAAAHC9TUabEG4AAAAArrbpaBPCDQAAAMCn6hBt&#10;QrgBAAAA+Fhdok0INwAAAAB/qlO0CeEGAAAAYKJu0SaEGwAAAIB6RpsQbgAAAICuq2u0CeEGAAAA&#10;6LI6R5sQbgAAAICuqnu0CeEGAAAA6KImRJsQbgAAAICuaUq0CeEGAAAA6JImRZsQbgAAAICuaFq0&#10;CeEGAAAA6IImRpsQbgAAAIC2a2q0CeEGAAAAaLMmR5sQbgAAAIC2anq0CeEGAAAAaKM2RJsQbgAA&#10;AIC2aUu0CeEGAAAAaJM2RZsQbgAAAIC2aFu0CeEGAAAAaIM2RpsQbgAAAICma2u0CeEGAAAAaLI2&#10;R5sQbgAAAICmanu0CeEGAAAAaKIuRJsQbgAAAICm6Uq0CeEGAAAAaJIuRZsQbgAAAICm6Fq0CeEG&#10;AAAAaIIuRpsQbgAAAIC662q0CeEGAAAAqLMuR5sQbgAAAIC66nq0CeEGAAAAqCPRZkK4AQAAAGpF&#10;tPmTcAMAAADUhmjzMeEGAAAAqAXR5lPCDQAAALBxos3VhBsAAABgo0Sb6wk3AAAAwMaINrMJNwAA&#10;AMBGiDbFhBsAAABg7USbcoQbAAAAYK1Em/KEGwAAAGBtRJv5CDcAAADAWog28xNuAAAAgJUTbRYj&#10;3AAAAAArJdosTrgBAAAAVka0WY5wAwAAAKyEaLM84QYAAAConGhTDeEGAAAAqJRoUx3hBgAAAKiM&#10;aFMt4QYAAACohGhTPeEGAAAAWJposxrCDQAAALAU0WZ1hBsAAABgYaLNagk3AAAAwEJEm9UTbgAA&#10;AIC5iTbrIdwAAAAAcxFt1ke4AQAAAEoTbdZLuAEAAABKEW3WT7gBAAAACok2myHcAAAAADOJNpsj&#10;3AAAAADXEm02S7gBAAAAriTabJ5wAwAAAHxCtKkH4QYAAAD4iGhTH8INAAAA8IFoUy/CDQAAABAh&#10;2tSScAMAAACINjUl3AAAAEDHiTb1JdwAAABAh4k29SbcAAAAQEeJNvUn3AAAAEAHiTbNINwAAABA&#10;x4g2zSHcAAAAQIeINs0i3AAAAEBHiDbNI9wAAABAB4g2zSTcAAAAQMuJNs0l3AAAAECLiTbNJtwA&#10;AABAS4k2zSfcAAAAQAuJNu0g3AAAAEDLiDbtIdwAAABAi4g27SLcAAAAQEuINu0j3AAAAEALiDbt&#10;JNwAAABAw4k27SXcAAAAQIOJNu0m3AAAAEBDiTbtJ9wAAABAA4k23SDcAAAAQMOINt0h3AAAAECD&#10;iDbdItwAAABAQ4g23SPcAAAAQAOINt0k3AAAAEDNiTbdJdwAAABAjYk23SbcAAAAQE2JNgg3AAAA&#10;UEOiDSHcAAAAQP2INlwQbgAAAKBGRBsuE24AAACgJkQbpgk3AAAAUAOiDVcRbgAAAGDDRBuuI9wA&#10;AADABok2zCLcAAAAwIaINhQRbgAAAGADRBvKEG4AAABgzUQbyhJuAAAAYI1EG+Yh3AAAAMCaiDbM&#10;S7gBAACANRBtWIRwAwAAACsm2rAo4QYAAABWSLRhGcINAAAArIhow7KEGwAAAFgB0YYqCDcAAABQ&#10;MdGGqgg3AAAAUCHRhioJNwAAAFAR0YaqCTcAAABQAdGGVRBuAAAAYEmiDasi3AAAAMASRBtWSbgB&#10;AACABYk2rJpwAwAAAAsQbVgH4QYAAADmJNqwLsINAAAAzEG0YZ2EGwAAAChJtGHdhBsAAAAoQbRh&#10;E4QbAAAAKCDasCnCDQAAAMwg2rBJwg0AAABcQ7Rh04QbAAAAuIJoQx0INwAAADBFtKEuhBsAAAC4&#10;RLShToQbAAAAOCfaUDfCDQAAAIg21JRwAwAAQOeJNtSVcAMAAECniTbUmXADAABAZ4k21J1wAwAA&#10;QCeJNjSBcAMAAEDniDY0hXADAABAp4g2NIlwAwAAQGeINjSNcAMAAEAniDY0kXADAABA64k2NJVw&#10;AwAAQKuJNjSZcAMAAEBriTY0nXADAABAK4k2tIFwAwAAQOuINrSFcAMAAECriDa0iXADAABAa4g2&#10;tI1wAwAAQCuINrSRcAMAAEDjiTa0lXADAABAo4k2tJlwAwAAQGOJNrSdcAMAAEAjiTZ0gXADAABA&#10;44g2dIVwAwAAQKOINnSJcAMAAEBjiDZ0jXADAABAI4g2dJFwAwAAQO2JNnSVcAMAAECtiTZ0mXAD&#10;AABAbYk2dJ1wAwAAQC2JNiDcAAAAUEOiDUwINwAAANSKaAN/Em4AAACoDdEGPibcAAAAUAuiDXxK&#10;uAEAAGDjRBu4mnADAADARok2cD3hBgAAgI0RbWA24QYAAICNEG2gmHADAADA2ok2UI5wAwAAwFqJ&#10;NlCecAMAAMDaiDYwH+EGAACAtRBtYH7CDQAAACsn2sBihBsAAABWSrSBxQk3AAAArIxoA8sRbgAA&#10;AFgJ0QaWJ9wAAABQOdEGqiHcAAAAUCnRBqoj3AAAAFAZ0QaqJdwAAABQCdEGqifcAAAAsDTRBlZD&#10;uAEAAGApog2sjnADAADAwkQbWC3hBgAAgIWINrB6wg0AAABzE21gPYQbAAAA5iLawPoINwAAAJQm&#10;2sB6CTcAAACUItrA+gk3AAAAFBJtYDOEGwAAAGYSbWBzhBsAAACuJdrAZgk3AAAAXEm0gc0TbgAA&#10;APiEaAP1INwAAADwEdEG6kO4AQAA4APRBupFuAEAACBCtIFaEm4AAAAQbaCmhBsAAICOE22gvoQb&#10;AACADhNtoN6EGwAAgI4SbaD+hBsAAIAOEm2gGYQbAACAjhFtoDmEGwAAgA4RbaBZhBsAAICOEG2g&#10;eYQbAACADhBtoJmEGwAAgJYTbaC5hBsAAIAWE22g2YQbAACAlhJtoPmEGwAAgBYSbaAdhBsAAICW&#10;EW2gPYQbAACAFhFtoF2EGwAAgJYQbaB9hBsAAIAWEG2gnYQbAACAhhNtoL2EGwAAgAYTbaDdhBsA&#10;AICGEm2g/YQbAACABhJtoBuEGwAAgIYRbaA7hBsAAIAGEW2gW4QbAACAhhBtoHuEGwAAgAYQbaCb&#10;hBsAAICaE22gu4QbAACAGhNtoNuEGwAAgJoSbQDhBgAAoIZEGyCEGwAAgPoRbYALwg0AAECNiDbA&#10;ZcINAABATYg2wDThBgAAoAZEG+Aqwg0AAMCGiTbAdYQbAACADRJtgFmEGwAAgA0RbYAiwg0AAMAG&#10;iDZAGcINAADAmok2QFnCDQAAwBqJNsA8hBsAAIA1EW2AeQk3AAAAayDaAIsQbgAAAFZMtAEWJdwA&#10;AACskGgDLEO4AQAAWBHRBliWcAMAALACog1QBeEGAACgYqINUBXhBgAAoEKiDVAl4QYAAKAiog1Q&#10;NeEGAACgAqINsArCDQAAwJJEG2BVhBsAAIAliDbAKgk3AAAACxJtgFUTbgAAABYg2gDrINwAAADM&#10;SbQB1kW4AQAAmINoA6yTcAMAAFCSaAOsm3ADAABQgmgDbIJwAwAAUEC0ATZFuAEAAJhBtAE2SbgB&#10;AAC4hmgDbJpwAwAAcAXRBqgD4QYAAGCKaAPUhXADAABwiWgD1IlwAwAAcE60AepGuAEAABBtgJoS&#10;bgAAgM4TbYC6Em4AAIBOE22AOhNuAACAzhJtgLoTbgAAgE4SbYAmEG4AAIDOEW2AphBuAACAThFt&#10;gCYRbgAAgM4QbYCmEW4AAIBOEG2AJhJuAACA1hNtgKYSbgAAgFYTbYAmE24AAIDWEm2AphNuAACA&#10;VhJtgDYQbgAAgNYRbYC2EG4AAIBWEW2ANhFuAACA1hBtgLYRbgAAgFYQbYA2Em4AAIDGE22AthJu&#10;AACARhNtgDYTbgAAgMYSbYC2E24AAIBGEm2ALhBuAACAxhFtgK4QbgAAgEYRbYAuEW4AAIDGEG2A&#10;rhFuAACARhBtgC4SbgAAgNoTbYCuEm4AAIBaE22ALhNuAACA2hJtgK4TbgAAgFoSbQCEGwAAoIZE&#10;G4AJ4QYAAKgV0QbgT8INAABQG6INwMeEGwAAoBZEG4BPCTcAAMDGiTYAVxNuAACAjRJtAK4n3AAA&#10;ABsj2gDMJtwAAAAbIdoAFBNuAACAtRNtAMoRbgAAgLUSbQDKE24AAIC1EW0A5iPcAAAAayHaAMxP&#10;uAEAAFZOtAFYjHADAACslGgDsDjhBgAAWBnRBmA5wg0AALASog3A8oQbAACgcqINQDWEGwAAoFKi&#10;DUB1hBsAAKAyog1AtYQbAACgEqINQPWEGwAAYGmiDcBqCDcAAMBSRBuA1RFuAACAhYk2AKsl3AAA&#10;AAsRbQBWT7gBAADmJtoArIdwAwAAzEW0AVgf4QYAAChNtAFYL+EGAAAoRbQBWD/hBgAAKCTaAGyG&#10;cAMAAMwk2gBsjnADAABcS7QB2CzhBgAAuJJoA7B5wg0AAPAJ0QagHoQbAADgI6INQH0INwAAwAei&#10;DUC9CDcAAECEaANQS8INAAAg2gDUlHADAAAdJ9oA1JdwAwAAHSbaANSbcAMAAB0l2gDUn3ADAAAd&#10;JNoANINwAwAAHSPaADSHcAMAAB0i2gA0i3ADAAAdIdoANI9wAwAAHSDaADSTcAMAAC0n2gA0l3AD&#10;AAAtJtoANJtwAwAALSXaADSfcAMAAC0k2gC0g3ADAAAtI9oAtIdwAwAALSLaALSLcAMAAC0h2gC0&#10;j3ADAAAtINoAtJNwAwAADSfaALSXcAMAAA0m2gC0m3ADAAANJdoAtJ9wAwAADSTaAHSDcAMAAA0j&#10;2gB0h3ADAAANItoAdItwAwAADSHaAHSPcAMAAA0g2gB0k3ADAAA1J9oAdJdwAwAANSbaAHSbcAMA&#10;ADUl2gAg3AAAQA2JNgCEcAMAAPUj2gBwQbgBAIAaEW0AuEy4AQCAmhBtAJgm3AAAQA2INgBcRbgB&#10;AIANE20AuI5wAwAAGyTaADCLcAMAABsi2gBQRLgBAIANEG0AKEO4AQCANRNtAChLuAEAgDUSbQCY&#10;h3ADAABrItoAMC/hBgAA1kC0AWARwg0AAKyYaAPAooQbAABYIdEGgGUINwAAsCKiDQDLEm4AAGAF&#10;RBsAqiDcAABAxUQbAKoi3AAAQIVEGwCqJNwAAEBFRBsAqibcAABABUQbAFZBuAEAgCWJNgCsinAD&#10;AABLEG0AWCXhBgAAFiTaALBqwg0AACxAtAFgHYQbAACYk2gDwLoINwAAMAfRBoB1Em4AAKAk0QaA&#10;dRNuAACgBNEGgE0QbgAAoIBoA8CmCDcAADCDaAPAJgk3AABwDdEGgE1Lo6/2c0RE/+e3afqDAEzk&#10;Ozd3p69dll6/O5m+BkCziTYA1IEZNwAF8p2bu2c3+n9c/5/t36b/DADNJtoAUBfCDUCB4c5fbk9f&#10;+0iON9OXAGgu0QaAOhFuAAqkvDU73ER4MQ/QEqINAHUj3AAUSCnfmb52Wc7p9fQ1AJpHtAGgjoQb&#10;gCIpZs64ySlZKgXQcKINAHUl3EzJd27uDu/vP5i+DtRPvnNz93Rw6+709SpNTpNKB9PX/5SPvLAH&#10;aDbRBoA6E24uOR3cujva6f+aU5757jqwWReBdXKaU29GVFmejYkB2k20AaDuhJvzYDMc7P/WS1u/&#10;phS3I8avpj8HqIeLwJp68WIyE6a30uerjYkB2ku0AaAJOhtuJkss9r7/ONhE5BwnNw7/vdKBIDCf&#10;08FnB9c8X9+s+gV2rxf/M33tMhsTAzSTaANAU3Qu3FzMrhnt9H/vpfTkYgB4IUUWbaAmhvf3H0xi&#10;Td7Y8zVHnrmHjo2JAZpHtAGgSToXbnrR+y6luJ1S7E5/LCJiHPG/09eAzUgp/2061ly26tkuNiYG&#10;aB/RBoCm6Vy4KTrWN2XvnkNd5Egbne1ytr09I9qEjYkBGka0AaCJOhVuTgefHcx+93z1A0GgnNGX&#10;e9fOjIsP+1Gt9sV2TrPDkY2JAZpDtAGgqToVbiL+MzvarGGjU6Ccca9gdtwa9rexMTFAO4g2ADRZ&#10;p8JN0bG+vWTZA9RFL2ZHk3XMdsk5XzvjJ8zQA2gE0QaAputWuEn5zvS1y97n7N1zqI+CGXKrn+0y&#10;e48dGxMD1J1oA0AbdCrcFG1MHNFb+dILoKSC5+uqZ7sU7bFjY2KAehNtAGiLzoSbomN917HRKVDO&#10;6Mu927Oer+uY7VK0x846lmoBsBjRBoA26Uy4Ge78xSCMlRkN9p6OBntPJ8GBZeU0K9qsZ7bLVkoz&#10;l1auY6kWAPMTbQBomzT6aj9HRPR/fpumP9gmw/v7j1Ivnk5f/yDnZ/3D48fTl+sq37m5e7a9fXBp&#10;gHsQk318/jqOeHd+7SjldJJTau1pWfnOzd3hzl9up7y1e91jMPmv8dGNw3+vbCnc6Ku93/+cIZJf&#10;5XH6x84vb59Nf96qXdwX4954N+Wt3Zzybsppd/oxmdwX709W+Zgs43Sw930vpSfT1z9Yw/N1NNh7&#10;ESk9mL5+YZzT56t6Xl3c1xG9g6mf31HE+CjiLyufcbRObblvV2H05d7t89/zBzl92Cz7KKL3qk33&#10;AFRFtAGgjToTbooHYfnhjcPj59PX6yLfubk76vfv5pRvp0hfR8TBzP03rpLzy4g4inH8vf/P45XP&#10;WFiFi8eh14uvxzluz/845FeR402Vj8Hoy73bsZV+m74eEZEinm///Pbh9PWqVHVfjCP+N2L8qi4D&#10;4qLnax7HNzu/vH05fb1KH8e4afmo//Px59NXF3URarbS1t/GOW6ngv19LksRz9/n9EOTBiZtvW+r&#10;cjr47CBi/G2K9PXseyG/yuP046qfC9AUog0AbdXYcHP21f5P5wP3smYODHKOk0WXS/WHo3vp9buT&#10;6evLmgzmth+kSN/NfvE+v5zjTYr8atWzFqpyOrh193xQ+2DWz3E++dU4x9+XDXYzZ4fk/LJ/ePzN&#10;9OVlrPq+yJF/XPYxmTb6au/XnNM8P7eZz9eIfJRzmvs5l1I+6f98fG/6+rRZMS6iup/r6eDW3V70&#10;vs6Rvp39/ZZRzf28KhexJlI8acp9W8bpYO/bFOm76esX5vm6zgedT+a9H8Y5/3Dj8Pj76evQJaIN&#10;AG3W2HAz+93w9ck53uwcvv1i+voyqh3MzZZznOTIj8sOLNbtdHDrboqtp1UP9C7LOd6kcX64yAyc&#10;fOfm7min//t1P6cqZ4acDj476MX4u3XcFxH5aJzjhyrui3zn5u7Zjf4f09c3I78qE25OB3vf9lL6&#10;afr6B0su1Tod3LrbS70nOafZJ1ctYBW/k5axzvs25ziJHD+sc5niaLD3NFJ6NH39QtnZnOf3xE8L&#10;//+1Je9JaDLRBoC2a+TmxJNp5Au+uK1YL1W3SWq+c3P37Kv9n3pp69dI6dGqBzkRESnFbi+ln4aD&#10;/d/ynZsr//fKOh18djAa7L3opa1fVxltYvIY3I6t9NtosHf9HkjXGO5sX/tzyjlO+qPR0ks48p2b&#10;u6PB3tMU+bd13RcR6aCX0k+LPCbTzra3a/FcjYh5NjWe+TUvujHxnz/LrRcR6e4qfpYpxe3hYP/6&#10;2UJrson7NqXYTb14WsV9O4eZ90pEr/B3wPD+/qPze6Lg77pejvRtnX6Hw7qINgB0QSPDTcp5pQP5&#10;ebzPeaEB3GX5zs3d08Het6Od/u854tvpj69DSnF7tNP/vQ6nIk3eeR7/OmuPk5VI6dFwsP/H6WCv&#10;1M+gaIlEivx82SV0w/v7D0Y7/d/XNfD9xOQxWSrq5ZTuTl/blLLBpRfxP9PXLssplQ1AH5wObt09&#10;u7G9loiRUtwefbX36/T1dVnn93qlCu7b0grC8s5weO3vgItYn3rxdOnHKccPy/6+gaYRbQDoikaG&#10;m+J3ONenNy79Dv6VTge37o52+r/2Uvpp6RfuS0opdmMr/XY6uLWxgfY87zxP9iXKr8Y5/5DH8c04&#10;v78X7/MX4/z+3uR/54fjnH+IyIXveF+4mIE0+mrv1+si1sVMglk/s5zjzfbw7Ifp62WNvty7PRrs&#10;vUi9eHHdv7EuKcXtsxvbC8/g6PVmR5B1Kh1cZg7G81wnOv15v2z9Wua+rk66OxrsvZi+ukrn3+uL&#10;9X+vn1r2vi1j8jvi+u8z53hzXUy5GHBWEutzfrnO5WFQB6INAF3SyD1uik6cWZec46Q/HH1+3Qvz&#10;IsP7+4/ON+qca2B+sbHw+YkqR71x72T77OwoImK4s7Obcr59fmzsQS/ifxZ5rPI4Hq9zIHD+AuzJ&#10;rL0i/jQ5brs/Gs01o6XwSPjrnJ9e04u4mSPdLdo4d7JvUPpi0ReQ5/v6zB1srrovxr3eycU7/hf3&#10;xuTrz3fy3Et1yu0PM60uz9eyJ0FVuTHxvPuWXGySniIfpZROcs4nEREppd0c+SAm999cVnls+WWr&#10;vG8j/nOQ8tbtdd63ZQzv7z9Ivbg+jl2z78zlAef0x+aVc5ykcb63yB5d0FSiDQBd08hwc/bV/k+T&#10;QUxZRYOd8jMyLkuRjhY96nnmSURXmpwY0xvHm3lfoJ8OPjtIOT+YN1pUubHuLGUHMRcbj84bbKZN&#10;7p8K3uW+wiTavP9m0eOJ5495i98X8WET3nhSNizMEy0uTMJNue8n57Q7a0+jnOMkpTz39xkRETne&#10;XDWInrboYHxa2Z/ln+Fi/I+d4X+unaFxYXh//0GvF1+XvYdXfSR9zPG9/mkSX1POr+p635ZR9Hv8&#10;qo2Ji37f5RwnafL/k47GEe+2UvrrrCPinShF14g2AHRRI8PNPIrePV/3CSz5zs3d/7vRf1p20DUZ&#10;mI9/WDQETJtn1smyM0fKyHdu7p7d2H5RFNeqfnE2z+NQXn4V7+PxIgPRKDEI/Njm7ot4n79Y9Hss&#10;UhhNVjh74kLRY1EmaJYLGZOfYZlYc5XzPZYK90bJOU52Dt/+9/T1qhQ9Xh/b3H07zu/vVfXvXiia&#10;TXbVvXLdnykK06Mv925HL55c/rM5x5v+cHTvqs+HNhJtAOiqpu5xU9q4d/W7lBeqPBWqyDx7GuQc&#10;J3kc3/R/Pq50sLHzy9tn8T5/cb4kY6aUYrcX41KDokWd7Ww/KYo2EflVfzi6V+WLs51f3j7L4yic&#10;NVFOfnXxs1o0aExOEysTbfLRpu+L2JoVVpY2ewZF+VOhFpZSvjN97bKifXJOB3vfz95sNr+K9/mL&#10;i5/hooPuG4fHz9M4F0aslGJ3eH+/xBLE+V1srDt9fVodfp9NlqxV7JpZMBemT5WbBL1Po02KeN4f&#10;jj7f+eXts+vuh/4/j9/0D4+/mezbNZHj/ePrPh/aRrQBoMtaH262Upo5CHuf87+mr61C0fT4j+VX&#10;5y/iZ76rv6j+P4/f9Iejz3OZQXBKD4b390t8zfM7Hex9W7ynTX61fXr2zSoGJzu/vH0WORc+xuOc&#10;f/hzk+N8FJFfRc7P8jgej/P7e9unZ5+8qz6P0WCv5Ays/Gr79OyLZf6tWfr/PH6T432J5STpoOzJ&#10;W/MqjCYlT4VayszB+PUbE+fzE4KuC3A5x8k454fLBL5p/X8evxnnXLgMquhxXcTw/v6jsvdtjlSL&#10;+7bKgDXvxsSng71vpyPXedB6vP3z24dlf8fdODz+PnJ+Fjk/qzKCQZ2JNgB0XevDTc75mne9J1Ke&#10;/e55FcpGmw8v4lcUKi5Lr9+d9Ieje5MYUSDFT7niY3VPB58dpEgF79SvLtpc2B6eFQ96czq5cXj8&#10;ff/n43v9n48/7/98fK9/ePx455e3z5aZMRF/vgNfPJjM+dmqH4uIiBuH/34VORduSl38s1vQzGhS&#10;PNtlWaeDzw5mDcavm/FTNJvuYkbF9H4nVZj8nXmtA5jSS5TO79tVD7DK3reR4sqotoicZtwnU7M5&#10;r/p9d7406uEim8D3D48fL3NqHTSJaAMAXQg3BctwVj0QjIj4vxv9p6WiTeTHs6bKVy29fneyfXpW&#10;+E51SrH7fzf6xYO0kvKdm7u9NL72KO2YPB5v1hEq0ut3Jyli5mB6FbMV4pp34K8yzvlh//B4bUsi&#10;+ofHj4tmY6UUu1XPupnEwesHwznHyapfrJ+fujXLlf/++YlonzzHF5lRsZAcs2ezFASxeUxmyhUH&#10;kDyOxy2/b6+9V2Mym/PD7LArf99Nos3sn9sM63pcYZNEGwCYaHW4GX25d/uTF8uX5BxvVv0CoOxy&#10;ghz58SrejS+SXr87ubxnwnXGOT4ZlC5quLP9qGhfm3Xu3TAexz+mr30kpQdVzzgafbl3e/od+Kuc&#10;nxiz9vsiRyoMer2Ir6evLWO485eZcWHh06TmM3MwftVSretmTS0zo2JeV31dl+WcKrl/L+7bWb9X&#10;IyIi52fr+L6nTWYRztZL8bfpa4soCropp5O4uD+mft/lcTxeJtpAF4g2APCnVoeboo2J04qXF5wO&#10;bt0t8870VUfGrtPkKNnZj8X5BqdLx5vzJQPfTV//yJr3btj55e3Los1Ni6LCPPKdm7u5lz59B35a&#10;zs82dczvjcP/d1S49KTioJXy1uzHuGA2RRWKBuPTM/Sue45fijZrGZxPb4I7LaXYXfZnNc99W+a4&#10;9FUoF6LT3cmSuCUVzGLKKb05HXx28Mn9saGoBU0i2gDAx1odborePb9u2UMV8p2buym2Ct+Z3tSM&#10;imnjPC7c66XXW36GxVbKRUckH21i74bi2Ry9onuptLOd7SepYNC3ycHvhTI/h+HO9tIx70JRNBlH&#10;/O/0tcrN/Ll8vDHxZPbJ1ovp+/l8kLGyzXivkl6/OymOjzsznnfFhjvbj5pw3+4Mz0pEkfHMGX9F&#10;ivZCupjNOb1EKkU8L/O8gi4TbQDgU60ON72I/5m+dlnR8oJlnO1s/1Q0yEkRzzc1o2LaZIbL7Fk3&#10;yy6XOh18dlD0d+RxWtsSqctSpJnfe6poqcnw/v6Dq5bVXJZzvKnD4G7yc5h9T5SIo+UVPF8iejNn&#10;lSyraI+dyzN+rp99Uv3R9VVZ5ms6Hdy6WzhTbkPRdVqZ+7botMEiRXsh9VK8mcxQ/HOJVM7x5r9O&#10;Rxv5/QZNIdoAwNVaHW6KBoLTyx6qcr7nxcxAEZGP/ut0tNF3pj9RsMHp8sulxt9+OtD9U87xZp2z&#10;FC7LOc8cTOU0+3SyMvKdm7ufLJuYMtmken37+xQquCeK4mhZRdFkHRsTl1gO9+HfvyrMpojn69hQ&#10;ezGzQ8YsZWYPTo46H692A+Y5jHP8ffraZUUBuYRr79WYbEz8r9TLH4WuWj2voYZEGwC4XmvDzejL&#10;vduzBoLTyx6qUnZwXqdBzoUyM5CWWS5VtClojjx7k+AVGke8m752WS/i5vS1eZVbahI/rHN/nyJF&#10;MyiKTm0r62x7e8ZzNWKVyxovFO2xc/H8uCrM1n02RT7fKHcRTbxvi5ZLzYpQZRQt65sEzUvPjTXv&#10;2wVNI9oAwGytDTc5zYo2sbKNTs8HOTMHBTnyj3V8EV+0wWlM3qmePYC7RnFIi4jobWyvn62U/jp9&#10;7bKisFOk1KbMkV/VbdPSomUnVWx6G5Pn68wAlCIX3pvLKhqM55TeXBVmc46TNM4bD7Gzfu+kNHtG&#10;2XUms22K79v+aLSx5+5Viu7b+LBPzYKKQtZHYa8eS8igrkQbACjW4nAzew+CVbyDX3JwflT0bvCm&#10;pNfvTlJE0QBsocHOuFewNCHnl5t8oZZz4VKoJb+22cvEYrJBdF0HdzO/9xKzZQr1erOXXNVlY+L/&#10;u9H/dMlQjof9fx6vJASXNQmj1yvaw+k6ZUL0OI9/2HS0ukbB9/yfhe7bomV908Y56vr4wMaJNgBQ&#10;TmvDTdHeG2WWBc2rF+Pvigc59X4RX7TXS9H3d52in8c4YmPLpCKKBu0RaYmlJqWCXs4v6zgLKyIi&#10;Ck4rGvdmP3Zl5MizZ9ws8fiXUWIwfjS8v/8gR3z70dXJ0c4z9wFah6IZhkXP66uUmm1T4/u2KFYV&#10;LY27Tom9kP6U88s6nBoIdSTaAEB5rQ03RQPxqjcmHn25dztH+nhQN60BL+LLLAlaaGlMwc9j1ScG&#10;FSsY+C5xvxQFvZzjJMZR19k2UTRzYdkTt0pEk1LL+JZRNBhPkY4ixU8fX82varQEZubjt0ioLjPb&#10;ps737SKxqoyywacBz2vYGNEGAObTynAz2bvg+oHgSk6o6cXfigY54xj/OH2tblIuDhTzLo0pt7/N&#10;5hQtM1nmfsl3bu4WBb0U+dWml9rMUibmLaPofso53qx6llrRYDxHvvvx8zsf1ekEqTL780xfm6Xs&#10;bJsm37eLnhRX9FhfSJGf1/nxgU0RbQBgfq0MNynP3t8mpVzpi+kyg/Oc401dlxTMa9wbzzXgKf78&#10;1ZzwVVbhxrhL3C+jfr94b5v6B72ZP5tFB8AXih7/XlrNRuKXFe2xczk81vJUuBkz2hYJj2Xu25zT&#10;zCO3N61MhF7IjMf6I+PZR5JDF4k2ALCYVoabomUDVZ8oVWqQE7nug/OISfQqfAFVNDvhU72ZP49l&#10;jiquQurlmUecj3PMvczkQtHf3aagt6iiaDIer35j4qI9di6r26lwRUvNFgmPRfdtRD6qw94+sywb&#10;FK9S9Fh/UPPZSLAJog0ALK6V4aZoKvsi+z3MlOJv05c+lo92hme1HuRcGPd6hRFl3gFR0R4oqeDY&#10;3lU6X8ZVMGhf7JjyMn93jrzZTZlLKPr5LWv1J3rNVnowHnHxXK7VqXBF+/PMG6rL3LfjXP/ZJEX3&#10;bS/i5vS1IoWP9bkGzKKDtRJtAGA5rQw3RVPZ593vYZbTwa27qeDfixwva7WsYnmtebFVdEz5ZEbM&#10;Yi8ui/7uicWi0DoVzYhZVi6IBFU+X69StMfOZXU8Fa5oBty8obot921K+a/T1y4r2gPnKkWPdXz4&#10;nVGfGVmwaaINACwvjb7azxER/Z/fpukPNtHp4LODXsq/T1+/kHOc7By+/e/p64s6Hex930vpyfT1&#10;y8b5/b2mvJAffbl3O7bSb9PXLxvn/HCe07GG9/cfpF68mL7+Qc4v+4fH30xfXrV85+bu2Y3t32bN&#10;tsjjeLzzy9uFZliMvtr7fdbfHZGPxrl3b/pq3fRi/DRSunYwP+/9cFnR/ZZzvNk5fPvF9PUqDe/v&#10;P0q9eDp9/RMbuk+LnH21/9Mnx5RfMs7p83kGSe7b6xU91rHg3wttJdoAQDVaOOPmPzMGHIvt9zBL&#10;r2CZVNPefS3eSDgizbknTdG+OXnmIHF1hjvbj4oGqP3RaKEBWLmTtNJBL+Xf6/6fWYPfWOB+uGzc&#10;mz1brR4bE0/UdfnLrP155t2YuEv37SJmPdYTzVkWC6sm2gBAdVoXbgqnss+538MsZQY5TdjDZF45&#10;vZ9roL59dlb0Qm3mY7gKoy/3bhcddzzO8fdFl8UUnZTUJvPeD5f1YnY0eZ/zv6avVa3EHjsROb+s&#10;Y4At2p9n3lDdpft23uBY9FhHRBuXxcJCRBsAqFb7wk3BxsTjqO6EmnKDnHHtBnuzFIaviOiNizcw&#10;viy9fneSc1z7Z1KK3dPBrRKPZTXynZu7sRVPZ58EttwmtEX3Ybv8ZZkX4zMHwis70vmSoj12osaz&#10;bQr355kzVHfpvp1376TCxzrm308I2ki0AYDqtS7cFG1MHNGrLKQUDXImyxTq9y79LGWWjZQ5eeoK&#10;M1+0baWtmUvOqjTq97+ddWpOznEyzuOHi75znu/c3C0TA9piqRfkBc/XeQfX8xp9uXd7dsCLiMiv&#10;6vo8LorH84Tqrt23O8PhXM/vosc65zjpj0a1vE9gXUQbAFiNVoWboqns8+73UKRokJMiN+5FfNGy&#10;kUVPWcqRZ85YGOd4cDr47NqfXVVOB7fuRoqZm0nnyD8uM1Af9ft3i2NAO+Q5Z3RcVrTUcNF7bR5F&#10;e+xERORxmnnvblJxaC0fqoc7fykRsdoh53gzb5gteqxT5Ffz/p3QJqINAKxOq8LNcOcvRYOwyl5A&#10;lHmnfp53u2ujYAZEitkbDV9nsmHn9X82pdjdSnlmUFnW6eDW3RRbL2b/3PKrZZZInbs2RrTNovdD&#10;lIgmy/zdZRXtsVP3WRTjfP1jOG+oLrNMsi1SynMHllmPdTT19z1URLQBgNVq1XHghcf65vysf3j8&#10;ePryIgqPuI6IPI5vdn5525gTRibHY/f/mL7+kSUew9Fg72mk9Gj6+mWresyG9/cfRYons6JNznGS&#10;I32x7IvNMkcG53Es9BjW0NGiP6/Twd73vZSuj3VL3GtljQZ7L2aePlTTI8AvDAf7f1x3T897lLr7&#10;drZZj3XE/MeuQ1uINgCweq0KN0WDsHHOD28cHi90vPO0wkjUwBfyq45RZcJQznGSxvle/5/HCy/B&#10;mVYm2sSS39tlo6/2fi3YQ2euAXVbFT1fq/p5zDL6au/3mcu11vA1LGr05d7t2Eq/TV//YM7wVfjz&#10;6PB9W/RYd/mxodtEGwBYj1YtlSpa5tMbL74fx7RyGxM368VLrxdfT1+btsxmsen1u5Oid+xTit3Y&#10;Sr8N7+/PnJlTRr5zc/fsq/2fUm/2CVI5x0kex+MKB+jXhoBY0xKgRih4vi5zr5VRYo+dkwrvicoV&#10;LTWbe+lOwc9jkeVFbVH0WDdxPzNYlmgDAOvTmnBTtDFxRMT22Vl1LygKBjlV7qezLjnytbNE4vxd&#10;5WVflO388vZZiiic9ZR68XQ02HuxyIbF+c7N3dPB3vejnf7vhUs/cpxEjoc7v7xddl+biIiYfL2z&#10;78Mm3htVK4omEflo2XutSNMH41spzYzHKafSoaXUfbvERtRNV/RYzx3JoOFEGwBYr9aEm7Pt7ZmD&#10;jkVOEVlGLzVrkFNm4FbVQHb757cPo8zfldKDXsq/TwLO3veTwf6nJqHm1t3h/f1Ho8Hei9FO//de&#10;SsVLoyYvNr+oclZFbzye+W+GQV7EZDbNzHttTZFg5tcwjvjH9LU6KToBbp5Nlcvctzmnf01f64qi&#10;x7rK2ZxQd6INAKxfa8JNTtfvKRIrCCk5p5kv5Jsm5Xzt3hYXxjGubCC7fXr2TS47OE/pQS+lJ7GV&#10;fht9tZ+Hg/0/Rl/t/T76au/34WD/j7Mb/T96aevX1IunkdKDomATEZP9P4aje1W/2Bz3igfARBRF&#10;k3XMSio6UWqeo7Q3IRfsozRPqC5z3+YOL5UqmmFZ6WxOqDHRBgA2ozXhptebPQh7n/Pr6WvLKIoD&#10;OTdrkJN6eeb+NpM9e/5d2UA2vX530h+O7pWaeTNl8ting4h0UPRzmHaxn03/8PjxPAPbslLeKvx6&#10;5lnC0lbFe0SlSp+vV5o5GF/9Uq1ljL7cuz3r3q86VEeH79uiZX3zRjJoKtEGADanNeGmaH+WKgcd&#10;k/10ZhtHvJu+VlfnA5PZj1/kwn1pyrhY1nT21f5Po53+70X/blUme9nkl2mc71W1n81Vcpq9pIJz&#10;M6PJ5jcmXseMn2UU7c8zHs+7HK8367HotKLHehWRDOpGtAGAzWpPuClYulTlQHC4szPz34qKQ9Gq&#10;jXuxlmVSp4Nbd0c7/V97aevXHPHt5RkDOcdJRH41+e/qXPy9aZzv9Q+Pv6nymPGrpIL7MCIip/eV&#10;fo9NU7Sf0jpOZKvJHjsLK9osdxXhqcP37cx7perZnFA3og0AbF4rwk3RsoEqTkO6bGc4LBzANGXm&#10;Rb5zc7eX4m/T1z+WXy2zTOp0cOvuaLD3ope2fk1TMy1yjpNxzj+kcb7X//n43s7h2//O4/imzMlT&#10;17mINeOcH/aHo8/7Px/fW3WwmU+3ZzeknGfOYEgpr+NnNfNnsJalWkso2iy3ylB9IeWtmT+3tira&#10;C6lJkR7mJdoAQD20Ityseyp7ev3upGhmSNGL/boY7mw/mDX7ISJinOPv09fKOB18djAa7D1NsfUi&#10;Uvp0Vk/OL3OkL24cHn9/Oazs/PL25fbPbx/2f36b8ji+Gef8cJzzD5OYk19F5KOIfDTZ3Di/ipxf&#10;Rs7P8jgex/v8xUWsuXF4/Hzde0+U2cC1zKyclpt5v61jtkvhHjsrCB+VmrHUbJFQLT7MMOOxjjlP&#10;74ImEW0AoD5aEW6Klg28z3kVx9i24sVLivTd9LXLco6TneHZ3MdlD+/vP0qRf4uUHn06Gyq/ivf5&#10;i/7hceGLwJ1f3r68cXj8/Mbh8feTmHN8r//z8ef9n48/3zl8+0X/5+PJEqjD48c7v7x91v/n8UY3&#10;Ci0zAG7KbKw4ny11OrhV6T5EhdFkHbNdZgzG17FUaxlF+/OkyCv52lPKf52+VlejL/duV3HfFj3W&#10;NiamrUQbAKiXVoSbomUDKVf/7nkqmlkxY2BYF8P7+w+mly5Ny5F/nGdgku/c3B0N9p6mXjz9NNhE&#10;RM7Ptk/PVr7XTJ01ZTZWREQv9Z700tavVQyCPyi651Y826Voj501LdVaWNEMw3HMuzFx6f1rrn3M&#10;amcrnlZx3xbthVT1bE6oA9EGAOqnHeGm4GSiVQwEU6SZL2KKNkvetHzn5m6keDJ9/bLz2TalT2C6&#10;9GLv0fTHIibRZlXHcNdFyQFwIwzv7z+4OPWrl7Z+nfzv5UxOZLt+MLyO2S5Fe+ysY6nWkq59/GLB&#10;UL0z/E/xn7kqxNbQ9H17Otj7dvpzyspp9r0y/+ldUG+iDQDUU+PDzbo3Jr6Q8+wZNynF7uSd/Xoa&#10;7mw/KpptEzl+mCeyDHe2H125l038GW2mL7dNmQFwUWisg3zn5m7q5aeXr6VevFhmEBwRMdz5y8x7&#10;bk2zXWY+LxeZsbJORTO2FgnVZZ7nOaeZP7s6uOq+7aX006L3bdFj3ZYlsxCiDQDUWuPDTdGygVXt&#10;9zCOeDd9bVrK+eqIsWGng88Oiva2ichH/dGo9MlOw/v7D3opXTmDJ+d4sz08+2H6ehtNBsCz77m6&#10;R72IiLOd7SdXzYxZZhAcUeJkojXMdinaY6c3Xv3XsJSZwTUfLTrQmmz2fb3Jfbvc0qNVm3XfDu/v&#10;Xz0TcJaZj/VikQzqSLQBgHprfLgpekd0de+ejwtPEikaIG5KL8ZX7z9zyXjO2Tapl68PQXP+XVXK&#10;d27ujr7cuz28v//gdLD37fD+/qPTwd73p4O9byf/WcFAtGAAHJOfwfWP14adDva+vXa52/kgeLJp&#10;6/yKnhOre75eUjAY3z47q+1gpWiz3DL33nVS5MLfaVtp62/T1+qi6L5NvXg6z31btBfSqmZzwrqJ&#10;NgBQf40PN0XLHhbZ76GMG4f/Pj+W+no50t3Jnh71Mby/f/1ypgs5v7xxeDzXbJuLPSWm5Rwn6zou&#10;9zzQPDr7av+n4WD/t+Fg/4+zG/0/Yiv9lnrxopfST6kXT3spPeml9NPkP1u/jr7az6PB3ovTwd73&#10;03/nIsYR/5i+Ni1HWnjWyiqdz8b6aKnJJ3J+tvDm0gXRJKK30nulxB47tT4lqGiz3GWW7pSJZuMc&#10;s393bEiZ+zZFPJ/nvi3aC8nGxLSBaAMAzdD8cFMwEFzpVPYcM4/JTil2hzvbtRnonA5u3S3akDgi&#10;H20Pzx5OX52l14uvp69dtqqBcL5zc/d0cOvuaLD3dDjY/+080DzNEd+mFDP3PvpESg96KT05jzgz&#10;B4BFyhyfXsflUvnOzd1eGv8063FbZtlbiWiy8o2Ji/bYqftgvGiz3GWOUm/zfRuRj/7rdDTvHlsz&#10;v8/3Of9r+ho0iWgDAM3R6HBTuGxgif0eShnH36cvTSveS2Y9Ju9Ib72YPbiJyOM096lPs45jTyl2&#10;q5x1dDnWjHb6v/fS1q+RUvFGy/NI6dFwsP/HoqcoldnnJs6XrE1f25QPL+CvmTkV52EljfPDee+P&#10;C0XRZJnZImUV7bFT91OCipaGLhOqz+/bwhlPTbxvx3k8931btKxvVbM5YR1EGwBolkaHm8JlA0vs&#10;91DGZNr97AF6SnF7mc1cq5Dv3NxNkQujTeT8bOeXt4Xvun+iIJoMd7av3XeijNGXe7dPB3vfDwf7&#10;v03FmtnfzxJSit1lTlEa5yielZLSg5XssbOA/7vRf1q8hC5+mGepybSiaFJmj5VlFQ3G1xGPljLj&#10;uVbFjKVxLo7RkdKDRaNm1cret5OlrXOa8VjHkpEMNkm0AYDmaXS4KZrKvpZBWMFyqYiIFOnpppYX&#10;5Ds3d0c7/V+LZqQstQQmp5nvZPdSejIa7JXaGDT/uZnwo9Fg78VwsP9HbKXfeik9mXv5UwUmpyjN&#10;H1cmy05mR72IiBRbL6avrdtosPc0R8wOVJOo92z68jx6vdmzRcrssbK0oudBjQfjRZvlVvH7brK3&#10;VfF9Gyl+mr60bqeDve9Xdd8WPdZVRDLYBNEGAJqp0eGm6N3ztQwEyyyXSrG7ieUF80Sb/nB0b96l&#10;BBdSysV/LqVHsZV+Gw72/xgN9l6MBnsvzr7a/2k02Hs6+mrv1ys2E34aKT1Yd6i5yiJxJb1+d1Jm&#10;1k1KsTsa7M3991ch37m5e/bV/k+zTuKJmAx++4fH8+4P8olZS+oiIlJBAFxWiT12an1KUNFmuVXN&#10;WGrKfdtLaeZ+XSni+aIxOuI/194nMfmdV9vAB9cRbQCguRodbvKMQVisYSAYF8ulci5+R3eyvGD2&#10;ALlCp4Nbd89ubP9WFG0i8lGO9M2i0SYi5lqSllLsRkoPIqUHOeL8+N50d1WzaXKOk5zjzWTvjhIz&#10;Ca4w2ZB1/hOnys662cTSk4sX8CVmLLxcfPA7peBezOn94vdgCUV77KQyP6vNmvn7rqpQXX7WzXp/&#10;p8Uc923O8ea/Tkdz79d1oXhZXyp+fKBGRBsAaLZGh5uUZr+Dvy6T2QjFA53Ui6fLnlhUxvD+/qPJ&#10;LJHZYSvnOIn3sfSLt8oG9kvIOd5Ezs/yOB6P8/t78T5/sX06+u+dw7f/vXP49ov+z8f3+j8ff97/&#10;+W0a5/T5OOe5vuZFNpmezLoZlzqh63w/nbnj0CIuol7R3iDny+fm3tT1erPvx964V9G/c7WiwXgV&#10;S41WqWiGYZWheo779mkd79tlZhBGice67ptYw2WiDQA0X6PDTc6pKNzMHChWqexAJ1J6NPpq79fp&#10;y1U4HXx2MBrsvUi9eFo0eyXnOIkcD5fZbPZCev3uJEU8n76+SpdCzTfngeaL/uHx451f3j67cfjv&#10;V/1/Hr+5buB24/D/Hd04PP4+3ucvIufCPYoiLmbdzL/XzY3Df78q+29MjiNfzb0RFy/ev9r/qZe2&#10;fi2KKFUMfi+bLFOabdybPSNnWUV77CxzlPZaFM5Yqm5/nvP7tngm4Zru29Fg7+la79uCx7rukQ8u&#10;iDYA0A6NDjdFit41nZbv3Nxd9BSheQY6EenucLD/26L/1rTzYPM0RS58NzrOBzc50hcLnSB1je2f&#10;3z5cZbzJOU4i8qtxzj/E+/zFpVDzctFBWv+fx2/6h8fflJktNdGbO9zEZEbSw8lyrTKqvTfi/P44&#10;Hex9P9rp/160xGQiv6pk8DunXsTX09dmmXxf5WNajjzzc6sMH1Ur2iw3Ih9VPRjrHx4/rst9W7gP&#10;U0Rl923RXkhR83sFLog2ANAeafTVfo6I6P/8Nk1/sO6Gg/0/imaWjHP+4cbh8cyp/KeDW3e30tbf&#10;xjke5Mg/Fn3+dfKdm7tnN7Z/K3rRf9nkxVT+cbKvRHn5zs3d4c5fbvei93WO9G3R4/Cn/Gr79Gy5&#10;PW1mGN7ff5R6UclysJzjTYr8ahzjf+wM/3PtDJplnQ5u3Z28m18g55eT0DO/XHKj6I/lo8jxcnt4&#10;9sO83/uH+yP1nuScSu8flCKeL7M3yCwXv2tmyeN4POsUoOnvK3I8LBMgJ8/N/h/T1/+Uj/o/H38+&#10;fbUuhvf3H6RezNgMOL/q/3x8b/rqsha5b3OOkxT5+Th6P847SLz0e+27PNn7qtR9e74XUyXL+op+&#10;H+QcJzuHb/97+jrUiWgDAO3S6HBz9tV+4SaVE/nVOMfriPGrlLd2I+IgpfzXSHE757R7eVAyzunz&#10;ZV7cLDLQ+WCypOZoHPEuYnx+Qsxfjnrj8W5O6SBP9vQ5SJG+nnwPJQc1F3J+tkgEWMTw/v6jSPFk&#10;nq8x5zhJKb8Z53jdG8fLKpZxlVXuXlpucHw6+OwgRf5tnsfkg5xfppRO3uf8r8kyjfHRxb0REXFx&#10;f/Qi/idHurvI/THO+Yed4dmzVd0fw8F+ic2yJ/Fo8n1++nydLH+chNGc46Q/HH1e5usdfbl3O7bS&#10;b9PX/7Tcz3bVioJoini+/fPbcss157RIkP5gDfdt1b/Xih7rnOPNzuHbL6avQ12INgDQPo0ON6eD&#10;vW97Kf00fX1hS8yomDYa7L0os2xpHS72sykzM6EKk3fNtx/1UvztqsHe+TvyF0cXH40j/rc3jjfb&#10;Z2dHVQ2+5nU62Pu+6HjhKgZsl19QT39sU9Z1f4wGe0/LLXkpaY7na9FgvKojz1el8PfJir/+fOfm&#10;7v/d6D8tjpvrs6r7tuixXmUkg2WJNgDQTo3e42Zy3HJ1qtyctH94/M28JxdVbRJI4nl/OPq86sHN&#10;dS5OfplEkI+jTc5xMs75h/5w9Hn/8Pib8/88vnF4/HzWZsLrkHLxnhUp5aW/vvT63Un/8PibPI6V&#10;DbLnk19Vvd/Rdao+fSzn9Pfpa9dp/cbEK/760+t3J9s/v33Yifu28LFe/vcArIJoAwDt1ehwk16/&#10;OxnnXMk7nznHSU6p0kHAjcPj7/M4Ss0IqF5+lcb53vbPbyvZ96FILjyxaPL13Dg8/n4dX8+8ymw2&#10;miJV9gJ455e3z+J9/qL85q9Vy6/yOL7p/3x8b10v7NPrdyflN/CeLec46Y9GF7O2CuWcZy6/KfPz&#10;35TijYkjcnq/ludU2+/bXGZj4hVHMliEaAMA7dbocBOTOPK8itOMUuRXq3iRs/PL25fxPn9RxddY&#10;5OLkpXifv+j/fHxvXXvEnA72vr3uxKKc4ySP4/H26dk36/p6FnGx58YsVb/T3v/n8Zudw7dfTGYx&#10;lD3Zajk5x5uLn8dKZisUmCzn+bBMbmEp8vN5AuD5/ilXyjlOVvHcr85/ZoaEib+s7evfxH0bkY/W&#10;cd8Od/4yc7ZN1Dzy0U2iDQC0X6P3uLls2f0z8jhWOiCI8w1S01b67qrAsYyc4yRH/jGi93zdL9Zm&#10;Pe45x5s0zg/rHGwuFJ0kE5PNex/Oe/rXPIb39x/0evH1Ku6PFPl5jOPvdflZlNsM+nrzPF9PB58d&#10;9NL42r2wUqSjOu9ZMjlRKn83ff2yTW6sfDq4dbcXva+v+z2wqMv37br2vyrzWK/yVD6Yl2gDAN3Q&#10;mnATl8LIOMeDopNJNnmCUVwMEFK+M9lP4frZAFf585jsyaa+6/7a4/zF4qzNSpv2ArJw89qIGOf3&#10;924c/nvp2SJl/Blx8t2ipRuXTWZdxVGKfLHp88t1DXrnNU/I3PTzlXK6cN9CXYg2ANAdrQo3l42+&#10;3Lv90RHaOZ3klE8ixke9ce+kboOC08FnBynn2xER133NERF1+LrbFm2ixEkyVZwotayLeySnvJty&#10;Oj9OeXJ/RETU8b4u63Rw627KW7tXfW9N/r5o930LmyLaAEC3tDbcsDqzI0c+2j49+6JJg7B85+bu&#10;aKf/+8xZWis+bhkAyhBtAKB7Gr85Mes1vL//6PpoEzHO8UOTok1ExHBn+9HMaBMR4xj/Y/oaAKyT&#10;aAMA3STcUNrp4LODSPFk+vqf8qtVbt67CvnOzd0UaeZmpJPvaz172wDAVUQbAOgu4YbStlJ+Mmtm&#10;yjiPf5i+Vnf/d6P/dNb3FA39vgBoD9EGALpNuKGU08FnB9dtRjyRj5o2K2V4f//R7O9psrdN074v&#10;ANpDtAEAhBtKSTlfu6/NuUa9iDwd7H07e9nX5Iji7eGZ2TYAbIRoAwCEcENZKeU709c+kuPN9KW6&#10;Oh3cupsizVwilXOcRI6HTdtoGYB2EG0AgAvCDeWkuD196bJxxP9OX6uj4f39Rym2XsyKNhEROfLj&#10;nV/evpy+DgCrJtoAAJcJN5SUDqavXJZymhlC6uB0sPd96sXMmTYRF/vaNOt0LADaQbQBAKYJNxTK&#10;d27ODh0RkVMu/JxNGX25d3s02HvRS2nmnjYRk2jTPzx+PH0ZAFZNtAEAriLcUIlexP9MX6uD08He&#10;t7mXfo2UijZXjjyOx6INAJsg2gAA1xFuKJRevzvJOWZv0pvSg9PBZzOXU63T6eDW3eFg/7deSj8V&#10;LY3KOU7GOT/c+eXts+mPAcCqiTYAwCzCDWUVvoDsxfjp9LV1+zPYbP2aCjZUjkunR9nTBoBNEG0A&#10;gCLCDaWkyK+mr30ipQfD+/uFS5Kqlu/c3D0d7H07T7CJiEgRz/vD0edOjwJgE0QbAKCMNPpqP0dE&#10;9H9+m6Y/CBfynZu7Zzf6f0xfv0oex+NVLzvKd27ujvr9uynlOznSt0XLoS67mGUj2ACwKaINAFCW&#10;cENpw8H+b2Vns0xehOYfq1qClO/c3B3u/OV2RO9uivR1RBzME2viPNj0Urz8r9PR4/T63ew9ewBg&#10;RUQbAGAewg2lnQ4+O+il/Pv09UI5PxvH+B87w/+8KQomk0Czs9sbj3dzSgcRcZB6+euc0+15Q83H&#10;8qt4H4/7/zx+M/0RAFgX0QYAmJdww1yG9/cfpF68mL4+n3wUOSYBJcVuzukiyMw9i6aYYANAPYg2&#10;AMAihBvmdjrY+76X0pPp63WRc5zkyD/2xvFSsAGgDkQbAGBRwg0LOR3cuttLW79OX9+s/CqP0z/6&#10;o9HzoiVZALAuog0AsAzhhoWNvty7nbbSdzni2+mPrUPOcZJSfpPH6R8p51dm1wBQN6INALAs4Yal&#10;jb7cux29eBIpPZj+WNVyjjcp8tE44h87w7OXZtYAUFeiDQBQBeGGSg3v7z9Kvfx1RLo7/bH55aOI&#10;OBrneB0xflXmVCoAqAPRBgCoinDDypwOPjtIOd/OKd+OiNhK6a8RETnn3YiIlNLJ+f8+/+/0r5ze&#10;v+mNeyfbZ2dHIg0ATSTaAABVEm4AACoi2gAAVetNXwAAYH6iDQCwCsINAMCSRBsAYFWEGwCAJYg2&#10;AMAqCTcAAAsSbQCAVRNuAAAWINoAAOvQyzkmRzHfubk7/UEAAD4l2gAA69KLiKOIiLPt7YPpDwIA&#10;8DHRBgBYp15KeTLjJiXhBgBgBtEGAFi3XuR4c/5/CzcAANcQbQCATeiNI95FROSU7XEDAHAF0QYA&#10;2JReyulNTDa7+Z/pDwIAdJ1oAwBsUq8/Gr2KiMiR7k5/EACgy0QbAGDTeun1u5OIfJRS7J4O9r6d&#10;/gQAgC4SbQCAOuhFRIxz/D0iYiulO9OfAADQNaINAFAXvYiIneHZs5gEnAfTnwAA0CWiDQBQJ72I&#10;CMulAABEGwCgfnoX/8c4xw8REb0UTz76DACADhBtAIA6+hBubhweP4/IRxHpwKwbAKBLRBsAoK4+&#10;hJu4NOsmRXp6+ToAQFuJNgBAnX0Ubi5m3djrBgDoAtEGAKi7j8JNREQep8dxPutm9OXe7emPAwC0&#10;gWgDADTBJ+Fm55e3L1PE85RiN/fSr/nOzd3pzwEAaDLRBgBoik/CTUTE9s9vH+Ycb1KK3bMb2y+m&#10;Pw4A0FSiDQDQJFeGm4iI/nB07/yUqbujwZ54AwA0nmgDADTNteEmvX53Eu/jm8n/SA9Ggz0nTQEA&#10;jTX6cu/22Y3t30QbAKBJ0vSFaaeDW3d7aevXiIic401/OLqXXr87mf48AIC6Oh3cupti60VKsSva&#10;AABNcu2Mmws3Dv/9Kt7nL86PCb99dmP7N6dNAQBNMby//+gi2kTkV/3h6J5oAwA0ReGMmwv5zs3d&#10;0U7/15TidkTEOOeHNw6Pn09/HgBAHZzvZ/MkUnoUk9cuP+wMz56ZOQwANEnpcHNhNNh7evECaDLV&#10;OP8o4AAAdXERbHKkb8+XRp3kyI+9XgEAmmjucBOTKccPUi8/jUgHcR5wIscPO7+8fTn9uQAA65Dv&#10;3Nwd7mw/SpG+myyLiojIr+J9PO7/8/jN9OcDADTBQuHmwvD+/qPUy99dCjgnKfLzcYz/cePw36+m&#10;Px8AoEr5zs3dUb9/t9eLr8c5Hgg2AEDbLBVuLgzv7z+KFE/+fLF0LueX44j/jYijiPFRxF+ObAYI&#10;AMwr37m5e7a9fZBTOsgp70bEQYr0dUQcfPz6I78a5/EP3kACANqiknBz4XRw625E726K9PXFJsYA&#10;AKuSc5yklN/kcfpHyvmVGTYAQNtUGm4uOx18dpByfpBT3t1K6a858kFEHFwsqwIAKCvnOImIoxT5&#10;KKV0knM+yTm97o9Gr5wSBQC02f8H5d9h7oFlS1AAAAAASUVORK5CYIJQSwMECgAAAAAAAAAhAPSO&#10;PiLmKwAA5isAABQAAABkcnMvbWVkaWEvaW1hZ2U0LnN2Zzxzdmcgdmlld0JveD0iMCAwIDU2Ny4w&#10;MTIgNTY3LjAxMiIgeG1sbnM9Imh0dHA6Ly93d3cudzMub3JnLzIwMDAvc3ZnIiB4bWxuczp4bGlu&#10;az0iaHR0cDovL3d3dy53My5vcmcvMTk5OS94bGluayIgaWQ9IkxhYWdfMSIgb3ZlcmZsb3c9Imhp&#10;ZGRlbiI+PHN0eWxlPg0KLk1zZnRPZmNUaG1fQWNjZW50Nl9GaWxsX3YyIHsNCiBmaWxsOiNGOTQ4&#10;MTY7IA0KfQ0KPC9zdHlsZT4NCjxkZWZzPjwvZGVmcz48cGF0aCBkPSJNMjc5LjM1NSA0LjY1MTI1&#10;IDI3OS4wMDEgNC4yOTc2NyA0LjI5NzY4IDI3OS4wMDFDMS41NDU5MiAyODEuNzUzIDJlLTA2IDI4&#10;NS40ODUgMCAyODkuMzc3TDAgNTUyLjMzOUMwLjAwMDMyNCA1NjAuNDQzIDYuNTY5MjIgNTY3LjAx&#10;MiAxNC42NzMyIDU2Ny4wMTJMMjc3LjYzNSA1NjcuMDEyQzI4MS41MjcgNTY3LjAxMiAyODUuMjU5&#10;IDU2NS40NjYgMjg4LjAxMSA1NjIuNzE0TDU2Mi43MTQgMjg4LjAxMUM1NjUuNDY2IDI4NS4yNTkg&#10;NTY3LjAxMiAyODEuNTI3IDU2Ny4wMTIgMjc3LjYzNUw1NjcuMDEyIDE0LjY3MzJDNTY3LjAxMiA2&#10;LjU2OTIxIDU2MC40NDMgMC4wMDAzMjEgNTUyLjMzOSAwTDI4OS4zNzcgMEMyODUuNDg1IDAgMjgx&#10;Ljc1MyAxLjU0NTkzIDI3OS4wMDEgNC4yOTc2N0wyNzkuMzU1IDQuNjUxMjUgMjc5LjcwOCA1LjAw&#10;NDc5QzI4Mi4yNzMgMi40NDA1NSAyODUuNzUgMC45OTk5ODQgMjg5LjM3NyAwLjk5OTk4NEw1NTIu&#10;MzM5IDAuOTk5OTg0QzU1Ni4xMTYgMS4wMDAyNCA1NTkuNTMxIDIuNTI5NjMgNTYyLjAwNyA1LjAw&#10;NDc5IDU2NC40ODIgNy40ODA3NCA1NjYuMDEyIDEwLjg5NTggNTY2LjAxMiAxNC42NzMyTDU2Ni4w&#10;MTIgMjc3LjYzNUM1NjYuMDEyIDI4MS4yNjIgNTY0LjU3MSAyODQuNzM5IDU2Mi4wMDcgMjg3LjMw&#10;NEwyODcuMzA0IDU2Mi4wMDdDMjg0LjczOSA1NjQuNTcxIDI4MS4yNjIgNTY2LjAxMiAyNzcuNjM1&#10;IDU2Ni4wMTJMMTQuNjczMiA1NjYuMDEyQzEwLjg5NTkgNTY2LjAxMiA3LjQ4MDc0IDU2NC40ODIg&#10;NS4wMDQ4IDU2Mi4wMDcgMi41Mjk2NSA1NTkuNTMxIDEuMDAwMjUgNTU2LjExNiAwLjk5OTk5OCA1&#10;NTIuMzM5TDAuOTk5OTk4IDI4OS4zNzdDMC45OTk5OTYgMjg1Ljc1IDIuNDQwNTcgMjgyLjI3MiA1&#10;LjAwNDc5IDI3OS43MDhMMjc5LjcwOCA1LjAwNDc5IDI3OS4zNTUgNC42NTEyNVoiIGNsYXNzPSJj&#10;bHMtMSBNc2Z0T2ZjVGhtX0FjY2VudDZfRmlsbF92MiIgZmlsbD0iI0Y5NDgxNiIvPjxnPjxwYXRo&#10;IGQ9Ik0yMy4xNDcyIDUwMi41ODIgNDAuNTM5IDUwMi41ODIgMzkuODU1OCA1MDUuODc0IDIyLjUy&#10;NjIgNTA1Ljg3NCAyMy4xNDcyIDUwMi41ODJaTTI0LjM4OTQgNTM1LjQ3MUMyMy40Nzk3IDUzNC4y&#10;OTEgMjMuMjUxNCA1MzIuNTgzIDIzLjcwNjIgNTMwLjM0NkwzMC4yMjkyIDQ5Ni44MDZDMzEuMDk4&#10;NyA0OTYuNTk5IDMxLjg5NTIgNDk2LjMxOSAzMi42MjAzIDQ5NS45NjcgMzMuMzQzNyA0OTUuNjE2&#10;IDM0LjA5OTkgNDk1LjE5MSAzNC44ODcyIDQ5NC42OTMgMzQuNzYzIDQ5NS4zNTYgMzQuNTc2NyA0&#10;OTYuMDQgMzQuMzI4MyA0OTYuNzQ0IDMzLjc4OTQgNDk5LjE4NyAzMy4zOTY3IDUwMS4wOTEgMzMu&#10;MTQ4MyA1MDIuNDU4TDI3Ljc0NSA1MzAuMjIyQzI3LjQ5NjUgNTMxLjQ2NCAyNy41NTg2IDUzMi4z&#10;ODcgMjcuOTMxMyA1MzIuOTg3IDI4LjMwMzkgNTMzLjU4NyAyOC45ODcxIDUzMy44ODcgMjkuOTgw&#10;OCA1MzMuODg3IDMwLjc2NjMgNTMzLjg4NyAzMS40ODA1IDUzMy43OTQgMzIuMTIzNSA1MzMuNjA4&#10;IDMyLjc2NDcgNTMzLjQyMiAzMy41MjA5IDUzMy4xMjEgMzQuMzkwNCA1MzIuNzA3TDMzLjA4NjEg&#10;NTM2LjQ5NkMzMi4yOTg5IDUzNi43ODUgMzEuNTg0NiA1MzYuOTgyIDMwLjk0MzUgNTM3LjA4NiAz&#10;MC4zMDA1IDUzNy4xODkgMjkuNTg2MiA1MzcuMjQxIDI4LjgwMDggNTM3LjI0MSAyNi43NzE0IDUz&#10;Ny4yNDEgMjUuMzAwOSA1MzYuNjUxIDI0LjM4OTQgNTM1LjQ3MVoiIGNsYXNzPSJjbHMtMSBNc2Z0&#10;T2ZjVGhtX0FjY2VudDZfRmlsbF92MiIgZmlsbD0iI0Y5NDgxNiIvPjxwYXRoIGQ9Ik00NC42Mzgg&#10;NTM1LjUwMkM0Mi43NzQ4IDUzNC4zNDMgNDEuMzU1NSA1MzIuNzU5IDQwLjM4MzcgNTMwLjc1IDM5&#10;LjQxMDEgNTI4Ljc0MiAzOC45MjQyIDUyNi40NTUgMzguOTI0MiA1MjMuODg3IDM4LjkyNDIgNTIw&#10;LjI4NCAzOS43MzE2IDUxNi43NzUgNDEuMzQ2MyA1MTMuMzU5IDQyLjk2MTEgNTA5Ljk0MiA0NS4y&#10;MjggNTA3LjE0OCA0OC4xNDcgNTA0Ljk3NCA1MS4wNjYgNTAyLjc5OSA1NC40NTI3IDUwMS43MTIg&#10;NTguMzAzMyA1MDEuNzEyIDYwLjk1MiA1MDEuNzEyIDYzLjIwOTcgNTAyLjI5MyA2NS4wNzI5IDUw&#10;My40NTEgNjYuOTM2MSA1MDQuNjExIDY4LjM0NDUgNTA2LjIwNiA2OS4yOTYyIDUwOC4yMzQgNzAu&#10;MjQ5NyA1MTAuMjY0IDcwLjcyNjUgNTEyLjU4MiA3MC43MjY1IDUxNS4xOTEgNzAuNzI2NSA1MTgu&#10;NzExIDY5LjkyODIgNTIyLjE2OSA2OC4zMzM1IDUyNS41NjQgNjYuNzM4OSA1MjguOTYgNjQuNDgy&#10;OSA1MzEuNzU1IDYxLjU2MzkgNTMzLjk0OSA1OC42NDQ5IDUzNi4xNDQgNTUuMjgwMiA1MzcuMjQx&#10;IDUxLjQ3MTYgNTM3LjI0MSA0OC43NzkgNTM3LjI0MSA0Ni41MDEyIDUzNi42NjEgNDQuNjM4IDUz&#10;NS41MDJaTTU5LjY2OTYgNTMxLjA5MkM2MS44NjM1IDUyOS4xODggNjMuNTQwNCA1MjYuNzc1IDY0&#10;LjcwMDMgNTIzLjg1NiA2NS44NjAyIDUyMC45MzYgNjYuNDM5MyA1MTguMDkgNjYuNDM5MyA1MTUu&#10;MzE2IDY2LjQzOTMgNTEzLjI0NSA2Ni4xMDg3IDUxMS40NDQgNjUuNDQ1NiA1MDkuOTExIDY0Ljc4&#10;MjUgNTA4LjM4IDYzLjc4ODggNTA3LjE3OSA2Mi40NjQ0IDUwNi4zMDkgNjEuMTM4MyA1MDUuNDQg&#10;NTkuNTQ1NCA1MDUuMDA1IDU3LjY4MjIgNTA1LjAwNSA1NC43MDExIDUwNS4wMDUgNTIuMTAxOCA1&#10;MDYuMDA5IDQ5Ljg4NiA1MDguMDE3IDQ3LjY3MDMgNTEwLjAyNiA0Ni4wMDQzIDUxMi40OCA0NC44&#10;ODY0IDUxNS4zNzggNDMuNzY4NSA1MTguMjc3IDQzLjIwOTUgNTIxLjA1MSA0My4yMDk1IDUyMy43&#10;MDEgNDMuMjA5NSA1MjUuNzcxIDQzLjU2MDMgNTI3LjU2MiA0NC4yNjU0IDUyOS4wNzMgNDQuOTY4&#10;NiA1MzAuNTg2IDQ1Ljk4NDIgNTMxLjc3NiA0Ny4zMDg2IDUzMi42NDUgNDguNjM0NyA1MzMuNTE1&#10;IDUwLjIyNzYgNTMzLjk0OSA1Mi4wOTI2IDUzMy45NDkgNTQuOTQ5NSA1MzMuOTQ5IDU3LjQ3NCA1&#10;MzIuOTk3IDU5LjY2OTYgNTMxLjA5MloiIGNsYXNzPSJjbHMtMSBNc2Z0T2ZjVGhtX0FjY2VudDZf&#10;RmlsbF92MiIgZmlsbD0iI0Y5NDgxNiIvPjxwYXRoIGQ9Ik03MS42NTgxIDU0Ny41MjFDNjkuODM1&#10;MSA1NDYuMjk5IDY4LjkyNTQgNTQ0LjU1IDY4LjkyNTQgNTQyLjI3MyA2OC45MjU0IDU0MC42MTYg&#10;NjkuNDg0MyA1MzkuMTE0IDcwLjYwMjMgNTM3Ljc2OSA3MS43MjAyIDUzNi40MjMgNzMuMjMwOCA1&#10;MzUuMjY1IDc1LjEzNiA1MzQuMjkxIDc3LjAzOTQgNTMzLjMxOCA3OS4zMzc0IDUzMi40OCA4Mi4w&#10;Mjk5IDUzMS43NzYgODIuNDg0NyA1MzEuNjUxIDgyLjkxOTUgNTMxLjU0OCA4My4zMzQxIDUzMS40&#10;NjRMODMuODMxIDUzMi4zOTdDODEuNTk1MSA1MzMuMTQyIDc5LjY4OTkgNTMzLjk0OSA3OC4xMTcy&#10;IDUzNC44MTkgNzYuNTQyNiA1MzUuNjg4IDc1LjMyMjQgNTM2LjY2MSA3NC40NTI5IDUzNy43Mzgg&#10;NzMuNTgzNCA1MzguODE1IDczLjE0ODYgNTQwLjAzNiA3My4xNDg2IDU0MS40MDMgNzMuMTQ4NiA1&#10;NDIuOTc2IDczLjc0NzggNTQ0LjE2NyA3NC45NDk3IDU0NC45NzQgNzYuMTQ5OCA1NDUuNzgyIDc3&#10;LjgwNjYgNTQ2LjE4NSA3OS45MTgzIDU0Ni4xODUgODIuNjkzIDU0Ni4xODUgODUuNDQ1OCA1NDUu&#10;Njk5IDg4LjE4MDMgNTQ0LjcyNiA5MC45MTMgNTQzLjc1MiA5My4xMzc5IDU0Mi40NDggOTQuODU2&#10;OCA1NDAuODEyIDk2LjU3MzggNTM5LjE3NiA5Ny40MzQyIDUzNy4zODUgOTcuNDM0MiA1MzUuNDQg&#10;OTcuNDM0MiA1MzQuMTE1IDk3LjA2MTUgNTMzLjEwMSA5Ni4zMTYzIDUzMi4zOTcgOTUuNTcxIDUz&#10;MS42OTMgOTQuNTE1MiA1MzEuMzQgOTMuMTQ4OCA1MzEuMzQgOTIuMjM3MyA1MzEuMzQgOTEuMjEy&#10;NSA1MzEuNDY0IDkwLjA3NDUgNTMxLjcxMyA4OC45MzQ3IDUzMS45NjIgODcuNDM1IDUzMi4zNTYg&#10;ODUuNTcgNTMyLjg5NCA4My45NTUyIDUzMy4zOSA4Mi42MzA5IDUzMy43NjMgODEuNTk1MSA1MzQu&#10;MDEyIDgwLjU1OTQgNTM0LjI2IDc5LjY0NzkgNTM0LjM4NCA3OC44NjI0IDUzNC4zODQgNzcuNjIw&#10;MyA1MzQuMzg0IDc2LjUxMTUgNTM0LjIxOSA3NS41Mzk3IDUzMy44ODcgNzQuNTY2MSA1MzMuNTU2&#10;IDczLjgyMDggNTMzLjA3IDczLjMwMzkgNTMyLjQyOCA3Mi43ODUxIDUzMS43ODYgNzIuNTI3NiA1&#10;MzAuOTQ3IDcyLjUyNzYgNTI5LjkxMiA3Mi41Mjc2IDUyOC4wNDggNzMuNTEwMyA1MjYuNDQ1IDc1&#10;LjQ3NzYgNTI1LjA5OCA3Ny40NDMxIDUyMy43NTMgNzkuNzMxOSA1MjIuNzY5IDgyLjM0MDQgNTIy&#10;LjE0N0w4Mi44OTk0IDUyMy4zMjhDODIuMTU0MSA1MjMuNTc3IDgxLjM0NjcgNTIzLjkyOCA4MC40&#10;NzcyIDUyNC4zODQgNzkuMTEwOSA1MjUuMDQ2IDc4LjA4NjEgNTI1Ljc3MSA3Ny40MDI5IDUyNi41&#10;NTggNzYuNzE5OCA1MjcuMzQ1IDc2LjM3ODIgNTI4LjA0OCA3Ni4zNzgyIDUyOC42NjkgNzYuMzc4&#10;MiA1MjkuNDU3IDc2LjY5NzggNTI5Ljk5NiA3Ny4zNDA4IDUzMC4yODQgNzcuOTgyIDUzMC41NzUg&#10;NzguODYyNCA1MzAuNzE5IDc5Ljk4MDQgNTMwLjcxOSA4MC45NzQxIDUzMC43MTkgODEuOTQ3NyA1&#10;MzAuNjA2IDgyLjg5OTQgNTMwLjM3NyA4My44NTI5IDUzMC4xNTEgODUuMTk3MyA1MjkuNzg3IDg2&#10;LjkzODEgNTI5LjI5IDg4LjQ2ODkgNTI4Ljc1MyA4OS44MDQyIDUyOC4zNTkgOTAuOTQ0IDUyOC4x&#10;MSA5Mi4wODIgNTI3Ljg2MiA5My4yMzEgNTI3LjczOCA5NC4zOTEgNTI3LjczOCA5Ni43MDkgNTI3&#10;LjczOCA5OC41NDExIDUyOC4zMDggOTkuODg3NCA1MjkuNDQ2IDEwMS4yMzQgNTMwLjU4NiAxMDEu&#10;OTA2IDUzMi4yMSAxMDEuOTA2IDUzNC4zMjIgMTAxLjkwNiA1MzcuMjIgMTAwLjc0NiA1MzkuODE4&#10;IDk4LjQyNzkgNTQyLjExNyA5Ni4xMDggNTQ0LjQxNSA5My4xNDg4IDU0Ni4xOTUgODkuNTQ2NiA1&#10;NDcuNDU5IDg1Ljk0NDQgNTQ4LjcyMiA4Mi40MDI1IDU0OS4zNTMgNzguOTI0NiA1NDkuMzUzIDc1&#10;LjkwMTQgNTQ5LjM1MyA3My40NzkzIDU0OC43NDIgNzEuNjU4MSA1NDcuNTIxWk04MS42ODgzIDUy&#10;My43NjNDODAuMTM1NiA1MjIuOTc3IDc4LjkyNDYgNTIxLjg5IDc4LjA1NTEgNTIwLjUwMSA3Ny4x&#10;ODU2IDUxOS4xMTUgNzYuNzUwOCA1MTcuNTMxIDc2Ljc1MDggNTE1Ljc1IDc2Ljc1MDggNTEzLjM5&#10;IDc3LjM1IDUxMS4xMzMgNzguNTUxOSA1MDguOTggNzkuNzUyIDUwNi44MjcgODEuNDE5OCA1MDUu&#10;MDc3IDgzLjU1MTUgNTAzLjczMSA4NS42ODUxIDUwMi4zODYgODguMTU4NCA1MDEuNzEyIDkwLjk3&#10;NTEgNTAxLjcxMiA5Mi42MyA1MDEuNzEyIDkzLjk2NTMgNTAxLjg5OSA5NC45ODEgNTAyLjI3MSA5&#10;NS45OTQ4IDUwMi42NDQgOTcuMDE5NSA1MDMuMTgzIDk4LjA1NTIgNTAzLjg4NiA5OC44MDA1IDUw&#10;NC4zODQgOTkuMzkwNSA1MDQuNzM2IDk5LjgyNTMgNTA0Ljk0MyAxMDAuMjYgNTA1LjE1IDEwMC43&#10;NjggNTA1LjI1MyAxMDEuMzQ3IDUwNS4yNTMgMTAyLjQ2NSA1MDUuMjUzIDEwMy4zMzQgNTA0Ljg5&#10;MSAxMDMuOTU1IDUwNC4xNjcgMTA0LjU3OCA1MDMuNDQyIDEwNS4wMTMgNTAyLjM5NiAxMDUuMjYx&#10;IDUwMS4wMjlMMTA4LjQ5MSA1MDIuMjcxQzEwOC4xNTkgNTAzLjk3IDEwNy40MDQgNTA1LjI1MyAx&#10;MDYuMjI0IDUwNi4xMjMgMTA1LjA0NCA1MDYuOTkyIDEwMy43NDkgNTA3LjQyNyAxMDIuMzQxIDUw&#10;Ny40MjcgMTAxLjY3OSA1MDcuNDI3IDEwMS4wNzggNTA3LjM0NSAxMDAuNTQgNTA3LjE3OSAxMDEu&#10;MDM2IDUwOC4zOCAxMDEuMjg1IDUwOS42MjIgMTAxLjI4NSA1MTAuOTA1IDEwMS4yODUgNTEzLjI2&#10;NSAxMDAuNjk1IDUxNS41MjMgOTkuNTE0OCA1MTcuNjc2IDk4LjMzNDcgNTE5LjgyOSA5Ni42NTc4&#10;IDUyMS41NzkgOTQuNDg0MSA1MjIuOTI1IDkyLjMxMDQgNTI0LjI3IDg5LjgxNTEgNTI0Ljk0MyA4&#10;Ny4wMDAzIDUyNC45NDMgODUuMDExIDUyNC45NDMgODMuMjQxIDUyNC41NDkgODEuNjg4MyA1MjMu&#10;NzYzWk05Mi41NTg4IDUyMC40N0M5NC4wMjc0IDUxOS4zOTUgOTUuMTc2NCA1MTguMDE3IDk2LjAw&#10;NTcgNTE2LjM0IDk2LjgzMzIgNTE0LjY2MyA5Ny4yNDc5IDUxMi45MzUgOTcuMjQ3OSA1MTEuMTU0&#10;IDk3LjI0NzkgNTA5LjEyNSA5Ni42MzU5IDUwNy41MiA5NS40MTU3IDUwNi4zNCA5NC4xOTM3IDUw&#10;NS4xNiA5Mi41Mjc3IDUwNC41NyA5MC40MTYxIDUwNC41NyA4OC41NTI5IDUwNC41NyA4Ni44OTYx&#10;IDUwNS4xMTkgODUuNDQ1OCA1MDYuMjE2IDgzLjk5NzIgNTA3LjMxNCA4Mi44NTc0IDUwOC43MTEg&#10;ODIuMDI5OSA1MTAuNDA4IDgxLjIwMjQgNTEyLjEwNyA4MC43ODc4IDUxMy44MjUgODAuNzg3OCA1&#10;MTUuNTY0IDgwLjc4NzggNTE3LjUxIDgxLjM4ODcgNTE5LjA4NCA4Mi41ODg5IDUyMC4yODQgODMu&#10;NzkwOCA1MjEuNDg2IDg1LjQwNTYgNTIyLjA4NSA4Ny40MzUgNTIyLjA4NSA4OS4zODA0IDUyMi4w&#10;ODUgOTEuMDg4MyA1MjEuNTQ4IDkyLjU1ODggNTIwLjQ3WiIgY2xhc3M9ImNscy0xIE1zZnRPZmNU&#10;aG1fQWNjZW50Nl9GaWxsX3YyIiBmaWxsPSIjRjk0ODE2Ii8+PHBhdGggZD0iTTExMi43NDcgNTM1&#10;Ljc1QzExMC43OCA1MzQuNzU3IDEwOS4yMDUgNTMzLjI2NiAxMDguMDI1IDUzMS4yNzggMTA2Ljg0&#10;NSA1MjkuMjkgMTA2LjI1NSA1MjYuOTEgMTA2LjI1NSA1MjQuMTM2IDEwNi4yNTUgNTIwLjUzMyAx&#10;MDcuMDIyIDUxNi45OTIgMTA4LjU1MyA1MTMuNTE0IDExMC4wODYgNTEwLjAzNiAxMTIuMjkgNTA3&#10;LjIgMTE1LjE2OSA1MDUuMDA1IDExOC4wNDYgNTAyLjgxIDEyMS40NTEgNTAxLjcxMiAxMjUuMzg2&#10;IDUwMS43MTIgMTI4Ljc0MSA1MDEuNzEyIDEzMS4zMTkgNTAyLjYwNCAxMzMuMTIgNTA0LjM4NCAx&#10;MzQuOTIxIDUwNi4xNjQgMTM2LjAzOSA1MDguNDIxIDEzNi40NzQgNTExLjE1NCAxMzYuOTA4IDUx&#10;My44ODcgMTM2LjgzNSA1MTYuNzQ0IDEzNi4yNTYgNTE5LjcyNUwxMDguOTI2IDUxOS43MjUgMTA5&#10;LjU0OSA1MTYuNDMzIDEzMy45NTggNTE2LjQzMyAxMzIuNTMgNTE3LjQyN0MxMzIuOTAzIDUxNS41&#10;MjMgMTMyLjkxMiA1MTMuNjE4IDEzMi41NjEgNTExLjcxMiAxMzIuMjA4IDUwOS44MDggMTMxLjQw&#10;MSA1MDguMjE0IDEzMC4xMzkgNTA2LjkzIDEyOC44NzUgNTA1LjY0NyAxMjcuMDg1IDUwNS4wMDUg&#10;MTI0Ljc2NSA1MDUuMDA1IDEyMS42NTkgNTA1LjAwNSAxMTkuMDI5IDUwNi4wMiAxMTYuODc3IDUw&#10;OC4wNDggMTE0LjcyNCA1MTAuMDc4IDExMy4xNCA1MTIuNTQyIDExMi4xMjYgNTE1LjQ0IDExMS4x&#10;MSA1MTguMzM5IDExMC42MDQgNTIxLjA3MSAxMTAuNjA0IDUyMy42MzkgMTEwLjYwNCA1MjUuNzUg&#10;MTEwLjk3NyA1MjcuNTgzIDExMS43MjIgNTI5LjEzNSAxMTIuNDY4IDUzMC42ODggMTEzLjUzMyA1&#10;MzEuODc5IDExNC45MjEgNTMyLjcwNyAxMTYuMzA3IDUzMy41MzYgMTE3LjkxMSA1MzMuOTQ5IDEx&#10;OS43MzQgNTMzLjk0OSAxMjIuNTkxIDUzMy45NDkgMTI1LjA2NiA1MzMuMTYzIDEyNy4xNTYgNTMx&#10;LjU4OCAxMjkuMjQ3IDUzMC4wMTYgMTMxLjAxNyA1MjcuODYyIDEzMi40NjggNTI1LjEyOUwxMzUu&#10;MjAxIDUyNy43MzhDMTMyLjkyMyA1MzAuOTY3IDEzMC41ODMgNTMzLjM1OSAxMjguMTgyIDUzNC45&#10;MTIgMTI1Ljc4IDUzNi40NjUgMTIyLjc1NyA1MzcuMjQxIDExOS4xMTMgNTM3LjI0MSAxMTYuODM1&#10;IDUzNy4yNDEgMTE0LjcxMyA1MzYuNzQ0IDExMi43NDcgNTM1Ljc1WiIgY2xhc3M9ImNscy0xIE1z&#10;ZnRPZmNUaG1fQWNjZW50Nl9GaWxsX3YyIiBmaWxsPSIjRjk0ODE2Ii8+PHBhdGggZD0iTTE0MS4x&#10;MDEgNTAyLjU4MiAxNTguNDkyIDUwMi41ODIgMTU3LjgwOSA1MDUuODc0IDE0MC40OCA1MDUuODc0&#10;IDE0MS4xMDEgNTAyLjU4MlpNMTQyLjM0MyA1MzUuNDcxQzE0MS40MzEgNTM0LjI5MSAxNDEuMjAz&#10;IDUzMi41ODMgMTQxLjY2IDUzMC4zNDZMMTQ4LjE4MSA0OTYuODA2QzE0OS4wNSA0OTYuNTk5IDE0&#10;OS44NDkgNDk2LjMxOSAxNTAuNTcyIDQ5NS45NjcgMTUxLjI5NyA0OTUuNjE2IDE1Mi4wNTMgNDk1&#10;LjE5MSAxNTIuODQxIDQ5NC42OTMgMTUyLjcxNiA0OTUuMzU2IDE1Mi41MyA0OTYuMDQgMTUyLjI4&#10;MiA0OTYuNzQ0IDE1MS43NDMgNDk5LjE4NyAxNTEuMzQ4IDUwMS4wOTEgMTUxLjEgNTAyLjQ1OEwx&#10;NDUuNjk3IDUzMC4yMjJDMTQ1LjQ0OCA1MzEuNDY0IDE0NS41MSA1MzIuMzg3IDE0NS44ODMgNTMy&#10;Ljk4NyAxNDYuMjU2IDUzMy41ODcgMTQ2LjkzOSA1MzMuODg3IDE0Ny45MzIgNTMzLjg4NyAxNDgu&#10;NzIgNTMzLjg4NyAxNDkuNDM0IDUzMy43OTQgMTUwLjA3NSA1MzMuNjA4IDE1MC43MTggNTMzLjQy&#10;MiAxNTEuNDczIDUzMy4xMjEgMTUyLjM0NCA1MzIuNzA3TDE1MS4wMzggNTM2LjQ5NkMxNTAuMjUy&#10;IDUzNi43ODUgMTQ5LjUzOCA1MzYuOTgyIDE0OC44OTUgNTM3LjA4NiAxNDguMjU0IDUzNy4xODkg&#10;MTQ3LjU0IDUzNy4yNDEgMTQ2Ljc1MiA1MzcuMjQxIDE0NC43MjMgNTM3LjI0MSAxNDMuMjUzIDUz&#10;Ni42NTEgMTQyLjM0MyA1MzUuNDcxWiIgY2xhc3M9ImNscy0xIE1zZnRPZmNUaG1fQWNjZW50Nl9G&#10;aWxsX3YyIiBmaWxsPSIjRjk0ODE2Ii8+PHBhdGggZD0iTTE4NC44NTkgNTA3LjMwM0MxODQuMDkx&#10;IDUwNS45MzcgMTgyLjU5MiA1MDUuMjUzIDE4MC4zNTYgNTA1LjI1MyAxNzcuOTk0IDUwNS4yNTMg&#10;MTc1LjYxNCA1MDYuMTAyIDE3My4yMTIgNTA3LjggMTcwLjgxIDUwOS40OTggMTY4LjcyOSA1MTEu&#10;NjkyIDE2Ni45NyA1MTQuMzg0IDE2NS4yMDkgNTE3LjA3NiAxNjQuMDQgNTE5LjgyOSAxNjMuNDYx&#10;IDUyMi42NDVMMTYwLjg1MiA1MzYuMzcyIDE1Ni44NzYgNTM2LjM3MiAxNjUuNTEgNDkxLjk2MSAx&#10;NjkuNDg1IDQ5MS45NjEgMTY1LjEzOCA1MTMuODI1QzE2Ni4zOCA1MTEuNjMgMTY3Ljg4IDUwOS42&#10;MDEgMTY5LjY0MSA1MDcuNzM4IDE3MS40IDUwNS44NzQgMTczLjMwNSA1MDQuNDA1IDE3NS4zNTQg&#10;NTAzLjMyNyAxNzcuNDA0IDUwMi4yNTEgMTc5LjQ2NCA1MDEuNzEyIDE4MS41MzYgNTAxLjcxMiAx&#10;ODMuNzMgNTAxLjcxMiAxODUuNDY5IDUwMi4xNjkgMTg2Ljc1MyA1MDMuMDc5IDE4OC4wMzUgNTAz&#10;Ljk5IDE4OC44NzQgNTA1LjI2MyAxODkuMjY4IDUwNi44OTkgMTg5LjY2MSA1MDguNTM1IDE4OS42&#10;NSA1MTAuNDkyIDE4OS4yMzcgNTEyLjc2OEwxODYuMTMyIDUyOC44NTZDMTg1LjU1MSA1MzEuNzk3&#10;IDE4NS4xNTggNTM0LjMwMSAxODQuOTUyIDUzNi4zNzJMMTgwLjcyOCA1MzYuMzcyIDE4NS4yNjIg&#10;NTEzLjI2NUMxODUuNzU5IDUxMC42NTcgMTg1LjYyNCA1MDguNjY5IDE4NC44NTkgNTA3LjMwM1oi&#10;IGNsYXNzPSJjbHMtMSBNc2Z0T2ZjVGhtX0FjY2VudDZfRmlsbF92MiIgZmlsbD0iI0Y5NDgxNiIv&#10;PjxwYXRoIGQ9Ik0xOTkuNzY0IDUzNS43NUMxOTcuNzk3IDUzNC43NTcgMTk2LjIyNCA1MzMuMjY2&#10;IDE5NS4wNDQgNTMxLjI3OCAxOTMuODY0IDUyOS4yOSAxOTMuMjc0IDUyNi45MSAxOTMuMjc0IDUy&#10;NC4xMzYgMTkzLjI3NCA1MjAuNTMzIDE5NC4wMzkgNTE2Ljk5MiAxOTUuNTcyIDUxMy41MTQgMTk3&#10;LjEwMyA1MTAuMDM2IDE5OS4zMDcgNTA3LjIgMjAyLjE4NiA1MDUuMDA1IDIwNS4wNjUgNTAyLjgx&#10;IDIwOC40NyA1MDEuNzEyIDIxMi40MDUgNTAxLjcxMiAyMTUuNzU4IDUwMS43MTIgMjE4LjMzNiA1&#10;MDIuNjA0IDIyMC4xMzcgNTA0LjM4NCAyMjEuOTM4IDUwNi4xNjQgMjIzLjA1NiA1MDguNDIxIDIy&#10;My40OTEgNTExLjE1NCAyMjMuOTI1IDUxMy44ODcgMjIzLjg1NCA1MTYuNzQ0IDIyMy4yNzMgNTE5&#10;LjcyNUwxOTUuOTQ1IDUxOS43MjUgMTk2LjU2NiA1MTYuNDMzIDIyMC45NzUgNTE2LjQzMyAyMTku&#10;NTQ3IDUxNy40MjdDMjE5LjkyIDUxNS41MjMgMjE5LjkzMSA1MTMuNjE4IDIxOS41NzggNTExLjcx&#10;MiAyMTkuMjI1IDUwOS44MDggMjE4LjQxOCA1MDguMjE0IDIxNy4xNTYgNTA2LjkzIDIxNS44OTIg&#10;NTA1LjY0NyAyMTQuMTAyIDUwNS4wMDUgMjExLjc4NCA1MDUuMDA1IDIwOC42NzggNTA1LjAwNSAy&#10;MDYuMDQ4IDUwNi4wMiAyMDMuODk0IDUwOC4wNDggMjAxLjc0MSA1MTAuMDc4IDIwMC4xNTcgNTEy&#10;LjU0MiAxOTkuMTQzIDUxNS40NCAxOTguMTI3IDUxOC4zMzkgMTk3LjYyMSA1MjEuMDcxIDE5Ny42&#10;MjEgNTIzLjYzOSAxOTcuNjIxIDUyNS43NSAxOTcuOTk0IDUyNy41ODMgMTk4LjczOSA1MjkuMTM1&#10;IDE5OS40ODUgNTMwLjY4OCAyMDAuNTUxIDUzMS44NzkgMjAxLjkzOCA1MzIuNzA3IDIwMy4zMjYg&#10;NTMzLjUzNiAyMDQuOTMgNTMzLjk0OSAyMDYuNzUzIDUzMy45NDkgMjA5LjYxIDUzMy45NDkgMjEy&#10;LjA4MyA1MzMuMTYzIDIxNC4xNzUgNTMxLjU4OCAyMTYuMjY0IDUzMC4wMTYgMjE4LjAzNCA1Mjcu&#10;ODYyIDIxOS40ODUgNTI1LjEyOUwyMjIuMjE4IDUyNy43MzhDMjE5Ljk0IDUzMC45NjcgMjE3LjYg&#10;NTMzLjM1OSAyMTUuMTk5IDUzNC45MTIgMjEyLjc5NyA1MzYuNDY1IDIwOS43NzQgNTM3LjI0MSAy&#10;MDYuMTMyIDUzNy4yNDEgMjAzLjg1NCA1MzcuMjQxIDIwMS43MzEgNTM2Ljc0NCAxOTkuNzY0IDUz&#10;NS43NVoiIGNsYXNzPSJjbHMtMSBNc2Z0T2ZjVGhtX0FjY2VudDZfRmlsbF92MiIgZmlsbD0iI0Y5&#10;NDgxNiIvPjxwYXRoIGQ9Ik0yMzIuODQgNTAyLjU4MiAyMzYuODE0IDUwMi41ODIgMjM1LjAxMyA1&#10;MTEuNzc1QzIzNi41MDQgNTA4Ljc5MyAyMzguMjc0IDUwNi4zNzEgMjQwLjMyMyA1MDQuNTA4IDI0&#10;Mi4zNzMgNTAyLjY0NCAyNDQuMjg3IDUwMS43MTIgMjQ2LjA2OCA1MDEuNzEyIDI0Ny4wMjIgNTAx&#10;LjcxMiAyNDcuNzg3IDUwMS44NDggMjQ4LjM2NiA1MDIuMTE2IDI0OC45NDcgNTAyLjM4NiAyNDku&#10;NTI2IDUwMi44NzIgMjUwLjEwNyA1MDMuNTc2TDI0Ny41NTkgNTA3LjYxM0MyNDcuMDYyIDUwNi45&#10;NTEgMjQ2LjU1NiA1MDYuNDc0IDI0Ni4wMzcgNTA2LjE4NSAyNDUuNTIgNTA1Ljg5NSAyNDQuODI2&#10;IDUwNS43NSAyNDMuOTU3IDUwNS43NSAyNDIuNzk3IDUwNS43NSAyNDEuNDgyIDUwNi40NDMgMjQw&#10;LjAxMyA1MDcuODMxIDIzOC41NDIgNTA5LjIxOCAyMzcuMTg3IDUxMS4wNzEgMjM1Ljk0NSA1MTMu&#10;MzkgMjM0LjcwMyA1MTUuNzA5IDIzMy44MTEgNTE4LjE5MyAyMzMuMjc0IDUyMC44NDNMMjMxLjU5&#10;NyA1MjkuMzUzQzIzMS4xNDEgNTMxLjcxMyAyMzAuNzY4IDUzNC4wNTMgMjMwLjQ4IDUzNi4zNzJM&#10;MjI2LjI1NCA1MzYuMzcyIDIzMi44NCA1MDIuNTgyWiIgY2xhc3M9ImNscy0xIE1zZnRPZmNUaG1f&#10;QWNjZW50Nl9GaWxsX3YyIiBmaWxsPSIjRjk0ODE2Ii8+PC9nPjwvc3ZnPlBLAwQUAAYACAAAACEA&#10;BOvMmd0AAAAHAQAADwAAAGRycy9kb3ducmV2LnhtbEyPQUvDQBCF74L/YRnBm93EYm3TbEop6qkI&#10;toJ4mybTJDQ7G7LbJP33Tr3oZZjHG958L12NtlE9db52bCCeRKCIc1fUXBr43L8+zEH5gFxg45gM&#10;XMjDKru9STEp3MAf1O9CqSSEfYIGqhDaRGufV2TRT1xLLN7RdRaDyK7URYeDhNtGP0bRTFusWT5U&#10;2NKmovy0O1sDbwMO62n80m9Px83le//0/rWNyZj7u3G9BBVoDH/HcMUXdMiE6eDOXHjVGJAi4Xde&#10;vXgRiT7INptPn0Fnqf7Pn/0AAAD//wMAUEsDBBQABgAIAAAAIQCu1JvL1wAAAK0CAAAZAAAAZHJz&#10;L19yZWxzL2Uyb0RvYy54bWwucmVsc7ySz2rDMAyH74O+g9F9cZKWMUadXsag19E9gLAVxyz+g+WV&#10;9u1rKIMVuu2WoyT0/T6EtruTn8WRMrsYFHRNC4KCjsYFq+Dj8Pb4DIILBoNzDKTgTAy7YfWwfacZ&#10;S13iySUWlRJYwVRKepGS9UQeuYmJQp2MMXsstcxWJtSfaEn2bfsk808GDDdMsTcK8t6sQRzOqSb/&#10;z47j6DS9Rv3lKZQ7EdL5ml2BmC0VBZ6Mw2tz3aRgQd536Jdx6Bs+/urQLePQ/XWHzTIOm+87yJsn&#10;Gy4AAAD//wMAUEsBAi0AFAAGAAgAAAAhAKjWx6gTAQAASQIAABMAAAAAAAAAAAAAAAAAAAAAAFtD&#10;b250ZW50X1R5cGVzXS54bWxQSwECLQAUAAYACAAAACEAOP0h/9YAAACUAQAACwAAAAAAAAAAAAAA&#10;AABEAQAAX3JlbHMvLnJlbHNQSwECLQAUAAYACAAAACEAdXe4O/cDAABgCwAADgAAAAAAAAAAAAAA&#10;AABDAgAAZHJzL2Uyb0RvYy54bWxQSwECLQAKAAAAAAAAACEAgO/kMbk/AAC5PwAAFAAAAAAAAAAA&#10;AAAAAABmBgAAZHJzL21lZGlhL2ltYWdlMS5wbmdQSwECLQAKAAAAAAAAACEAUcAENf0mAAD9JgAA&#10;FAAAAAAAAAAAAAAAAABRRgAAZHJzL21lZGlhL2ltYWdlMi5zdmdQSwECLQAKAAAAAAAAACEAMXT0&#10;WG1iAABtYgAAFAAAAAAAAAAAAAAAAACAbQAAZHJzL21lZGlhL2ltYWdlMy5wbmdQSwECLQAKAAAA&#10;AAAAACEA9I4+IuYrAADmKwAAFAAAAAAAAAAAAAAAAAAf0AAAZHJzL21lZGlhL2ltYWdlNC5zdmdQ&#10;SwECLQAUAAYACAAAACEABOvMmd0AAAAHAQAADwAAAAAAAAAAAAAAAAA3/AAAZHJzL2Rvd25yZXYu&#10;eG1sUEsBAi0AFAAGAAgAAAAhAK7Um8vXAAAArQIAABkAAAAAAAAAAAAAAAAAQf0AAGRycy9fcmVs&#10;cy9lMm9Eb2MueG1sLnJlbHNQSwUGAAAAAAkACQBCAgAAT/4AAAAA&#10;">
                <v:rect id="Rechthoek 13" o:spid="_x0000_s1027" style="position:absolute;width:75565;height:106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JJxwAAAOIAAAAPAAAAZHJzL2Rvd25yZXYueG1sRE/PS8Mw&#10;FL4L/g/hCV7EpV23MuqyoQNhFw9uQzw+mmcT1ryUJradf70RhB0/vt/r7eRaMVAfrGcF+SwDQVx7&#10;bblRcDq+Pq5AhIissfVMCi4UYLu5vVljpf3I7zQcYiNSCIcKFZgYu0rKUBtyGGa+I07cl+8dxgT7&#10;RuoexxTuWjnPslI6tJwaDHa0M1SfD99OwdulKPbDQ3EeT7Zo7I/8fPkwXqn7u+n5CUSkKV7F/+69&#10;TvMXq7xc5uUC/i4lDHLzCwAA//8DAFBLAQItABQABgAIAAAAIQDb4fbL7gAAAIUBAAATAAAAAAAA&#10;AAAAAAAAAAAAAABbQ29udGVudF9UeXBlc10ueG1sUEsBAi0AFAAGAAgAAAAhAFr0LFu/AAAAFQEA&#10;AAsAAAAAAAAAAAAAAAAAHwEAAF9yZWxzLy5yZWxzUEsBAi0AFAAGAAgAAAAhAENkgknHAAAA4gAA&#10;AA8AAAAAAAAAAAAAAAAABwIAAGRycy9kb3ducmV2LnhtbFBLBQYAAAAAAwADALcAAAD7AgAAAAA=&#10;" fillcolor="white [3212]" stroked="f" strokeweight="1pt"/>
                <v:shape id="Graphic 1" o:spid="_x0000_s1028" type="#_x0000_t75" style="position:absolute;left:4640;top:78338;width:38519;height:14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xpdyAAAAOMAAAAPAAAAZHJzL2Rvd25yZXYueG1sRE9fT8Iw&#10;EH834Ts0Z+KbtCWoOCmEEBUTnhxKeDzXc1u2Xpe1wPj21sTEx/v9v/lycK04UR9qzwb0WIEgLryt&#10;uTTwsXu5nYEIEdli65kMXCjAcjG6mmNm/Znf6ZTHUqQQDhkaqGLsMilDUZHDMPYdceK+fe8wprMv&#10;pe3xnMJdKydK3UuHNaeGCjtaV1Q0+dEZeN0fH54Paptvmsvn13qz0w1GbczN9bB6AhFpiP/iP/eb&#10;TfPV3eRxOp1pDb8/JQDk4gcAAP//AwBQSwECLQAUAAYACAAAACEA2+H2y+4AAACFAQAAEwAAAAAA&#10;AAAAAAAAAAAAAAAAW0NvbnRlbnRfVHlwZXNdLnhtbFBLAQItABQABgAIAAAAIQBa9CxbvwAAABUB&#10;AAALAAAAAAAAAAAAAAAAAB8BAABfcmVscy8ucmVsc1BLAQItABQABgAIAAAAIQBfLxpdyAAAAOMA&#10;AAAPAAAAAAAAAAAAAAAAAAcCAABkcnMvZG93bnJldi54bWxQSwUGAAAAAAMAAwC3AAAA/AIAAAAA&#10;">
                  <v:imagedata r:id="rId24" o:title=""/>
                </v:shape>
                <v:shape id="Graphic 1" o:spid="_x0000_s1029" type="#_x0000_t75" style="position:absolute;left:1774;top:32208;width:71996;height:71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wUyAAAAOIAAAAPAAAAZHJzL2Rvd25yZXYueG1sRI9bawIx&#10;FITfBf9DOAXfNKsFL1ujiLLiqxekj6eb003o5mTZpLrtrzeFgo/DzHzDLNedq8WN2mA9KxiPMhDE&#10;pdeWKwWXczGcgwgRWWPtmRT8UID1qt9bYq79nY90O8VKJAiHHBWYGJtcylAachhGviFO3qdvHcYk&#10;20rqFu8J7mo5ybKpdGg5LRhsaGuo/Dp9OwXa7uXBFR9aWvNeXH+789TqnVKDl27zBiJSF5/h//ZB&#10;K1gsXueTWTYbw9+ldAfk6gEAAP//AwBQSwECLQAUAAYACAAAACEA2+H2y+4AAACFAQAAEwAAAAAA&#10;AAAAAAAAAAAAAAAAW0NvbnRlbnRfVHlwZXNdLnhtbFBLAQItABQABgAIAAAAIQBa9CxbvwAAABUB&#10;AAALAAAAAAAAAAAAAAAAAB8BAABfcmVscy8ucmVsc1BLAQItABQABgAIAAAAIQBTsGwUyAAAAOIA&#10;AAAPAAAAAAAAAAAAAAAAAAcCAABkcnMvZG93bnJldi54bWxQSwUGAAAAAAMAAwC3AAAA/AIAAAAA&#10;">
                  <v:imagedata r:id="rId25" o:title=""/>
                </v:shape>
                <w10:wrap anchorx="page" anchory="page"/>
              </v:group>
            </w:pict>
          </mc:Fallback>
        </mc:AlternateContent>
      </w:r>
      <w:r w:rsidRPr="00905DED">
        <w:rPr>
          <w:noProof/>
        </w:rPr>
        <w:t xml:space="preserve">  </w:t>
      </w:r>
    </w:p>
    <w:p w14:paraId="69B1FCE9" w14:textId="77777777" w:rsidR="00C51CE2" w:rsidRPr="00905DED" w:rsidRDefault="00C51CE2">
      <w:pPr>
        <w:spacing w:line="278" w:lineRule="auto"/>
        <w:rPr>
          <w:noProof/>
        </w:rPr>
      </w:pPr>
      <w:r w:rsidRPr="00905DED">
        <w:rPr>
          <w:noProof/>
        </w:rPr>
        <w:br w:type="page"/>
      </w:r>
    </w:p>
    <w:p w14:paraId="6C406679" w14:textId="77777777" w:rsidR="000357B4" w:rsidRPr="00667023" w:rsidRDefault="00C0694C" w:rsidP="000357B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B2C7751" wp14:editId="0772D7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8480"/>
                <wp:effectExtent l="0" t="0" r="3175" b="7620"/>
                <wp:wrapNone/>
                <wp:docPr id="883753431" name="Groe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8480"/>
                          <a:chOff x="0" y="0"/>
                          <a:chExt cx="7559675" cy="10698665"/>
                        </a:xfrm>
                      </wpg:grpSpPr>
                      <wps:wsp>
                        <wps:cNvPr id="1638132304" name="Tekstvak 10"/>
                        <wps:cNvSpPr txBox="1"/>
                        <wps:spPr>
                          <a:xfrm>
                            <a:off x="0" y="0"/>
                            <a:ext cx="7556175" cy="10691495"/>
                          </a:xfrm>
                          <a:prstGeom prst="rect">
                            <a:avLst/>
                          </a:prstGeom>
                          <a:solidFill>
                            <a:srgbClr val="282F3D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9C0A0BE" w14:textId="77777777" w:rsidR="00C51CE2" w:rsidRPr="00C0694C" w:rsidRDefault="00C0694C" w:rsidP="00C0694C">
                              <w:pPr>
                                <w:spacing w:line="276" w:lineRule="auto"/>
                                <w:jc w:val="right"/>
                                <w:rPr>
                                  <w:rFonts w:ascii="HK Guise Light" w:hAnsi="HK Guise Light" w:cstheme="minorHAnsi"/>
                                  <w:color w:val="FFFFFF" w:themeColor="background1"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C0694C">
                                <w:rPr>
                                  <w:rFonts w:ascii="HK Guise Light" w:hAnsi="HK Guise Light" w:cstheme="minorHAnsi"/>
                                  <w:color w:val="FFFFFF" w:themeColor="background1"/>
                                  <w:sz w:val="10"/>
                                  <w:szCs w:val="10"/>
                                  <w:lang w:val="en-US"/>
                                </w:rPr>
                                <w:t>STMgroup.com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684000" tIns="7560000" rIns="252000" bIns="3960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9876173" name="Log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 b="66654"/>
                          <a:stretch/>
                        </pic:blipFill>
                        <pic:spPr>
                          <a:xfrm>
                            <a:off x="252248" y="252248"/>
                            <a:ext cx="2454275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7862" name="Tekstvak 11"/>
                        <wps:cNvSpPr txBox="1"/>
                        <wps:spPr>
                          <a:xfrm>
                            <a:off x="0" y="9427779"/>
                            <a:ext cx="7559675" cy="12708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4173E1" w14:textId="77777777" w:rsidR="00C51CE2" w:rsidRPr="00C0694C" w:rsidRDefault="00C0694C" w:rsidP="00C0694C">
                              <w:pPr>
                                <w:spacing w:after="160" w:line="240" w:lineRule="auto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C0694C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CE NEN-EN 1090 CERTIFIED</w:t>
                              </w:r>
                            </w:p>
                            <w:p w14:paraId="7C075640" w14:textId="77777777" w:rsidR="00C0694C" w:rsidRPr="00C0694C" w:rsidRDefault="00C0694C" w:rsidP="00C0694C">
                              <w:pPr>
                                <w:spacing w:line="276" w:lineRule="auto"/>
                                <w:rPr>
                                  <w:rFonts w:asciiTheme="majorHAnsi" w:hAnsiTheme="majorHAnsi"/>
                                  <w:color w:val="FFFFFF" w:themeColor="background1"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C0694C">
                                <w:rPr>
                                  <w:rFonts w:asciiTheme="majorHAnsi" w:hAnsiTheme="majorHAnsi"/>
                                  <w:color w:val="FFFFFF" w:themeColor="background1"/>
                                  <w:sz w:val="10"/>
                                  <w:szCs w:val="10"/>
                                  <w:lang w:val="en-US"/>
                                </w:rPr>
                                <w:t>All our quotations, Lorem ipsum dolor sit amet, consectetur adipiscing elit. Vivamus rhoncus libero ut ante vehicula, a elementum neque commodo. Lorem ipsum dolor sit amet, consectetur adipiscing elit. Duis non quam ut felis sodales dapibus. Aenean erat nulla, congue a erat non, euismod laoreet ante. Proin a cursus velit, at porta orci. Cras id leo sit amet massa dictum blandit. Lorem ipsum dolor sit amet, consectetur adipiscing elit. Vivamus rhoncus libero ut ante vehicula, a elementum neque commodo. Lorem ipsum dolor sit amet.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0" tIns="216000" rIns="2952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80971" name="[Foto]"/>
                        <wps:cNvSpPr>
                          <a:spLocks noChangeAspect="1"/>
                        </wps:cNvSpPr>
                        <wps:spPr>
                          <a:xfrm>
                            <a:off x="173421" y="1608083"/>
                            <a:ext cx="7200000" cy="7200000"/>
                          </a:xfrm>
                          <a:custGeom>
                            <a:avLst/>
                            <a:gdLst>
                              <a:gd name="connsiteX0" fmla="*/ 5256265 w 5391264"/>
                              <a:gd name="connsiteY0" fmla="*/ 0 h 5391263"/>
                              <a:gd name="connsiteX1" fmla="*/ 2751551 w 5391264"/>
                              <a:gd name="connsiteY1" fmla="*/ 0 h 5391263"/>
                              <a:gd name="connsiteX2" fmla="*/ 2656091 w 5391264"/>
                              <a:gd name="connsiteY2" fmla="*/ 39540 h 5391263"/>
                              <a:gd name="connsiteX3" fmla="*/ 39541 w 5391264"/>
                              <a:gd name="connsiteY3" fmla="*/ 2656091 h 5391263"/>
                              <a:gd name="connsiteX4" fmla="*/ 0 w 5391264"/>
                              <a:gd name="connsiteY4" fmla="*/ 2751551 h 5391263"/>
                              <a:gd name="connsiteX5" fmla="*/ 0 w 5391264"/>
                              <a:gd name="connsiteY5" fmla="*/ 5256264 h 5391263"/>
                              <a:gd name="connsiteX6" fmla="*/ 135000 w 5391264"/>
                              <a:gd name="connsiteY6" fmla="*/ 5391264 h 5391263"/>
                              <a:gd name="connsiteX7" fmla="*/ 2639713 w 5391264"/>
                              <a:gd name="connsiteY7" fmla="*/ 5391264 h 5391263"/>
                              <a:gd name="connsiteX8" fmla="*/ 2735173 w 5391264"/>
                              <a:gd name="connsiteY8" fmla="*/ 5351724 h 5391263"/>
                              <a:gd name="connsiteX9" fmla="*/ 5351724 w 5391264"/>
                              <a:gd name="connsiteY9" fmla="*/ 2735172 h 5391263"/>
                              <a:gd name="connsiteX10" fmla="*/ 5391265 w 5391264"/>
                              <a:gd name="connsiteY10" fmla="*/ 2639713 h 5391263"/>
                              <a:gd name="connsiteX11" fmla="*/ 5391265 w 5391264"/>
                              <a:gd name="connsiteY11" fmla="*/ 135000 h 5391263"/>
                              <a:gd name="connsiteX12" fmla="*/ 5256265 w 5391264"/>
                              <a:gd name="connsiteY12" fmla="*/ 0 h 53912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391264" h="5391263">
                                <a:moveTo>
                                  <a:pt x="5256265" y="0"/>
                                </a:moveTo>
                                <a:lnTo>
                                  <a:pt x="2751551" y="0"/>
                                </a:lnTo>
                                <a:cubicBezTo>
                                  <a:pt x="2715747" y="0"/>
                                  <a:pt x="2681409" y="14223"/>
                                  <a:pt x="2656091" y="39540"/>
                                </a:cubicBezTo>
                                <a:lnTo>
                                  <a:pt x="39541" y="2656091"/>
                                </a:lnTo>
                                <a:cubicBezTo>
                                  <a:pt x="14223" y="2681409"/>
                                  <a:pt x="0" y="2715747"/>
                                  <a:pt x="0" y="2751551"/>
                                </a:cubicBezTo>
                                <a:lnTo>
                                  <a:pt x="0" y="5256264"/>
                                </a:lnTo>
                                <a:cubicBezTo>
                                  <a:pt x="0" y="5330823"/>
                                  <a:pt x="60442" y="5391264"/>
                                  <a:pt x="135000" y="5391264"/>
                                </a:cubicBezTo>
                                <a:lnTo>
                                  <a:pt x="2639713" y="5391264"/>
                                </a:lnTo>
                                <a:cubicBezTo>
                                  <a:pt x="2675518" y="5391264"/>
                                  <a:pt x="2709855" y="5377041"/>
                                  <a:pt x="2735173" y="5351724"/>
                                </a:cubicBezTo>
                                <a:lnTo>
                                  <a:pt x="5351724" y="2735172"/>
                                </a:lnTo>
                                <a:cubicBezTo>
                                  <a:pt x="5377042" y="2709855"/>
                                  <a:pt x="5391265" y="2675517"/>
                                  <a:pt x="5391265" y="2639713"/>
                                </a:cubicBezTo>
                                <a:lnTo>
                                  <a:pt x="5391265" y="135000"/>
                                </a:lnTo>
                                <a:cubicBezTo>
                                  <a:pt x="5391265" y="60441"/>
                                  <a:pt x="5330823" y="0"/>
                                  <a:pt x="5256265" y="0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26"/>
                            <a:stretch>
                              <a:fillRect/>
                            </a:stretch>
                          </a:blip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28276" name="Tekstvak 17"/>
                        <wps:cNvSpPr txBox="1"/>
                        <wps:spPr>
                          <a:xfrm>
                            <a:off x="0" y="0"/>
                            <a:ext cx="7556500" cy="360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E38A8B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idxFullName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STM Groep B.V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0B46C014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idxAddress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Nijverheidsstraat 39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344380FB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idxZIP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NL-7581 PV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idxPlace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Losser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1CB7DC20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 xml:space="preserve">T. 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idxPhone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+31 53 4781970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54848147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idxEmail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info@stmgroup.com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7A606FD5" w14:textId="77777777" w:rsidR="00C0694C" w:rsidRPr="002537C5" w:rsidRDefault="00C0694C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</w:p>
                            <w:p w14:paraId="60AF45EC" w14:textId="77777777" w:rsidR="00C0694C" w:rsidRPr="002537C5" w:rsidRDefault="00CB6D79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txtIBAN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IBAN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  <w:r w:rsidR="00C0694C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 xml:space="preserve">: 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="00C0694C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DOCVARIABLE  idxIBAN  \* MERGEFORMAT </w:instrTex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 w:rsidRPr="002537C5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</w:rPr>
                                <w:t>NL34INGB0667393455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3F1A5F34" w14:textId="77777777" w:rsidR="00C0694C" w:rsidRDefault="00CB6D79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txtBIC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BIC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 xml:space="preserve">: 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idxBIC  \* MERGEFORMAT </w:instrTex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INGBNL2A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71C31A04" w14:textId="77777777" w:rsidR="00C0694C" w:rsidRPr="00C0694C" w:rsidRDefault="00CB6D79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txtCoC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CoC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  <w:r w:rsidR="00C0694C" w:rsidRP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 xml:space="preserve">: 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idxCoC  \* MERGEFORMAT </w:instrTex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Enschede: 56856296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64C9FA45" w14:textId="77777777" w:rsidR="00C0694C" w:rsidRPr="00C0694C" w:rsidRDefault="00CB6D79" w:rsidP="00C0694C">
                              <w:pPr>
                                <w:spacing w:line="360" w:lineRule="auto"/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txtVAT  \* MERGEFORMAT </w:instrTex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BTW nr</w:t>
                              </w:r>
                              <w:r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  <w:r w:rsidR="00C0694C" w:rsidRP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 xml:space="preserve">: 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begin"/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instrText xml:space="preserve"> DOCVARIABLE  idxVAT  \* MERGEFORMAT </w:instrTex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separate"/>
                              </w:r>
                              <w:r w:rsidR="00BE2E66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t>NL852334205B01</w:t>
                              </w:r>
                              <w:r w:rsidR="00C0694C">
                                <w:rPr>
                                  <w:rFonts w:ascii="HK Guise Light" w:hAnsi="HK Guise Light"/>
                                  <w:color w:val="FFFFFF" w:themeColor="background1"/>
                                  <w:sz w:val="14"/>
                                  <w:szCs w:val="14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0" tIns="15840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C7751" id="Groep 20" o:spid="_x0000_s1036" style="position:absolute;margin-left:0;margin-top:0;width:595.25pt;height:842.4pt;z-index:251676672;mso-position-horizontal-relative:page;mso-position-vertical-relative:page" coordsize="75596,106986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kjv7r5kHAABJHgAADgAAAGRycy9lMm9E&#10;b2MueG1szFltb9s4Ev5+wP0HQR8P2Frvko06RZpcigWC3eLaRXex2A8yLdtCJVEn0bG7v/6e4YtN&#10;OWmspMi1H+KQEoczfGbmITl6/WZfV85d0fUlb+au/8pznaJhfFk267n728ebnzLX6UXeLPOKN8Xc&#10;/VL07puLf/7j9a6dFQHf8GpZdA4mafrZrp27GyHa2WTSs01R5/0r3hYNXq54V+cC3W49WXb5DrPX&#10;1STwvGSy492y7Tgr+h5Pr9VL90LOv1oVTPy6WvWFcKq5C9uE/O3k74J+Jxev89m6y9tNybQZ+TOs&#10;qPOygdLDVNe5yJ1tV96bqi5Zx3u+Eq8Yryd8tSpZIdeA1fjeyWredXzbyrWsZ7t1e4AJ0J7g9Oxp&#10;2S9377r2Q/u+AxK7dg0sZI/Wsl91Nf2Hlc5eQvblAFmxFw7DwzSOp0kauw7DO99LplmUaVTZBtDf&#10;E2Sbf39VNElicsjEqJ4MDNq1CJH+iEL/bSh82ORtIcHtZ0DhfeeUSywhCTM/DEIvcp0mrxGxH4vP&#10;vbjLPzu+XBdZgeGEmCP2bzkw8Mloet7j4ROAS3wbOD+aDlefz9quF+8KXjvUmLsdolkGWX532wsF&#10;lBlCantelcubsqpkp1svrqrOucsR+UEW3ITXGtvBsKpxdnM3CWNPztxwkldTVw1ccVwWtcR+sZcw&#10;SUvpyYIvvwCJjqvM6lt2U8LY27wX7/MOqYSkAz2IX/Gzqjh0cd1ynQ3v/n7oOY2Hb/HWdXZIzbnb&#10;/3ebd4XrVD838HqSRZ5HySx7aZygh24nu0EMWkBvIXvhlF7Cldv6igMIH2zUMtkkCVGZ5qrj9SdQ&#10;ySWpxqu8YTBg7i5M80oo1gAVseLyUg5CCre5uG0+tIymJtjJHx/3n/Ku1U4TyJRfuAm2fHbiOzWW&#10;JBt+uRV8VUrHHqHVPkDgX7xuSzbDn+YBtO5lwHm+hJTYEpaKc+tRc9R593nb/qTWWy7KqhRfJP1i&#10;zWRUc/e+ZBT71DkmEyhtmqUI89Ak0y1fcwpDM05JAbaS3XL2uXcafrXJm3Vx2beIdp1bk+Fw2R2o&#10;XFRlS4FLcfipFBsJt3EJvdSrhQtPiPMBwBQpX3O2rYtGqF2mK6pcYIvrN2XbI3BmRb0olkjJn5cy&#10;+5F8HfsPLHawqyTgsYhWiaeiKwTbUELRGoydCoCv0AUiOIiwbYJQdVNOZRg3iOIoMMSBZjCVvHQg&#10;zSfShrRLWSKbMFOR2YtTbRb4aZYEJjSOPHvg02fx7BTopOlU4W9AG25TQeplWaLp0OxyhklHku2B&#10;KfPZMzlUGnBM9P8vh6bEkuA5xaGBr2hSU+h0wKFRjMHfQKHiR6JQwvvFIztJ0sybpths1BHizxsu&#10;+F8Ub6ReR7Wkh/Yx1hsMps5XCAP8GgVQRiewxMu8LDwJfulruJDOaMrxp5TBtuqkQUaZHQqH2SXO&#10;GfRovdQrYbxp+lIUv2O2VV1hf//XxImDOAmS2Nk5cTj1g0Rz3z2hP2whz9no4drae8N/x5IOOsB4&#10;fhz753XYQiN0gH6OOhIcJaYjdNhC4TSORujBDnjQQyIjtNgigFeadhYzHFsPerzzaNnDDcRndeC0&#10;/xQd9nAVKtF53yeWDh+nU2/EYmwZHYnnFaWWoiAJkbXhedhsodGasKUfYAvSMEbantdkC8UkE4wA&#10;b2ppMkJnk9MWUuYF59HDnei4KIXECB4YSBnQz4adb6f2eF22lI6k86rsDB9Nb74tdcIJOJ4d2DTf&#10;qOtbPmP7RjMsWrhz4GKv7mEt7+nmbNMtuNt0QaR0opTyRM9nhIGALSyPV6OFsSZbOHiSZlCYLSyZ&#10;frRmcJMtLHeV0cIgHVvY3KyB1AjAQCS2sDkpjhMGN9jC6ZMAU8f+g5+zJwkjg23N8gg8GjDKSVta&#10;VTvGi58G2dOijFJnoH0QZ8oKnSlUBaFqXiWreThc4lLX4b5Pd3V5UcKVnBKM/ExNqm9ojkbJwbRD&#10;eVuvUYz4yOVIQfmmU13aYnLsOKZq7LF6uxyMNSPYdlGyt8Xfw/F+nEYqOuTcME8qDZLMjzzlPB/3&#10;OX0eMi/lxi+1yKOGiYiBBqNXycjzhZTQxwYtY0Y9ZJ1STD4w5igspYUqNIJULeCBF/JsNsIyNZE+&#10;BIywSo8PQy8bwpJ4UaRCxrjWskqxvATAektB9Ahoeht6QOox2ALUPmNfZa2l6+Da1JtmseKiOExT&#10;L9LVAu1cdQrQOuXmPgJEvaMrB8sZTLI8ZqlSrzDD/VeaZWGmjFeWqkVJ4jILGb6Wp6RRltJ1QE2q&#10;nQKVcMTjhh6FyM0DxGIdChSogyR6KHOH7mYV7wulnmhB2nGgChkcxyvQsU6Ty5rNC5aPdLbrQhFR&#10;0QqFLColKVsPL2CibZYqOuCmDngZ1UhXqFBJUrMqE1TTuM77jaoCy8IvuS2f1bjDdcYXgOJ4u6TW&#10;9yjqTv0oQrqreoQuOahyhH6jCrrfWoxgAnuFKu5e/QAVXUL7xcsRvh/4+AKQ4lhz+klDJjkZ8axS&#10;m85Aq8iW4Kam6gyhrMqbTfS7FdkOC/weMT0ssvmx/m7xAmGNY9CPE9Tysx2+V0qK1d9W6YOo3Zec&#10;c/wCfPE/AAAA//8DAFBLAwQKAAAAAAAAACEA6VwedLcuAAC3LgAAFAAAAGRycy9tZWRpYS9pbWFn&#10;ZTEucG5niVBORw0KGgoAAAANSUhEUgAAAYIAAAEACAYAAAC+gnFaAAAAAXNSR0IArs4c6QAAAARn&#10;QU1BAACxjwv8YQUAAAAJcEhZcwAAHYcAAB2HAY/l8WUAAC5MSURBVHhe7d19lF1XeR7w99kSYWRP&#10;YQyWLVK3HoGbOMWEUYONwUIzKjZSiBukhATcQJC6QmMSWNaspIlXaZakEsqibipTQkJKViUCDbRx&#10;l8YNGFkW0ejDqWO8OkNiiEJENBQnEZaJBiKiMZHep3/MPuMze+7HuXfu17nz/Na6S7rv2ffec+7M&#10;7PecffaHmYiIiIiIiIiIiIiIiIiIiIiIiIiIiIiIiIiIiIiIiIiIiIiIiIiIiIiI9CekgTLh6NrB&#10;uQF7cxqvZmDOHsCxcxfysQtvXLtu1WXbmo+lCFzywCODD507m24TESm7UieCi1uuHQZ4Jo1XQ2L9&#10;moe/MZOPXdzy4jFg1dF8rBIa59xx15WHn55It4mIlFlIA1IZDAOrYL+QxkVEyq4UiYCjawe/s/VF&#10;16XxjgO7vw8iIi3W84mAo2sHnx3A5wJxQ7pNRESWr6cTwdwbXnzjswP2MYNtTLeJiEhr9GwimHvD&#10;i280hN0GvDXdJiIirdOTiUBJQESkc3ouESgJiIh0Vk8lAiUBEZHO65lEoCQgItIdPZEIlARERLqn&#10;64lASUBEpLu6mgiUBEREuq+ricCw6mNKAiIi3dXVRECzm9KYiIh0VlcTgYiIdJ8SgYjICqdEICKy&#10;wikRiIiscG1PBBxdO3jhjrUjaVxERHpDWxNBtqjMqmBKBCIiPapti9fnB4tddhu/8vDT96dlLm65&#10;5jxgQ2m8EvLy5jUPf3MyH+vk4vXzODNw6Nz6NNpKJAfMbF0a7wQAi76bWlq8n8HMLqXBxGoz8zTY&#10;pGcAXMiekBxevLmwOQBn02AjSK42s2aXQL0A4Jk0KNKotiSCdMSwEkFtJHeQ/BEzuxFA18ZWkJwz&#10;syfNbBrAfwew6PvOIzliZlNpvBkkDwDYkcbzSH4SwNvSeJN2AjiQPSHJxZsXI3kKwI1p3Oa3nTaz&#10;j4QQlvx+10JygOTHzOxOAEv+BkieBVAz0ZI8EELYmcZFGtXypqE0CUh17v4ad/+4me0H8OZuJgGb&#10;vyIYAPAqAD9D8kF3/4/u3ta1okleMLP/m8YrOEXyq2mwQ86SPJUGbf47u8HM7iM5lm6rheT7ALyt&#10;UhKIqiZhkVZraSJQEiiO5I1m9hCAn0639QIALwDwb8zs90kOpttb6AiAP02DFTxjZkfSYAcdSgMZ&#10;AKtJ/mwaryY2q92dxvMAPJzGRNqlZYlASaA4d38xyV+tcTbYMwDcSPJ9abyFGqncH0kDHfT5NJDY&#10;mgZquBVA1eQam+geS+Mi7dKSRKAk0LCdAH48DfYqALsabfooguTXG0kEAI6Q/EIa7wQAkySr3tAG&#10;MOTur0rjlZB8fRpLTJrZXBoUaZdlJwIlgcahhN8VyXemsRZ4JITwZ2mwGgDfaiRxFEVyNo2lYi+j&#10;w2k8D8DtaayKW9JAYtLM6u6TSKssKxEoCTTO3W8g2dWbwk16efK8Fc1av5cGCvjdWmfm7QSg5tUI&#10;yXoVvLn79xVIBI+nAZF2ajoRcHTtYNH1BALqn3GVAQ2tuFx/OYDnp8ESeHm8wd0SJD8aQqh6A7aa&#10;EMKTZjaexjuBZL0K+mZ3/940mLil1r0hkl9SIpBOa3ocwdyWtb9kwAfTeCX9Mo6A5L9f8/C53Wm8&#10;Ee7+LwDcZmYVuyP2uAeygVgk1zV4gzTvMQALx0/y9no3gkneHUL4rey5u19nZmMAVi8uWR/JkyGE&#10;09lzdz9fp3KeDCFsdve1ZvZHAKqOJSG5LYTwYBrPuPt/AfCeNJ7JxgaQHDKz8+n2PI0jkFZpOhFc&#10;3HLNFFBs6giSO9c8fG5hAE+mVImAdvL5c/xhHDu3MCK1GSR3mNn+2C59AMCDtQZurQTNJIJWKpoI&#10;bL7spwG8JS2TIfkfQgjvTeMZd38MwKvTeIbkz4UQflOJQDqp6aahRjir/5GVAcmJS873LDcJ5AEY&#10;ArDLzI6SpLsfbEfPHGm5es02N6eBjLvfXOv+AEk3s5r3IUTaoSOJoMxITlx22zv4yLnpdFsrAdhm&#10;ZkfdfVe6TXpKzYoawC3xhnAltwCodRX+eAjhiTQo0m5KBDV0KgkklnUPQtrucZJfTIM5L6xx1l8t&#10;nqmZZETaRYmgii4lAQMwFNuHpQeFEJ4tUGEvaR5y9xcUSAT1mp1E2kKJoIJuJYEcJYLeVq/CXlLh&#10;A7il2gym0bcKvK9IWygRJHogCRjJ/e5+sAuPfe7elukk+szjJL+bBnNuJvlD+UC9wWYkHw8hfCWN&#10;i3SCEkFOh5JA3cVfAIwB2NaFxy4A++JN66llLNjS10IIX6x19g5gFcm0eahmIqj1fiLtpkSQoZ0c&#10;mLO3tzkJmJm1+/1bAsCImZ1RL6aq6lXcCxW/u/+jAomg3n0HkbZRIrD5JNCKwWJFAJglWfeqoFcA&#10;2EdyWxqXuhX3LSSvyP4P4CXJ9gVxFtZ6iUWkbVZ8InDwdKeSQAZAV+bKaRbJ/erJtBiAx0l+M41n&#10;ALw8dxVQ92oghPDXaVCkU1Z8Irjy0N881ckkYPOVxATJiTTeq2KX1n1pvF/Uml6iGgB/YWZ/nsbz&#10;SGbrE7wh2bRIlVlNG94nkWat+ETQLQB2kizF/YJIPYkSBZaTfD3JdfF+Sy0Nz8Iq0kq1hrvX1Mik&#10;c708+2i3kdxThtHEJGdDCFel8Vbo9qRzJJnG8vKTziXxMTOrOmEhyQtxptH96bYMyWdCCGsrxIfN&#10;rObvdtFJ59z9JjO7vYErnzkzewLAokWA4r2iQn/zeSRnAUwAWPK3R3KY5LYG9s3MbBrAoivq+LMY&#10;s/kEvSe/rZb4Pe+ITycATMf4DjNrptfcTHyfUk29r0TQA0iOmNk2ktfHP7RC30mLDRX4Y9yQ/aG0&#10;UokTwWqS5+usP3yq1kAykp8OIdxVId6SRODud5vZh5ucrnsihLA9e+7u+wFklWYztucrcJJjJA8W&#10;+L1bguR0CGFD9tzds67PZmZXFa2I49/eVHy6E8ABm3+/owCaugqOiW9zO/5W2kVNQz0AwDSAPSGE&#10;nSGEDSGE9Z1+mNnedL9WiiJLVVYC4JKZPZTG82olgehEGoia2qc8koNmdl8zScDm931bK3uMkVx0&#10;ZURyXzNJwOb3bSReTfeceE/tYBrvZSsnEdBODswNnE3DIsvUdLfPOO1006+vh+RN2dUKyXehIDP7&#10;gdzbLLnqj92fryr6IHm/PVdBLjS3ZPdOSB5I96Ga+H4z8XWvzO1WW5CcTI+n1iPrBAJguEw97VZE&#10;InhuPYGvtWKpSZG8Sj1+ivpCO6edBjCQ+3/hFfFi2b3xUXHRJACzDTyO5V46ZPN/k/lKstZsrovE&#10;Jp/saqkjFW2F46n1KHwsvaTvE0GHpo2QFSqOJ/jjNF5Q264GlgvAnviomAikv/R1IlASkHYDMLeM&#10;q4KeTQSysvRtIlASkE4B0EyF/q1lJBCRlurLRNDLSSD2mx7rtYeZXZ/uqxRD8gt1pqVeIk47/Wdp&#10;vFvc/UyVR6VJB4dIjjTwGM29dtm9oTqs6WON9zNKoe8SQS8ngWgkDkLqqQeASn/wqdL8YndSCGGq&#10;ibP7Rsu32xCA4fRR6QQhdvmcKvrIfrdIzlQaVNbLYs+mJcdU7ZGNPYi9jUqjrxJBCZKAVeuF0evi&#10;IJlS/RF3WKPNQ42Wb7cJkgeyRxYE8K3FxZoTf39qDn7rFySny3asfZMISpIEDPPTUJfxzLqnv9ce&#10;UPgMn+RTjZTvhDiYceGRxUm+cHHJ+UrdzLZXeuQnU4z9/bfHEenry9gDKc4HtuQ4azw2xFHFpTpp&#10;6o9E0LlFZVqlNDOPZpK+4LJUzWmpE4+HEP4qDZbIbJw7aMkjhLA9m0wxNi0NxZHzZTz5sVrHWuVR&#10;ymMtfyLo4KIyrQJgvEyL08T2ziVzRclzQghfLXqWX2Xa6b4BYHPuqnd/7IwgPazUiWBgzp8pWxKw&#10;50YqlqINMbbtjpfxLKcLCrX7kyxUbrlILvxdkNyS9hSr9nD3t+bepuhVzoL4+70wSR/Jg5yf3K2a&#10;N1XofVPtMZabFTT/O7kwawDJrekx1Xi8Jfe6UtUjrbSMRFD8jDagPW3iOHbuQtmSQCa2l27o5SsD&#10;kpNlm0Wxy+qe6ZP80yLlWgHANMmz8f/3pj3Fqj0AfCr3Hk2168ffmc3x/0Mkj+anlYj3yrImpLG0&#10;902Nx9FsorpkOocjJC/F+KfSY6r2iN+LxSnDmzrWfrCMROAfItWdcDkATIcQ1seeGj3zXZKcJjkO&#10;YPtKSALNzoCZAnCowFnlF0MIf5sGK1j2PsXZUXc287sVK9W9AE6m24oCMElyPP5/yYycALY3eyIU&#10;b0ovNFeGEE6b2XtINjyfWPyZvQvAM+m2laLp9QjMzDh6/cDcwIVb03jq8qpwavChc0tm/ry45cWF&#10;2w7n5i5NX3XsWw3/QpdJPGMq/J20wYyZzXS6GYjkS0nWm675z0MINZeGbFZsbqhltmhCdPdX1Vqf&#10;IH6/dSs/kgNmVu9v62yRyeTi79VNZtbIdNSnACz6m43NO8Px+yh89pxMZT2dHn+DU13P1vp5kLw6&#10;HmtRl8zsyfR3Pv5ODDV6rCIiIiIiIiIiIiIiIiIiIiIiIiIiIiIiIiIiIiIiIiIiIiIiIiIiIiIi&#10;IiIiIiIiIiIiIiIiIiIiIiIiIiIiIiIiIt2BNFAmHF07ODdgb07j1QzM2QM4du5CPnbhjWvXrbps&#10;W/OxFBHm1lz0z6SvFRHpB6VOBBe3XDsM8Ewar4bE+jUPf2MmH7u45cVjwKqj+VglNLtgzp9Yc/jc&#10;oXSbiEiZhTQglcFsEMF+IY2LiJRdKRIBR9cOfmfri65L411wQxoQESm7nk8EHF07+OwAPhcIVcIi&#10;Im3Q04ng4pZrh59dgw8bbKNz1VC6XURElq9nE0G8EbzbzHak20REpHV6stdQpSRw2W37lYefnqhQ&#10;riO9huZxZuDQufVptFVIXm1mI2bWrfshp83sSQCz6YYUyUGz4l13ayF50cyen8YT3wHwD9JgM0ie&#10;DCGcTuM2v20k/gyW6zMAnskHSA6Z2bZ8rIpPAriUBptF8kYzuzWNZ0heCiF8Mo0vB8nVZva2NF7B&#10;AwAumJm5+3VmtjktkAfgUQB/kcZleXouEVRKAtbHiYDkIMn7zGwbgHXp9m4gOWNmnwbwK9UqJJLD&#10;Zlb4u6+F5K8DeHcazyP53wD8qzTeDJLjIYT707jNV0a/C+CuNN4okr8UQrgviV1F8jiAm/LxFMkf&#10;CyEcTOPNcvffAPCuNJ5HcmsI4eE03ix3/zEA/yuN55F8EsAmAOdt/jWvAfCHabnEHQCOpEFZnp5q&#10;GqqWBPqVu781njne3StJwObPuoYB3EvyoLv/SLq9lUj+jZk9nsYrOE1yMg22UrzK2Z7GUySLVEQ/&#10;mgZihfdYGq/gDWlgmeoek5ltTAPLdEcaqOCxLAlId/VMIliBSeAnzew3zWw03dYrANxpZh9y9yJ/&#10;1M06Yman0mAFHsu2DcltAAbSeB7J0wD2pvEUgI0kKyX3z6eBCl7t7i1pBnP3O4qcZAB4XRprVtz3&#10;V6fxCop8F9IBPZEIVmASeJmZ/WsAPd8TCsDLzOxud7823dYijVTuR0j+bRpsoS1poIJPAzhJ8ql0&#10;Q4rknWnMzE6Q/GoazAOwwcw2pfFmALgtjVVC8jZ3vyWNN2lTPIaq4ndwIo1Ld3Q9Eay0JBC9G8Dr&#10;02CvAvBjAHam8eWKlUHhRBBC+KNGyjfC3f+hmb0mjVfwaPy3Zvu3zX9vS5p4Qgh/aWbH03gFLblS&#10;JFkoEQBYbWaFyhZQZN+Px+9CekBXE8EKTQLWhvbYtiPZjuahIyGERm84tyURxLPYl6XBPJJPAMgq&#10;8bqVOclN7v79abzgmfAmd6/Xk6omd9/QYOXeSNmK4j4XuZop8h1Ih3Q1EcD4iaJJIOBy3S6NZUDy&#10;pWb28jReAi+P3VtbguQlM/vtNF4PgN+JvZqaVqV7bJHK6ziAv7P59zhO8stpgTwA15pZpbb3EyT/&#10;Kg3mAXh1wX2q5TYAa9JgDbfF38/l2BT3vap47EoEPaSriYBmNbvR5fXRyOKXNvjH2RNipdaS8Q0k&#10;nzGz94QQnki31QPgAoDtJCuOA2hGTHBFKt2Fq4A4RqDuVUGl941jGIpUhEte26DXpoFaAKwr2pRU&#10;Q5F9PlFtHId0R1fHEVzccs15wApV8P0yjsDdX2tmP2lmhwHUPKPsQWcBzNl85bl6GYnhqfz4BHe/&#10;GUDNLqQk7w0hfDAfc/frYtt2o57JBjFZ8T7vfwJgNN/d0d3vAvC7i0suRvJrZjYaQvhaPu7uPwfg&#10;I/lYiuSJEEKRinWJODjrUQD/ON1WC8mPhhBqjjmoxd2P1+uBRPLnQwi/kcbd/Z+b2c+b2SEAXyB5&#10;OS1jZt8IITydBmV5lAg6nAhIbjOzg/H/M2Y2AeBBAG3tI9/Lmk0EreLu9wO4J43nkfxICGHRoLd4&#10;g/lYgXsLb09H7rr7K+Jrr8rHUyTHQgjH0ng97v4WAJ9O4/WQ/BMzuy2E0HDvLHcfrfd7TPJ8TIx/&#10;UmHbiJlNxf8/Gb+fYySPqfJvr642Da10ceDWLjM7ynl70jLSXrHPe5Gz7iXNQA30AFry/rEibGfz&#10;UFNNPABe0exrC+7riUpJIFo4KQRwE4CfN7P/aWZfcvcPkKw5xkOap0TQW3a7+/40KG31ugJ93r+S&#10;6y20SLV4YpO7X5MGm00i9cQKs9nK3Jbx2iL7WiT5LQLg6jjS/ZF0m7RG2xMBR9cOXrhjbSsm8Vop&#10;ikxKJi0CoEjldRzA2TQYHSdZsz88gO+vUkmeIPlsGkyMunvVCeMqIXkbgH+WxhvQ0E1mm7+yurXe&#10;+IF4rEWSX0UANrq71iVpg7YmgmxRmVWhJbM5rggAhuKEbtJmJJ9HslIFnapaecWZMKtuz1nyOSGE&#10;x+u9FsDz6lWwFTRckSduc/dXpcE6RuO+1nI8HnM1lbr1LlJvwj5pTtsSweJFZXp/KgVZeUhuAlBz&#10;NHHs9VOzsi6w3czsde7+gjRYsKlkSRKpo9mmHbP5yvb5TSSTIvtY5FilC9qSCFbwiOGWIDnl7me6&#10;8Jhy9/0k96yQq5IildfxtOtnBcfj2IiqAIxU+bwiSWSTuxdq6nH3H1xuIogKv0fct0rHlipyrNIF&#10;LU8ESgJ11exeZ7F5KPYo6vRjBMAOM9ttZmfcfVe6b32mJZVXCOHLRcpV+rwQwrF6g+MADFZ6bRW3&#10;xPJVkVwYQ1HDj8ZpuYvYVOAzTzfTDVY6o6WJQEmgPgCzJOu2hfYCAPvcfSqN9wOSG+tVriS/UbCC&#10;t4LlXkfye9KgmRXp7190XYgi5T5a4ApmwMxuT+NVFPnMIscoXdKyRKAk0JC6VwW9AsCIu+9L42UX&#10;7w/U/P0HcDyE8JU0XsXxelNkA7iV5JJRtwCKrAw2Vm+up9httG7lDeCzZvaZNJ4iWbeCj/s0lsZT&#10;BY9RuqTmH0JRSgKNATCexnoZgF1x1Gc/qXk1YPOVXJGzfLP5Jp6pglcFSz63yPoGAFbHUelVkRwr&#10;0EQza2Ynzeyz6bYKKq2nsEhczKfmNB8knwJwMo1L71h2IlASaByAGZKlSgYkd6exsnL3mytVyHmx&#10;wixSsecVKV/tcx9IAxXUmwq8yMI6B+M8T1Ox6asqAOsKrE5Xb7sVPDbpomUlAiWB5oUQ7idZcQH1&#10;HlX38r9ENhWYAfZ4COGP02Adx0l+Nw0mNrl7pR45RbpWbnL370uDNp+4nlewp8+jNv/799XcIjtV&#10;1VrhLO5LtcSWV+TYpIuaTgQcXTtYdD2BgHLcHK2HNj/zZquEEMbNbMNy59fvhDjQrV/Gg9Rt8jCz&#10;75Lc0cgDwI1m9u30jfLifYnNFeLHSf5pGs+Law9Xq3hvA3BzGswj+TcA8pV/3URQZ1rqTfXWQyb5&#10;5YLTcEgXNT376NzWa8bN7D+n8Uouu41fefjpJWe/ZZt9lOT71zx87t+l8VaI7b9DJF+Zn3yrg0Zi&#10;X/daNtebXbIZnZx9lOTVJP+6QLv2EQB1b7w2g+TJEMKSm8bu/lEAP5vG80h+IoTw02nc3d8L4FfT&#10;eB7J3w8h/Gj23N1fHaeqXrW45HNIXoyzkS7pPebuvwPg7Wk8j+RvhRDuTuOV5GcfrWE7gEX1gCxf&#10;81cEtCW/jNX0wxUBzU79/fNWL0lmrQJgAsCBEMJ4CGFnpx8APpTuUz8qeHNz2sxq3rxdjjhnTqW1&#10;HIo0oWyqMtivyEjgRVcAcQ3omlcFsQltyVVB3IdqVyd5RY5JuqzpRNCIPphi4pCb7XzBZ/66Zt9r&#10;KYW3pIEKai5S0yKVegAdr9dMCOD6dH4kd7+pVlt+zh+mgXqJIFqSZGL32+vTeB7JGQBKBCXQkURQ&#10;cocum+298tDTj6UbpFziSNmNabyCTjQ9vCkNhBC+3mTPo9vM7IVJbBGSjyX3BzKVkkPqtXERnrx0&#10;Hyo5AeD/pUHpPUoEtSkJ9JHYLFRzcZM4FcKTRWbCXKZqA8SKnEFvcveX5J4XuRp4FICnQQCPFrhJ&#10;fX3+M+JnF0kERZKa9AAlguqUBPrPj6eBCrI+7/8jibdUjQFiJwr07/8n2dTUsVIulAjSgM2/1/lq&#10;2xL55qFNcR+qisdQJKlJD1AiqExJoM80OP2ChRAeI/kuktUWpGmFJVM4hBD+rGAFmp2R3wbgpcm2&#10;ReKkdlUr+ypNRqnXxrEKVnB9hBPxWBpR5F5iu6/UVqSmu49e3HLNFFBswZmSdR9taxIgOVzlTLDb&#10;XhlnHq2ltN1H3f1tAD6RxvNIHg8hFKnk6nL3HwbwUBrPI/mXADbFxW0WuPvPAPhYPpYi+QyAl5Dc&#10;B+Dd6fY8kp8OIdyVxjMkB0meL9Cb6hUATsXut5WatRaQfGcI4bfTeC3qPto9SgSLE0Fbk4DN/7Jv&#10;M7ODabwk1gOo2aulGR1KBP8VwDvTeB7J94cQWjJOxN2vtPklLuutI7ATwIF8wN2vA/D1fKyKO0h+&#10;DECl7qQLSL49hPDJNJ7n7o/UGzdB8lcAPGZmRdYOfkmN5T0rUiLoHjUNPaftSSBq+Rl1J5CcbUcS&#10;6AR3v7bgzc0iTTKFhBC+U+RmadoV1OZf+xTJupO0kXxvvSRg800/h9JYBUVmB91Csm73W5InG00C&#10;0l1KBDY/WOxS4M4OJAGL6xGUsUKdTgNlEZtfvj+N55F8og193ou83+vc/XvToJk9mAZSAOrO/xQr&#10;5SLjX4qcZd9aZfxDqu6+S29RImB46nLg5sGHznXyDKZ0o3jLPPK40ll3BScA/F0aXKYTBbpm3lDl&#10;auVRkpfSYBM+lwYqCSGcJlnzpjGA1QXuDVyqdWNaetOKTwRrDp873eEkkM08WpomIpIHytouS/KF&#10;VSraRdoxMVoI4VzRq4I0EEL4P0WalgpopFJupGw1x+O+S4ms+ETQLQC2l2HJSpLTZVtIJy9OhfCD&#10;aTyP5JdIFqmwm1GkMt/k7i9Kg8ttqiL5OIAiI4czy04Ey91n6Q4lgi4BMAtgPcmePdOOVwKbAfR8&#10;wqqh7tVA7PP+zTTYCgBO1LsnBOAmAJX2c7m/G58A8PdpsBoAD5Fc7n2y5e6zdIESQRcBmA0hbCc5&#10;TnKiXoXRbiRnSU7H5LQ9zkpa2iQQB5FVqmBTbTuLjXPt1H3/KmsZT8fBYA0heZbk/SGEX0+31QLg&#10;EoCdJI+QbHjtDZKnAZS2U8FKtuLHEfSibi4A042K392fb2bPT+OJZ0MIz6ZBEVm+FXNFQLNTA3Ne&#10;pBtd18Vmo6480n3phBDCsyGEb9d5KAmItMlKSQSH3Gwnjp27kG4QEVnpVkIi6NSIYRGRUur3RKAk&#10;ICJSRz8nAiUBEZEC+jURKAmIiBTUj4lASWC+C+qIu7d1umuSg+7+Pne/L4kPu/sudz9Icg/J4Ri/&#10;1933pw+S95LcmHu+MKOmu78qF18yzw3JEZJ73P1gLFNvTQURSfRbIlASeM6QmdWdnXI5SG41s10A&#10;vpSLDZE8amZvAvBFkteb2RmSY2Z2FsDXbL6L7A4zm43Pz5rZDTG2Nb5v5sfNbGvcNpiLZ0ngKMlR&#10;AF+Mx7zf3ffly4lIbf2UCEqTBGIFNhIrzR1x1bIhkttihZmW3REX7chiY7H8WFY+V27RYLS0XC6e&#10;lV+Iu/tWd7/J3d/s7jdUKL+wf3H7FjN7imS+W+4QgGEA4wD2hBB2kjxgZmMADgDYk81kCuBD8Xl+&#10;YZZDyVKIYzG2BMl9ZjYZQtgcP2s7yXEAu+J3ui7u84i7b42vWXQcNn8sC8cbV+vaEf8dyf1sduSv&#10;VET6SV8kgk6uJ9AiI2Y2RXKK5O7471GSu83sqLvvt/lKaU92xkvyqLvvivF9JM/EivCou58heZDk&#10;O8zsfFZhARjKPsPMjmZLZLr7rtz7HiS5J+7XL8fpEO4xs4VEEMsfTPbvBjPbaGbr8ovCA5ghOW1m&#10;U+6+j+RYnKoi+4x6Pm9mWaU9BODWGFsCwFi8ElgQQrjfzDbHpzeS/D2SnzKzLRWOI1uZ7r0ANsb/&#10;rzaz/WZ2tZlti99f9h2eySdkkX5R+kRAs1NdWE9g2eKKXxviYyie2W4ws71mNhYrnN0Atsez680A&#10;9uXOSg/E8jvjGfjmEMJmkjP5NZGzuJntJJm1v+8GsDN7X5L3PLdn9v4QwutCCIcsVsax/Hj8vKsA&#10;7ABwFsAHzWwmXQ83hLCB5LiZDccExPSKpBoAR2ICG4nfwwUzW5Lgc1c+E9lzdz/v7udJHozJ1szs&#10;AoBXhBDG43HszR1H9j3XMgtgQwhhPckDyXcl0hdKnQjm5uZmy5gEoplsWoc41XN2ZputUzAUJ4Hb&#10;H89ID8ZJ6bKz/az8TLKM5HRMLFmyyeKTsYK9Kf67L3tfM5vNJY90MZThLFFZnP4i7kfFCpTkNnff&#10;F0K4P4SwHQDihHr707KVADhL8snYnDUa9zvdp2w/ZuNVUDYtx/aY4Ibi/YKs7CWS2XFM5F4/GY8j&#10;f+8hnedpMpt6A8CD7b7vItINzScC8Kk0VE1Ae+bdv+rYt2ZLmgSKmAYwFM/o18crgnEAhRe0iRV+&#10;dgUxQnI6hPAZkjO5990Q37fa9MFZIsnuRQzFdXKr/kxjG30+UczUKl/BkXifYKxas1A0YWYLbffx&#10;u6mYoHKfv82eu6IYifGnYhOXmdl1z73ELFmacUTTLEs/aj4REB+iNT5VrRQTz1gPxHsD+7M2/bRc&#10;AWdiN8798YzWAHy86PvGs+G9ZpZ1z5yqtWIZgAmS98d7BEfdfcrMtjW41OXDZnYngJFaC6/HBXNm&#10;smN09ymS91Ra8Cd+n+OxV9F+klPxbH/CzD5P8n3u/ki8n7CIu0/F7/Ad2Xco0k+anobazOzbd77k&#10;6tWXLm8FuTrdtgjt5JrD55bMq35xy9rCfb4vr7JD/XL2H89gR7LKNDbLTMcbrUOxh83CttisMZk1&#10;J9UpPxbPcmeyeOxbP5O/mqj0vrFnzekQwpKfVa78dPzs2djT5obsfkJaPp5BT+ebV+K2dfGG8AMA&#10;LljshQRgI4ADJAfN7M02X4Hnny+Uz8s+KzaFHYifO2NmcyQ3hhAeyJUdITmWPw6L4xUA3GRmD2Sf&#10;ZWa/SPKVAPZmx6L59kVEVpBsoFoaF+k3zTcNifS/mbR7qoiIiIiIiIiIiIiIiIiIiIiIiIiIiIiI&#10;iIiIiIiIiIiIiIiIiIiIiIiIiIiIiIiIiIiIiIiIiIiIiIiIiEivQhooE45ePzA3cOHWNF7NwNzg&#10;Yzj2tbl87PzoC4cGBlaP5GMpIlxac/GKJ9LXioj0g1Ingotbrh0GeCaNV0Ni/ZqHvzGTj13c8uIx&#10;YNXRfKwi2lna5bvWPPzNyXSTiEiZhTQgVcDWAat+OQ2LiJRdKRIBR231t+98ydVpvPN4YxoRESm7&#10;nk8EHLXV3x245lPP+/vv3pRuExGR5evpRHDhjWvXPbtm7YcJe7Nz1VC6XURElq9nE8GFN65dt9pt&#10;txnuTreJiEjr9GSvoUpJ4LLb9isPPz2RL9fRXkNmZsaZgUPn1qfRRrj7D5jZP03jeQD+AMD57DnJ&#10;jWZ2w+JS3UfyEoAnzexJAJfS7ZWQHDOzXru6mwWg3mCyYvVcIqiUBKy/EsFPAfhkGk+8DMBfZE/c&#10;fT+AHYuL9A6Sc2Y2bWbvDyF8Jt2e5+5TAGqO2+gWkjNmNhFCGE+3ifSznmoaqpYExGbTQC8BMADg&#10;VjObcPffINmTFX09AIYB7HL3qbIeg0gzeiYRKAmUH4BVAN5F8gPufn26vSziFYuSgawYPZEIlAT6&#10;C4CtAN6VxsuG5ME0JtKPup4IlAQK6bWbq0X8srsXngeqFwEYdvf9aVyk33Q1ESgJFNbT9wiqAbAt&#10;jZVQPxyDSE1dTQTPu4wPF00CAZdLWRmuZCRrdpMtAwBDJMt4RSZSWFcTgZvdnsaqWeEji8t67K9L&#10;AyWlm8bS17o6juDilmvOA8UquT4aR/BWMxszs0fN7Cvpdps/C/1KfkCZu3/YzK42s88CeGpx6Y4a&#10;IvlDZvZuAIV+bgAW/Y65+1EzmwHw8Xy8C4ZIvqNg89V2AIt+90T6iRJBhxMByR1mtj/+/7SZPQDg&#10;swBOpmUz+QFlJE8C+CzJB0IIp9OynUBymOQjAOqOdq6QCBYGlJGcAPCgmU0A6ErTn7sfLJAMlAik&#10;r3W1aWilA3ADgHvN7IS7f93df5Hk6rRcHoCNZvYBAH/u7lPufmdapt0AzAD4CZKFppWoJlbA+83s&#10;vLsf7Ea//R64MhHpOiWCHgHgOgD3kSzcXRHACIDfj1cZHQVg2syeTOPNiklhiuRwuq3NFl0hiqxE&#10;bU8EHF07eOGOtR0/0+th9ZpAxty9bpNLHsmfSmMd0rJEkCF5TxoTkfZqayLg6NrBZwfwuVVBvS6K&#10;ilcGg0m4XvJoKHG00LKahqro9BVBvfsDIn2vbYng4pZrh59dgw8bbKOzWA8TkU4hOURyTFcgIm1K&#10;BLE3z24z63jbtZQbgG3ufqbdD5JnzOxowW6w02lApJ+0PBEoCchyxemg2/0okgCM5CQA3VCWvtbS&#10;RKAkIP2E5CyAvWlcpN+0LBEoCUg/ITkNYIOWsJSVoCWJQElA+gXJmTjieVxNQrJSLDsRKAlIP4n3&#10;D7aZ2VHO25OWEek3y0oESgKyAux2931pUKSfNJ0IOLp2EMZPFEkCAaw3IKok0I4BVNLjAOwiOZbG&#10;RfpF04ng2TV4p8E2pvFK+mVAGY3/O41Ja2Vt9F141DtZUSKQvtV0IiDtp9NYNf1wRUCzU5eD3ZfG&#10;peWmQwjbO/2oN/kcydE0JtIvmk4EjSj/FQEnjZffNfjQubPpFhGRsutIIig3TpK+d83D3+xmf/Je&#10;TaQDaUBEykeJoKaeSAJWYPbRbrk+DYhI+SgRVNUzSaAnufu/NLMfSOMiUj5KBBW1NQkUaeZJrwCK&#10;vKZj3P1WM/u1ohO3iUhva3rx+otbrpkCii04c9lt/MrDT9+fxntz8fq2JgEjuc3MDqbxxIa4FKRZ&#10;snh9JXFytA+l8VYjucrMRsxsK4Caaytnai1eXwnJaTPrxjrC9wCouigOyckQwuY0LtIPlAgWJYL2&#10;JgFrPhHsA7BrcZHeR/JLIYSb8rF6iaBXkZyI3UxF+o6ahha0PwmsNAC+nMZKrOY4A5EyUyKw+cFi&#10;l4LdpSTQcn2TCAAcS2Mi/UKJgOGpy4Gbe3ywWKHms15Ccs7MPp3Gy4jkjJnpJEH61opPBGsOnzvd&#10;40nAKvQiKoNfAXAqDZYRgJ0AyvgzEClkxSeCkijVFQHJQyGE/5TGy4jk/VqlTPqdEkE5lOJsNM4c&#10;+m/N7G3ptrKJs5HuDCGMp9tE+o0SQTn07BUByTmST5D8dQA/HEL4QAjhm2m5MiA5S3IyXgVsAHAg&#10;LSPSj1b8OIJOIzloZlen8cRTwHOL4JC82swGFxfpGYv2tR6SQz2c2GZ1L0BWohWTCGh2auAib8ax&#10;cxfSbSIiK9kKaRriUZrfrSQgIrJU3ycCNx51494rDj2jAUEiIhX0dyIg/8Auc4+SgIhIdf2bCMjP&#10;u3HPFY88czzdJCIiz+nTRMAjAbbnioefOZFuERGRxfowEfCIm+39nkPnTqZbVhKSI+6+P423EslB&#10;d3+fu9+XxIfdfZe7HyS5h+RwjN/r7vvTB8l7Sd6Ye76wLoC735SLL+l2S3KI5B53PxjLbEvLiEht&#10;fZYI+IjD9lyxwpNANGRmba0USW41s3sBfCmJHzWzN5nZDMlXmtkZkmNmdhbA12x+/p4dsd/+18zs&#10;rJmti7Hb4/tmtsWFcHakYylIjpA8Q3I0ThM9bGYHSVZdxEdEluqfREA77G57rvjcuUfTTb2G5HCs&#10;xIZIjsV/s/8vGpsRy23LnyUnrx3LvedY/rUx3tD7uvt1JDeSXJeUH47ls89bZ2Y/ZGZPklyYXI7k&#10;MIBhAOMhhPEQwnaSE2Y2BuAAgD3ZamoAPh6f50fwPmBmo7nnrzezQ7nnC0juM7NpANvjZ202s71m&#10;tj/u75C735p93/E1i47D4tKb2fGSHIjf10AsO5z/OeU/X6Rf9EUioNmpS6v4jisOn/vDdFuPGjOz&#10;KZJTJPfHs9qjsWKbcvd9Nl8p7Ynxe8zsjLvvivHsNfvM7Ki7L7ye84ZtvqIdyr9v1mzi7rtIHqzw&#10;vvvM7Ask78snjlh+iuTu+Hn74vZt8Sz8nqwsgBmS0ySzcmMhhO0A9mRl6vh8/H6M5ICZ3VptLQAA&#10;YwCO5UcDx8/JVhIbMbOjJD9H8h0VjiNrOvtNM8uuQgbM7KiZrTOzHbH8FMn9ZnY+nzhF+kXpEwHN&#10;TpVgPYEl4jrDG+JjyMwmQwgb4hntjnjGfg+A7QC2x+Ur9+UqogOx/M54Br45hLAhTvy20CQEYGdW&#10;LiaQITPbDWA8e18z2/3cntmvhRBeE0I4ZPGKIisf3+cqALsAnAXwQTObCSHclXu95Y5jJFa45ytd&#10;rVQSZ/q8Oh7/mJldIrmkqS93dj6RPXf3MzEp7oufbWY2B+AVcfK49Dh2pFdKlQDYEEJYT3IiJhGR&#10;vlLqRDA3NzdbxiQQzQCYBTBLchrAF2M8W6t4KJ7R749npAfjAinZ2X5WfiYmlWwOpemYWLJkk73f&#10;ZHy/jfHffdn7mtlsLnmk8wYNx/ebsPnPnY37UbECjU0oe0II94cQNsfF6yfj59QF4IKZPRGTwKiZ&#10;naw0l1Hcj1mS78jFxgHsjfdHFppxAFyKTVZD2QIz8fWT8XMGSa6OxdPmn8nsigPAx7OrFZF+0nQi&#10;APhMGqsmgG2ZyOuqY9+aLWkSqCX7rqZtvvLZHEJYH68cxhuZGz9W+NkVxAjJ6RDCZ2KCSN930TxO&#10;OVmCydrYs0q22s90yMx255tQYtIqPNkfgIdjErg9NhVVMxGvnoZiUp3IJa5Utr9Zs9OQmY3EBPqE&#10;mb08br/uuZeYJRX/SC5Ri/SNphPBZcdHuPTsUVoknrEeiFcC2b2C/E3Uos7Ebpz7ATwYYxNF3zee&#10;De/N2tRjj6DJaokDwATJyexz3X0qnrV/PC1bw2TsKfQqAEfSjRkA4zHBnM991j1xLYG0bHYcWVfU&#10;o7FSnzSzR83sZ9z99ypdubh7duz3xKsCkb7S9OyjZmbf2fqi6wJX3Z7Gl6CdXHP43Ok0fHHL2sLd&#10;/C6vskP9cvYfz5bHst4ysbvjNIDpeKa6Lb8tnvFOZs1JdcpnZ7DTWdzdd8WKcCJr5qj0vu6+1cxO&#10;hxCW/Kxi09FIrHgnYvkbzOyG7H5CvfK5bevizdkHYlPQQgzAgXiT+K02X4EfiFN3vzlfPi/7rHil&#10;MxGbz2bN7CzJjSGEB9Ky6X7FJq0bATxgZnfG3ku/SPKVAPaSHAMwmWtqExGRfpcNVEvjIv2m6aYh&#10;kRVgJndTXkRERERERERERERERERERERERERERKQf/H+8Vf1JnLwdAgAAAABJRU5ErkJgglBLAwQK&#10;AAAAAAAAACEAwtxJfuiCAADoggAAFAAAAGRycy9tZWRpYS9pbWFnZTIuc3ZnPHN2ZyB2aWV3Qm94&#10;PSIwIDAgMTkzIDEyNy41NTkiIHhtbG5zPSJodHRwOi8vd3d3LnczLm9yZy8yMDAwL3N2ZyIgeG1s&#10;bnM6eGxpbms9Imh0dHA6Ly93d3cudzMub3JnLzE5OTkveGxpbmsiIGlkPSJMYWFnXzEiIG92ZXJm&#10;bG93PSJoaWRkZW4iPjxkZWZzPjwvZGVmcz48Zz48Zz48cGF0aCBkPSJNNy4zOTg4OCAyMi4xOTM0&#10;QzcuMTk4OTYgMjIuMzkzNCA3LjA4NjYyIDIyLjY2NDUgNy4wODY2MiAyMi45NDczTDcuMDg2NjIg&#10;MzYuODU4NkM3LjA4NjYyIDM3LjQ0NzQgNy41NjM5NSAzNy45MjQ3IDguMTUyNzQgMzcuOTI0N0wx&#10;Mi43MDA3IDM3LjkyNDcgMTIuNzAwNyAxNi44OTE2IDcuMzk4ODggMjIuMTkzNFoiIGZpbGw9IiNG&#10;ODQ4MTYiLz48cGF0aCBkPSJNMTUuNTA3NyAxNC4wODQ2IDE1LjUwNzcgMzcuOTI0NyAyMS4xMjE4&#10;IDM3LjkyNDcgMjEuMTIxOCA4LjQ3MDUxIDE1LjUwNzcgMTQuMDg0NloiIGZpbGw9IiNGODQ4MTYi&#10;Lz48cGF0aCBkPSJNMjMuOTI4OCA3LjA4NjYxIDIzLjkyODggMzYuNTAxNiAyOS41NDI5IDMwLjg4&#10;NzUgMjkuNTQyOSA3LjA4NjYxIDIzLjkyODggNy4wODY2MVoiIGZpbGw9IiNGODQ4MTYiLz48cGF0&#10;aCBkPSJNMzcuNjEyNSAyMi44MTc5QzM3LjgxMjQgMjIuNjE4IDM3LjkyNDggMjIuMzQ2OCAzNy45&#10;MjQ4IDIyLjA2NDFMMzcuOTI0OCA4LjE1MjcyQzM3LjkyNDggNy41NjM5MyAzNy40NDc0IDcuMDg2&#10;NjIgMzYuODU4NyA3LjA4NjYyTDMyLjM0OTkgNy4wODY2MiAzMi4zNDk5IDI4LjA4MDUgMzcuNjEy&#10;NSAyMi44MTc5WiIgZmlsbD0iI0Y4NDgxNiIvPjwvZz48Zz48cGF0aCBkPSJNMTMyLjI1NCAzMS41&#10;Mzc2IDEzMC45OTMgMzEuNTM3NiAxMzAuOTkzIDMxLjAzNTVDMTMwLjk5MyAzMC44OTUzIDEzMC44&#10;NzYgMzAuNzc4NiAxMzAuNzM2IDMwLjc3ODZMMTI1LjM2NSAzMC43Nzg2QzEyNS4yMjUgMzAuNzc4&#10;NiAxMjUuMTA4IDMwLjg5NTMgMTI1LjEwOCAzMS4wMzU1TDEyNS4xMDggMzYuNDA2QzEyNS4xMDgg&#10;MzYuNTQ2MiAxMjUuMjI1IDM2LjY2MjkgMTI1LjM2NSAzNi42NjI5TDEzMC43MzYgMzYuNjYyOUMx&#10;MzAuODc2IDM2LjY2MjkgMTMwLjk5MyAzNi41NDYyIDEzMC45OTMgMzYuNDA2TDEzMC45OTMgMzQu&#10;NTg0OCAxMjkuMDA4IDM0LjU4NDggMTI5LjAwOCAzMy4zMjM5IDEzMi4yNTQgMzMuMzIzOSAxMzIu&#10;MjU0IDM2LjQwNkMxMzIuMjU0IDM3LjI0NjYgMTMxLjU3NiAzNy45MjM4IDEzMC43MzYgMzcuOTIz&#10;OEwxMjUuMzY1IDM3LjkyMzhDMTI0LjUyNSAzNy45MjM4IDEyMy44NDcgMzcuMjQ2NiAxMjMuODQ3&#10;IDM2LjQwNkwxMjMuODQ3IDMxLjAzNTVDMTIzLjg0NyAzMC4xOTQ5IDEyNC41MjUgMjkuNTE3OSAx&#10;MjUuMzY1IDI5LjUxNzlMMTMwLjczNiAyOS41MTc5QzEzMS41NzYgMjkuNTE3OSAxMzIuMjU0IDMw&#10;LjE5NDkgMTMyLjI1NCAzMS4wMzU1TDEzMi4yNTQgMzEuNTM3NloiIGZpbGw9IiNGRkZGRkYiLz48&#10;cGF0aCBkPSJNMTM0LjkzNiAzNS4xMzk4IDEzNC45MzYgMzcuOTIzOCAxMzMuNjc1IDM3LjkyMzgg&#10;MTMzLjY3NSAyOS41Mjk1IDE0MC41NjQgMjkuNTI5NUMxNDEuNDA0IDI5LjUyOTUgMTQyLjA4MSAz&#10;MC4yMTgzIDE0Mi4wODEgMzEuMDQ3M0wxNDIuMDgxIDMzLjQwNTZDMTQyLjA4MSAzNC4yMzQ2IDE0&#10;MS40MDQgMzQuOTIzNCAxNDAuNTY0IDM0LjkyMzRMMTM5LjcxMSAzNC45MjM0IDE0Mi4yMjggMzcu&#10;OTIzOCAxNDAuNTg3IDM3LjkyMzggMTM4LjA2NSAzNC45MjM0IDEzNC45MzYgMzQuOTIzNCAxMzQu&#10;OTM2IDM1LjEzOThaTTEzNC45MzYgMzEuMDQ3MyAxMzQuOTM2IDMzLjY2MjUgMTQwLjU2NCAzMy42&#10;NjI1QzE0MC43MDQgMzMuNjYyNSAxNDAuODIgMzMuNTQ1NyAxNDAuODIgMzMuNDA1NkwxNDAuODIg&#10;MzEuMDQ3M0MxNDAuODIgMzAuOTA3MSAxNDAuNzA0IDMwLjc5MDQgMTQwLjU2NCAzMC43OTA0TDEz&#10;NC45MzYgMzAuNzkwNCAxMzQuOTM2IDMxLjA0NzNaIiBmaWxsPSIjRkZGRkZGIi8+PHBhdGggZD0i&#10;TTE1MC4zMzMgMjkuNTE3OUMxNTEuMTc0IDI5LjUxNzkgMTUxLjg1MSAzMC4xOTQ5IDE1MS44NTEg&#10;MzEuMDM1NUwxNTEuODUxIDM2LjQwNkMxNTEuODUxIDM3LjI0NjYgMTUxLjE3NCAzNy45MjM4IDE1&#10;MC4zMzMgMzcuOTIzOEwxNDQuOTYyIDM3LjkyMzhDMTQ0LjEyMiAzNy45MjM4IDE0My40NDUgMzcu&#10;MjQ2NiAxNDMuNDQ1IDM2LjQwNkwxNDMuNDQ1IDMxLjAzNTVDMTQzLjQ0NSAzMC4xOTQ5IDE0NC4x&#10;MjIgMjkuNTE3OSAxNDQuOTYyIDI5LjUxNzlMMTUwLjMzMyAyOS41MTc5Wk0xNTAuMzMzIDM2LjY2&#10;MjlDMTUwLjQ3MyAzNi42NjI5IDE1MC41OSAzNi41NDYyIDE1MC41OSAzNi40MDZMMTUwLjU5IDMx&#10;LjAzNTVDMTUwLjU5IDMwLjg5NTMgMTUwLjQ3MyAzMC43Nzg2IDE1MC4zMzMgMzAuNzc4NkwxNDQu&#10;OTYyIDMwLjc3ODZDMTQ0LjgyMyAzMC43Nzg2IDE0NC43MDYgMzAuODk1MyAxNDQuNzA2IDMxLjAz&#10;NTVMMTQ0LjcwNiAzNi40MDZDMTQ0LjcwNiAzNi41NDYyIDE0NC44MjMgMzYuNjYyOSAxNDQuOTYy&#10;IDM2LjY2MjlMMTUwLjMzMyAzNi42NjI5WiIgZmlsbD0iI0ZGRkZGRiIvPjxwYXRoIGQ9Ik0xNjAu&#10;NDA2IDI5LjUxNzkgMTYxLjY2NyAyOS41MTc5IDE2MS42NjcgMzYuNDA2QzE2MS42NjcgMzcuMjQ2&#10;NiAxNjAuOTkgMzcuOTIzOCAxNjAuMTUgMzcuOTIzOEwxNTQuNzc5IDM3LjkyMzhDMTUzLjkzOCAz&#10;Ny45MjM4IDE1My4yNjEgMzcuMjQ2NiAxNTMuMjYxIDM2LjQwNkwxNTMuMjYxIDI5LjUxNzkgMTU0&#10;LjUyMiAyOS41MTc5IDE1NC41MjIgMzYuNDA2QzE1NC41MjIgMzYuNTQ2MiAxNTQuNjM5IDM2LjY2&#10;MjkgMTU0Ljc3OSAzNi42NjI5TDE2MC4xNSAzNi42NjI5QzE2MC4yODkgMzYuNjYyOSAxNjAuNDA2&#10;IDM2LjU0NjIgMTYwLjQwNiAzNi40MDZMMTYwLjQwNiAyOS41MTc5WiIgZmlsbD0iI0ZGRkZGRiIv&#10;PjxwYXRoIGQ9Ik0xNjQuMzYyIDM1LjA1OTMgMTY0LjM2MiAzNy45MjM4IDE2My4xMDEgMzcuOTIz&#10;OCAxNjMuMTAxIDI5LjUyOTUgMTY5Ljk4OSAyOS41Mjk1QzE3MC44MyAyOS41Mjk1IDE3MS41MDcg&#10;MzAuMjE4MyAxNzEuNTA3IDMxLjA0NzNMMTcxLjUwNyAzMy40MDU2QzE3MS41MDcgMzQuMjM0NiAx&#10;NzAuODMgMzQuOTIzNCAxNjkuOTg5IDM0LjkyMzRMMTY0LjM2MiAzNC45MjM0IDE2NC4zNjIgMzUu&#10;MDU5M1pNMTY0LjM2MiAzMS4wNDczIDE2NC4zNjIgMzMuNjYyNSAxNjkuOTg5IDMzLjY2MjVDMTcw&#10;LjEyOSAzMy42NjI1IDE3MC4yNDYgMzMuNTQ1NyAxNzAuMjQ2IDMzLjQwNTZMMTcwLjI0NiAzMS4w&#10;NDczQzE3MC4yNDYgMzAuOTA3MSAxNzAuMTI5IDMwLjc5MDQgMTY5Ljk4OSAzMC43OTA0TDE2NC4z&#10;NjIgMzAuNzkwNCAxNjQuMzYyIDMxLjA0NzNaIiBmaWxsPSIjRkZGRkZGIi8+PC9nPjxnPjxwYXRo&#10;IGQ9Ik02OC4zNzYxIDI3LjEyODRDNjcuNTczMSAyNi4zMzQ5IDY2LjYyNDUgMjUuOTM4IDY1LjUz&#10;MDEgMjUuOTM4TDUwLjU0ODUgMjUuOTM4IDUwLjU0ODUgMjQuODUzNUM1MC41NDg1IDI0LjI0NDcg&#10;NTAuMTUxNyAyMy43MDY5IDQ5LjU2OTkgMjMuNTI3NUw0Ni4zMDY3IDIyLjUyMSA0Ni4zMDY3IDI2&#10;LjE1NjhDNDYuMzA2NyAyNy4yNjk4IDQ2LjcwMzUgMjguMjIzIDQ3LjQ5NzIgMjkuMDE2NiA0OC4y&#10;OTA4IDI5LjgxMDIgNDkuMjQ0IDMwLjIwNyA1MC4zNTY5IDMwLjIwN0w2NS4yODM3IDMwLjIwNyA2&#10;NS4yODM3IDMzLjY1NTIgNDYuMzA2NyAzMy42NTUyIDQ2LjMwNjcgMzMuODc0MkM0Ni4zMDY3IDM0&#10;Ljk4NzEgNDYuNzAzNSAzNS45NDA0IDQ3LjQ5NzIgMzYuNzMzOSA0OC4yOTA4IDM3LjUyNzQgNDku&#10;MjQ0IDM3LjkyNDcgNTAuMzU2OSAzNy45MjQ3TDY1LjUzMDEgMzcuOTI0M0M2Ni42MjQ3IDM3Ljky&#10;NDMgNjcuNTczMSAzNy41Mjc2IDY4LjM3NjEgMzYuNzMzOSA2OS4xNzg3IDM1Ljk0MDIgNjkuNTgw&#10;MSAzNC45ODcxIDY5LjU4MDEgMzMuODc0Mkw2OS41ODAxIDI5Ljk4ODJDNjkuNTgwMSAyOC44NzU2&#10;IDY5LjE3ODcgMjcuOTIyIDY4LjM3NjEgMjcuMTI4NFoiIGZpbGw9IiNGRkZGRkYiLz48cGF0aCBk&#10;PSJNNTEuNDUxNSAyMi40ODk3IDY5LjU4IDIyLjQ4OTcgNjkuNTggMjIuMjcwOEM2OS41OCAyMS4x&#10;NTggNjkuMTc4NiAyMC4yMDQ2IDY4LjM3NiAxOS40MTEgNjcuNTczIDE4LjYxNzQgNjYuNjI0NSAx&#10;OC4yMjA2IDY1LjUzIDE4LjIyMDZMNTAuMzU2OSAxOC4yMjFDNDkuMjQ0IDE4LjIyMSA0OC4yOTA3&#10;IDE4LjYxNzQgNDcuNDk3MiAxOS40MTEgNDYuNzAzNiAyMC4yMDQ2IDQ2LjMwNjcgMjEuMTU4IDQ2&#10;LjMwNjcgMjIuMjcwOEw0Ni4zMDY3IDIyLjQ4OTcgNTEuNDUxNSAyMi40ODk3WiIgZmlsbD0iI0ZG&#10;RkZGRiIvPjwvZz48cGF0aCBkPSJNMTExLjA3NyAxOS4yMDk4IDEwOC4xNDcgMzAuMTMgMTA1LjIz&#10;IDE5LjIwOThDMTA1LjA1MyAxOC42MjI5IDEwNC41MTMgMTguMjIwOSAxMDMuOSAxOC4yMjA5TDk2&#10;LjUxNjYgMTguMjIwOSA5Ni41MTY2IDM3LjkyNDYgMTAwLjg1IDM3LjkyNDYgMTAwLjg1IDE4LjIy&#10;MDkgMTAwLjg1IDE4LjIyMDkgMTA2LjA1NiAzNy43MDQyIDEwNi4xMTcgMzcuOTI0NiAxMTAuMTkg&#10;MzcuOTI0NiAxMTAuMjUxIDM3LjcwNDIgMTE1LjQ1NyAxOC4yMjA5IDExNS40NTcgMTguMjIwOSAx&#10;MTUuNDU3IDM3LjkyNDYgMTE5Ljc5IDM3LjkyNDYgMTE5Ljc5IDE4LjIyMDkgMTEyLjQwNyAxOC4y&#10;MjA5QzExMS43OTQgMTguMjIwOSAxMTEuMjUzIDE4LjYyMjkgMTExLjA3NyAxOS4yMDk4WiIgZmls&#10;bD0iI0ZGRkZGRiIvPjxwYXRoIGQ9Ik03MS4zODQ1IDE4LjIyMDkgNzEuMzg0NSAyMi40OSA3OC4z&#10;MDY0IDIyLjQ5Qzc4Ljg4ODYgMjIuNDkgNzkuNDA4OCAyMi4xMjY2IDc5LjYwOTMgMjEuNThMODAu&#10;ODQxIDE4LjIyMDkgNzEuMzg0NSAxOC4yMjA5WiIgZmlsbD0iI0ZGRkZGRiIvPjxwYXRoIGQ9Ik05&#10;NC42NTgyIDE4LjIyMDkgOTQuNjU4MiAyMi40OSA4Ny43MzYzIDIyLjQ5Qzg3LjE1NDEgMjIuNDkg&#10;ODYuNjMzOCAyMi4xMjY2IDg2LjQzMzQgMjEuNThMODUuMjAxNyAxOC4yMjA5IDk0LjY1ODIgMTgu&#10;MjIwOVoiIGZpbGw9IiNGRkZGRkYiLz48cmVjdCB4PSI4MC44Njc5IiB5PSIxOC4yMjA5IiB3aWR0&#10;aD0iNC4zMzM4IiBoZWlnaHQ9IjE5LjcwMzYiIGZpbGw9IiNGRkZGRkYiLz48L2c+PGc+PGc+PHBh&#10;dGggZD0iTTcuMzk5IDY0LjcxODhDNy4xOTkgNjQuOTE4OSA3LjA4NjYxIDY1LjE5MDEgNy4wODY2&#10;MSA2NS40NzNMNy4wODY2MSA3OS4zODk2QzcuMDg2NjEgNzkuOTc4NiA3LjU2NDEzIDgwLjQ1NjEg&#10;OC4xNTMxNCA4MC40NTYxTDEyLjcwMjggODAuNDU2MSAxMi43MDI4IDU5LjQxNSA3LjM5OSA2NC43&#10;MTg4WiIgZmlsbD0iI0Y4NDgxNiIvPjxwYXRoIGQ9Ik0xNS41MTA5IDU2LjYwNjkgMTUuNTEwOSA4&#10;MC40NTYxIDIxLjEyNzEgODAuNDU2MSAyMS4xMjcxIDUwLjk5MDcgMTUuNTEwOSA1Ni42MDY5WiIg&#10;ZmlsbD0iI0Y4NDgxNiIvPjxwYXRoIGQ9Ik0yMy45MzUyIDQ5LjYwNjMgMjMuOTM1MiA3OS4wMzI1&#10;IDI5LjU1MTUgNzMuNDE2MyAyOS41NTE1IDQ5LjYwNjMgMjMuOTM1MiA0OS42MDYzWiIgZmlsbD0i&#10;I0Y4NDgxNiIvPjxwYXRoIGQ9Ik0zNy42MjQxIDY1LjM0MzZDMzcuODI0MSA2NS4xNDM2IDM3Ljkz&#10;NjUgNjQuODcyMyAzNy45MzY1IDY0LjU4OTRMMzcuOTM2NSA1MC42NzI4QzM3LjkzNjUgNTAuMDgz&#10;OCAzNy40NTkgNDkuNjA2MyAzNi44NyA0OS42MDYzTDMyLjM1OTYgNDkuNjA2MyAzMi4zNTk2IDcw&#10;LjYwODIgMzcuNjI0MSA2NS4zNDM2WiIgZmlsbD0iI0Y4NDgxNiIvPjwvZz48Zz48cGF0aCBkPSJN&#10;NTAuNTkwOSA3Ny43NTAxQzUwLjQyNzQgNzcuNjI5OSA1MC4yMDc2IDc3LjU2ODYgNDkuOTMxNiA3&#10;Ny41Njg2IDQ5LjU3MTQgNzcuNTY2MSA0OS4yNzc1IDc3LjY5MzggNDkuMDUwMSA3Ny45NTJMNDku&#10;MDA0MSA3Ny45NTJDNDguODQzMSA3Ny42OTM4IDQ4LjU3NDggNzcuNTY2MSA0OC4xOTkyIDc3LjU2&#10;NjEgNDcuODgyMyA3Ny41NjM1IDQ3LjYyNjkgNzcuNjYzMiA0Ny40MzAxIDc3Ljg2NTFMNDcuMzg0&#10;MSA3Ny44NjUxIDQ3LjMzMDQgNzcuNjE0NiA0Ni44MDE1IDc3LjYxNDYgNDYuODAxNSA4MC40NTYg&#10;NDcuMzg5MiA4MC40NTYgNDcuMzg5MiA3OC44NTlDNDcuMzg5MiA3OC42MTg5IDQ3LjQyNSA3OC40&#10;NDUxIDQ3LjQ5OTEgNzguMzM3OSA0Ny41OTYyIDc4LjE4MTkgNDcuNzU5NyA3OC4xMDUyIDQ3Ljk4&#10;OTcgNzguMTA1MiA0OC4xODkgNzguMTA3NyA0OC4zMzQ2IDc4LjE2MTUgNDguNDI5MiA3OC4yNjg4&#10;IDQ4LjUyODggNzguMzc4NyA0OC41Nzc0IDc4LjU3NTUgNDguNTc3NCA3OC44NTlMNDguNTc3NCA4&#10;MC40NTYgNDkuMTY3NyA4MC40NTYgNDkuMTY3NyA3OC44NTlDNDkuMTcwMiA3OC41ODgzIDQ5LjIy&#10;MzkgNzguMzk2NSA0OS4zMzEyIDc4LjI4NCA0OS40MzA4IDc4LjE2NDEgNDkuNTc5IDc4LjEwNTIg&#10;NDkuNzc1NyA3OC4xMDUyIDQ5LjkzNjggNzguMTA3NyA1MC4wNjcxIDc4LjE0ODggNTAuMTY2NyA3&#10;OC4yMjc5IDUwLjI4OTQgNzguMzM3OSA1MC4zNTA3IDc4LjU2IDUwLjM1MDcgNzguODkyM0w1MC4z&#10;NTA3IDgwLjQ1NiA1MC45NDA5IDgwLjQ1NiA1MC45NDA5IDc4Ljc0NDFDNTAuOTQwOSA3OC4yNTYg&#10;NTAuODIzNCA3Ny45MjM5IDUwLjU5MDkgNzcuNzUwMVoiIGZpbGw9IiNGRkZGRkYiLz48cGF0aCBk&#10;PSJNNTIuNzM0OSA3Ny41Njg2QzUyLjMwNTcgNzcuNTY4NiA1MS45NjMyIDc3LjcwNCA1MS43MTAz&#10;IDc3Ljk3MjUgNTEuNDU3MyA3OC4yNDA3IDUxLjMyOTUgNzguNTk1OCA1MS4zMjk1IDc5LjAzNTMg&#10;NTEuMzI5NSA3OS40OTU0IDUxLjQ1NDcgNzkuODU1NSA1MS43MDUxIDgwLjExNjIgNTEuOTU1NiA4&#10;MC4zNzY5IDUyLjI5NzkgODAuNTA3MSA1Mi43Mjk4IDgwLjUwNzEgNTMuMDY0NSA4MC41MDcxIDUz&#10;LjM0ODEgODAuNDI4IDUzLjU3ODEgODAuMjcyIDUzLjgwOCA4MC4xMTYyIDUzLjk2OSA3OS44OTM4&#10;IDU0LjA1ODUgNzkuNjA1MUw1My40MDk1IDc5LjYwNTFDNTMuMjkxOSA3OS44Nzg1IDUzLjA2NDUg&#10;ODAuMDE0IDUyLjcyOTggODAuMDE0IDUyLjUwMjQgODAuMDE0IDUyLjMxNTggNzkuOTQyNCA1Mi4x&#10;NzAyIDc5LjgwMTkgNTIuMDI0NiA3OS42NjE0IDUxLjk0MDIgNzkuNDU3IDUxLjkxNzIgNzkuMTkx&#10;MUw1NC4xMzUxIDc5LjE5MTFDNTQuMTM3NyA3OS4xNDc4IDU0LjE0MDIgNzkuMDg4OSA1NC4xNDAy&#10;IDc5LjAxNDhMNTQuMTUwNSA3OS4wMTIzQzU0LjE0MjggNzguNTgwNSA1NC4wMTI1IDc4LjIzMyA1&#10;My43NTY5IDc3Ljk2NzIgNTMuNTAxNSA3Ny43MDE1IDUzLjE2MTYgNzcuNTY4NiA1Mi43MzQ5IDc3&#10;LjU2ODZaTTUxLjkzNzcgNzguNzI2MUM1MS45Nzg2IDc4LjUwNjQgNTIuMDY4IDc4LjM0MDQgNTIu&#10;MjA2IDc4LjIyNzkgNTIuMzQ0IDc4LjExNTUgNTIuNTE3NyA3OC4wNTkyIDUyLjcyNzMgNzguMDU5&#10;Mkw1Mi43MjczIDc4LjA2MTlDNTIuOTM2OCA3OC4wNjE5IDUzLjEwNzkgNzguMTE4IDUzLjI0MzQg&#10;NzguMjMwNCA1My4zNzg4IDc4LjM0MjkgNTMuNDY4MiA3OC41MDg5IDUzLjUxMTYgNzguNzI2MUw1&#10;MS45Mzc3IDc4LjcyNjFaIiBmaWxsPSIjRkZGRkZGIi8+PHBhdGggZD0iTTU4LjM4NDIgNzcuNzUw&#10;MUM1OC4yMjA3IDc3LjYyOTkgNTguMDAwOSA3Ny41Njg2IDU3LjcyNSA3Ny41Njg2IDU3LjM2NDcg&#10;NzcuNTY2MSA1Ny4wNzA4IDc3LjY5MzggNTYuODQzNCA3Ny45NTJMNTYuNzk3NSA3Ny45NTJDNTYu&#10;NjM2NSA3Ny42OTM4IDU2LjM2ODEgNzcuNTY2MSA1NS45OTI2IDc3LjU2NjEgNTUuNjc1NyA3Ny41&#10;NjM1IDU1LjQyMDIgNzcuNjYzMiA1NS4yMjM0IDc3Ljg2NTFMNTUuMTc3NCA3Ny44NjUxIDU1LjEy&#10;MzcgNzcuNjE0NiA1NC41OTQ4IDc3LjYxNDYgNTQuNTk0OCA4MC40NTYgNTUuMTgyNiA4MC40NTYg&#10;NTUuMTgyNiA3OC44NTlDNTUuMTgyNiA3OC42MTg5IDU1LjIxODMgNzguNDQ1MSA1NS4yOTI0IDc4&#10;LjMzNzkgNTUuMzg5NSA3OC4xODE5IDU1LjU1MzEgNzguMTA1MiA1NS43ODMgNzguMTA1MiA1NS45&#10;ODIzIDc4LjEwNzcgNTYuMTI4IDc4LjE2MTUgNTYuMjIyNSA3OC4yNjg4IDU2LjMyMjIgNzguMzc4&#10;NyA1Ni4zNzA3IDc4LjU3NTUgNTYuMzcwNyA3OC44NTlMNTYuMzcwNyA4MC40NTYgNTYuOTYxIDgw&#10;LjQ1NiA1Ni45NjEgNzguODU5QzU2Ljk2MzUgNzguNTg4MyA1Ny4wMTcxIDc4LjM5NjUgNTcuMTI0&#10;NSA3OC4yODQgNTcuMjI0MSA3OC4xNjQxIDU3LjM3MjQgNzguMTA1MiA1Ny41NjkxIDc4LjEwNTIg&#10;NTcuNzMwMSA3OC4xMDc3IDU3Ljg2MDQgNzguMTQ4OCA1Ny45NiA3OC4yMjc5IDU4LjA4MjcgNzgu&#10;MzM3OSA1OC4xNDQxIDc4LjU2IDU4LjE0NDEgNzguODkyM0w1OC4xNDQxIDgwLjQ1NiA1OC43MzQz&#10;IDgwLjQ1NiA1OC43MzQzIDc4Ljc0NDFDNTguNzM0MyA3OC4yNTYgNTguNjE2OCA3Ny45MjM5IDU4&#10;LjM4NDIgNzcuNzUwMVoiIGZpbGw9IiNGRkZGRkYiLz48cGF0aCBkPSJNNjAuODI5OCA3Ny41NjYx&#10;QzYwLjUxMDMgNzcuNTYzNSA2MC4yNDcxIDc3LjY2MDcgNjAuMDQwMiA3Ny44NTczTDU5Ljk2NiA3&#10;Ny44NTczIDU5Ljk2NiA3Ni40MzkzIDU5LjM3MzMgNzYuNDM5MyA1OS4zNzMzIDgwLjQ1MzUgNTku&#10;OTA3MyA4MC40NTM1IDU5Ljk2MSA4MC4xODc4IDYwLjAyMjMgODAuMTg3OEM2MC4yNDQ2IDgwLjM5&#10;OTkgNjAuNTEyOSA4MC41MDQ2IDYwLjgyOTggODAuNTA0Nkw2MC44Mjk4IDgwLjUwNzFDNjEuMjAw&#10;MyA4MC41MDcxIDYxLjQ5OTIgODAuMzc2OSA2MS43MjkyIDgwLjExMzcgNjEuOTU5MSA3OS44NTA1&#10;IDYyLjA3NDIgNzkuNDkwMSA2Mi4wNzQyIDc5LjAzMjggNjIuMDc0MiA3OC41NzU1IDYxLjk1OTEg&#10;NzguMjE3NyA2MS43MzE3IDc3Ljk1NyA2MS41MDQzIDc3LjY5NjUgNjEuMjAyOCA3Ny41NjYxIDYw&#10;LjgyOTggNzcuNTY2MVpNNjEuMjc2OSA3OS43MzAzQzYxLjEzNjQgNzkuODk5MSA2MC45NDQ3IDc5&#10;Ljk4MzIgNjAuNzA0NSA3OS45ODMyIDYwLjQ2MTggNzkuOTgzMiA2MC4yNjc2IDc5Ljg5OTEgNjAu&#10;MTI0NSA3OS43MzAzIDU5Ljk4MTQgNzkuNTYxNyA1OS45MDk4IDc5LjMyOTEgNTkuOTA5OCA3OS4w&#10;MzAzIDU5LjkwOTggNzguNzMxMyA1OS45ODE0IDc4LjQ5ODcgNjAuMTI0NSA3OC4zMzAxIDYwLjI2&#10;NzYgNzguMTYxNSA2MC40NjE4IDc4LjA3NzIgNjAuNzA0NSA3OC4wNzcyIDYwLjk0NDcgNzguMDc3&#10;MiA2MS4xMzY0IDc4LjE2MTUgNjEuMjc2OSA3OC4zMzAxIDYxLjQxNzQgNzguNDk4NyA2MS40ODkg&#10;NzguNzMzOCA2MS40ODkgNzkuMDMyOCA2MS40ODkgNzkuMzI5MSA2MS40MTc0IDc5LjU2MTcgNjEu&#10;Mjc2OSA3OS43MzAzWiIgZmlsbD0iI0ZGRkZGRiIvPjxwYXRoIGQ9Ik02My43NTUyIDc3LjU2ODZD&#10;NjMuMzI2IDc3LjU2ODYgNjIuOTgzNSA3Ny43MDQgNjIuNzMwNiA3Ny45NzI1IDYyLjQ3NzcgNzgu&#10;MjQwNyA2Mi4zNDk4IDc4LjU5NTggNjIuMzQ5OCA3OS4wMzUzIDYyLjM0OTggNzkuNDk1NCA2Mi40&#10;NzUxIDc5Ljg1NTUgNjIuNzI1NSA4MC4xMTYyIDYyLjk3NTkgODAuMzc2OSA2My4zMTgzIDgwLjUw&#10;NzEgNjMuNzUwMSA4MC41MDcxIDY0LjA4NDggODAuNTA3MSA2NC4zNjg0IDgwLjQyOCA2NC41OTg1&#10;IDgwLjI3MiA2NC44Mjg0IDgwLjExNjIgNjQuOTg5NCA3OS44OTM4IDY1LjA3ODggNzkuNjA1MUw2&#10;NC40Mjk4IDc5LjYwNTFDNjQuMzEyMiA3OS44Nzg1IDY0LjA4NDggODAuMDE0IDYzLjc1MDEgODAu&#10;MDE0IDYzLjUyMjcgODAuMDE0IDYzLjMzNjIgNzkuOTQyNCA2My4xOTA1IDc5LjgwMTkgNjMuMDQ0&#10;OSA3OS42NjE0IDYyLjk2MDUgNzkuNDU3IDYyLjkzNzYgNzkuMTkxMUw2NS4xNTU0IDc5LjE5MTFD&#10;NjUuMTU4IDc5LjE0NzggNjUuMTYwNiA3OS4wODg5IDY1LjE2MDYgNzkuMDE0OEw2NS4xNzA4IDc5&#10;LjAxMjNDNjUuMTYzMiA3OC41ODA1IDY1LjAzMjggNzguMjMzIDY0Ljc3NzMgNzcuOTY3MiA2NC41&#10;MjE4IDc3LjcwMTUgNjQuMTgyIDc3LjU2ODYgNjMuNzU1MiA3Ny41Njg2Wk02Mi45NTggNzguNzI2&#10;MUM2Mi45OTg5IDc4LjUwNjQgNjMuMDg4MyA3OC4zNDA0IDYzLjIyNjMgNzguMjI3OSA2My4zNjQz&#10;IDc4LjExNTUgNjMuNTM4IDc4LjA1OTIgNjMuNzQ3NiA3OC4wNTkyTDYzLjc0NzYgNzguMDYxOUM2&#10;My45NTcxIDc4LjA2MTkgNjQuMTI4MyA3OC4xMTggNjQuMjYzNyA3OC4yMzA0IDY0LjM5OTEgNzgu&#10;MzQyOSA2NC40ODg1IDc4LjUwODkgNjQuNTMyIDc4LjcyNjFMNjIuOTU4IDc4LjcyNjFaIiBmaWxs&#10;PSIjRkZGRkZGIi8+PHBhdGggZD0iTTY2LjQ2MzUgNzcuNjczNUM2Ni4zOTk2IDc3LjcwOTMgNjYu&#10;MzMzMyA3Ny43NzA2IDY2LjI2NDMgNzcuODU3M0w2Ni4yMDggNzcuODU3MyA2Ni4xNTQzIDc3LjYy&#10;MjQgNjUuNjIwMyA3Ny42MjI0IDY1LjYxNTIgODAuNDU2IDY2LjIwMjkgODAuNDU2IDY2LjIwMjkg&#10;NzguNTM5N0M2Ni4yMDI5IDc4LjQxNDUgNjYuMjM4NiA3OC4zMTczIDY2LjMxMDIgNzguMjQ4NCA2&#10;Ni4zODE3IDc4LjE3OTQgNjYuNDc4OSA3OC4xNDM1IDY2LjYwNDEgNzguMTQzNUw2Ny4xNjExIDc4&#10;LjE0MzUgNjcuMTYxMSA3Ny42MTk5IDY2LjcwODggNzcuNjE5OUM2Ni42MDkxIDc3LjYxOTkgNjYu&#10;NTI3NCA3Ny42Mzc3IDY2LjQ2MzUgNzcuNjczNVoiIGZpbGw9IiNGRkZGRkYiLz48cGF0aCBkPSJN&#10;NjkuNzg5MSA3Ny41NzEzQzY5LjM3MjYgNzcuNTcxMyA2OS4wMzI4IDc3LjcwMTUgNjguNzcyMSA3&#10;Ny45NjIyIDY4LjUxMTUgNzguMjIyNyA2OC4zODEyIDc4LjU4MDUgNjguMzgxMiA3OS4wMzI4IDY4&#10;LjM4MTIgNzkuNDg1MSA2OC41MTE1IDc5Ljg0NTMgNjguNzcyMSA4MC4xMTEyIDY5LjAzMjggODAu&#10;Mzc2OSA2OS4zNyA4MC41MDk2IDY5Ljc4NjUgODAuNTA5Nkw2OS43OTE2IDgwLjUwNzFDNzAuMjA4&#10;MSA4MC41MDcxIDcwLjU0NTQgODAuMzc0MiA3MC44MDYxIDgwLjEwODUgNzEuMDY2NyA3OS44NDI3&#10;IDcxLjE5NyA3OS40ODUxIDcxLjE5NyA3OS4wMzI4IDcxLjE5NyA3OC41ODA1IDcxLjA2NjcgNzgu&#10;MjIyNyA3MC44MDYxIDc3Ljk2MjIgNzAuNTQ1NCA3Ny43MDE1IDcwLjIwNTYgNzcuNTcxMyA2OS43&#10;ODkxIDc3LjU3MTNaTTcwLjM3OTQgNzkuNzQzMUM3MC4yMzExIDc5LjkxMTggNzAuMDMxOCA3OS45&#10;OTYgNjkuNzgxNSA3OS45OTZMNjkuNzg2NSA3OS45OTM1QzY5LjUzODcgNzkuOTkzNSA2OS4zNDIg&#10;NzkuOTA5MyA2OS4xOTM3IDc5Ljc0MDYgNjkuMDQ1NiA3OS41NzIgNjguOTcxNSA3OS4zMzY4IDY4&#10;Ljk3MTUgNzkuMDM3OCA2OC45NzE1IDc4LjczODggNjkuMDQ1NiA3OC41MDY0IDY5LjE5MTIgNzgu&#10;MzM3OSA2OS4zMzY4IDc4LjE2OTEgNjkuNTM2MiA3OC4wODQ3IDY5Ljc4NjUgNzguMDg0NyA3MC4w&#10;MzY5IDc4LjA4NDcgNzAuMjM2MyA3OC4xNjkxIDcwLjM4MTkgNzguMzM3OSA3MC41Mjc1IDc4LjUw&#10;NjQgNzAuNjAxNiA3OC43NDE2IDcwLjYwMTYgNzkuMDQwNCA3MC42MDE2IDc5LjMzOTQgNzAuNTI3&#10;NSA3OS41NzQ1IDcwLjM3OTQgNzkuNzQzMVoiIGZpbGw9IiNGRkZGRkYiLz48cGF0aCBkPSJNNzEu&#10;NzkyMSA3Ny4wNzA0IDcxLjc5MjEgNzcuNjE5OSA3MS4zMjk3IDc3LjYxOTkgNzEuMzI5NyA3OC4x&#10;NDM1IDcxLjc5MjEgNzguMTQzNSA3MS43OTIxIDgwLjQ1NiA3Mi4zNzczIDgwLjQ1NiA3Mi4zNzcz&#10;IDc4LjE0MzUgNzIuOTMxOCA3OC4xNDM1IDcyLjkzMTggNzcuNjE5OSA3Mi4zNzczIDc3LjYxOTkg&#10;NzIuMzc3MyA3Ny4yMzE0QzcyLjM3NzMgNzcuMDU1MSA3Mi40NTY1IDc2Ljk2NTcgNzIuNjE3NSA3&#10;Ni45NjU3TDcyLjkzMTggNzYuOTY1NyA3Mi45MzE4IDc2LjQ0MTggNzIuNDA4IDc2LjQ0MThDNzEu&#10;OTk2NiA3Ni40NDE4IDcxLjc5MjEgNzYuNjUxNCA3MS43OTIxIDc3LjA3MDRaIiBmaWxsPSIjRkZG&#10;RkZGIi8+PHBhdGggZD0iTTc3LjE5NSA3OC41NkM3Ny4xMzM3IDc4LjQ5MTEgNzcuMDQ0MiA3OC40&#10;MjczIDc2LjkyNjcgNzguMzY1OSA3Ni44MDkyIDc4LjMwNDYgNzYuNzIyMyA3OC4yNjM3IDc2LjY2&#10;NjEgNzguMjQzMiA3Ni42MDk5IDc4LjIyMjcgNzYuNTIzIDc4LjE5NzIgNzYuNDA4IDc4LjE2NDFM&#10;NzUuNjQ0MSA3Ny45NDk0Qzc1LjQzNzEgNzcuODkzMSA3NS4yODM3IDc3LjgzMTggNzUuMTg0IDc3&#10;Ljc2NTQgNzUuMDg0NSA3Ny42OTkgNzUuMDMzMyA3Ny41OTkzIDc1LjAzMzMgNzcuNDYzOSA3NS4w&#10;MzMzIDc3LjMwODEgNzUuMDk5OCA3Ny4xODU0IDc1LjIzMjYgNzcuMDk2IDc1LjM2NTUgNzcuMDA2&#10;NiA3NS41NDk1IDc2Ljk2MDUgNzUuNzg3MSA3Ni45NjA1IDc2LjA1MjkgNzYuOTYwNSA3Ni4yNTcy&#10;IDc3LjAxOTMgNzYuNDAyOSA3Ny4xMzQzIDc2LjU0ODUgNzcuMjQ5MiA3Ni42MzI5IDc3LjQwNzcg&#10;NzYuNjU1OCA3Ny42MDk2TDc3LjMzNTYgNzcuNjA5NkM3Ny4zMTUxIDc3LjIyNjIgNzcuMTU2NyA3&#10;Ni45MjcyIDc2Ljg2MjggNzYuNzEwMSA3Ni41NjkgNzYuNDkyOSA3Ni4yMTEzIDc2LjM4NTUgNzUu&#10;NzkyMiA3Ni4zODU1IDc1LjM4NiA3Ni4zODU1IDc1LjA0ODcgNzYuNDgyNyA3NC43ODAzIDc2LjY3&#10;NDMgNzQuNTEyMSA3Ni44NjYxIDc0LjM3NjYgNzcuMTM0MyA3NC4zNzY2IDc3LjQ3NjYgNzQuMzc2&#10;NiA3Ny42MTk5IDc0LjQwNDggNzcuNzUwMSA3NC40NTg0IDc3Ljg2NTEgNzQuNTEyMSA3Ny45OCA3&#10;NC41NzA4IDc4LjA3MTkgNzQuNjM0NyA3OC4xMzg1IDc0LjY5ODYgNzguMjA0OSA3NC43ODU1IDc4&#10;LjI2ODggNzQuODk3OSA3OC4zMjc2IDc1LjAxMDMgNzguMzg2MiA3NS4wOTcyIDc4LjQyNDcgNzUu&#10;MTU4NSA3OC40NDUxIDc1LjIxOTggNzguNDY1NiA3NS4zMDE2IDc4LjQ5MTEgNzUuNDAxMyA3OC41&#10;MjE3TDc2LjA5MzcgNzguNzEwOEM3Ni4yMTM4IDc4Ljc0NDEgNzYuMzA1OCA3OC43NzIxIDc2LjM2&#10;OTcgNzguNzk1MiA3Ni40MzM2IDc4LjgxODIgNzYuNTAyNSA3OC44NTEzIDc2LjU3NjcgNzguODk3&#10;MyA3Ni42NTA4IDc4Ljk0MzQgNzYuNzA0NCA3OC45OTk1IDc2LjczNTEgNzkuMDY1OSA3Ni43NjU3&#10;IDc5LjEzMjUgNzYuNzgxIDc5LjIxMTYgNzYuNzgxIDc5LjMwNjMgNzYuNzgxIDc5LjUwNTQgNzYu&#10;NzEyIDc5LjY2MTQgNzYuNTc0MSA3OS43NzM4IDc2LjQzNjEgNzkuODg2MyA3Ni4yMzE3IDc5Ljk0&#10;MjQgNzUuOTYzNCA3OS45NDI0IDc1LjYyODcgNzkuOTQyNCA3NS4zNjU1IDc5Ljg2MDcgNzUuMTcz&#10;OSA3OS42OTk3IDc0Ljk4MjIgNzkuNTM4NyA3NC44ODUxIDc5LjMwNjMgNzQuODg1MSA3OS4wMDJM&#10;NzQuMjI1OSA3OS4wMDJDNzQuMjI1OSA3OS40NzQ4IDc0LjM4NjkgNzkuODQ4IDc0LjcwODggODAu&#10;MTE4NyA3NS4wMzA4IDgwLjM4OTYgNzUuNDQyMSA4MC41MjQ5IDc1Ljk0NTUgODAuNTI0OUw3NS45&#10;NTU3IDgwLjUxNDlDNzYuNDA4IDgwLjUxNDkgNzYuNzY4MyA4MC40MDI0IDc3LjAzNjYgODAuMTc3&#10;NSA3Ny4zMDQ5IDc5Ljk1MjcgNzcuNDQwMyA3OS42NDg2IDc3LjQ0MDMgNzkuMjY1MiA3Ny40NDAz&#10;IDc5LjEwOTQgNzcuNDE0NyA3OC45Njg5IDc3LjM2MzcgNzguODQ2MiA3Ny4zMTI2IDc4LjcyMzUg&#10;NzcuMjU2MyA3OC42MjkxIDc3LjE5NSA3OC41NloiIGZpbGw9IiNGRkZGRkYiLz48cGF0aCBkPSJN&#10;NzcuNjE5MSA3Ny4wMzQ2IDc4Ljg5NjcgNzcuMDM0NiA3OC44OTY3IDgwLjQ1NiA3OS41NjExIDgw&#10;LjQ1NiA3OS41NjExIDc3LjAzNDYgODAuODQ4OCA3Ny4wMzQ2IDgwLjg0ODggNzYuNDQxOCA3Ny42&#10;MTkxIDc2LjQ0MTggNzcuNjE5MSA3Ny4wMzQ2WiIgZmlsbD0iI0ZGRkZGRiIvPjxwYXRoIGQ9Ik04&#10;My40ODU3IDc5Ljg2NTggODMuNDI5NSA3OS44NjU4IDgyLjU1MDQgNzYuNDQxOCA4MS4zNDE5IDc2&#10;LjQ0MTggODEuMzQxOSA4MC40NTYgODIuMDA2MiA4MC40NTYgODIuMDA2MiA3Ny4wMzQ2IDgyLjA2&#10;MjQgNzcuMDM0NiA4Mi45NjY5IDgwLjQ1NiA4My45NTA3IDgwLjQ1NiA4NC44NTc4IDc3LjAzNDYg&#10;ODQuOTE0IDc3LjAzNDYgODQuOTE0IDgwLjQ1NiA4NS41NzgzIDgwLjQ1NiA4NS41NzgzIDc2LjQ0&#10;MTggODQuMzc0OCA3Ni40NDE4IDgzLjQ4NTcgNzkuODY1OFoiIGZpbGw9IiNGRkZGRkYiLz48cGF0&#10;aCBkPSJNODkuNDUxNiA3OC44OTIzIDkwLjU2MDYgNzguODkyM0M5MC41NDI3IDc5LjIyNjkgOTAu&#10;NDE3NSA3OS40OTAxIDkwLjE4NSA3OS42ODE3IDg5Ljk5ODQgNzkuODM3NyA4OS43NDggNzkuOTE2&#10;OSA4OS40MzM3IDc5LjkxNjkgODkuMDA3IDc5LjkxNjkgODguNjcyMyA3OS43ODY2IDg4LjQzMjEg&#10;NzkuNTIzNCA4OC4xOTE5IDc5LjI2MDIgODguMDcxOCA3OC44OTczIDg4LjA3MTggNzguNDM0OCA4&#10;OC4wNzE4IDc3Ljk4NzggODguMTgxNyA3Ny42MzI2IDg4LjQwMTQgNzcuMzY5NCA4OC42MjEyIDc3&#10;LjEwNjIgODguOTIyNyA3Ni45NzU4IDg5LjMwNiA3Ni45NzU4IDg5LjYxNTEgNzYuOTc1OCA4OS44&#10;NzU4IDc3LjA2MDIgOTAuMDg3OCA3Ny4yMjYyIDkwLjI5OTkgNzcuMzkyMyA5MC40MzI4IDc3LjYx&#10;OTkgOTAuNDg2NSA3Ny45MDg0TDkxLjE2NjIgNzcuOTA4NEM5MS4xMDc0IDc3LjQzNTggOTAuOTEw&#10;NiA3Ny4wNjUyIDkwLjU3MzQgNzYuNzk0NCA5MC4yMzYxIDc2LjUyMzUgODkuODE0NSA3Ni4zODgy&#10;IDg5LjMwODUgNzYuMzg4MiA4OC43MjM0IDc2LjM4ODIgODguMjYwOSA3Ni41NzIxIDg3LjkyMzYg&#10;NzYuOTQwMiA4Ny41ODY0IDc3LjMwODEgODcuNDE3NyA3Ny44MDYyIDg3LjQxNzcgNzguNDM0OCA4&#10;Ny40MTc3IDc5LjA3MzYgODcuNTkxNCA3OS41ODIyIDg3LjkzNjQgNzkuOTU3NyA4OC4yODEzIDgw&#10;LjMzMzMgODguNzQ4OSA4MC41MjI0IDg5LjMzOTIgODAuNTIyNCA4OS41OTk5IDgwLjUxOTkgODku&#10;ODMyNCA4MC40ODE2IDkwLjAzNDIgODAuNDA0OSA5MC4yNDEyIDgwLjMxNTUgOTAuNDAyMSA4MC4y&#10;MDMxIDkwLjUxNDYgODAuMDY3Nkw5MC41ODg3IDgwLjA2NzYgOTAuNjQ3NCA4MC40NjYzIDkxLjE2&#10;ODcgODAuNDY2MyA5MS4xNjg3IDc4LjMwOTYgODkuNDU5MyA3OC4zMDk2IDg5LjQ1MTYgNzguODky&#10;M1oiIGZpbGw9IiNGRkZGRkYiLz48cGF0aCBkPSJNOTMuNDAyIDc3LjYxOTkgOTIuOTQ5OCA3Ny42&#10;MTk5QzkyLjg1MDEgNzcuNjE5OSA5Mi43NjgzIDc3LjYzNzcgOTIuNzA0NSA3Ny42NzM1IDkyLjY0&#10;MDYgNzcuNzA5MyA5Mi41NzQyIDc3Ljc3MDYgOTIuNTA1MiA3Ny44NTczTDkyLjQ0OSA3Ny44NTcz&#10;IDkyLjM5NTMgNzcuNjIyNCA5MS44NjEyIDc3LjYyMjQgOTEuODU2MSA4MC40NTYgOTIuNDQzOSA4&#10;MC40NTYgOTIuNDQzOSA3OC41Mzk3QzkyLjQ0MzkgNzguNDE0NSA5Mi40Nzk3IDc4LjMxNzMgOTIu&#10;NTUxMiA3OC4yNDg0IDkyLjYyMjcgNzguMTc5NCA5Mi43MTk4IDc4LjE0MzUgOTIuODQ1MSA3OC4x&#10;NDM1TDkzLjQwMiA3OC4xNDM1IDkzLjQwMiA3Ny42MTk5WiIgZmlsbD0iI0ZGRkZGRiIvPjxwYXRo&#10;IGQ9Ik05NC44MDY5IDc3LjU3MTNDOTQuMzkwNCA3Ny41NzEzIDk0LjA1MDUgNzcuNzAxNSA5My43&#10;ODk5IDc3Ljk2MjIgOTMuNTI5MyA3OC4yMjI3IDkzLjM5ODkgNzguNTgwNSA5My4zOTg5IDc5LjAz&#10;MjggOTMuMzk4OSA3OS40ODUxIDkzLjUyOTMgNzkuODQ1MyA5My43ODk5IDgwLjExMTIgOTQuMDUw&#10;NSA4MC4zNzY5IDk0LjM4NzggODAuNTA5NiA5NC44MDQyIDgwLjUwOTZMOTQuODA5NCA4MC41MDcx&#10;Qzk1LjIyNTkgODAuNTA3MSA5NS41NjMyIDgwLjM3NDIgOTUuODIzOSA4MC4xMDg1IDk2LjA4NDQg&#10;NzkuODQyNyA5Ni4yMTQ4IDc5LjQ4NTEgOTYuMjE0OCA3OS4wMzI4IDk2LjIxNDggNzguNTgwNSA5&#10;Ni4wODQ0IDc4LjIyMjcgOTUuODIzOSA3Ny45NjIyIDk1LjU2MzIgNzcuNzAxNSA5NS4yMjMzIDc3&#10;LjU3MTMgOTQuODA2OSA3Ny41NzEzWk05NS4zOTcxIDc5Ljc0MzFDOTUuMjQ4OSA3OS45MTE4IDk1&#10;LjA0OTUgNzkuOTk2IDk0Ljc5OTIgNzkuOTk2TDk0LjgwNDIgNzkuOTkzNUM5NC41NTY0IDc5Ljk5&#10;MzUgOTQuMzU5NyA3OS45MDkzIDk0LjIxMTUgNzkuNzQwNiA5NC4wNjMzIDc5LjU3MiA5My45ODky&#10;IDc5LjMzNjggOTMuOTg5MiA3OS4wMzc4IDkzLjk4OTIgNzguNzM4OCA5NC4wNjMzIDc4LjUwNjQg&#10;OTQuMjA4OSA3OC4zMzc5IDk0LjM1NDYgNzguMTY5MSA5NC41NTM5IDc4LjA4NDcgOTQuODA0MiA3&#10;OC4wODQ3IDk1LjA1NDcgNzguMDg0NyA5NS4yNTQgNzguMTY5MSA5NS4zOTk2IDc4LjMzNzkgOTUu&#10;NTQ1MyA3OC41MDY0IDk1LjYxOTQgNzguNzQxNiA5NS42MTk0IDc5LjA0MDQgOTUuNjE5NCA3OS4z&#10;Mzk0IDk1LjU0NTMgNzkuNTc0NSA5NS4zOTcxIDc5Ljc0MzFaIiBmaWxsPSIjRkZGRkZGIi8+PHBh&#10;dGggZD0iTTk4LjQ1MDMgNzkuMDQzMUM5OC40NTAzIDc5LjM4NTQgOTguNDA0MyA3OS42MTAzIDk4&#10;LjMxNDkgNzkuNzE3NSA5OC4yMTI3IDc5Ljg4MTEgOTguMDM4OSA3OS45NjI5IDk3Ljc5MTEgNzku&#10;OTYyOSA5Ny41NzkgNzkuOTY1NCA5Ny40MjMxIDc5LjkwNDEgOTcuMzIzNCA3OS43Nzg5IDk3LjIy&#10;MzggNzkuNjU4OSA5Ny4xNzUzIDc5LjQwODUgOTcuMTc1MyA3OS4wMjUxTDk3LjE3NTMgNzcuNjIy&#10;NCA5Ni41Nzk5IDc3LjYyMjQgOTYuNTc5OSA3OS4xODYxQzk2LjU3OTkgNzkuNjU4OSA5Ni42NjQz&#10;IDc5Ljk5NiA5Ni44MzAzIDgwLjE5NzkgOTcuMDA0MSA4MC40MDQ5IDk3LjI2OTggODAuNTA5NiA5&#10;Ny42MjQ5IDgwLjUwOTZMOTcuNjI0OSA4MC41MDcxQzk3LjkzNDEgODAuNTA3MSA5OC4xODk3IDgw&#10;LjQwNDkgOTguMzkxNSA4MC4yMDA2TDk4LjQ1MDMgODAuMjAwNiA5OC41MDE0IDgwLjQ1NiA5OS4w&#10;MzU1IDgwLjQ1NiA5OS4wMzU1IDc3LjYxOTkgOTguNDUwMyA3Ny42MTk5IDk4LjQ1MDMgNzkuMDQz&#10;MVoiIGZpbGw9IiNGRkZGRkYiLz48cGF0aCBkPSJNMTAxLjIgNzcuNTczOCAxMDEuMiA3Ny41Njg2&#10;QzEwMC44NzUgNzcuNTY4NiAxMDAuNjA3IDc3LjY3MzUgMTAwLjM5MiA3Ny44ODU2TDEwMC4zMzEg&#10;NzcuODg1NiAxMDAuMjc3IDc3LjYxOTkgOTkuNzQzIDc3LjYxOTkgOTkuNzQzIDgxLjYzNCAxMDAu&#10;MzM2IDgxLjYzNCAxMDAuMzM2IDgwLjIxNTkgMTAwLjQxIDgwLjIxNTlDMTAwLjYxNyA4MC40MSAx&#10;MDAuODggODAuNTA3MSAxMDEuMiA4MC41MDcxIDEwMS41NzMgODAuNTA3MSAxMDEuODc0IDgwLjM3&#10;NjkgMTAyLjEwMSA4MC4xMTYyIDEwMi4zMjkgNzkuODU1NSAxMDIuNDQ0IDc5LjQ5NzkgMTAyLjQ0&#10;NCA3OS4wNDA0IDEwMi40NDQgNzguNTg4MyAxMDIuMzI5IDc4LjIzMDQgMTAyLjA5OSA3Ny45Njcy&#10;IDEwMS44NjkgNzcuNzA0IDEwMS41NyA3Ny41NzM4IDEwMS4yIDc3LjU3MzhaTTEwMS42NDcgNzku&#10;NzQ4M0MxMDEuNTA2IDc5LjkxNDMgMTAxLjMxNCA3OS45OTg3IDEwMS4wNzQgNzkuOTk4NyAxMDAu&#10;ODI5IDc5Ljk5ODcgMTAwLjYzNSA3OS45MTQzIDEwMC40OTIgNzkuNzQ1OCAxMDAuMzQ5IDc5LjU3&#10;NyAxMDAuMjc3IDc5LjM0NDYgMTAwLjI3NyA3OS4wNDgxIDEwMC4yNzcgNzguNzQ5MSAxMDAuMzQ5&#10;IDc4LjUxNjcgMTAwLjQ5MiA3OC4zNDc5IDEwMC42MzUgNzguMTc5NCAxMDAuODI5IDc4LjA5NSAx&#10;MDEuMDcyIDc4LjA5NUwxMDEuMDc0IDc4LjA5NUMxMDEuMzE0IDc4LjA5NSAxMDEuNTA2IDc4LjE3&#10;OTQgMTAxLjY0NyA3OC4zNDc5IDEwMS43ODcgNzguNTE2NyAxMDEuODU5IDc4Ljc1MTggMTAxLjg1&#10;OSA3OS4wNTA2IDEwMS44NTkgNzkuMzQ5NiAxMDEuNzg3IDc5LjU4MjIgMTAxLjY0NyA3OS43NDgz&#10;WiIgZmlsbD0iI0ZGRkZGRiIvPjxwYXRoIGQ9Ik0xMDcuMDg5IDUzLjA5NyA5OC4yNjc4IDUzLjA5&#10;NyA5MS45MzggNzIuODA4MiA5Ni41NTA4IDcyLjgwODIgOTcuOTk4NiA2OC4yNzQ3IDk4LjAwMzgg&#10;NjguMjc0NyA5OS4xNzcgNjQuNjE0MSAxMDIuNjQ1IDUzLjgwMTEgMTA2LjExMyA2NC42MTQxIDk5&#10;LjE3NyA2NC42MTQxIDk5LjE3NyA2Ni44ODY1Qzk5LjE3NyA2Ny42NTMyIDk5Ljc5ODQgNjguMjc0&#10;OCAxMDAuNTY1IDY4LjI3NDhMMTA3LjI5MSA2OC4yNzQ4IDEwOC43MzkgNzIuODA4MyAxMTMuMzUy&#10;IDcyLjgwODMgMTA3LjA4OSA1My4wOTcxIDEwNy4wODkgNTMuMDk3WiIgZmlsbD0iI0ZGRkZGRiIv&#10;PjxwYXRoIGQ9Ik02OS42MDQxIDY4Ljc1NTkgNjkuNjA0MSA2NC44Njg1QzY5LjYwNDEgNjMuNzU1&#10;NSA2OS4yMDI1IDYyLjgwMTUgNjguMzk5NiA2Mi4wMDc2IDY3LjU5NjQgNjEuMjEzOCA2Ni42NDc0&#10;IDYwLjgxNjcgNjUuNTUyNSA2MC44MTY3TDUwLjU2NTIgNjAuODE2NyA1MC41NjUyIDU5LjczMTlD&#10;NTAuNTY1MiA1OS4xMjI4IDUwLjE2ODMgNTguNTg0OCA0OS41ODYyIDU4LjQwNTNMNDYuMzIxOCA1&#10;Ny4zOTg1IDQ2LjMyMTggNjEuMDM1NkM0Ni4zMjE4IDYyLjE0OSA0Ni43MTg4IDYzLjEwMjYgNDcu&#10;NTEyNyA2My44OTY1IDQ4LjMwNjcgNjQuNjkwNSA0OS4yNjAyIDY1LjA4NzQgNTAuMzczNiA2NS4w&#10;ODc0TDY1LjMwNiA2NS4wODc0IDY1LjMwNiA2OC41MzY5IDQ2LjMyMTggNjguNTM2OSA0Ni4zMjE4&#10;IDY4Ljc1NTlDNDYuMzIxOCA2OS44NjkzIDQ2LjcxODggNzAuODIyOSA0Ny41MTI3IDcxLjYxNjgg&#10;NDguMzA2NyA3Mi40MTA2IDQ5LjI2MDIgNzIuODA4IDUwLjM3MzYgNzIuODA4TDY1LjU1MjUgNzIu&#10;ODA3NkM2Ni42NDc1IDcyLjgwNzYgNjcuNTk2NCA3Mi40MTA3IDY4LjM5OTYgNzEuNjE2OCA2OS4y&#10;MDI1IDcwLjgyMjggNjkuNjA0MSA2OS44NjkzIDY5LjYwNDEgNjguNzU1OVoiIGZpbGw9IiNGRkZG&#10;RkYiLz48cGF0aCBkPSJNNTEuNDY4NiA1Ny4zNjcyIDY5LjYwNCA1Ny4zNjcyIDY5LjYwNCA1Ny4x&#10;NDgxQzY5LjYwNCA1Ni4wMzUgNjkuMjAyNCA1NS4wODExIDY4LjM5OTUgNTQuMjg3MyA2Ny41OTYy&#10;IDUzLjQ5MzMgNjYuNjQ3NCA1My4wOTY0IDY1LjU1MjUgNTMuMDk2NEw1MC4zNzM2IDUzLjA5NjhD&#10;NDkuMjYwMiA1My4wOTY4IDQ4LjMwNjYgNTMuNDkzMyA0Ny41MTI3IDU0LjI4NzMgNDYuNzE4OSA1&#10;NS4wODExIDQ2LjMyMTggNTYuMDM1IDQ2LjMyMTggNTcuMTQ4MUw0Ni4zMjE4IDU3LjM2NzIgNTEu&#10;NDY4NiA1Ny4zNjcyWiIgZmlsbD0iI0ZGRkZGRiIvPjxwYXRoIGQ9Ik03MS40MDkxIDU3LjM2NzQg&#10;NzguMzMzNyA1Ny4zNjc0Qzc4LjkxNjEgNTcuMzY3NCA3OS40MzY1IDU3LjAwMzkgNzkuNjM3MSA1&#10;Ni40NTcxTDgwLjg2OTIgNTMuMDk2NyA3MS40MDkxIDUzLjA5NjcgNzEuNDA5MSA1Ny4zNjc0WiIg&#10;ZmlsbD0iI0ZGRkZGRiIvPjxwYXRoIGQ9Ik05NC42OTE3IDU3LjM2NzQgOTQuNjkxNyA1My4wOTY3&#10;IDg1LjIzMTYgNTMuMDk2NyA4Ni40NjM4IDU2LjQ1NzFDODYuNjY0MyA1Ny4wMDM5IDg3LjE4NDgg&#10;NTcuMzY3NCA4Ny43NjcyIDU3LjM2NzRMOTQuNjkxNyA1Ny4zNjc0WiIgZmlsbD0iI0ZGRkZGRiIv&#10;PjxyZWN0IHg9IjgwLjg5NjEiIHk9IjUzLjA5NjciIHdpZHRoPSI0LjMzNTQ2IiBoZWlnaHQ9IjE5&#10;LjcxMTEiIGZpbGw9IiNGRkZGRkYiLz48cGF0aCBkPSJNMTUwLjEzMyA3Mi44MDgyIDE1MC4xMzMg&#10;NjcuODIxNCAxNTAuMTMzIDY3LjgyMTUgMTUwLjEzMyA1OS43MzI0QzE1MC4xMzMgNTkuMTIzMyAx&#10;NDkuNzM2IDU4LjU4NTMgMTQ5LjE1NCA1OC40MDU4TDE0NS44ODkgNTcuMzY3OCAxNDUuODg5IDcy&#10;LjgwODIgMTUwLjEzMyA3Mi44MDgyWiIgZmlsbD0iI0ZGRkZGRiIvPjxyZWN0IHg9IjE0NS44ODki&#10;IHk9IjUzLjA5NzEiIHdpZHRoPSI0LjI0MzgxIiBoZWlnaHQ9IjQuMjcwNjYiIGZpbGw9IiNGRkZG&#10;RkYiLz48cGF0aCBkPSJNMTM0LjIxMyA2OS40OTc1IDEzNC4wMTggNzAuMDI1IDEzMi41OTcgNjUu&#10;MjY0NSAxMjkuMTkyIDUzLjg1MzggMTI4Ljk2NiA1My4wOTcgMTI0LjgwNSA1My4wOTcgMTI0LjU3&#10;OSA1My44NTM4IDEyMS4xNzQgNjUuMjY0NSAxMTkuODQyIDY5LjcyODMgMTE5Ljc1NyA2OS40OTc1&#10;IDExNC40OTggNTMuMDk2OSAxMDkuODg2IDUzLjA5NjkgMTE2LjE0OCA3Mi44MDgxIDExNi4xNDgg&#10;NzIuODA4MiAxMjIuNDg2IDcyLjgwODJDMTIzLjA5NiA3Mi44MDgyIDEyMy42MzcgNzIuNDE0MiAx&#10;MjMuODIzIDcxLjgzMzJMMTI2Ljg4NiA2MS41Nzc0IDEyOS45NDggNzEuODMzMkMxMzAuMTM1IDcy&#10;LjQxNDIgMTMwLjY3NSA3Mi44MDgyIDEzMS4yODYgNzIuODA4MkwxMzcuODIxIDcyLjgwODIgMTM3&#10;LjgyMiA3Mi44MDgxIDE0NC4wODQgNTMuMDk2OSAxMzkuNDcxIDUzLjA5NjkgMTM0LjIxMyA2OS40&#10;OTc1WiIgZmlsbD0iI0ZGRkZGRiIvPjwvZz48L2c+PGc+PGc+PHBhdGggZD0iTTcuMzk5MDEgMTA3&#10;LjIzOUM3LjE5OTAxIDEwNy40MzkgNy4wODY2MSAxMDcuNzEgNy4wODY2MSAxMDcuOTkzTDcuMDg2&#10;NjEgMTIxLjkxQzcuMDg2NjEgMTIyLjQ5OSA3LjU2NDE1IDEyMi45NzcgOC4xNTMxOCAxMjIuOTc3&#10;TDEyLjcwMyAxMjIuOTc3IDEyLjcwMyAxMDEuOTM1IDcuMzk5MDEgMTA3LjIzOVoiIGZpbGw9IiNG&#10;ODQ4MTYiLz48cGF0aCBkPSJNMTUuNTExMiA5OS4xMjY4IDE1LjUxMTIgMTIyLjk3NyAyMS4xMjc2&#10;IDEyMi45NzcgMjEuMTI3NiA5My41MTA1IDE1LjUxMTIgOTkuMTI2OFoiIGZpbGw9IiNGODQ4MTYi&#10;Lz48cGF0aCBkPSJNMjMuOTM1OCA5Mi4xMjYgMjMuOTM1OCAxMjEuNTUzIDI5LjU1MjIgMTE1Ljkz&#10;NyAyOS41NTIyIDkyLjEyNiAyMy45MzU4IDkyLjEyNloiIGZpbGw9IiNGODQ4MTYiLz48cGF0aCBk&#10;PSJNMzcuNjI1MSAxMDcuODY0QzM3LjgyNTEgMTA3LjY2NCAzNy45Mzc1IDEwNy4zOTIgMzcuOTM3&#10;NSAxMDcuMTFMMzcuOTM3NSA5My4xOTI1QzM3LjkzNzUgOTIuNjAzNSAzNy40NiA5Mi4xMjYgMzYu&#10;ODcwOSA5Mi4xMjZMMzIuMzYwNCA5Mi4xMjYgMzIuMzYwNCAxMTMuMTI5IDM3LjYyNTEgMTA3Ljg2&#10;NFoiIGZpbGw9IiNGODQ4MTYiLz48L2c+PGc+PHBhdGggZD0iTTUwLjU5MjUgMTIwLjI3MUM1MC40&#10;Mjg5IDEyMC4xNSA1MC4yMDkyIDEyMC4wODkgNDkuOTMzMiAxMjAuMDg5IDQ5LjU3MjkgMTIwLjA4&#10;NyA0OS4yNzkgMTIwLjIxNCA0OS4wNTE2IDEyMC40NzJMNDkuMDA1NyAxMjAuNDcyQzQ4Ljg0NDYg&#10;MTIwLjIxNCA0OC41NzYzIDEyMC4wODcgNDguMjAwNyAxMjAuMDg3IDQ3Ljg4MzggMTIwLjA4NCA0&#10;Ny42Mjg0IDEyMC4xODQgNDcuNDMxNSAxMjAuMzg2TDQ3LjM4NTYgMTIwLjM4NiA0Ny4zMzE5IDEy&#10;MC4xMzUgNDYuODAyOSAxMjAuMTM1IDQ2LjgwMjkgMTIyLjk3NyA0Ny4zOTA3IDEyMi45NzcgNDcu&#10;MzkwNyAxMjEuMzhDNDcuMzkwNyAxMjEuMTM5IDQ3LjQyNjUgMTIwLjk2NiA0Ny41MDA1IDEyMC44&#10;NTggNDcuNTk3NyAxMjAuNzAyIDQ3Ljc2MTIgMTIwLjYyNiA0Ny45OTExIDEyMC42MjYgNDguMTkw&#10;NSAxMjAuNjI4IDQ4LjMzNjEgMTIwLjY4MiA0OC40MzA3IDEyMC43ODkgNDguNTMwMyAxMjAuODk5&#10;IDQ4LjU3ODkgMTIxLjA5NiA0OC41Nzg5IDEyMS4zOEw0OC41Nzg5IDEyMi45NzcgNDkuMTY5MiAx&#10;MjIuOTc3IDQ5LjE2OTIgMTIxLjM4QzQ5LjE3MTcgMTIxLjEwOSA0OS4yMjU0IDEyMC45MTcgNDku&#10;MzMyNyAxMjAuODA1IDQ5LjQzMjMgMTIwLjY4NSA0OS41ODA2IDEyMC42MjYgNDkuNzc3MyAxMjAu&#10;NjI2IDQ5LjkzODMgMTIwLjYyOCA1MC4wNjg2IDEyMC42NjkgNTAuMTY4MiAxMjAuNzQ4IDUwLjI5&#10;MDkgMTIwLjg1OCA1MC4zNTIzIDEyMS4wODEgNTAuMzUyMyAxMjEuNDEzTDUwLjM1MjMgMTIyLjk3&#10;NyA1MC45NDI1IDEyMi45NzcgNTAuOTQyNSAxMjEuMjY1QzUwLjk0MjUgMTIwLjc3NiA1MC44MjUg&#10;MTIwLjQ0NCA1MC41OTI1IDEyMC4yNzFaIiBmaWxsPSIjRkZGRkZGIi8+PHBhdGggZD0iTTUyLjcz&#10;NjUgMTIwLjA4OUM1Mi4zMDczIDEyMC4wODkgNTEuOTY0OCAxMjAuMjI1IDUxLjcxMTkgMTIwLjQ5&#10;MyA1MS40NTg5IDEyMC43NjEgNTEuMzMxMSAxMjEuMTE2IDUxLjMzMTEgMTIxLjU1NiA1MS4zMzEx&#10;IDEyMi4wMTYgNTEuNDU2MyAxMjIuMzc2IDUxLjcwNjcgMTIyLjYzNyA1MS45NTcyIDEyMi44OTcg&#10;NTIuMjk5NSAxMjMuMDI4IDUyLjczMTQgMTIzLjAyOCA1My4wNjYxIDEyMy4wMjggNTMuMzQ5OCAx&#10;MjIuOTQ5IDUzLjU3OTggMTIyLjc5MyA1My44MDk3IDEyMi42MzcgNTMuOTcwNyAxMjIuNDE0IDU0&#10;LjA2MDEgMTIyLjEyNkw1My40MTExIDEyMi4xMjZDNTMuMjkzNSAxMjIuMzk5IDUzLjA2NjEgMTIy&#10;LjUzNSA1Mi43MzE0IDEyMi41MzUgNTIuNTA0IDEyMi41MzUgNTIuMzE3NCAxMjIuNDYzIDUyLjE3&#10;MTggMTIyLjMyMiA1Mi4wMjYyIDEyMi4xODIgNTEuOTQxOCAxMjEuOTc4IDUxLjkxODggMTIxLjcx&#10;Mkw1NC4xMzY4IDEyMS43MTJDNTQuMTM5NCAxMjEuNjY4IDU0LjE0MTkgMTIxLjYwOSA1NC4xNDE5&#10;IDEyMS41MzVMNTQuMTUyMiAxMjEuNTMzQzU0LjE0NDUgMTIxLjEwMSA1NC4wMTQyIDEyMC43NTMg&#10;NTMuNzU4NiAxMjAuNDg4IDUzLjUwMzEgMTIwLjIyMiA1My4xNjMzIDEyMC4wODkgNTIuNzM2NSAx&#10;MjAuMDg5Wk01MS45MzkzIDEyMS4yNDdDNTEuOTgwMiAxMjEuMDI3IDUyLjA2OTYgMTIwLjg2MSA1&#10;Mi4yMDc2IDEyMC43NDggNTIuMzQ1NiAxMjAuNjM2IDUyLjUxOTMgMTIwLjU4IDUyLjcyODkgMTIw&#10;LjU4TDUyLjcyODkgMTIwLjU4MkM1Mi45Mzg0IDEyMC41ODIgNTMuMTA5NiAxMjAuNjM4IDUzLjI0&#10;NTEgMTIwLjc1MSA1My4zODA0IDEyMC44NjMgNTMuNDY5OCAxMjEuMDI5IDUzLjUxMzMgMTIxLjI0&#10;N0w1MS45MzkzIDEyMS4yNDdaIiBmaWxsPSIjRkZGRkZGIi8+PHBhdGggZD0iTTU4LjM4NiAxMjAu&#10;MjcxQzU4LjIyMjUgMTIwLjE1IDU4LjAwMjcgMTIwLjA4OSA1Ny43MjY4IDEyMC4wODkgNTcuMzY2&#10;NSAxMjAuMDg3IDU3LjA3MjYgMTIwLjIxNCA1Ni44NDUyIDEyMC40NzJMNTYuNzk5MiAxMjAuNDcy&#10;QzU2LjYzODIgMTIwLjIxNCA1Ni4zNjk5IDEyMC4wODcgNTUuOTk0MyAxMjAuMDg3IDU1LjY3NzQg&#10;MTIwLjA4NCA1NS40MjE5IDEyMC4xODQgNTUuMjI1MSAxMjAuMzg2TDU1LjE3OTEgMTIwLjM4NiA1&#10;NS4xMjU0IDEyMC4xMzUgNTQuNTk2NSAxMjAuMTM1IDU0LjU5NjUgMTIyLjk3NyA1NS4xODQzIDEy&#10;Mi45NzcgNTUuMTg0MyAxMjEuMzhDNTUuMTg0MyAxMjEuMTM5IDU1LjIyIDEyMC45NjYgNTUuMjk0&#10;MSAxMjAuODU4IDU1LjM5MTMgMTIwLjcwMiA1NS41NTQ4IDEyMC42MjYgNTUuNzg0NyAxMjAuNjI2&#10;IDU1Ljk4NDEgMTIwLjYyOCA1Ni4xMjk3IDEyMC42ODIgNTYuMjI0MiAxMjAuNzg5IDU2LjMyMzkg&#10;MTIwLjg5OSA1Ni4zNzI1IDEyMS4wOTYgNTYuMzcyNSAxMjEuMzhMNTYuMzcyNSAxMjIuOTc3IDU2&#10;Ljk2MjggMTIyLjk3NyA1Ni45NjI4IDEyMS4zOEM1Ni45NjUzIDEyMS4xMDkgNTcuMDE4OSAxMjAu&#10;OTE3IDU3LjEyNjMgMTIwLjgwNSA1Ny4yMjU5IDEyMC42ODUgNTcuMzc0MSAxMjAuNjI2IDU3LjU3&#10;MDkgMTIwLjYyNiA1Ny43MzE5IDEyMC42MjggNTcuODYyMiAxMjAuNjY5IDU3Ljk2MTggMTIwLjc0&#10;OCA1OC4wODQ1IDEyMC44NTggNTguMTQ1OSAxMjEuMDgxIDU4LjE0NTkgMTIxLjQxM0w1OC4xNDU5&#10;IDEyMi45NzcgNTguNzM2MSAxMjIuOTc3IDU4LjczNjEgMTIxLjI2NUM1OC43MzYxIDEyMC43NzYg&#10;NTguNjE4NiAxMjAuNDQ0IDU4LjM4NiAxMjAuMjcxWiIgZmlsbD0iI0ZGRkZGRiIvPjxwYXRoIGQ9&#10;Ik02MC44MzE2IDEyMC4wODdDNjAuNTEyMiAxMjAuMDg0IDYwLjI0OSAxMjAuMTgxIDYwLjA0MiAx&#10;MjAuMzc4TDU5Ljk2NzkgMTIwLjM3OCA1OS45Njc5IDExOC45NiA1OS4zNzUxIDExOC45NiA1OS4z&#10;NzUxIDEyMi45NzQgNTkuOTA5MiAxMjIuOTc0IDU5Ljk2MjkgMTIyLjcwOCA2MC4wMjQxIDEyMi43&#10;MDhDNjAuMjQ2NSAxMjIuOTIgNjAuNTE0NyAxMjMuMDI1IDYwLjgzMTYgMTIzLjAyNUw2MC44MzE2&#10;IDEyMy4wMjhDNjEuMjAyMiAxMjMuMDI4IDYxLjUwMTEgMTIyLjg5NyA2MS43MzExIDEyMi42MzQg&#10;NjEuOTYxIDEyMi4zNzEgNjIuMDc2MSAxMjIuMDExIDYyLjA3NjEgMTIxLjU1MyA2Mi4wNzYxIDEy&#10;MS4wOTYgNjEuOTYxIDEyMC43MzggNjEuNzMzNiAxMjAuNDc3IDYxLjUwNjIgMTIwLjIxNyA2MS4y&#10;MDQ3IDEyMC4wODcgNjAuODMxNiAxMjAuMDg3Wk02MS4yNzg4IDEyMi4yNTFDNjEuMTM4MyAxMjIu&#10;NDIgNjAuOTQ2NiAxMjIuNTA0IDYwLjcwNjQgMTIyLjUwNCA2MC40NjM2IDEyMi41MDQgNjAuMjY5&#10;NCAxMjIuNDIgNjAuMTI2NCAxMjIuMjUxIDU5Ljk4MzMgMTIyLjA4MiA1OS45MTE3IDEyMS44NSA1&#10;OS45MTE3IDEyMS41NTEgNTkuOTExNyAxMjEuMjUyIDU5Ljk4MzMgMTIxLjAxOSA2MC4xMjY0IDEy&#10;MC44NTEgNjAuMjY5NCAxMjAuNjgyIDYwLjQ2MzYgMTIwLjU5OCA2MC43MDY0IDEyMC41OTggNjAu&#10;OTQ2NiAxMjAuNTk4IDYxLjEzODMgMTIwLjY4MiA2MS4yNzg4IDEyMC44NTEgNjEuNDE5MyAxMjEu&#10;MDE5IDYxLjQ5MDkgMTIxLjI1NCA2MS40OTA5IDEyMS41NTMgNjEuNDkwOSAxMjEuODUgNjEuNDE5&#10;MyAxMjIuMDgyIDYxLjI3ODggMTIyLjI1MVoiIGZpbGw9IiNGRkZGRkYiLz48cGF0aCBkPSJNNjMu&#10;NzU3MiAxMjAuMDg5QzYzLjMyOCAxMjAuMDg5IDYyLjk4NTUgMTIwLjIyNSA2Mi43MzI2IDEyMC40&#10;OTMgNjIuNDc5NiAxMjAuNzYxIDYyLjM1MTggMTIxLjExNiA2Mi4zNTE4IDEyMS41NTYgNjIuMzUx&#10;OCAxMjIuMDE2IDYyLjQ3NyAxMjIuMzc2IDYyLjcyNzQgMTIyLjYzNyA2Mi45Nzc5IDEyMi44OTcg&#10;NjMuMzIwMiAxMjMuMDI4IDYzLjc1MjEgMTIzLjAyOCA2NC4wODY4IDEyMy4wMjggNjQuMzcwNCAx&#10;MjIuOTQ5IDY0LjYwMDUgMTIyLjc5MyA2NC44MzA0IDEyMi42MzcgNjQuOTkxNCAxMjIuNDE0IDY1&#10;LjA4MDggMTIyLjEyNkw2NC40MzE4IDEyMi4xMjZDNjQuMzE0MiAxMjIuMzk5IDY0LjA4NjggMTIy&#10;LjUzNSA2My43NTIxIDEyMi41MzUgNjMuNTI0NyAxMjIuNTM1IDYzLjMzODEgMTIyLjQ2MyA2My4x&#10;OTI1IDEyMi4zMjIgNjMuMDQ2OSAxMjIuMTgyIDYyLjk2MjUgMTIxLjk3OCA2Mi45Mzk1IDEyMS43&#10;MTJMNjUuMTU3NSAxMjEuNzEyQzY1LjE2MDEgMTIxLjY2OCA2NS4xNjI2IDEyMS42MDkgNjUuMTYy&#10;NiAxMjEuNTM1TDY1LjE3MjggMTIxLjUzM0M2NS4xNjUyIDEyMS4xMDEgNjUuMDM0OSAxMjAuNzUz&#10;IDY0Ljc3OTMgMTIwLjQ4OCA2NC41MjM4IDEyMC4yMjIgNjQuMTg0IDEyMC4wODkgNjMuNzU3MiAx&#10;MjAuMDg5Wk02Mi45NiAxMjEuMjQ3QzYzLjAwMDkgMTIxLjAyNyA2My4wOTAzIDEyMC44NjEgNjMu&#10;MjI4MyAxMjAuNzQ4IDYzLjM2NjMgMTIwLjYzNiA2My41NCAxMjAuNTggNjMuNzQ5NiAxMjAuNThM&#10;NjMuNzQ5NiAxMjAuNTgyQzYzLjk1OTEgMTIwLjU4MiA2NC4xMzAzIDEyMC42MzggNjQuMjY1NyAx&#10;MjAuNzUxIDY0LjQwMTEgMTIwLjg2MyA2NC40OTA1IDEyMS4wMjkgNjQuNTM0IDEyMS4yNDdMNjIu&#10;OTYgMTIxLjI0N1oiIGZpbGw9IiNGRkZGRkYiLz48cGF0aCBkPSJNNjYuNDY1NiAxMjAuMTk0QzY2&#10;LjQwMTcgMTIwLjIzIDY2LjMzNTMgMTIwLjI5MSA2Ni4yNjYzIDEyMC4zNzhMNjYuMjEwMSAxMjAu&#10;Mzc4IDY2LjE1NjQgMTIwLjE0MyA2NS42MjIzIDEyMC4xNDMgNjUuNjE3MiAxMjIuOTc3IDY2LjIw&#10;NSAxMjIuOTc3IDY2LjIwNSAxMjEuMDZDNjYuMjA1IDEyMC45MzUgNjYuMjQwNyAxMjAuODM4IDY2&#10;LjMxMjMgMTIwLjc2OSA2Ni4zODM4IDEyMC43IDY2LjQ4MDkgMTIwLjY2NCA2Ni42MDYyIDEyMC42&#10;NjRMNjcuMTYzMiAxMjAuNjY0IDY3LjE2MzIgMTIwLjE0IDY2LjcxMDkgMTIwLjE0QzY2LjYxMTIg&#10;MTIwLjE0IDY2LjUyOTQgMTIwLjE1OCA2Ni40NjU2IDEyMC4xOTRaIiBmaWxsPSIjRkZGRkZGIi8+&#10;PHBhdGggZD0iTTY5Ljc5MTMgMTIwLjA5MkM2OS4zNzQ4IDEyMC4wOTIgNjkuMDM0OSAxMjAuMjIy&#10;IDY4Ljc3NDIgMTIwLjQ4MyA2OC41MTM3IDEyMC43NDMgNjguMzgzMyAxMjEuMTAxIDY4LjM4MzMg&#10;MTIxLjU1MyA2OC4zODMzIDEyMi4wMDYgNjguNTEzNyAxMjIuMzY2IDY4Ljc3NDIgMTIyLjYzMiA2&#10;OS4wMzQ5IDEyMi44OTcgNjkuMzcyMiAxMjMuMDMgNjkuNzg4NyAxMjMuMDNMNjkuNzkzOCAxMjMu&#10;MDI4QzcwLjIxMDMgMTIzLjAyOCA3MC41NDc2IDEyMi44OTUgNzAuODA4MyAxMjIuNjI5IDcxLjA2&#10;ODkgMTIyLjM2MyA3MS4xOTkyIDEyMi4wMDYgNzEuMTk5MiAxMjEuNTUzIDcxLjE5OTIgMTIxLjEw&#10;MSA3MS4wNjg5IDEyMC43NDMgNzAuODA4MyAxMjAuNDgzIDcwLjU0NzYgMTIwLjIyMiA3MC4yMDc4&#10;IDEyMC4wOTIgNjkuNzkxMyAxMjAuMDkyWk03MC4zODE2IDEyMi4yNjRDNzAuMjMzMyAxMjIuNDMy&#10;IDcwLjAzNCAxMjIuNTE3IDY5Ljc4MzYgMTIyLjUxN0w2OS43ODg3IDEyMi41MTRDNjkuNTQwOCAx&#10;MjIuNTE0IDY5LjM0NDEgMTIyLjQzIDY5LjE5NTkgMTIyLjI2MSA2OS4wNDc3IDEyMi4wOTMgNjgu&#10;OTczNiAxMjEuODU3IDY4Ljk3MzYgMTIxLjU1OCA2OC45NzM2IDEyMS4yNTkgNjkuMDQ3NyAxMjEu&#10;MDI3IDY5LjE5MzQgMTIwLjg1OCA2OS4zMzkgMTIwLjY5IDY5LjUzODMgMTIwLjYwNSA2OS43ODg3&#10;IDEyMC42MDUgNzAuMDM5MSAxMjAuNjA1IDcwLjIzODQgMTIwLjY5IDcwLjM4NDEgMTIwLjg1OCA3&#10;MC41Mjk3IDEyMS4wMjcgNzAuNjAzOCAxMjEuMjYyIDcwLjYwMzggMTIxLjU2MSA3MC42MDM4IDEy&#10;MS44NiA3MC41Mjk3IDEyMi4wOTUgNzAuMzgxNiAxMjIuMjY0WiIgZmlsbD0iI0ZGRkZGRiIvPjxw&#10;YXRoIGQ9Ik03MS43OTQ0IDExOS41OTEgNzEuNzk0NCAxMjAuMTQgNzEuMzMxOSAxMjAuMTQgNzEu&#10;MzMxOSAxMjAuNjY0IDcxLjc5NDQgMTIwLjY2NCA3MS43OTQ0IDEyMi45NzcgNzIuMzc5NSAxMjIu&#10;OTc3IDcyLjM3OTUgMTIwLjY2NCA3Mi45MzQxIDEyMC42NjQgNzIuOTM0MSAxMjAuMTQgNzIuMzc5&#10;NSAxMjAuMTQgNzIuMzc5NSAxMTkuNzUyQzcyLjM3OTUgMTE5LjU3NiA3Mi40NTg4IDExOS40ODYg&#10;NzIuNjE5OCAxMTkuNDg2TDcyLjkzNDEgMTE5LjQ4NiA3Mi45MzQxIDExOC45NjIgNzIuNDEwMiAx&#10;MTguOTYyQzcxLjk5ODggMTE4Ljk2MiA3MS43OTQ0IDExOS4xNzIgNzEuNzk0NCAxMTkuNTkxWiIg&#10;ZmlsbD0iI0ZGRkZGRiIvPjxwYXRoIGQ9Ik03Ny4xOTc0IDEyMS4wODFDNzcuMTM2IDEyMS4wMTIg&#10;NzcuMDQ2NiAxMjAuOTQ4IDc2LjkyOTEgMTIwLjg4NiA3Ni44MTE2IDEyMC44MjUgNzYuNzI0NyAx&#10;MjAuNzg0IDc2LjY2ODUgMTIwLjc2NCA3Ni42MTIyIDEyMC43NDMgNzYuNTI1NCAxMjAuNzE4IDc2&#10;LjQxMDQgMTIwLjY4NUw3NS42NDY0IDEyMC40N0M3NS40Mzk0IDEyMC40MTQgNzUuMjg2IDEyMC4z&#10;NTIgNzUuMTg2NCAxMjAuMjg2IDc1LjA4NjggMTIwLjIxOSA3NS4wMzU2IDEyMC4xMiA3NS4wMzU2&#10;IDExOS45ODQgNzUuMDM1NiAxMTkuODI5IDc1LjEwMjEgMTE5LjcwNiA3NS4yMzQ5IDExOS42MTYg&#10;NzUuMzY3OCAxMTkuNTI3IDc1LjU1MTkgMTE5LjQ4MSA3NS43ODk0IDExOS40ODEgNzYuMDU1MyAx&#10;MTkuNDgxIDc2LjI1OTYgMTE5LjU0IDc2LjQwNTMgMTE5LjY1NSA3Ni41NTA5IDExOS43NyA3Ni42&#10;MzUzIDExOS45MjggNzYuNjU4MiAxMjAuMTNMNzcuMzM4IDEyMC4xM0M3Ny4zMTc1IDExOS43NDcg&#10;NzcuMTU5MSAxMTkuNDQ4IDc2Ljg2NTIgMTE5LjIzMSA3Ni41NzE0IDExOS4wMTMgNzYuMjEzNyAx&#10;MTguOTA2IDc1Ljc5NDYgMTE4LjkwNiA3NS4zODgzIDExOC45MDYgNzUuMDUxIDExOS4wMDMgNzQu&#10;NzgyNyAxMTkuMTk1IDc0LjUxNDQgMTE5LjM4NyA3NC4zNzg5IDExOS42NTUgNzQuMzc4OSAxMTku&#10;OTk3IDc0LjM3ODkgMTIwLjE0IDc0LjQwNzEgMTIwLjI3MSA3NC40NjA3IDEyMC4zODYgNzQuNTE0&#10;NCAxMjAuNTAxIDc0LjU3MzIgMTIwLjU5MiA3NC42MzcgMTIwLjY1OSA3NC43MDA5IDEyMC43MjUg&#10;NzQuNzg3OCAxMjAuNzg5IDc0LjkwMDIgMTIwLjg0OCA3NS4wMTI3IDEyMC45MDcgNzUuMDk5NiAx&#10;MjAuOTQ1IDc1LjE2MDggMTIwLjk2NiA3NS4yMjIyIDEyMC45ODYgNzUuMzAzOSAxMjEuMDEyIDc1&#10;LjQwMzYgMTIxLjA0Mkw3Ni4wOTYxIDEyMS4yMzFDNzYuMjE2MiAxMjEuMjY1IDc2LjMwODIgMTIx&#10;LjI5MyA3Ni4zNzIxIDEyMS4zMTYgNzYuNDM1OSAxMjEuMzM5IDc2LjUwNDkgMTIxLjM3MiA3Ni41&#10;NzkxIDEyMS40MTggNzYuNjUzMiAxMjEuNDY0IDc2LjcwNjggMTIxLjUyIDc2LjczNzUgMTIxLjU4&#10;NiA3Ni43NjgxIDEyMS42NTMgNzYuNzgzNCAxMjEuNzMyIDc2Ljc4MzQgMTIxLjgyNyA3Ni43ODM0&#10;IDEyMi4wMjYgNzYuNzE0NCAxMjIuMTgyIDc2LjU3NjQgMTIyLjI5NCA3Ni40Mzg1IDEyMi40MDcg&#10;NzYuMjM0MSAxMjIuNDYzIDc1Ljk2NTcgMTIyLjQ2MyA3NS42MzEgMTIyLjQ2MyA3NS4zNjc4IDEy&#10;Mi4zODEgNzUuMTc2MiAxMjIuMjIgNzQuOTg0NSAxMjIuMDU5IDc0Ljg4NzUgMTIxLjgyNyA3NC44&#10;ODc1IDEyMS41MjNMNzQuMjI4MiAxMjEuNTIzQzc0LjIyODIgMTIxLjk5NSA3NC4zODkyIDEyMi4z&#10;NjkgNzQuNzExMSAxMjIuNjM5IDc1LjAzMzEgMTIyLjkxIDc1LjQ0NDUgMTIzLjA0NSA3NS45NDc4&#10;IDEyMy4wNDVMNzUuOTU4MSAxMjMuMDM1Qzc2LjQxMDQgMTIzLjAzNSA3Ni43NzA3IDEyMi45MjMg&#10;NzcuMDM5IDEyMi42OTggNzcuMzA3MyAxMjIuNDczIDc3LjQ0MjcgMTIyLjE2OSA3Ny40NDI3IDEy&#10;MS43ODYgNzcuNDQyNyAxMjEuNjMgNzcuNDE3MiAxMjEuNDg5IDc3LjM2NjEgMTIxLjM2NyA3Ny4z&#10;MTUgMTIxLjI0NCA3Ny4yNTg4IDEyMS4xNSA3Ny4xOTc0IDEyMS4wODFaIiBmaWxsPSIjRkZGRkZG&#10;Ii8+PHBhdGggZD0iTTc3LjYyMTUgMTE5LjU1NSA3OC44OTkyIDExOS41NTUgNzguODk5MiAxMjIu&#10;OTc3IDc5LjU2MzYgMTIyLjk3NyA3OS41NjM2IDExOS41NTUgODAuODUxNCAxMTkuNTU1IDgwLjg1&#10;MTQgMTE4Ljk2MiA3Ny42MjE1IDExOC45NjIgNzcuNjIxNSAxMTkuNTU1WiIgZmlsbD0iI0ZGRkZG&#10;RiIvPjxwYXRoIGQ9Ik04My40ODgzIDEyMi4zODYgODMuNDMyMSAxMjIuMzg2IDgyLjU1MyAxMTgu&#10;OTYyIDgxLjM0NDQgMTE4Ljk2MiA4MS4zNDQ0IDEyMi45NzcgODIuMDA4OCAxMjIuOTc3IDgyLjAw&#10;ODggMTE5LjU1NSA4Mi4wNjQ5IDExOS41NTUgODIuOTY5NSAxMjIuOTc3IDgzLjk1MzMgMTIyLjk3&#10;NyA4NC44NjA0IDExOS41NTUgODQuOTE2NyAxMTkuNTU1IDg0LjkxNjcgMTIyLjk3NyA4NS41ODEg&#10;MTIyLjk3NyA4NS41ODEgMTE4Ljk2MiA4NC4zNzc1IDExOC45NjIgODMuNDg4MyAxMjIuMzg2WiIg&#10;ZmlsbD0iI0ZGRkZGRiIvPjxwYXRoIGQ9Ik04OS40NTQ0IDEyMS40MTMgOTAuNTYzNSAxMjEuNDEz&#10;QzkwLjU0NTYgMTIxLjc0NyA5MC40MjAzIDEyMi4wMTEgOTAuMTg3OCAxMjIuMjAyIDkwLjAwMTIg&#10;MTIyLjM1OCA4OS43NTA4IDEyMi40MzcgODkuNDM2NSAxMjIuNDM3IDg5LjAwOTggMTIyLjQzNyA4&#10;OC42NzUgMTIyLjMwNyA4OC40MzQ5IDEyMi4wNDQgODguMTk0NyAxMjEuNzgxIDg4LjA3NDYgMTIx&#10;LjQxOCA4OC4wNzQ2IDEyMC45NTUgODguMDc0NiAxMjAuNTA4IDg4LjE4NDQgMTIwLjE1MyA4OC40&#10;MDQyIDExOS44OSA4OC42MjM5IDExOS42MjcgODguOTI1NSAxMTkuNDk2IDg5LjMwODggMTE5LjQ5&#10;NiA4OS42MTc5IDExOS40OTYgODkuODc4NiAxMTkuNTgxIDkwLjA5MDYgMTE5Ljc0NyA5MC4zMDI4&#10;IDExOS45MTMgOTAuNDM1NiAxMjAuMTQgOTAuNDg5MyAxMjAuNDI5TDkxLjE2OSAxMjAuNDI5Qzkx&#10;LjExMDIgMTE5Ljk1NiA5MC45MTM1IDExOS41ODYgOTAuNTc2MiAxMTkuMzE1IDkwLjIzODkgMTE5&#10;LjA0NCA4OS44MTczIDExOC45MDkgODkuMzExMyAxMTguOTA5IDg4LjcyNjEgMTE4LjkwOSA4OC4y&#10;NjM3IDExOS4wOTMgODcuOTI2MyAxMTkuNDYxIDg3LjU4OTEgMTE5LjgyOSA4Ny40MjA0IDEyMC4z&#10;MjcgODcuNDIwNCAxMjAuOTU1IDg3LjQyMDQgMTIxLjU5NCA4Ny41OTQxIDEyMi4xMDMgODcuOTM5&#10;MSAxMjIuNDc4IDg4LjI4NDEgMTIyLjg1NCA4OC43NTE3IDEyMy4wNDMgODkuMzQyIDEyMy4wNDMg&#10;ODkuNjAyNiAxMjMuMDQgODkuODM1MiAxMjMuMDAyIDkwLjAzNyAxMjIuOTI1IDkwLjI0NCAxMjIu&#10;ODM2IDkwLjQwNDkgMTIyLjcyNCA5MC41MTc0IDEyMi41ODhMOTAuNTkxNSAxMjIuNTg4IDkwLjY1&#10;MDMgMTIyLjk4NyA5MS4xNzE1IDEyMi45ODcgOTEuMTcxNSAxMjAuODMgODkuNDYyIDEyMC44MyA4&#10;OS40NTQ0IDEyMS40MTNaIiBmaWxsPSIjRkZGRkZGIi8+PHBhdGggZD0iTTkzLjQwNDkgMTIwLjE0&#10;IDkyLjk1MjcgMTIwLjE0QzkyLjg1MyAxMjAuMTQgOTIuNzcxMiAxMjAuMTU4IDkyLjcwNzMgMTIw&#10;LjE5NCA5Mi42NDM1IDEyMC4yMyA5Mi41NzcxIDEyMC4yOTEgOTIuNTA4MSAxMjAuMzc4TDkyLjQ1&#10;MTkgMTIwLjM3OCA5Mi4zOTgyIDEyMC4xNDMgOTEuODY0MSAxMjAuMTQzIDkxLjg1OSAxMjIuOTc3&#10;IDkyLjQ0NjcgMTIyLjk3NyA5Mi40NDY3IDEyMS4wNkM5Mi40NDY3IDEyMC45MzUgOTIuNDgyNiAx&#10;MjAuODM4IDkyLjU1NDEgMTIwLjc2OSA5Mi42MjU2IDEyMC43IDkyLjcyMjcgMTIwLjY2NCA5Mi44&#10;NDc5IDEyMC42NjRMOTMuNDA0OSAxMjAuNjY0IDkzLjQwNDkgMTIwLjE0WiIgZmlsbD0iI0ZGRkZG&#10;RiIvPjxwYXRoIGQ9Ik05NC44MDk4IDEyMC4wOTJDOTQuMzkzMyAxMjAuMDkyIDk0LjA1MzUgMTIw&#10;LjIyMiA5My43OTI4IDEyMC40ODMgOTMuNTMyMiAxMjAuNzQzIDkzLjQwMTggMTIxLjEwMSA5My40&#10;MDE4IDEyMS41NTMgOTMuNDAxOCAxMjIuMDA2IDkzLjUzMjIgMTIyLjM2NiA5My43OTI4IDEyMi42&#10;MzIgOTQuMDUzNSAxMjIuODk3IDk0LjM5MDcgMTIzLjAzIDk0LjgwNzIgMTIzLjAzTDk0LjgxMjMg&#10;MTIzLjAyOEM5NS4yMjg4IDEyMy4wMjggOTUuNTY2MiAxMjIuODk1IDk1LjgyNjkgMTIyLjYyOSA5&#10;Ni4wODc0IDEyMi4zNjMgOTYuMjE3OCAxMjIuMDA2IDk2LjIxNzggMTIxLjU1MyA5Ni4yMTc4IDEy&#10;MS4xMDEgOTYuMDg3NCAxMjAuNzQzIDk1LjgyNjkgMTIwLjQ4MyA5NS41NjYyIDEyMC4yMjIgOTUu&#10;MjI2MyAxMjAuMDkyIDk0LjgwOTggMTIwLjA5MlpNOTUuNDAwMSAxMjIuMjY0Qzk1LjI1MTkgMTIy&#10;LjQzMiA5NS4wNTI1IDEyMi41MTcgOTQuODAyMiAxMjIuNTE3TDk0LjgwNzIgMTIyLjUxNEM5NC41&#10;NTk0IDEyMi41MTQgOTQuMzYyNyAxMjIuNDMgOTQuMjE0NCAxMjIuMjYxIDk0LjA2NjMgMTIyLjA5&#10;MyA5My45OTIxIDEyMS44NTcgOTMuOTkyMSAxMjEuNTU4IDkzLjk5MjEgMTIxLjI1OSA5NC4wNjYz&#10;IDEyMS4wMjcgOTQuMjExOSAxMjAuODU4IDk0LjM1NzUgMTIwLjY5IDk0LjU1NjkgMTIwLjYwNSA5&#10;NC44MDcyIDEyMC42MDUgOTUuMDU3NiAxMjAuNjA1IDk1LjI1NyAxMjAuNjkgOTUuNDAyNiAxMjAu&#10;ODU4IDk1LjU0ODMgMTIxLjAyNyA5NS42MjI0IDEyMS4yNjIgOTUuNjIyNCAxMjEuNTYxIDk1LjYy&#10;MjQgMTIxLjg2IDk1LjU0ODMgMTIyLjA5NSA5NS40MDAxIDEyMi4yNjRaIiBmaWxsPSIjRkZGRkZG&#10;Ii8+PHBhdGggZD0iTTk4LjQ1MzQgMTIxLjU2NEM5OC40NTM0IDEyMS45MDYgOTguNDA3NCAxMjIu&#10;MTMxIDk4LjMxNzkgMTIyLjIzOCA5OC4yMTU4IDEyMi40MDIgOTguMDQyIDEyMi40ODMgOTcuNzk0&#10;MSAxMjIuNDgzIDk3LjU4MiAxMjIuNDg2IDk3LjQyNjEgMTIyLjQyNSA5Ny4zMjY1IDEyMi4yOTkg&#10;OTcuMjI2OSAxMjIuMTc5IDk3LjE3ODMgMTIxLjkyOSA5Ny4xNzgzIDEyMS41NDZMOTcuMTc4MyAx&#10;MjAuMTQzIDk2LjU4MjkgMTIwLjE0MyA5Ni41ODI5IDEyMS43MDdDOTYuNTgyOSAxMjIuMTc5IDk2&#10;LjY2NzMgMTIyLjUxNyA5Ni44MzMzIDEyMi43MTggOTcuMDA3MSAxMjIuOTI1IDk3LjI3MjkgMTIz&#10;LjAzIDk3LjYyOCAxMjMuMDNMOTcuNjI4IDEyMy4wMjhDOTcuOTM3MiAxMjMuMDI4IDk4LjE5Mjcg&#10;MTIyLjkyNSA5OC4zOTQ2IDEyMi43MjFMOTguNDUzNCAxMjIuNzIxIDk4LjUwNDUgMTIyLjk3NyA5&#10;OS4wMzg2IDEyMi45NzcgOTkuMDM4NiAxMjAuMTQgOTguNDUzNCAxMjAuMTQgOTguNDUzNCAxMjEu&#10;NTY0WiIgZmlsbD0iI0ZGRkZGRiIvPjxwYXRoIGQ9Ik0xMDIuMTAyIDEyMC40ODhDMTAxLjg3MiAx&#10;MjAuMjI1IDEwMS41NzMgMTIwLjA5NCAxMDEuMjAzIDEyMC4wOTRMMTAxLjIwMyAxMjAuMDg5QzEw&#10;MC44NzggMTIwLjA4OSAxMDAuNjEgMTIwLjE5NCAxMDAuMzk1IDEyMC40MDZMMTAwLjMzNCAxMjAu&#10;NDA2IDEwMC4yOCAxMjAuMTQgOTkuNzQ2MSAxMjAuMTQgOTkuNzQ2MSAxMjQuMTU1IDEwMC4zMzkg&#10;MTI0LjE1NSAxMDAuMzM5IDEyMi43MzYgMTAwLjQxMyAxMjIuNzM2QzEwMC42MiAxMjIuOTMxIDEw&#10;MC44ODMgMTIzLjAyOCAxMDEuMjAzIDEyMy4wMjggMTAxLjU3NiAxMjMuMDI4IDEwMS44NzcgMTIy&#10;Ljg5NyAxMDIuMTA1IDEyMi42MzcgMTAyLjMzMiAxMjIuMzc2IDEwMi40NDcgMTIyLjAxOCAxMDIu&#10;NDQ3IDEyMS41NjEgMTAyLjQ0NyAxMjEuMTA5IDEwMi4zMzIgMTIwLjc1MSAxMDIuMTAyIDEyMC40&#10;ODhaTTEwMS42NSAxMjIuMjY5QzEwMS41MDkgMTIyLjQzNSAxMDEuMzE4IDEyMi41MTkgMTAxLjA3&#10;NyAxMjIuNTE5IDEwMC44MzIgMTIyLjUxOSAxMDAuNjM4IDEyMi40MzUgMTAwLjQ5NSAxMjIuMjY2&#10;IDEwMC4zNTIgMTIyLjA5OCAxMDAuMjggMTIxLjg2NSAxMDAuMjggMTIxLjU2OSAxMDAuMjggMTIx&#10;LjI3IDEwMC4zNTIgMTIxLjAzNyAxMDAuNDk1IDEyMC44NjggMTAwLjYzOCAxMjAuNyAxMDAuODMy&#10;IDEyMC42MTUgMTAxLjA3NSAxMjAuNjE1TDEwMS4wNzcgMTIwLjYxNUMxMDEuMzE4IDEyMC42MTUg&#10;MTAxLjUwOSAxMjAuNyAxMDEuNjUgMTIwLjg2OCAxMDEuNzkgMTIxLjAzNyAxMDEuODYyIDEyMS4y&#10;NzIgMTAxLjg2MiAxMjEuNTcxIDEwMS44NjIgMTIxLjg3IDEwMS43OSAxMjIuMTAzIDEwMS42NSAx&#10;MjIuMjY5WiIgZmlsbD0iI0ZGRkZGRiIvPjxwYXRoIGQ9Ik03NC43NjcxIDExNC4xMzdDNzUuNTcw&#10;MSAxMTMuMzQ0IDc1Ljk3MTcgMTEyLjM5IDc1Ljk3MTcgMTExLjI3N0w3NS45NzE3IDk5LjY2ODVD&#10;NzUuOTcxNyA5OC41NTUzIDc1LjU3MDEgOTcuNjAxNCA3NC43NjcxIDk2LjgwNzVMNzQuNzY3MyA5&#10;Ni44MDc1QzczLjk2NCA5Ni4wMTM1IDczLjAxNSA5NS42MTY2IDcxLjkyIDk1LjYxNjZMNTIuNjg4&#10;NiA5NS42MTY2IDUyLjY4ODYgOTkuODg3NSA2OS41OTExIDk5Ljg4NzVDNzAuNzQxMiA5OS44ODc1&#10;IDcxLjY3MzUgMTAwLjgyIDcxLjY3MzUgMTAxLjk3TDcxLjY3MzUgMTA4Ljk3NUM3MS42NzM1IDEx&#10;MC4xMjUgNzAuNzQxMiAxMTEuMDU4IDY5LjU5MTEgMTExLjA1OEw1Ni45MzIxIDExMS4wNTggNTYu&#10;OTMyMSAxMDIuMjUyQzU2LjkzMjEgMTAxLjY0MyA1Ni41MzUgMTAxLjEwNSA1NS45NTMgMTAwLjky&#10;Nkw1Mi42ODg1IDk5Ljg4NzUgNTIuNjg4NSAxMTUuMzI4IDcxLjkxOTkgMTE1LjMyOEM3My4wMTUg&#10;MTE1LjMyOCA3My45NjM4IDExNC45MzIgNzQuNzY3MSAxMTQuMTM3WiIgZmlsbD0iI0ZGRkZGRiIv&#10;PjxwYXRoIGQ9Ik0xMDAuMTcyIDExNC4xMzdDMTAwLjk3NSAxMTMuMzQzIDEwMS4zNzcgMTEyLjM5&#10;IDEwMS4zNzcgMTExLjI3NkwxMDEuMzc3IDEwNy45OTJDMTAxLjM3NyAxMDYuMDYxIDk5LjUxNjUg&#10;MTA1LjQ3MyA5OC4xMjUyIDEwNS40NzIgOTguOTQwMyAxMDUuNDcxIDk5LjY2MjUgMTA1LjA4MiAx&#10;MDAuMTIyIDEwNC40ODEgMTAwLjQ0NyAxMDQuMDU3IDEwMC42NDIgMTAzLjUyOCAxMDAuNjQyIDEw&#10;Mi45NTNMMTAwLjY0MiA5OS42Njg1QzEwMC42NDIgOTguNTU1MyAxMDAuMjQgOTcuNjAxNCA5OS40&#10;Mzc0IDk2LjgwNzUgOTguNjM0MSA5Ni4wMTM1IDk3LjY4NTEgOTUuNjE2NiA5Ni41OTAxIDk1LjYx&#10;NjZMNzguMDkzNCA5NS42MTY2IDc4LjA5MzQgOTkuODg3NCA5NS4wMTAxIDk5Ljg4NzRDOTUuNzc2&#10;OCA5OS44ODc0IDk2LjM5ODQgMTAwLjUwOSA5Ni4zOTg0IDEwMS4yNzZMOTYuMzk4NCAxMDEuOTQ5&#10;Qzk2LjM5ODQgMTAyLjcxNSA5NS43NzY5IDEwMy4zMzcgOTUuMDEwMSAxMDMuMzM3TDgyLjMzNyAx&#10;MDMuMzM3IDgyLjMzNyAxMDIuMjUyQzgyLjMzNyAxMDEuNjQzIDgxLjkzOTkgMTAxLjEwNSA4MS4z&#10;NTc4IDEwMC45MjZMNzguMDkzMyA5OS44ODc0IDc4LjA5MzMgMTE1LjMyOCA5Ny4zMjQ3IDExNS4z&#10;MjhDOTguNDE5OCAxMTUuMzI4IDk5LjM2ODcgMTE0LjkzMSAxMDAuMTcyIDExNC4xMzdaTTk3LjA3&#10;ODUgMTA4LjUxMiA5Ny4wNzg1IDExMS4wNTggODIuMzM3MiAxMTEuMDU4IDgyLjMzNzIgMTA3LjYw&#10;OCA5Ny4wNzg1IDEwNy42MDggOTcuMDc4NSAxMDguNTEyWiIgZmlsbD0iI0ZGRkZGRiIvPjxwYXRo&#10;IGQ9Ik01MC41NjcgMTEwLjM0MSA1MC41NjY3IDExMC4zNDEgNTAuNTY2NyAxMDIuMjUyQzUwLjU2&#10;NjcgMTAxLjY0MyA1MC4xNjk2IDEwMS4xMDUgNDkuNTg3NiAxMDAuOTI1TDQ2LjMyMyA5OS44ODc0&#10;IDQ2LjMyMyAxMTUuMzI4IDUwLjU2NyAxMTUuMzI4IDUwLjU2NyAxMTAuMzQxWiIgZmlsbD0iI0ZG&#10;RkZGRiIvPjxyZWN0IHg9IjQ2LjMyMyIgeT0iOTUuNjE2NiIgd2lkdGg9IjQuMjQzOTUiIGhlaWdo&#10;dD0iNC4yNzA4IiBmaWxsPSIjRkZGRkZGIi8+PC9nPjwvZz48L3N2Zz5QSwMECgAAAAAAAAAhAClV&#10;EFKgAgMAoAIDABQAAABkcnMvbWVkaWEvaW1hZ2UzLmpwZ//Y/+AAEEpGSUYAAQEAAAEAAQAA/9sA&#10;QwACAQEBAQECAQEBAgICAgIEAwICAgIFBAQDBAYFBgYGBQYGBgcJCAYHCQcGBggLCAkKCgoKCgYI&#10;CwwLCgwJCgoK/9sAQwECAgICAgIFAwMFCgcGBwoKCgoKCgoKCgoKCgoKCgoKCgoKCgoKCgoKCgoK&#10;CgoKCgoKCgoKCgoKCgoKCgoKCgoK/8AAEQgDugO5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XVk3Dn71MZe4qZ4+5pH+7XqHjkDL2IpjLtq&#10;Vo2FNoAiZd1MqZlzyKbTTsVykdNaME5AFSeX703du5zT5mJ6MjkXHC0zyz/dqZl+XNMZU7VomZyj&#10;Ju6I8D0owPSneX70zYvpTTuZtNC4HpRgelFFMQ3yh/kUhGKfRSauBXZQHzTGX72yp6iZd1SzRbET&#10;LnkUxl3VMy7ajZQo+9SAjZdtM8of5FSSdqRjuquYCFgNvSmsgXt+lSsueRUbptpt2E1cYwG3pTKk&#10;psnamS1YbRRRQIYy7aay7qlqPb8v3KrmGlcjZc8MKY4G48VNIvG+mkYpp3LIGjB5AprLnhhUjL2I&#10;prf7f6UzOZEyBe36VH5Z/u1NwwprLtoMyLA9Ka4AxgVJn/pnTaAI6RlzUtM2N6UARMvY01l7ipdi&#10;+lMYZPzUAQsueRTGQNUzLtprf7lAEPln+7TGQdT/AN81Kyp96mUENWIioPSlwPSlZdtJVp3ER0VJ&#10;RTAg2N6U3nf/ALNS0ijAxQBHsX0p1tZy39ylpbqXaRsYAzSV5B/wUM/a/wBE/YK/ZH13423l3Gvi&#10;C+hax8KWbnmS4dSPMA7hBlvwqKk1Tg2zSlSdWooo/PL/AIOGv20b/wCLPjBP2IvhNqiy6V4OsptQ&#10;8V3EDZR7qNC2wkdk4H+81eSf8EubZYv2WLZmUfvNYuT+PyivJ/hX8O/EXiP9lb4wftYfE25mn1rx&#10;Tpciac9x9/yWnVpJef7zcD2B9a9h/wCCZCbf2VNL4+/q103/AI8B/SvKpzlKvzS6nu8qjCyPHPBM&#10;hX/grNq7k/cacf8AktXpn/BT2XH7LtyxbO7V7bH/AI8a8x8EL/xti1pf+mtx/wCiK9L/AOCn65/Z&#10;gm/7DFt/JqSf7uRfVHWfsYrv/ZR8ExY62D4/GZq+ePhG3lf8FTdeG77t3fDj/rka+if2NEx+y14H&#10;H/TgeP8Atsxr52+Ewz/wVO8QL/0/Xw/8htWtT4YERerPoX9ryNm/Y8+IPP8AzD7c/wDkzHXm3/BN&#10;+MP+zLDkH5fE9yf/ACHHXp37Xkaj9jz4gsf4dMt//SmOvOv+CbUe79luGQ9f+EouP/RUdTL+N8hr&#10;4Th/+Ct8Eaat8OWX+LTp/wD0aK+pfh62PD2gIW/5h1qD/wB+0r5g/wCCuiY1H4aj1sZ//Ror6c8D&#10;fu9F0P8A68bUf+OLTov3pCqfCj4/+Gn/AClP8QgNyNf1P5vwevsjwxD/AKXqC7sN9ll+b/gLV8c/&#10;C9N3/BVPxEn/AFH9T/k9fZnhyP8A4mF8vray/wDoDUqT91+oS3R8U/8ABM35/jB4xHpZsM/9tTX2&#10;JBHnR9d5+YaPdHH/AGyavkD/AIJljHxi8Y8f8ujf+jTX2LaIH0zXh/1Bbr/0U1RD4C+p8cf8Ewhu&#10;8UeNf+vZP/Q2r6/+HcbHxBJ0H7h/5GvkL/gl/wA+LPGwP/Psn/obV9g/D2PPiGRdvHkP/wCgmnS+&#10;AG9T4t/4J47D+1N4nY/8+F5/6NFfXGjL/wAVXF6ecP518j/8E7gD+1P4nX/pwvP/AEaK+vNKj2+I&#10;o8f89h/OppO0RS3Pkn4prt/4KmDvjxJan/xxMV9Y+OG3a3Nx/Gf518n/ABTX/jacdv8A0MVr/wCi&#10;1r6x8YrnXJ/96nS6lNWPl3/gqNs+w/Dv+99kuc/99rX0J4fbHw98NHH/ADArX/0WK+ev+Cow/wBH&#10;+Hw/6drj/wBGLX0P4fQ/8IF4bU/w6Hbf+i1qP+XjDoaeiAGy1M/9QyYf+OGvkr/gmyf+LreM2I6a&#10;LJ+sy19baSv/ABL9S/7B8v8A6Aa+S/8AgmqM/FPxp/2BpP8A0ctTP4kC2PpacZctj+I/zrx//gpW&#10;APgP4VwP+Yy//ouvY3XdJ/wI141/wUsXb8C/C3P/ADGX/wDQKqatFjieg/swED4AeC/fSj/6NevD&#10;/wBupUX4/wAZ/vaDbfzavcf2Y/8AkgPgvP8ADpZ/WRq8R/buXHx9tz/1L0H82rSCvEVT4TyLePen&#10;bx7UlFaPU5vadgwPSlUgcEUlFVyg5tot6Og+3wtjo4rmfCKRrcX52/8AL239a6jRRu1CLj+MVzPh&#10;P/X33/X2386T0ki47M2aKKKsZJRTdhpdg96AHcoamsMM8mR92B//AEE1F121Pp/35P8Arg3/AKDT&#10;W4m7GL4KONBj46u3862E6fjWT4OH/EhQ/wC238616UFeCDS4YHpUuB5I+SoqsNF/oyNv+arSsZS3&#10;I6d5S+lC/wB0inUwkZXjwf8AEv0rcB/x/GtZAMLxWZ45/wCPPSf+v4/0rV25UD2pfaYPZAu3OzAa&#10;n+UnpRt6fJSp92mSKP8AbTvUi/7VNG//APXUirnk0ACqmOKeo/d9KSpKAEwOeKzvHIH/AAhV6x9Y&#10;/wD0MVqKueTWd46XPgm+/wB+L/0MUpfAxxdmWNHCjS7Yf9Ml/lVvA9Kg0lc6VbH/AKYrVhY8U1sh&#10;DlRRxinxjA49aQLhM08KPv1XKA5Otc/8V126FpX+1qo/kK6JRj7lYHxaT/iRaRj/AKCg/lUT+AcX&#10;aRuwp+6Ax6VLsHvUljCJJI1bjK4/T/GkMeDjP6VqIROtPpVj2pS7DQB/XFTJI9vz76kZUpK5znId&#10;yHrTWXsalZcUx1dfv0DSuQlXH36ZIvyYFWGXfyBxUTrt+8KCyNl7EU3y/epHTdTfL/2/1oJkR0jR&#10;/hUmxfSm7G9KrmEnYjKkdKZ5fvUzL2NIy7qq7Cyk9SFl20lSMv8ADTGXb8wq07mM4qL0EopdjelJ&#10;Q3YgKjkXsKkoqW7lfCV2Xsajf5k+5ViopFx+FIpakLLimMueRUrLhPkemFNvzGgbViJl3U3j+5Uj&#10;/eprLuoERNGpprJlN1SMuHUUjLuq07iauQv96kp7f6ykZc8imQNokKbOlFFNOwEdNZc8ipfk9qYQ&#10;B/vVSdyuYiZd3eo2XZyBzU3l/wAdNZf9imNakLfepKkZexpuz3oMpJt6ERX1+ao2XbU+3dximbG9&#10;KCSKinn7lMoAjoqSmP8AeoAiZexpjLtqZl5ylMZexoAgZdtNf7tSsvY0xl296A0IW+7TGXsandXq&#10;Nl2845oJ5RlR09uv3Kaw20CeglFFKzbDgGq5hD7Cye7ukRV4+8x9FHJr8D/+C6f7c91+2Z+1hbfD&#10;jwpdv/whfhLUl0uwRG/dyyFwJH+px+FfsB/wUr/bG0n9g/8AY91z4kG6X/hKPEML6b4WtCfmMsik&#10;GQDrhQc/XFfgr8ffhLqXwu+GXwevPE1uRrfirX7vWNYL/fDSyQ7VOeRhccHuTXn4upzNRR6uAotR&#10;c31Prf8AaQ0HTPCf7FfjXQNItlhtLLw1HBbRLwFQPGBiuf8A+CZZA/ZQ0j21C5/9GV137YI2fsie&#10;P/fRF/8ARqVxn/BMdi/7Kelf9hK6/wDQx/jWUV+9Xodr+Fnj3gfH/D2LXW9HuP8A0RXpP/BUFv8A&#10;jF6Yj/oM2/8AJq818BHd/wAFW9fP+1cf+ia9J/4Kif8AJr0v/YXt/wD2apj/AA2P7SOx/Y54/Zg8&#10;Dp/04fzlavnj4SqB/wAFT/Ef+zfX/wD6Aa+hv2Pvl/Zk8DL/ANQ8f+jGr58+EY3f8FT/ABLn/n8v&#10;v/RZq6itGBMVa59Eftdjd+xt8Qx/1DIf/SmOvOP+CbHP7LUI/wCpouP/AEVHXov7YXy/sbfEH/sG&#10;QD/yZjrzv/gmp/ya1D/2NNx/6LjpS/ijh8Jxn/BXZduq/DNU72c//o1a+mPBhH9m6Mv/AE6Ww/8A&#10;HFFfNH/BXTjWfhmn/TrP/wCjVr6W8Gn/AETR1H/Pvbj/AMdWnS3kTU2R8j/C1Qf+CqPiMH+HXdSP&#10;/odfZXh/nU773tZf/QTXx18Ll/42r+JUA/5jepfyevsXQl2ateq3/PrL/wCgmlS+FhLdHxf/AMEz&#10;VB+LfjZ/7ts//o019hWP/IP1z/sDXX/opq+PP+CZhz8WvGox1tn/APRhr7C0znTtb3f9Aa5/9FNS&#10;h8Bo3Znx/wD8EulDeKPG7/3bdf8A0Nq+wPh8f+J9Mf8Apg//AKCa+Qf+CXAz4o8cD1tV/wDQzX17&#10;8Pf+Q5N/17yf+gmil8JMviPi/wD4J1rn9qTxS2Pu2V3/AOjRX15pC7vEsQx/y8D+dfIf/BOn5/2n&#10;vFWf+fG7/wDRtfXujf8AIyx/9dx/Ooh8IS3Pkj4o/wDKVBv+xitv/Ra19X+MDu1yf/fNfKXxTGf+&#10;Cpzn/qYLX/0WtfVvin/kLzf7x/rVUupR8tf8FRB+4+Ho/wCne4/9DWvo3RP+RJ8PL6aFa/8AosV8&#10;5/8ABUT/AFPw9/697j/0YtfRmhj/AIovQl9NDtv/AEWKzf8AEY+iNHS+NM1M/wDTjL/6A1fJX/BN&#10;f/kp3jU/9QWT/wBHLX1rpX/IN1H/ALB8v/oBr5K/4JsDPxL8bY/6Az/+j1pS+JAtj6akUbmx/erx&#10;z/gpiu34E+FP+ww//osV7LMv70kf3jXjf/BTP/khXhT/ALDL/wDouqqfCEdz0D9mhdvwD8Gf9gj/&#10;ANnavEP27kP/AAvm2/7F+D+bV7l+zWM/ATwVx/zBh/6MavEP28uPj3bJ/wBS7B/Nq0pv3UKr8B46&#10;nT8aWkTp+NLW0TkSuwp6rjk0ypKo15UW9F/5CcP++K5jwquJr4f9PbfzrqdEXdqcQ298/pXMeF1/&#10;eX3/AF9N/M1Mt0NaJmtRRRVDHLvboadSR/1pyxv0NAXsCJuerWnrh5P+vd//AEE1BGrb8stW7Ffm&#10;k/64Sf8AoJpx1Jeph+D/APkAJ/vN/OtWsvwX/wAgJP8Aeb+da6riiK91EyV2Kq44FTS8AJ/s0W67&#10;iZNn3VpJP77VZnfUbEuRUnlP60kfHNTzfMwZu65+WgDF8fLt03SeP+Ygf5CtbHyr9Bis74g/8g7S&#10;Fx/zED/IVqMMlB7UfaZT2Qq7hgGnquOBTdv7vd71Ii87qCQ8v+JetOp2w0qrtoAWnYT1NGw09Vzw&#10;KtO4CVneOEJ8D37n+/F/6GK1I1zVDxwufBGoZ/vx/wDoQqZ/CNfET6QudKtsL/yxWrQHINQ6L/yC&#10;Lb5f+WK/yq2q55NLoieo1VxwKkSP/bpdnyU9V2/wUDBVxwKwPiyP+JHo/wD2Ex/IV0arjgVz/wAW&#10;V26LpHy/8xQfyFTP4GNfEdBAPKeN14xg81YmTZOSuOvy/jUUce9hj+6PvVZdmOEx0GPrWy2I5hiR&#10;7kxnndmk+zp6/pUqrnk0bIvegTZ/W0y7qaRin02TtXOZDFO6hl3Usn+5TfvJ8lA07Ee1yfnprfN1&#10;qXarJ8780wxuOooLIpI6b2+Wp+v8FMaHFBDdyFl+Smfc981N8jU3y88Z/SgRG3zfdpu3bxinldp4&#10;HNLVp3AiZd1MZf4zUjL2NFMTjdkLr/FSbG9KkkVelM2vvoM5x5WNopWXbSUEp2EZd1RhAOKlprKj&#10;UFJWK7rtpjK33itWGU/c2VEY/Q/nQVuV2G3nHy02ppBlcUxl3UBLQjZfnpjL2NSN/cNIy7qBEWPk&#10;6UwLtqZ/vU3aPuVadxNXIpO1NqRl/vCmbG9KZAlMZefnp9FO9gI/kZ/kFMZdvzCpf9/8KbT5iokT&#10;LupjL2NTFPQ1Gy55FUUQ0U9jt7U3Y3pQYyjYjZf+BUxg4TGypqay55FBJDTZO1Ssu6mUAR0xlw5x&#10;U9Mf71AEL/dpjL2NTMueRTWXsaAIGXbTDv8A/wBVTPH3NMZd/IHFJuwEDLnkUxl3VOy55FN8r/Z/&#10;WhO4mrkPl+9WtGsre4uTdahOkVraxtNeTucKkajJJPaoDGWkCDqf7tfG/wDwXW/bqX9jv9lz/hRv&#10;gPU8+OviNGbdY4G/e2tmeGPHILEhR9TUVJqELl0aTrT5T83P+CrX7ZFz/wAFFP8AgofpHww8N6vI&#10;vgvQtaj0jSFib5XRZB5so7ZbHX6Vk/8ABVctbeKfhJalsiO+mAZvQSQj+lee+Gfg1N8HP2tPgt4L&#10;1dT/AGpd2dvqOr5+99omlkYg+uAFH4V6F/wVx+Txl8KQO13Of/IsdeZduLb3PdilFJI9r/bFOP2Q&#10;vHh/vaIv/o1K4v8A4JgsD+yjpxA5/tW6/wDQhXZ/tdqW/Y88cFv+gAn/AKMjrjP+CXWG/ZV04f8A&#10;UVuv5rWi/ir0JveLPHPh83/G1nxB/vXP/omvTf8AgqL/AMmwN/2GLb+TV5p8PBu/4Ku+IUx0kuv/&#10;AETXpP8AwVJ+X9mEtjrrNv8AyalD+HIb+JHYfsenP7M/gU/9Q4f+jGr59+D43/8ABU/xLz/y933/&#10;AKAa+hP2PVx+zP4EHrp4/wDRhr57+DoC/wDBVPxKuf8Al8vx/wCOGqq/ZFFWufQn7Yf/ACZv8Qf+&#10;vC3/APSmOvPv+CaX/JrcW/8A6Gi4/wDRcdehftjf8mc/EBB/0D4P/SiOvP8A/gmeR/wy3D/2NFx/&#10;6KjqZv8AeIcfhOI/4K7/APIb+Gf/AF6T/wDo1a+mPBq/6Foo/wCne1/9BWvmf/grsduvfDRc/wDL&#10;rN/6NWvprwV/x4aL/wBe9t/6CtFLdin0Pkz4W8/8FXPE+f8AoO6l/wCz19h6T/yF7/Z/z6y/+gmv&#10;jv4XLt/4KueKFP8A0HdS/wDZ6+xtG/5Ct9/16y/+gmrofA/UJ/Ej4t/4Jkr/AMXb8at/06v/AOjD&#10;X2Fpv/IL1v8A7BFz/wCimr4//wCCZy/8Xb8bj/p3f/0Ya+wdMx/Y+uD/AKg9z/6Laoj8A3uj5A/4&#10;Jaru8TeN+f8Al3H/AKG1fXvgEH+2Zzj/AJd5P/QTXyF/wS0/5GXxv/17r/6G1fX/AID41acf9O8n&#10;/oJopL3Qn8R8V/8ABOb/AJOc8Uf9eN3/AOjBX17pP/IxR/8AXZa+RP8AgnPz+054pT/pyu//AEaK&#10;+vNKXPiOLH/Pwv8AOph8I5bnyR8T/wDlKk3/AGMFt/6LSvq/xX/yFZv99v5mvlL4o/8AKVV/+xjt&#10;v/Ra19XeKfm1ab/eP8zSpu1ymrHyz/wVF+58P/8Ar2n/APQ1r6N0D/kUdE/7Alr/AOilr5z/AOCo&#10;v3PAH/XCf/0Na+jdBTHg7Q/+wHa/+ihUv+IxdEX9M/5Bt/8A9eEv/oDV8mf8E1P+Sm+Nv+wM/wD6&#10;OWvrTSxnT78D/nxm/wDQDXyX/wAE1P8Akpvjb/sDP/6OWifxIpbH07N9/wD4FXjH/BTP/khXhT/s&#10;MP8A+ixXs84/fn/erxn/AIKa/wDJCvC3/YZf/wBF06nwhHc9E/ZrUn4B+CnH/QHH/oxq8N/b0/5L&#10;5B/2ALf+bV7p+zV/yb94K/7A3/tR68M/bzXd8foP+xdt/wCbVpT2ImrRPHU6fjS8iipK2ic6i07h&#10;Sqrt8hpqtmrEMLtyP+Ar61RfMWfD8f8AxNIvrXNeFY8vqD/9PjfzNdfpCouoRcfxCuV8IANLf/L/&#10;AMvb/wAzUvVoE9GXk606lZcOaQDdxj86ooAN3SpA23mkjV1p6daV9BNDlbPIqxpy5lfP/PCT/wBB&#10;NV6tacp82T/rhJ/6CaqJKMPwYuNCj4/ib+da1Zng9P8AiQJ/vN/OtXYacPhRE/iZYtWSO3b5Ms/H&#10;60xl/wBipBG0cIVqNnQgbvWqJGqu6n58zH+zxRSqueTQBk+P/wDjx0n1/tA/yFbJXkE+lZHj/d/Z&#10;2j/9hA/yFbX8I+gofxMp7IasdOjGynRq68Gn0EhTk60bf9j9aeq54FACVIq44FIq4p6qnagBVXbW&#10;d46X/ihr/wCX+OP/ANCFam12+Z6oeOh/xQV//vx/+hCh/Cxr4ifR1P8AZFtx/wAsl/lVxY06iq+i&#10;gDRbX/ritWwBxT+yhCKr96lVd1CR+lSCPf2pAMVUxxWB8Wxt0PRT/wBRUfyFdJGtc98XVxoui8/8&#10;xYfyFKS91jW50UY+79BU+zzMb6VY9rDK9qmhj5Of/r1otiErjFjzTvLP92pFiIp2xfSmHKf1ntGm&#10;ym1JTZO1c5nykcnamsvaOpKKA5SLGR8wplSMP7lNVU37xQUMk3q9MqfhhTXi/iSghqxE0XdP51Gy&#10;/PnNWKY0We9A4kL/AHaZt3cYqVo3T79N5/uU07DauReX70f7/wCFSMvyYptWS3cjprLnkVLsX0pr&#10;Lz836UGTTRFUdTsu7vUb/doAZRRRVcom7DGUscimSf3amprLnkUmrCiV3V/7tRsueRVl/u1C0eF+&#10;V6RSdyJl7Go6mZcD7vWmMp++KAd0RY+9Tam4/uGmMp++KAGVGy9jUzLnkVH0/gpp2Ajw/v8AnTak&#10;YI3TNN8v3qk7mYzYvpSFN3L06iqTsNOxEy7qYy9jUrLtpKpO5SdyBl201/u1M/3qSmDVyD5vekqS&#10;mbW9KDOUbbDGXPIqNl3Zqaigm1ivTfL96lZd1MoER03y/epqjoAiZd1RkZqdlzyKYy7qTVwIsfPT&#10;amdNtOtLOe8uo7a3Tc7sAB7mlIChr/i3wp8LPBWsfGDx7fx2mj+HbCS8up5ThTsUnHPrjpX8/p+O&#10;2tf8FMv+CoGpfG7x/I8uj6Q0l5pWnyHKR28LBIEA6dSpPvmvtb/g4t/bavZr7w9/wTV+BmotNq2s&#10;3UEni1rSTndIw8u3OPruYewr4h/YZ8E2Pw7/AG2fHngezC7dA0EWJbpudHiVj+LAmuGvU56qS2PW&#10;wlH2dPme7NP9pG73/wDBUz4csTgJZ2mAP9+U/wBapf8ABXEsfG3wsX/p6m/9Gx079onDf8FR/h6v&#10;/TpafzkpP+Ct67fHnwrUf8/c3/o1KxezZ1HuH7X42fsg+NUx/wAy+v8A6FHXD/8ABLXn9liwH/UW&#10;uv5rXc/thDH7I3jb/sXh/wChpXC/8EtP+TWLA/8AUXuv5rVr+KvQl/CeR/Df/lLB4i/37r/0TXo/&#10;/BU5h/wzGBn/AJjNv/6C1ebfDTJ/4Kxa/wC8t3/6JNej/wDBVEbf2Y1H/Ubt/wD0F6UX+7kD+JHa&#10;fsfAf8M1eAv+wcP/AEY1fPfwew3/AAVT8St/0+X/AP6Aa+h/2PeP2bvAK+umr/6G1fPHwVG7/gqj&#10;4n/6/b//ANBNVV+yEVufQ37ZH/Jn/wAQf+wdD/6UR153/wAEzv8Ak12L/sZ7j/0XHXon7ZH/ACaB&#10;8Qf+wZB/6UR153/wTQBX9l+E/wDUzXH/AKLjqJ/xBxXunF/8FeP+Q/8ADL/r0n/9GrX014OXbY6L&#10;/wBe1v8A+grXzL/wV4+XXfhmf+nOb/0atfTfg3mw0T/r3tv/AEFadL4mKR8l/Dbj/gq/4l/7D2pf&#10;yevsbQfm1W87/wCiy/8AoJr47+Gqk/8ABWbxOn/Ue1L+T19ieH+NYvf+vab/ANANVQV4MUlqj4u/&#10;4Jpc/F/xv/tWsn/o019f6Z/yCdcx/wBAa5P5RNXyD/wTQ+b4u+Nf+vST/wBG19f6Z/yC9c/7A9z/&#10;AOi2pQ+Av7SPkH/gln/yM3jfP/Puv/obV9geBlA1Wb/r3f8A9BNfH/8AwS4wfE/jYD/ngv8A6G1f&#10;YXgZf+JvKP8Api//AKCaIO0CZazPin/gnOm79pzxSf8Apxu//Ror7B0dceI4j/08Ln86+Qf+CdH/&#10;ACdB4q/68rv/ANGivr/Rv+RkT/r4X+dRD4Ry3PkX4o4/4erP/wBjFb/+i1r6u8Uf8hOX/favlH4m&#10;gt/wVWb/ALGK2/8ARa19YeLP+QjL/wBdG/nUw6jPlj/gqL/q/h/j/n3n/wDQ1r6P8P8A/In6H/2A&#10;7X/0UtfN/wDwVF+54A/64T/+hrX0hoP/ACKOif8AYDtf/RS0n/EYdC/pf/IPv8/9A+Y/+OGvkn/g&#10;mp/yU3xt/wBgZ/8A0ctfW+nf8eGoY/6B0v8A6Aa+SP8Agmt/yU3xx/2BZP8A0etKXxIfQ+np13Sk&#10;f7VeMf8ABTb/AJIX4U/7DD/+i69pf73/AAKvFv8Agpt/yQrwp/2GZP8A0CqqfCOJ6P8As0Ln9n/w&#10;Uf8AqD/+1Grwz9vJf+L+Wx/6l+D+bV7r+zN/yb34L/7Aw/8ARjV4Z+3r/wAl+tv+xeg/9mq4CqfC&#10;eN0qtihN9OVEx89bxMOZIfGufv1Nby+SQC/y9ahVdv8AFTkXzeMVRJpaLIralF8v8Vcv4Uk8t7/Z&#10;/wA/b/zNdLoBxqsKE965nwumJL/B/wCXt/5mk1qhpWTNcJ5mXVaKFGzpTlU78VVmIVVxyaWkAxUi&#10;dPxo20C4tWdI/wCPiT/rhJ/6AarVb0Zf9KkH/TtL/wCgmnHQcdjB8IHOhx/7zfzrWi/rWV4LGdCT&#10;/fb+dbKrjk0QfuoHuydmQqjBs8Dd60gba/yUyLrT0TPXjHvV20uZPRi+XtzxT1j2/wAH60u3psp6&#10;LuI3cUgMX4gKf7P0j/sIH+QrcC5QA+lY/wAQ1P8AZ+ke2on+VbQQ4FD+Nh0QlPVccmhVxyacq7qA&#10;Ep8a/wCxS09Y6AFjjMgz3/u05E3U6NXWnps/j+9QAKuOTWZ4+Xb4E1H6xf8AoQrXx8/96sv4gpt+&#10;H+onb3i/9DFKXwsa3LWiKv8AYtpx/wAsV/lVxVzwKg0Rd2gWnH/Lun8quRx9NlaR+FE9RqoP7tSq&#10;nynYOv3qVYf/AK9SpGMHdUt3GJHHj5xXNfGNcaJovy/8xYfyFdWsfz1zPxnj2aNofvq4/kKT+FjW&#10;51OzJGPapY1/2KDHyv8Auj+VSqnzbK0IiMVc8mneV/s/rUscNO8qP3/Kgo/rI+T2qNldf92nKu16&#10;c/3a5zMidN1Rum2pWXdS0AQ+X702nsr0n+x+tADFXbS07y/eo9u35s0CauDx7vmT71MZdv36lpG+&#10;ZPnoF8JFt3fNmomUL/FUpjcdaPKX0oE3cgf7tJt3fNmpZI6jbI/gpp2LGbdvGKKfsX0plPmIcdBv&#10;l+9Mdd9S01l7iknYzaaIGU/fFMqdo92aYy9jWkWhEdFLsb0pKpq5HKxjLG3emPH021NTH+9UAnYg&#10;Zc8io2XuKsMueRUZj9P1oLTuQMu6m7G9KlZP7tMb7tANcupGy7qZUrLt703t89AEb/dpu0/fqRl2&#10;03YvpWgmrkUnam1Ltb0pjf8AfX0oIG0zY3pUhGKSgNiLCf5NNZUH8FSsueRTGXZyBzQWncjaNDTG&#10;+7UrLjkUyTtWgyOTsKbUjL2NGM9aCZR5iOopF/SpGXdSZ/6Z0GTVmQ02TtUrR/hTSMUCISM0Ku2n&#10;+X70MvcUDRE/3jXIftP/ALSXg39in9mTxP8AtL+OLmNTplk66Nau2DcXRGEQZ5JJxXeaPpMur6lH&#10;YxnG4/vHP8K9zX46f8Fm/wBqG6/4KCft0aB+wR8JdQeXwT4JuGk8ST2jfJJJGMzOxHHyqNo9zXPX&#10;qckDfDUvaTPnT/gnGNU/a5/a28dfti/F2+e/1W1vfPtRMchbidmwQPRFBAHvTv2VLr7R/wAFCfjL&#10;d5/5eblf/Jkf4Vtf8EdY7WOx+Jclmgjj/wCEghSNR/CoMmK5z9kI4/b7+MZJ/wCX266f9fVefHoz&#10;2ehF+0IwX/gqR8PX/wCnS0/9CepP+CuvPxG+Faf9PMp/8jJTP2gV/wCNoPw797S2P5NJTv8Agrqc&#10;fE74Vr/02l/9HJVP4WLqe4/tin/jEbxqv/Uvj/0OOuJ/4JZpj9lXT2HfVrr+a13H7ZAx+yR42b/q&#10;AD/0KOuJ/wCCWP8Ayajp/wD2Fbr+a1p/y9XoR9hnjfwz/wCUsfiD/rtdf+iTXo3/AAVS/wCTZx/2&#10;G7f/ANBavOfhh/yli8Qf9dbr/wBEmvR/+CqS5/ZlD/8AUbt//QWqI/w2N/Gjt/2Pvn/Zu8A5/wCg&#10;av8A6MNfO/wZ4/4KmeJx/wBPuof+gmvoj9j/AI/Zx8Ar/wBQtf8A0Ya+d/g0o/4en+J1/wCny/8A&#10;/QTV1PshHdn0R+2Ku79jz4hPj7umQ/8ApTHXnX/BM87v2XYR/wBTLcf+i469I/bC/wCTNviF/wBg&#10;yD/0ojrzT/gmY3/GL8Q9fE1x/wCi46if8QqK9047/gryuNc+GP8A16T/APo1a+mvB426do3tbW//&#10;AKCtfM3/AAV8BOtfDD/r0n/9HLX014NXdpWj8/8ALrb/APoK0U3qyKitY+TfhiCf+Cs/idX/AOg7&#10;qX8nr7F0ZMatd4/595f/AEA18efDhD/w9p8T/wDYe1I/o9fY2gjdqtx/17y/+gmro/Cxy3R8Wf8A&#10;BM0Z+MXjYf8ATpJ/6Nr7A0nnSNeOP+YNdf8Aopq+P/8AgmWCfjT42z0+ySf+ja+wtJX/AIlev/8A&#10;YGuu3/TJqmH8MctJWPjr/gloufFXjU/9O6/+htX2N4EGdamz/wA8H/8AQTXx7/wSwXd4t8bf9cB/&#10;6G1fYvgddurT/wDXF/8A0E06fwhL4j4n/wCCc43ftSeK/wDryvP/AEaK+wtHUL4ijH/Twv8AOvj3&#10;/gnDl/2p/FRH/Phef+ja+xdLX/io4sf8/C/zqIfCU9z5D+J6/wDG14oB/wAzHbf+ilr6s8Vf8hOb&#10;/ro38zXyr8S1/wCNsZXH/MyW3/opa+rPFf8AyEp/+urfzqYbscj5W/4KjrtT4f8AH/LvP/6GtfR+&#10;i/8AIn6H/wBgS1/9FCvnH/gqT9z4f/8AXvP/AOhrX0dof/Im6J/2BLX/ANFrU/bYPY0dN/5B2o/9&#10;eEv/AKAa+SP+Caf/ACU7xx/2BZP/AEcK+ttOO3TdRwP+YdL/AOgGvkr/AIJoc/E3xz/2BX/9HLRL&#10;SSEfTz53c/3q8X/4Kbf8kJ8K/wDYZf8A9AFe2Sr8xNeK/wDBTcA/Ajwpn/oMv/6LqqnwlnpH7Mq5&#10;/Z68Ff8AYG/9qNXhn7eyZ+O9p/2L0H82r3f9mIf8Y9+CgB/zBR/6MavC/wBvb/kvNn/2LkH/AKE1&#10;VSWhFT4TxhOtOpO7UtdLdjBwi9xdz78VJHJt/wB6oqePvmmOysaGgHdqkJ/2xXMeFDumv/8Ar7f+&#10;ZrptB/5DEX+8K5vwl/r7/wD6/H/nS+0hdGbKdPxpaB0FFaXsRPcfsHvRsHvQPvmlplLlUbgnarui&#10;/NdyAf8APtL/AOgmqidau6IoN3J/17S/+gGkndkuTkYHgf8A5AKf9dG/nWxWT4G/5ACfL/y0b+db&#10;CqNmKmKvFBJ+8PgX5/u/w1IuP46SDCOGx/31U0yosv7tuK0asiXuCdaVVxwKWnrHSEYvxC/5B+j/&#10;APX+38hW2V4Wsj4lo8emaL/2EW/kK2gvyofale8mDV4oFjzTlX5P/QqcquybKeqp2pgIsaGpFXPA&#10;oVc8CpFXPAoASOOnquOBTlXPAp6rjgUANVfnxWb8R1UfDvUv96L/ANDFbCx/wPWX8Rhj4dakB/fi&#10;/wDQxRJWixr4i54eX/in7L5f+WC/yq9HHj5xVXw8rf8ACP2OP+eC/wAqvrH8mcU/sonqxqx4qVY+&#10;PuU9V2/w5qVVzyapKwxix5rlvjYNuiaD/wBhcfyFdhGm2uT+OK7dE0DP/QYH8hSn8I1udb5fT/dF&#10;SrDlKe0fzLz6fyqaOPnZVLYyIo4elTeX71LHHS+R70krAf1bsu6mKqd6kprpurm5iuXsNpNp35pW&#10;2f8A66RfmemncOUWo2j+ffUjbG6U3y/emJqxH5ntScsacRmk2utAhnl7TzSf8tKk+/7YpGXfyBxQ&#10;Jq4lRNG+/fUgXbS57ufyoIIf4/L/AEpG+b5KlkXdt2UxkdSN3rQBCVIpKsVEy/xoKCuYhZdtJUmz&#10;+Omt83TtQDSRGy55FMKAtuqQLto2r6VUTNp3IWXbTJO1SspPGajKn+/Vp2Qcz2I35BNI6/xU9l20&#10;lIyasMzk/MajZdtT0UD+EqtH/GBUbLnkVYZP7tMkQA/LQNO5BTCpWpn+7TW6/PQMhZd3emldtSsu&#10;eRTaadgImXd9+mkYqXy/em04gRSrimVKw2mmv92qJ5RlMZdtSbG9KSgkjKqvX5qay9xU1R7dvz5o&#10;KiRMu6mMv3sCppO1MZecpWhRF5fvTal5Y0xlzyKCZRuiNlzyKjdP7hqamydqDHYhoqRl7Gpo9Q8P&#10;eFdF1Dx/4zvktdF0Gze81G6mYKqIiljkn6Um1FXY4xcnZHzv/wAFX/23tI/4J9fsW6x4ytdQRPGP&#10;imB9P8NW2/8AeKXUgy464Ayc1+TX/BJTwVDJ8NvF/wC0b4mna68Q+Jp7mI3k3zOIgCWGTzlmJz9B&#10;Wf8AtE/GvxN/wVL/AGtPib+1F4oac+A/h7ot4vhixfPlFkjcQKAeMnHmN9BXWf8ABMLn9jlpem+9&#10;v+B+NebKftJ3Z7VCl7KFjjf+CNj7tA+Ibf3vEcX/ALPWD+ySNv8AwUB+MQx/y+XXT/r5Fa//AARp&#10;YnRPiBHnp4ht+vv5n+FZX7JS4/b7+MrfxJe3f/pVWcNkbMi+Pq4/4KffDo/9Olv/AOhSUv8AwV4H&#10;/FzPhS396WU/+Rkpvx6JH/BTv4dn/pzt/wD0KSl/4K88fEr4VH/prL/6PSnvFi6nu/7ZaY/ZA8aH&#10;P/MAX/0KOuI/4Jaf8mpabj/oK3X8xXdftofJ+yB4z9/Dy/8AoUdcJ/wSwXd+yrp//YVuv/QlrT/l&#10;6vQzXwM8b+GP/KWPxD/12u//AESa9K/4Kqf8myAf9Rm3/wDQWrzb4af8pYfEP/XW6/8ARVelf8FV&#10;1H/DMv8Atf2zb/8AoLVEf4bKteSO0/Y/QP8As4+AP+wav/oxq+dfgu2f+Cp/ij/r71D/ANBNfRv7&#10;HaA/s5fD9v8AqGr/AOjGr5y+C/8AylT8TjH/AC96iP8Axxqqe0AjufRX7XvzfsafER/+odB/6UR1&#10;5v8A8Ezlx+y4mB/zMs//AKLjr0r9ryP/AIwz+If/AGD4f/R6V5v/AMEzTu/Zbg/7GW4H/kOOpn8Z&#10;a2ON/wCCvX/IW+GH/XpP/wCjlr6Z8G/8g7Sf+va3/wDQVr5l/wCCvGG1n4Xj/pzn/wDRy19NeDVI&#10;0zSv+ve3/wDQRRT3ZNVbHyh8NPm/4K1+KP8AsOalj8nr7H8PD/idTp/0wl/9ANfHPw0H/G2nxOP+&#10;o3qR/wDHWr7G0D/kMTn/AKdpf/QTVUfhYpPVHxZ/wTHj3/Gjxr7Wkv8A6Nr7D0lc6R4g/wBnSLj/&#10;ANFNXx9/wTCbHxq8bD/p0l/9G19iaGu7SvEPf/iUXP8A6KalDWA2rs+OP+CVoz4t8bj/AKdx/wCh&#10;tX2P4G/5Cs+f+eD/APoJr45/4JVf8jj44/69l/8AQzX2R4FG7V7j3t3/APQTSg/cB/EfEf8AwTh/&#10;5Op8U/8AXjef+jRX2LpB/wCKkjXH/Lwv86+O/wDgnF/ydX4p/wCvG8/9GivsXTvl8SJ/19L/ADqa&#10;fwjk7M+Rvid/yllP/Yx23/opa+qfFX/IQm/66t/Ovlb4lf8AKWdv+xktv/RS19V+LVH9rTp/01b+&#10;dEOpUj5X/wCCpX+r+Hv/AF7z/wDoa19G6P8A8ijouP8AoC2v/opa+cv+Cpf3Ph7/ANe8/wD6GtfR&#10;+jgf8Inon/YFtv8A0WKj7bB7F7T/APkFan/2Dpf/AEE18k/8Ezv+SmeOf+wI/wD6OWvrnTF3aPqR&#10;z/y4S/8AoBr5H/4Jm/8AJSvHP/YGf/0ctKXxIEtD6juFy/FeLf8ABTldvwD8K/8AYbf/ANF17dKC&#10;envXiv8AwU9X/iwXhbn/AJjTf+i6up8JR6P+zAv/ABj54J/7Ao/9GNXhf7fg2/Hq0/7FyD/0Jq94&#10;/ZhXP7Pvgg5/5go/9GNXhX/BQDC/Hy056eG4P/Qmp0iKnwniNSUUV1mQIrmnxq9IvL/LUkfeghu5&#10;c8P/AC6zBx/GK5rwn/x83/H/AC+P/M11Hh9R/a9un/TQfzrmPC3FzqI/6fH/AJml9pDb0ZtU5OtN&#10;orUyepJS/J70KueBSqueTQIVOn41f8PqGvJM/wDPpL/6AapqueTV/wAPruvZF/6dJf8A0A01qBzv&#10;ggbvD6Y/vN/OttV/vr+tY/gNM+G0+X/lq3863VXbUx+FFS+JiLHtqZ1Xf8rbhtHtTEDcLsqVY+lM&#10;kFXPJqSNttIseKkjj+egDI+KAddM0P5euot/Ja2/LVVXp0rH+KqbNM0L/sIv/IVuLHmNOP4RS+2x&#10;S+FDAvTipY1wlOVc8CnKuOTTBO4irnk09Y8U5VxyaljjA6r96gYxVzyakWOnpGjVLHDVpWAjWOsr&#10;4lRY+Gup5/vw/wDoYreWH71Y/wAT12/DTUv96L/0MVM/hBblzw1Hnw5YnH/LBf5VfjXFVvDce3w1&#10;Yf8AXsv8q0I4x91KErxQuoix5609Y+PuVJHDnAx9KmW3z9w1YyKOGuU+PKuugeH93/QaH8hXaxrl&#10;sYxXI/tARAaB4dz/ANBr+lRJ3gxrc7IRfdfZ/CP5VLHDUrQKY4v9wdPpT1iwc/hVrYyGxx/xGpfJ&#10;FPSLoPpUnke9Am7H9UlFP2r6Uza6/frjVmaXQ3y/emEA9alpCu6mnYYxti9KKVos96aq7Xqk7kyA&#10;LtpvLGnEZo4/75pkkbLtPyUtK2W+9Tdsn+RQJq4jpupgXbUtFAokS/6ylbY3QUjLt5xzSfI1AcpH&#10;tcH/AGaR/vVN95ajkj5oE1YiaP5/kpCMVJypppGaCmrkTpuppJz92pMdn/SkZd3eglqwyomU/fAq&#10;Ujb/AProq07ktXRXkVKYy7anZU+9UZXk8VSdjK12R0U5lzyKbQ3cSdhp2f8A6qjaNx1qao6Erj+E&#10;iZd27io3j4FWWXd89RsvYikVG1iDY3pTWXd3qYx55ambdp/+KoG9dSFvl60hx/wKpWXsaYy7aBEb&#10;LtpuE/yak2L6U3Y3pTTsBEy9jTXX+KpWXdTdjelUnchqxFRT9i+lMpiGMu2mN833ampjLtpp2GmR&#10;bV6f3qY33qldNtNZexq07lkTLuprLtqXy/emsv8ADSbsKWwkNvJPOkMK5Z2wq+pPavzr/wCDjD9u&#10;W5+GHwpsf2Cfg1qJfxJ4otXvfGMlrJ89tYopco2Dxuxz7D3r7y+O/wAdvBf7J3wB8T/tJfEK4SOx&#10;8P6dJLaxSMB9ouNv7uMZ6ktgV+B3w6vPHH7VPhn4/f8ABRH40Ttdahq2kX9loIlbIiDod5QHoqoV&#10;QfU1yYmppyo6cJR15mdF+xvodhoX/BLjxVqtvbqs2oWOqTXL45dgpQZ/AV0P/BMAeZ+xoq46X1//&#10;AFrL/ZiXyv8AglPqZ3f6zQ9WP6yCr/8AwSz+f9jaT2vr7H5Vy7SS8jvXU4z/AII2J/xJfiHx08Q2&#10;vH4y1mfslpv/AG+vjS6f8/8Adf8ApVWr/wAEa13aN8Qj/wBTDa/zkrL/AGQju/b1+NWP+f8Au/8A&#10;0qoj8MSnuVfjyu7/AIKffDsD/nztz+slL/wV9Xb8RvhP/vy/+j0o+O3H/BUT4eJ/052/85KT/gr9&#10;z8TvhWno8h/8jrTfwsXU98/bVXH7HfjD/sX0/wDQo64H/glf/wAmp2H/AGFrr+a16B+21/yZ/wCM&#10;v+xej/nHXA/8Eq13fso2H/YWuv5rV/8AL1ehn9lnjXw0/wCUsOv/APXa6/8ARVel/wDBVpc/syZ/&#10;6jNv/wCgtXmnwv8A+Us3iH/rvdf+iq9N/wCCrSkfswHj/mM2/wD6C1Zx/hsv7SO4/Y4TP7NXw/b/&#10;AKhi/wDoxq+bvgjmT/gqr4m/6/tR/wDQWr6Q/Y3O39mr4fe+mr/6MavnH4IJt/4KseJl/wCn3Uf/&#10;AEFque0RrqfR37YK/wDGGHxFf/pwh/8AShK8z/4Jj/8AJrKf9jNcf+i469N/a9+b9in4j/7NjB/6&#10;UR15r/wTJX/jFlG/6ma4/wDRcdTP+INfCcR/wV4+XXPheo/58pv1mFfTng7/AJB+lf8AXtB/6CK+&#10;Zf8Agr2mPEPwu562Mv8A6OFfT3gyP/iWaSP+naD+Qop7sVRaHyd8MPm/4K0eKP8AsNal/Jq+x/D8&#10;f/E6n4/5YTf+gmvjn4WKP+HtPihP+o1qX8mr7L8O/wDIauf+uMv/AKCaql8LJe6Pib/gmD83xv8A&#10;Go/6c5f/AEbX2Noy/wDEu8QY/wCgPc/+imr46/4Jef8AJbvG+/8A585f/RtfZGjDGma//wBgi5/9&#10;FNUx+ArqfGv/AASpXPi7xyf+nVf/AEM19kfD/e2rT/8AXvJ/6DXxz/wSq/5G/wAcY/591/8AQ2r7&#10;H+Hv/IcnH/Tu/wD6CaIfAKXxnxF/wTh+b9qjxT/15Xf/AKNFfY2nf8jLH/18L93618cf8E3f+Tpv&#10;FX/Xhef+ja+yNP8A+Rhj/wCu6/zqafwlPc+Q/iYcf8FZW/7GO3/9FrX1b4s/5DU//XVv5mvlH4lY&#10;b/grKf8AsY7b/wBFLX1h4rT/AInVx/11b+Zoh1HI+VP+CpvT4ef9e9x/6GtfSOjf8ilon/YFtv8A&#10;0UtfOH/BU7p8O0/6YT/+hrX0hoy7vCejZ/6A9r/6KWo+2wexo6Z/yB9T/wCvCX/0A18if8Ezv+Sk&#10;+Of+wM3/AKPWvrzTB/xJ9T/7B0v/AKAa+Rf+CZH/ACUfx1/2BW/9HrSl8SGlY+qp1x0rxL/gqENn&#10;wF8LL/1Gm/8ARde43K/PivDv+Cof/JCPC/8A2G2/9F05fCM9M/Zg5/Z88Dj/AKg4/wDQ2rwn/goA&#10;u7492gx/zLkH/oT17v8Asvf8m/eCP+wMP/Q2rxH9vqNP+F+2iyn/AJlyH/0JzV0tyanwHhZXdxTl&#10;XPJozufNHT+Ouq+pgncWMbKdCg30KueBT48JVJNPUlvUv+HP+Qzbf9dB/OuX8Mf8fmp/9fr/AM66&#10;rw2N2uWy4/5aCuW8Kf8AHzqf/X638zSv7yB/CzaVc8mlTp+NCrilrQyHYf3/ADp+3pvpKl2/P92g&#10;BEVu3StHw0M30iH/AJ9pf/QDVELnG01peG1/4mLZ/wCfWX/0A01uCOb+H2f+EdX/AK6N/Ot1F281&#10;ifD8f8U6h/6at/Ot1VTvUx+Ect2Ojj6c1LGoPQc02NcVahdDD8qfMGzu70xDzCkKLuTOVzTRjqO/&#10;3qd5jvt3ds05VxwKAMP4pbv7M0Hc3y/2i/8A6CK3o1cxR4HG0Vh/FRP+JVoKj/oKP/6CK6FBuij/&#10;AN0UfaYnshqrngU9V2/wU6OP+4lSKvyYoGIse779PWNAnynd/ep6xqBn+9Uix/IP3eKaVwERf4qm&#10;SP8Ajc0LH/EKsWts0zeUi87SfbirAPLTyl/vc7v6Vh/FVdvwu1P/AH4f/QxXQiPf1FYnxbj2fCnU&#10;22/xw/8AoxazfwsUVZlzwxGT4Y0//r2X+VaUUY2D+lVPCsYbwrp3/Xsn8q1I4+gqkrxQdWNjVKmW&#10;OnRx1PHDVA3Yjhj3c/xVx37QyFfDvhxv+o0P5Cu7hj/2K4n9o4bfDvhwf9RofyFRJWixxd2d2sf7&#10;qMY/gX+VSLD8o9GqRoflX/cH8qlWP5UrW2hg3cjjhp/kH+4amjh+ep9hpJXKSsf1KMvyYpjb81IR&#10;mm9/nzXnDIdg9KWn7F9Kaylf92rjLQtO4lNZcfMKdRTGR+V/s/rRwyVJTOVNNOxHNfQbsX0pJO1P&#10;b71NK7qsWoxl7Gm/vKmpnDH5zQAlRsvY1JTZO1JKwEcfehWLNt2UrR/hSR96YmriSR7n34/CmZ2/&#10;J+tTVG0ZbtQCdyNk3JUe3bxipsfwfrTWTclBLdyEr/fNNIwflPepWjde1JQIjqOpM4XO3vRWhMo2&#10;1K+0896Yy7amIz0OKY8ePvUENNojopWXb8wpKCU7DH+9SMvY1JTZO1VyiIdp6OKay/3zUzDJ+amM&#10;u2pNE3chZdvCUyrFRlVz84oCxCY/Q/nTW+XrUuxvSmMueRQBGy55FIRipCMUyTtQBGy55FMZd1TE&#10;YqNlz9+qiQ1Yiop5+/8AcpNhqhDaiZXP8FS0mxfSgCJlzyKm0/TJ9XvorC2TLSNge3vTH+9Xj3/B&#10;Rr9srQP+Cfn7GXiP43391GPEF9bPY+FbWQgNJcuCFYDvjlj9KmcuVGsIuo7H5u/8HEv7YuqftB/F&#10;CT9hT4I6vu8O/D3SZ9X8bXVvJlJLiJCdjEHnGQMf3m9q8V+BEEen/wDBH7V7iNNvm6Hfs3+0TIwz&#10;XHfs1eCbzXv2CPjn+1v48vGvfEfjW2uY/tc7bn8oOC5z1+Zzz9BXb/ChfJ/4I73m0ff8N3x/KZ/8&#10;K4LuTbfY9NRUYpIh/ZpXP/BKa/Td/wAwHVf/AEKSr/8AwSsTf+xvJj/n8vj+hql+zKP+NVV4z/xa&#10;Dq3/AKFJWh/wSrTyv2MnPre34/Q1PSPoWupx/wDwRnVB4f8AiD6/8JHb/wA5KyP2Qv8Ak/j41Bf+&#10;gjdf+lVa3/BGL5tE+IKf9TDb/wDtSsb9j4/8Z+fGlf8AqIXX/pVTjtEp7lf46r/xtG+Hv/Xnbn9Z&#10;KT/gr6MfFT4VqP8App/6ULR8eG2/8FSfh7/162/83o/4LAcfFr4WLjtJ/wClC0S+Fi6nv37bhK/s&#10;e+Mv+xej/nHXA/8ABKT5v2UbIH/oMXX/ALLXf/tvHH7IXjFf+peT+cdcN/wSgTd+ylZcf8xe6/mt&#10;af8AL1ehH2GeLfCobv8AgrJ4i9p7v/0XXpv/AAVbP/GMH/cbt/8A0Fq8y+E3/KWjxF/18Xn/AKLN&#10;em/8FXl2/swb/wDqOW2f++XrOP8ADZX2kdv+xwu79mb4f8f8w0f+jGr5y+CP/KVnxNv/AOf3UP8A&#10;0A19H/sZD/jGz4fj/qFr/wCjDXzl8Ext/wCCr3idP+n7UR/461XPaI11Pov9sIf8YV/En/sHwf8A&#10;pRHXnH/BMbn9lONj/wBDNc/+i469I/bEz/wxd8Rk9bCD/wBKI682/wCCYuV/ZVUf9TNcf+i46ifx&#10;hHY4n/gr4pXX/haP+nCU/wDkYV9QeEExY6Sv/TCD/wBBFfMH/BYIf8VN8LUH/QNf/wBHV9ReD0/0&#10;XSlH/Pvb/wDoIqYbscz5K+Fg/wCNt3ij/sNaj/Jq+ytAVf7dueOPIm/9BNfG3wsXP/BW/wAUL/1G&#10;tS/9Bavszw5xrtwP+nWb/wBBNa0fgZMviPiX/gl8v/F7/HDf9Ocv/o2vsXRMHT9fTP8AzCLn/wBF&#10;NXx3/wAEwP8Aktfjn/r0l/8ARpr7H0FQNO13POdJuR/5Caoj8I+p8a/8EqQP+Ew8cf8AXsP/AEM1&#10;9k+AU/4nsv8A1wf/ANBNfG//AASoTPjDxz/17D/0M19lfD8f8T2TH/PF/wD0GnD4BS+I+Hv+CcK/&#10;8ZVeK1/6crz/ANGivsbT/l8TxJn/AJeB/Ovjv/gnF/ydd4rH/Tnd/wDo4V9jWK48VxD/AKeF/nU0&#10;/hKe58g/Ef8A5Sxn/sY7f/0UtfWni4bdcuF/6aN/Ovk34kD/AI20uv8A1MVv/wCilr618Wf8h25/&#10;3z/M0odRyPk7/gqiu0/Dv/r2uP8A0YtfSujf8inon/YFtf8A0UtfNn/BVPr8O/8Ar3uP/Ri19K6N&#10;H/xSOif9gW0/9FLUv4x2ui/pi/8AEn1M/wDUOm/9AavkT/gmR/yUfx1/2BG/9HrX1/pYxpmpZ/6B&#10;0v8A6A1fIP8AwTI5+Jfjsf8AUFb/ANKFqZfEhn1be/6wfhXhn/BUVcfArwt/2Gm/9F17terj5K8L&#10;/wCCpC7fgT4WH/UZb/0XVS+ED039l9R/wz34JOP+YOv/AKE1eHf8FAR/xf8AtB/D/wAI5Cf1avdP&#10;2YlB/Z88E/8AYFX/ANCavC/+CguV/aBtEz/zLUH82q6O4qv8M8QVfnzTlXPJpFyPnxTtg966bNs5&#10;U7C09On41HsX0p6da0Urg1Y0PDP/ACHbX/rtXLeFP+PzU/8Ar9f+Zrq/C67tetOf+Wo/rXLeFP8A&#10;j+1P/r9f+ZpWtInozZT/AGKkpsfepdvdKpO5AscO4ZX2p4WRqIwc7KkjXNMBE+b5K1PDCj+03+b/&#10;AJdZf/QDVCNc1q+E4/M1dk2f8us3/oBoQHKeAE/4p5cf33/nW+q44FYfw7j3eHEbH/LR/wCddFBC&#10;m756UfhQ38TGquOBU0feneQi4ET7l/WlVc8CmIcnT8akjU/foVccmpYYXb+DdQBg/FQBdM0Jj/0E&#10;m/8AQRXQxJ+6Rdv8A/lWF8XInj0rQt4/5iTfyFdFAn7mPn+AUurH9lCLHhwP4qlWNf4P+BUqx1NH&#10;HTEG3aBt/uinrG3UVIwxjdz8tOjjRh7U0rgIsea0NEt3eWTbjiJj830qrHHn78dXbZZrVN6fxqR+&#10;FWTIhWE96wvjEg/4VRqjH+/D/wCjFrpY46wPjOpHwi1Qbf8AlpD/AOjFqZ/Cwh8RoeEI/wDiktN+&#10;Vf8Aj0T+VaccNUvBkf8AxR+mf9ei/wAq144TxwtEfhQN2YyGF6mjh3dKesPrU8cPHzVRI2OH5+a4&#10;f9paMJ4c8N/9hsfyFegw2zH5a4P9p9dvh7wyP+o2P5Cpn8JUdz0FoRtjP+wP5VNHFlN2zNOMPypl&#10;f4V/lU0MeBt/+vWq2MSOOHn7lP2f7P6VNHDT/s6/36ZXMf1F1Gy9jUki7TvpskdeWWlcj8v3pGXF&#10;PZexpNslAmrPQi8v3pu3dxipuP75pj/dqrsFJjKa6bqd3oqjQZsb0pvCnZUjLupnl7OaadgBl+TN&#10;N/eU/lTSN83zo9PmMxrfN92o9rrUvb56WqAjpjLtpzLs5A5paSVgIV+X71Kzb+AeacF3Uz/Y/Wmm&#10;0A0L2Apo4+/UqrtpB833/wBaL3ISuRMu2o5F/Wp5I9vz1ETigpKxFJ2pjLu71K8fc0z+D8aBvUio&#10;2o3zVJTH+9Vcxm4MjaP8aYy9xU1Iy55FNO5lJMgoqSmMu3vWidyWrCUxl20+ihq4iFlzyKbjtUrL&#10;tprdd9QWm2QMvY0xlz/9lVny/eo2Xn5zQVe7IGXdTdjelSsn90U1l7GgRFsX0phj/jqVl20lAELp&#10;upvlf7P61Ky7aTb2cflVcwEDKin5KRl7GpGXbwlAjBIAXJPSmnczJ9F01L+8Bu3EdtCpluZGOFSM&#10;ckmvwk/4K3/tM3v/AAU4/a58X+E/CurSj4XfBfQbxoWgb91dXUakBs9CWccf7Kmv0V/4Luft2t+x&#10;D+yKfhX4Bv8A/i4XxKVrHTbeGT97b2zDEkuByODgH1Nfkz+x74YtdI/4JyfEnxpKN2o639uN7cMM&#10;swSPaFJ+pJ/GuOrLnfKj0aFPkjd7nX/BVRB/wRb8Rug4fTb3H4z1Z+Eg8/8A4I73i5+74cvx/wCR&#10;mNV/hGwH/BFjXF9dLu//AEoNTfAuTzP+CP1+j/8AQv6gP/IrVnaz+RutvmV/2bGf/h1Tdj00HVf/&#10;AEJ61v8AgloM/sXpz969vz+hrO/ZnhH/AA6qvSfu/wBhaoP/AB961P8Aglou39jBf+vu/wD5GofQ&#10;0irnHf8ABGKMf8I98QH/AOpitx+slYn7H/8AykC+NAX/AJ/rr/0qrc/4IufN4d8f4/6GK3/9qVg/&#10;sd/8pCPjN/1/Xf8A6VU4v3UN7lb48rt/4Kn/AA9/69rb/wBnp/8AwWDGPi78LV/3/wD0oWk/aBUj&#10;/gqp8PR/07W383o/4LELj4w/C3/tp/6ULTb0Ylue/wD7cChP2QfGX/Yvr/OOuE/4JOf8mpWX/YYu&#10;v5rXeftyoD+x/wCMP+xfX/0KOuF/4JOr/wAYn2HvrF1/Natv94vQX2Dxb4RDP/BWjxL/ANd7z/0X&#10;Xp//AAVjXH7Lq8/8x22/9BevMfhIdv8AwVq8SAc/6Te/+i69N/4Kxf8AJra/9h+2/wDQHqI/w2H2&#10;kdx+xpz+zP8AD5h/0Cl/9GNXzl8Ghs/4KzeJV/6iGof+gNX0h+xgP+MZPh8c/wDMLH/o1q+cvg8u&#10;7/grV4lX/p+1D/0W1VPaI11Pon9sdf8AjDP4it/1DoP/AEelea/8Exzn9lQf9jHP/wCi0r079sz9&#10;1+xl8Q0x/wAw2D/0eleZ/wDBMNf+MTWb/qY5/wD0WlKf8Qa+E4b/AILBLt8UfC589dMf/wBHV9Se&#10;ERiPR8f88YP5Cvlr/gr+VbxH8LcHppsn/o6vqbwd/qtI/wCve3/ktRD4mEz5M+FS4/4K6eKl/wCo&#10;1qX8mr7K8NrnxBcJ/wBO83/oBr43+GCbP+Cu3ilT/wBBvUj/AOOsa+yvD/8AyMFz/wBcZv8A0A1p&#10;R+Bky3R8R/8ABMH/AJLT45/685P/AEbX2RoCk2Gte+l3H/otq+Of+CYC7vjN46/69pP/AEaa+yfD&#10;6Ys9Xz/0DZ//AEWahP3R9T41/wCCU/Hi/wAdD/p3H/ow19k/D9f+J84/6ZP/AOgmvjj/AIJTjPiz&#10;x1j/AJ4j/wBDNfZXgEbdblJ/54v/AOgmiHwg1aR8Of8ABOQf8ZYeKwP+fS8/9HCvsmxTPiuLlv8A&#10;j4X+dfHH/BOI5/az8WLj/lzvP/Ror7JsVH/CVRn/AKeF/nRT+EqR8gfEPn/grY//AGMcH/opa+s/&#10;FQ3a3cE/89W/ma+SvH5P/D2t2P8A0McH/opa+tvE641qfPP71v5miHUJHyd/wVTXbJ8O/wDr1uP/&#10;AEYtfTWkj/ij9DP/AFA7P/0UtfM//BVn/WfDv/r2uP8A0YtfTulx/wDFH6F/2ArT/wBFLUP4ylsX&#10;dKGdM1I/9Q6X/wBANfH3/BMYbviV49/7Arf+lC19i6YuNM1M/wDUOl/9ANfHn/BMAE/E7x5/2BH/&#10;APShKiXxID6uu0+fFeFf8FSf+SF+Ff8AsMN/6Lr3e6G6Q14V/wAFTF2/AzwoP+ow/wD6Lq5fCPoe&#10;p/swx/8AGPHgk/8AUEX/ANDavBf+Cg3/ACcNa/8AYtW5/Vq97/Zi/wCTdfBP/YDX/wBCavA/+ChZ&#10;z+0NabeP+Kbt/wCbVVB3mTV/hni1FIrf7FP/AHddy12OZK42np0/GljjZ/lBzS7G9KoEy/4W/wCQ&#10;/a/9dRXLeElJ1DUx/wBPr/zNdZ4VX/ioLTA/5arXK+FP+Qhqn/X6/wDM1DXvIl63NtVTvUwVh04p&#10;qr2FSVSdyeUVFP8ABUscf981GnSrUKqUphJhHH/Bv+lbPg+Mrq7Hj/j1m/8ARZrMjwgA/i7e3vWx&#10;4TVBqTN1/wBFm+bP/TNqNiUcd8OB/wAUyOP+Wj/zrore1ll5VWrA+GjbPDwb5f8AWv1+tdIJJf8A&#10;lpKx/wBkUo/Chy+JiGB4H2suKese756Ub/46mjhaT7i80xDY48n5hVq3gd0G0N8vpUtqqQuHfG7p&#10;zzx3qf7SFJFvlVfO71x2FBPKcr8ZWb+ydCB/6Crf+g10kcamGLb/AM8xXN/GQY0nQf8AsLH/ANBr&#10;q44y1rAXbP7lf5UfaZTV4oRYiKkjj/2MURx1MseaaVwBVLAO33ulSRx7uoqRYEWONyfmNSRxMGH9&#10;6rEncbGv+xWhBDJeQ/eX90ueTjj6d6gihQ9Kv2FuhibzR1/Q0EFeO3I+f+9XPfG2Pb8I9V/66Q/+&#10;jBXatYRbAbWTzF6Nxgj8P61yXx5heH4O6pn/AJ7Q/wDowVMleLKj8SNHwNHu8F6Xu/580/lWtHDW&#10;f4GiP/CC6T/15p/KtqGH+CmlaKE92Njh+T56sRxjHlpSxw/8s6njhduNlXyiGxw157+1Ku3w74YG&#10;P+Y6P6V6THH7fNXnn7VkZXwz4VbHP9uj+lZz+BlR3PSDD8q/7o/lUsNvuT7lTGF8xn/YH8qmt4sZ&#10;O3+H0zWsdjEgjhXPtUvlH0/lUscdP8r/AGf1pgf09lcJx2pm1R+eKlf71NZd1eWdBC33qSpNnz01&#10;l+fzKCeUZsX0plSUmwe9HUlqzIpO1NqV/vUxx8mKpM0Ww2iiiqE9hvlv/dNN8vZzUlI2/PFBAyk2&#10;L6Urx9zRt2/LVp3Ka0GsNqHFNK/xmpKRV38kc0yRlMZdtPZeTsooJkR03du+XFPZdtMOz/8AVQUH&#10;3/bFMIzUifdo2L6UAV9qLmm7G9KnZEbvUcsf8QoAgZOd9N4YVKy9jTSm779AETqn40lSMvY01lzy&#10;KCG7jHXctMdH7VJRVcxEoleipinpUbL3FWnYzY2m7d3zZp5GKSrEnYj27eMU2Vdz4xU1NYfxioas&#10;Pm1K/l+9MZc1Z27uMVG0fz0iotMgZdtMw/v+dTU1lzyKBtWIXj7mm+X71KyvSeX70CImXFSS694a&#10;8BeGtU+J/je9S10Xw/YveX9zMwCKiAtgk/Sn29pPeXSW1su53YBV9Sa/OX/g4G/bA1rVbvwr/wAE&#10;oP2ddYJ8U+ObiOTxtd2zZNpaHny22njIDM3+yvvUV6nJE0oU+eWp8Ny/GHxD/wAFVv2//ih+1z44&#10;Z5PCfgHQr1fCtjIcxxgI626gHjOAXJ9QK5z9maYj/gl34vLvjzP7U6fj/hWv/wAEtdFtPB37PHxy&#10;0u0nMi2l7dWqzMOXVIHAP+fWsH9m8f8AGrDxa6r/AMs9S/UkVzRjaKZ6DerR0vwePm/8EXNfT+7o&#10;91/6UE1J8DT5f/BH2/dv+gFf/wDo1qrfBBmk/wCCN3iC3/hGi3R/8jmrPwfXyv8Agj9fY/6AV7+s&#10;rUWsC/Un/ZmAP/BKG9cn/mB6n+rPV7/glsvmfsYx/wDX1qH9ag/Zqh8r/gktdyt30PUv/Qnq3/wS&#10;xjx+xdHg/wDLzqH9axe6NonI/wDBFuMHwx4+4+b/AISS3H/odYH7G4z/AMFC/jPt/wCf276/9fVb&#10;/wDwRZY/2B4/XH/MyW//ALUrA/Y04/4KI/GZM/8AL7ef+lNVHWKE9yt+0EMf8FVvh6P+mFt/N6P+&#10;CxXy/GX4Wp/v/wDpQKP2hhj/AIKr/Dsf9O9t/N6P+Cxi/wDF7PhYmf73/pQKfRi6nv8A+3SuP2PP&#10;GA9dBT/0KOuD/wCCUB2fsoaeMf8AMYuv5rXoH7dak/sZ+L2P/QBT/wBCjrgP+CUv/Jpmm/8AYXuv&#10;5rWj/iL0JWsTxf4TYX/grZ4kH/Te8/8ARZr03/grIo/4ZbGD1162/wDQHrzP4VfL/wAFa/Ex/wCm&#10;95/6Kr0v/grAf+MXFz/0Hrb/ANAeoj8DH9pHffsZJt/Zh+H4/wCoWv8A6MNfOPwZXb/wVs8SJ/0/&#10;ah/6LavpH9jFd37MngD/ALBaf+jDXzh8JF/424eJNn/P9f8A/otqqX2SlsfRH7agz+xv8QR/1DIP&#10;/R6V5x/wS9Xf+yLK3dfE04/8hpXov7aDY/Y/8fx/9QyL/wBHLXnf/BLhgv7JFxubp4jmP/jiCpn/&#10;ABAS9089/wCCvTRL4m+GKK3TTX/9HV9V+EEAGjD+H7Pb8/8AARXz1/wUo+DvjH4xfEv4WeFfBdkJ&#10;LifSriSWd2xFbRJLueWRjwqAckn0r6E8FqrroYt76K7hNtAIbuJNqXCgACRR6HqKmPxMJ7Hyj8NV&#10;z/wV78V/9hfUP/QWr7G8OL/xUU/3f9TL/wCgmvjr4aqV/wCCvPipP+opqB/8cavsfw1u/wCEhuen&#10;/HvL/wCgGtKPwMiT1R8Tf8EwV/4vJ49/64P/AOjjX2R4eP8AousfL00u4/SNq+N/+CX7f8Xj8ejH&#10;/LBv/Rxr7K0BP9H1j/sF3H/os1C+ErqfGv8AwSkO7xd47J/54D/0Nq+yPh+udblz/wA8X/8AQa+N&#10;/wDglAm7xd46P/TIf+htX2d8PVzr83/XGT/0GiD9wb+I+Gf+CcS7v2s/FuP+fS7/APRor7Ls/wDk&#10;Zk/6+F/nXxr/AME4/wDk7Dxh/wBeV3/6OFfZdmv/ABUcYYf8vC/zohsI+OvH3P8AwVqcf9TJB/6K&#10;WvrrxQuNbuU/uyt/M18j+PlI/wCCuDL/ANTHB/6KWvrvxMudcuD/ANNGz+ZpU9blSPkz/gqym2f4&#10;d/8AXtcf+jFr6f0xf+KQ0Ef9QK0/9FLXzF/wVe/13w6/69p//Ri19Q6ah/4Q/wAP8f8AMBtP/RS1&#10;DfvlLYt6Z/yCNT/7B03/AKAa+PP+CXq7viX4+z/0BG/9HrX2Npy/8SXVSP8AoHTf+gNXx1/wS3Bb&#10;4nePR/1An/8AR61Dd5D6H1fcDLGvB/8Agqf/AMkN8Jf9hd//AECvepV+YmvBf+CqX/JCfCP/AGF5&#10;P/QBWk/hG1ZHqv7MC7v2dvBBz/zBF/8AQmrwT/goZx+0JZ/9i1B/Nq97/ZdP/GOfgn/sCj/0Nq8D&#10;/wCChX/JwVi/97wtB/6Ewp4f+IRV/hnimwe9LSJ0/GlrvRzJkiJ0/OpKYnX8KlRf+WdUKT6I0fCm&#10;z/hIbPf/AM9x/OuS8HY/tTVP+v5/5muv8KKG8R2Q2/8ALcVyXg7/AJCmqf8AX7J/6EamXxInozfX&#10;P8dPVccmkVc8mnjb/BmmncGriortVpB8n0qKFXQctU8X9KZDd2PhjZgWxyT+la3hQEaswxn/AEWb&#10;/wBFtWZFuxnHbFavhP5dVkyf+XSb/wBFmmtQRx/w0/5F4f8AXZv510q5H/Aq5v4YqW8N5P8Az2b+&#10;ddPGOPmNRH4UN/Ex8afJkVYhLxfdbGaiSPptqeNcVQhyrnFWIV/u0xY6njX58GgDlvjMuNH8P/8A&#10;YWb/ANBFdfHH+4hX/piv8q5T42qyaL4db+H+1m/9BFdhGimCJVT7sS/yotebFLZCLFipUhy+aWGO&#10;rNtayzttVMn1q07i5iR7Xy1i+62UB4pY4ecvU0lqYnVSwb5R905x7U+OH5KZJHHDWhDCoREb61Db&#10;QvI+xP8Ax6r3kOqBtjL/AD60E8wRbopFP93muX/aHkhf4OaqypgGaAj/AL+DtXViHbiuW/aFiA+C&#10;up+08H/oYqZfCyoO8kangKFz4C0nn/lyT+VbUcPyCs74fxp/wgOkN/05J/KtqKL+592qWyG9xsce&#10;3tVmOPPyGlihHf8A4DViOHb/AAVaViJDI4enyV5x+1sm3wz4T466+P6V6lHHXmX7X8ezwz4THrr4&#10;/pUVfgKp/EeoeT8i4/55j+Qqa3h6/wB3bUph2hP9xf5VJBHtBLehHr1q1sZkUcO3rT/IX1/8dqxH&#10;Cmaf5Q/yKYH9M1FKy7aSvLN07jfL96ay4zipKKBkOPfmm1YqEDKMaBNXGEZpHTbT8v8A88xRyxoJ&#10;s0RUza3pUzLuplA4tkdFG3bxik/i/CtChX/2KYxz/DT6Rl3UEqNhlDKjfc/SjG379Cr2FWncLOwm&#10;xfSmN9/5fu1JRt/4F+FMkjprpupzDP3DRQJKxE8ZX5qT7/tipqZsb0oBO5GV200jNPbcr0nP/fJo&#10;GRyKe/y1Gy7asMu7+CmSK4oAgZd1NIxUjL8/+zTf4fwoAi+/7YpG+9UjLv5A4prLuppXE1cZTW4b&#10;dUnl+9NqnchpMjePuaZsb0qZhkYpPL9DTU+5EoWIaKf5e080nH9w1XxGbVhtR7fnqSipEQsueRUb&#10;Lj5xU7LtpjpuoLTZCy9jTfL96laLHerGj6XNq+oxWMK/6xuT/dHehuyuPd2OP/aD/aB8Efsdfs4+&#10;K/2n/iLdRw2fh7TZHsUkcL9ouCMRxrnqS2BX4Kf8EwviD4r/AGqv+CjPxJ/ac+MKSXGvXWi3N9bf&#10;ack24mOE256AIdo9jX1H/wAFvP2trT9tb9vr4ff8EufhvrefB3h7WYrjxrJaSnF3cJ88kZI4OxFY&#10;f7ze1eH/ALAltpmj/wDBSP486bpNiltZWVnJb2cKLgJEkgVBgewFcfN7St5HpU6fs6V+pwn/AATt&#10;1F7X9nn43ksd0utaj/6Kb/GqH7MCJJ/wSy8XxP8A88NQZf8AvpqP+CfUm74G/GS3bvrV/wDrE1M/&#10;ZskaH/gmH4uh/wCnTUf/AEM1cX7pT+Jm/wDBhPI/4I/eIE/hbQ7k/nPV74SQ7f8Agj9f+n9iXv8A&#10;6NNVvhKn/GoHXV2/8wK4H/kfNaPwqT/jTrfvjrod7/6ONS916DWv3k37Oqsf+CR14oH/ADAtR/8A&#10;Q2qf/gliu/8AYoi/6+b/AP8AZqi/ZrTP/BIu/d+2h6kP/H2q1/wSvjx+xRCf+nm//wDZq55bo1ic&#10;f/wRUj3eHPiB6/8ACS2w/wDQ65/9jdR/w8Y+NCf9Pt5/6VV0f/BEzJ0H4g8fL/wk1t/7Urnf2NP+&#10;Ujnxox/z+33/AKVVUdkKW5T/AGiRt/4KsfDwf9MLX/0J6P8AgsYCPjZ8K/o3/pQKl/aOjx/wVc+H&#10;C/3ra1/9Cemf8Fk49vxr+FI/3v8A0oFO94sVj6B/bs/5Mx8X/wDYBj/mlee/8Epv+TT9N/2tYuv5&#10;rXon7dSD/hi/xh/2Ao/5pXnn/BKcZ/ZN0r/sL3X81rV/xF6CjseM/C5P+NuXiRf+m95/6Kr0r/gr&#10;GNv7K8f/AGMFt/6A9eb/AAwXb/wVy8Sf9d7v/wBE16T/AMFYvm/ZXQn/AKGC2/8AQHqYr92yn8SP&#10;Qv2Muf2Yvh//ANgtP/QzXzh8J4hH/wAFd/ES/wDT/ffrGa+jv2Mfl/Zg+H7f9Q1f/QzXzn8LgT/w&#10;V18Rvn/l9vW/8hGiT1iNLQ+gP20Ds/ZH8f8A/YOjA/7+qa4X/glbYXF3+yTOYYGf/ipJVAVc7mKo&#10;AB712n7Z0dxffspeOYYI2ZjZxhUAyWPmqAB69RXj/gr4q6z/AME1P2HbfQ/FVwG+IXjWR77QdBf7&#10;2kQOgUXEo6q+OQD3I9KmtLlmKK90d/wUz/aptPhrat8BfAGpRP4nvrMW3ifU4H3HT7XORZIw6FiS&#10;Xx7CvoL4JwuPAXw+lc9fDWn/APopK/IHWdd1fxXr8/iLXb+W6vLy5M1zcSuWeR2OSSTX7C/CCMx/&#10;D34fD/qXNPH/AJBSopO8mwnsfK3w+GP+CwHir/sK3/8A6A1fZHhxB/wkF1x/y7y/+gmvjf4c8/8A&#10;BXvxS3/UUv8A/wBANfZnh9d2uXf/AF7S/wDoJrWj8JM90fD3/BLv5/jJ4+4/5dn/APRxr7N0FSLD&#10;WX/6hdx/6LavjT/glpGG+Mvj/d/z7v8A+jTX2foKf8SzW/l6aXcf+i2qYv3Wiranxl/wSc/5Grx7&#10;/wBcl/8AQ2r7M+Hq7vEE3yf8u0n/AKCa+M/+CTx/4qjx5/1zT/0Nq+0Ph3lfEEuP+faT/wBBohpA&#10;H8R8Kf8ABN8Fv2r/ABfgf8uF5/6OFfZ9gv8AxUMOf+fhf518Zf8ABOHP/DVnjD2sbz/0cK+0dNXd&#10;4ggyP+Xhf50Q2Bqx8deP1/429On/AFMcP/ola+t/E67dcuB/00P86+SviJlf+CvjDH/Mxwf+ilr6&#10;58UqRr1x/wBdDRDqWfJX/BWRds/w5/69Z/8A0Na+o9PXHg/w/wA/8wG0/wDRS18vf8FZ/wDX/Dn/&#10;AK9Z/wD0YtfUWmjd4S0H/sA2n/opaxlrMqJe0wH+xdVOOP7Nm/8AQDXxv/wSx/5Kf4+/7AT/APo9&#10;a+zNJU/2NqxI/wCYZN/6Aa+M/wDglp/yVLx5/wBgKT/0etJ/EDR9Yy/eavBv+CqEe34CeEnx/wAx&#10;l/8A0XXvUinfivCv+Cp6/wDGPnhR/TXXH/kOrnsNrQ9K/Zfbd+zt4I/7Ao/9DavBv+ChJ3fHzTuP&#10;+ZXh/wDRj173+yvBPP8As/eCLaOEu76QgjRVyWJY8frXz/8A8FLNUt/C/wC0Taaff20kv2Xw7BDP&#10;JBHlUk3MxXPcqTtPoQR2p4ecFPUitFukeNU9On41Q0/xNoGp4+zaihY/wN8prQVeMqMj2r0ItPY8&#10;983UUY/jqWPgZpioc/eqVDt+6aolXRp+D0/4qSyz/wA/C/zrkPBX/IU1b/r+k/8AQjXZeDQT4msV&#10;P/Pyn8647wSn/E11Yf8AT+/8zUy+JGkdYs6NVH8NPRc4zTKnjXjfTSswb6Eirjk1Iq45NNVc8CpY&#10;0x96mS9CRF//AGa0vDC/8TGVs/8ALnN/6LNUI48/Va1PCykX82cf8eU//oBppXEnc4/4XLu8K/8A&#10;bd/511Ecf+z+Nc38JRu8Jlv+m7V1SrkcbamPwop/EwRflxViKPP3P/HqZDHt5qxbqy/N92mIVVYE&#10;qWqeNN3KLQsaLz/eqZFO7FVykyOR+OK40Lw8P+oq/wD6CK7ZI28iP/cX+Vcb8eA66J4dGP8AmLP/&#10;AOgiu5jRvs8X/XJf5Ul8bHL4UJDCjfeOP9rrVyMvt2r8o/n9aihXdxVqFdtWQIq54AqeG3eRhzzS&#10;xw7vnB/3qsRx0AWLX7LYc7Vkl9f4V/xNPkmnuXDTtkCo40x8tWI48n0oFYSOP/Zrkv2i4fL+Ceqf&#10;Lj/SLf8A9DFdrHC/3zXIftJf8kN1P/r5t/8A0MUpfAxwVpGz8O493w+0Y/8ATkv8hW7DbhZBWZ8N&#10;oT/wrzRWKfKbFP5Vuwx1cPhQDY46njjxSxxvU8cW7kJ/3zVEN3Ejj5xXmP7ZEe3wx4Q/7GAf0r1m&#10;OPoEryz9s6Pb4a8G/wDYwj+lZ1fgLp/EesPDkJ/uD+VPRN1TSwncn+4P5U+OH5/uVa2Mxiw+tP8A&#10;KX+5U0cNP+zy+n60wP6WKKRl3UteWb2uiPA9KKfvX1paE2Mi2L6UjL3FSn7lMoE3Yj29nH5UzY3p&#10;U2xfSmkts27KATuRUjLmpXj7mmMu3+DFAmrPQiw4+/zTWXCcNUpGaayndjH/AAKjYadyEKB0pafs&#10;HvTNu3jFWpXGIV3U3Y3pT6KYEdFO8vHf9KbVp3FZBTGXfyBxTmzn5ttL/uUyWrEW3b0Wlp7Luprb&#10;8UEtXGbd3zZpCMU+igZHTZO1Ky7OQOaT93QBG6baZIgz8tTt83+spjx7XGygTdiBl7GkZd1TSL8+&#10;wio2jwPkoIIzGeqn9aSnhdtN5Y007FRI9jelJ8/8NPaLHelqmrlEdMYcmpPk96ay7qErEOCZF5fv&#10;Tal2N6UjL2NMl0yOmbeTtp7x9zTvKb0oMWrELfL1rxf/AIKY/tp+H/8Agnd+xL4j+N17NH/wk2qw&#10;tpvhCycjdNdyKQrAdwv3j9K970DSItSvs3Mgjt4VMtzIxwqIBkkmv59f+C1n7cOqft6f8FAPDnhL&#10;wvFLc/CbwJ41tdAsZ1ybe9uvMHnSDsxO3APpj1rCtOy5UdmHp8z5meX/ALHnwx8deAP+ClPw48U/&#10;FPUprnxN4y0O61/VmuGJdJJ45mwc98Yz9a9i/YNcSf8ABSj9oBXbvKP/ACKat/EGFLH/AILVfDy2&#10;27Y18GOsYHRVEE2P5Vl/sIMyf8FMfj2jfxNN/wCjawp/Gkd0vgPOP2B/3Pwt+MMLdDr1+P8AyE9P&#10;/Z1U/wDDtbxjE33TZaj/AOhGm/sMAQfDf4wIeP8AiodRx/36epv2f0eP/gm94rjA4ew1H/0KtY/C&#10;Q3qdR8JFQf8ABHnW/fQbn9J6u/CJTJ/wRnv3/h/sS+/SeqPwnI/4c9awmOvh27/SetD4Nrj/AIIt&#10;6izD/mCah/6PqH+gR2+Yv7OD/wDGoPUf7v8AY2p/+htWh/wSuj8z9h+JvSfUD/6FWf8As3KE/wCC&#10;OWoyt/0BdUx/38atX/glfEyfsLRH+9cakP0auaasbx2OP/4IjJv8K/ECQfe/4Se1H/oyua/YtXd/&#10;wUc+Nf8A1/Xv/pUK6b/gh+xHhfx+vb/hJbX/ANnrmv2J/m/4KNfGxv8Ap9vv/SqrjshS3K/7SC7v&#10;+CsHw2P/AE7Wv/oUlM/4LKj/AIvV8JmJ7P8A+lIqT9o0/wDG2P4b+1taf+hPUf8AwWV/5LT8J/8A&#10;gf8A6UiqS0F9o+g/26E/4wr8Y8/8wCP/ANCSvOf+CVZ2/sl6Tn/oLXf/AKEtek/t0/8AJmHjX/sX&#10;4/8A0KOvOf8Agleuf2SNHOf+Ytd/+hLWr/iL0JjseL/C/wD5S6+I0/vS3f8A6Jr0r/grEuP2VY+f&#10;+Zgtv/QHrzn4WKP+HvPiJB18+8/9EmvS/wDgrIm39lNP+xitv/QHqY/w2U/iO6/Y3xH+yv4Ab/qG&#10;r/6Ga+dPhoD/AMPZfE/kr0ubv/0X/wDXr6N/Y6TzP2V/h/B/1DV/9DP+NeG+BPCx8C/tv/E39qrx&#10;/cf2V4L8LXt3Bd38pH+mTspVbeEH77n26UpNR5WzSKctEe9/Gj4y/Dj9n74X6h8SPitaQ31usw/s&#10;PQZTk6peqcpkHrGjAMx9sV+VHxv+M/jr4/8AxH1L4ofEPWJLvUdRnMh3H5Yl/hjQfwqBwAPSul/a&#10;y/ag8W/tQ/EyfxZrB+zaXa5h0PSUb93Z24PygD+8epPcmvKawqTdSV2KyWiJLX/j4T/eFfsx8K4/&#10;L+HXw8f+94dsf0iSvxmg/wBen++P51+zvwwXHw2+Haf9S9Zf+ilq6W7JkfJnw0G7/grp4q/7CV8f&#10;/HDX2j4dXOuXXvbSf+gmvjL4ZAj/AIK4eLeOl7fH/wAcr7P8K/N4gusf8+0n/oJrSi/dZnPdHxB/&#10;wS1H/F5/iEvpC/8A6NNfZWg86V4g9tIuD/5DavjX/glhlvjN8Qt4/wCWD/8Ao419n6BH/wASXxD8&#10;nXSLj/0W1THSBf2j4s/4JPAHxF48P/TNf/Q2r7S+Hi51+Qk/8u0n/oJr4x/4JOqW13x8PRU/9Dav&#10;tH4dJ/xP5Sf+faT/ANBoj8AP4j4S/wCCba7v2qvGXH/MPvP/AEcK+1NMXd4gh/6+V/nXxd/wTZAb&#10;9q/xmvpYXn/o9a+1tPH/ABOo8f8APwv86IOyKaufG3xHG3/gsCSP+hit/wD0StfXHirnXbg/9NT/&#10;ADr5I+ImG/4K/lf+pht//RK19deKV/4ndxx/y0b+dKn1GfJH/BWlcT/Df/r1uM/9/Fr6j0//AJFP&#10;Qf8AsA2n/opK+Xv+CtH+s+G//Xpcf+jFr6jsVDeEtA/7F+z/APRS1lL4iomhpn/IF1b/ALBk3/oB&#10;r4w/4JY/8lZ8ef8AYBk/9HrX2joY3aPq4P8A0DZv/QDXxf8A8Etjn4sePB/d0GT/ANKEpP4imrWP&#10;rUrnbmvB/wDgqUuf2ePCzP1Ovybf+/dfQWn6Nq2uanDomi2Ulzd3DBYYYxksf6AY6+ma8S/4K0to&#10;Fl+zj4O0Tw6F1E23iOdb/Xkb9zLcCMboIP76R8AydGbOOBSnNJ2K5XyOXQ9S/ZG17wzH+zR4KsvB&#10;2pef4iGkquqapEv7nRE3t8kRPEl269MfLCDk/NgDwH/gpUdPt/j1o9jp9kkNtF4TgWKEenmSZJJ6&#10;k9ST1JNfQf7Mzxv+z54Ea1tYoUfw/E7JCuAXyQSR6nFfOv8AwUsDt+0Jo+7/AKFeD/0ZJV4ZL2/M&#10;ZV23RPni88IeHNTO+WwWNj/y0h+U/pxVM+Ddb0z954c8QuB/DFcnitpFGFDVYTI+avRlCDexwqUk&#10;c5/wkXi7Q+Nf8P8Amp/z2tyf6VoaX488MagRG90beQ/eWdcfrWwrtjY3T3qtf+GvDur5GoaXGxOf&#10;nRcN+YoUZrZ/eD5HujoPAhin8U6a0UqujXKcocjrXG+CU263rKf3b+T/ANCNXvDnwsvZPElpbeCP&#10;Fc+nXE86iJpGLIhJ74rnNBuvFHhvVNRRdMOorHeOt1LE2GZwSCQOuD1qZTfMuZWGorldmdyFP36m&#10;j71zun/Enw7dOLe/E1lL0Kzx8fnXQ2dzaX0fn2V7HMvrHIDWsZRlsyJKSeqJ415z2qaJdq0xVxya&#10;mjAHznvTMZNpkkS4f0/H2rU8NKFv5z/05T/+gGs+L+lafhvH2uf/AK8pv/QDTjuOEjjPg983hP8A&#10;7bv/ADrsIY65H4MrnwgcH/l5cfrXZQrUx+FGsviY+OP5Mb6nt1R2Csdv4ZpiJu//AFVNGnfb+NUl&#10;cRJBFuJHtU0cdEO3aSo5PFWEh+7/AHqpKxDdzivj6nl6D4db/qLN/wCgiu+iizbw+vlL/KuE/aGT&#10;Z4f8On/qLn/0EV6FFGv2aFcf8sk/kKz+2ypfCgjjqeKPH/AaWOELtZ6sRR5+5WpAscP8dTQx0sMf&#10;8GasxQrk0AJDDViGF9uaI46tRw0CbsNijXp1rjf2mo9vwL1T5P8Al6t//QxXdRx4/h/4DXF/tPrj&#10;4C6q3/T1b/8AoYpS+BlR+JG78NIx/wAK40L1/s+P+Vb0UOSFrJ+GEZb4Z6CSOunR/wAq6CGHkYq4&#10;/CiJbjYoTj56sxw/wU6O3T1qwqp/D8v6k1QnoMjj+72ryr9tePy/DXgwf9TEP/Za9dhi3fLtryb9&#10;t+Py/C/gn38SD+lZ1fgKp/EewSxn5D/sr/Knxw1PNB9xf9gfyFPW32pvNaEDIYs/cqXyVqWCFP8A&#10;9mp/Ij/uGgD+j+kZd1LRXlnQtiOil8s/3aTA9KNAJKKjpU+9QA+mP96n02TtR1J5RtRnZ/HmpKRh&#10;uoG3Yh7/AD5pKlZcVHJkPt2/jQL4iNl200x/wVKy9jTWTPyelA0rELL8+c0r/epzx7PmSk2GrT0G&#10;NprKjfOacBjgUUwI6QttqWmuv8VNOwCcsaayyL3pVG199OyOeapuxmRMu/kDimsuzkDmpab5fvQn&#10;cBtRbF9KkZON9LTAh2oOtOo27uMUgXbQA3yz9/ZUexvSpt6+tM8r/Z/WgmRGy7v46jZXX+GppI8f&#10;7tIVK0CTsQHf/wDqo2GpGjVqY0f4UA3cj2r6Unl+9SSdqbTTsIjZexpvl+9SeX70jLtqy27DPL96&#10;VYixCg5JOAKWpbnxD4Y+H/hTVvip48v0tNE8O2Ml7qFzOwVFRFLHn8KmcuVAlzSsfGP/AAX4/wCC&#10;gcH7BH7FV38OPBGqqnxC+IdnJa6fHDJ+9s7QriWfA5GAcA+p9q/ILxl4B0f4dfse/swWlsAb3xP4&#10;/XWNUnI+aaWSRTlj3wpUVvftY/GjXP8AgpXcftIft/8AjeV30fw3axaF4AsZGylrAZ1GVHZtgBPv&#10;Iaj/AGlUe3+AH7HOn5+/fWr/AI5g/wAa4OZz1Z3wioaHo/xbkST/AILY+AAjfKvg4hvxinqh+w9E&#10;kP8AwU9+O6s3d/1epfiTCf8Ah9z4Lt3f7vhP/wBozVV/YwkP/DzL46Tb/wDloR/49/8AWpx+L5l7&#10;xPOf2Lo8eBfizHn/AFniXUx0/wBhqv8A7P0Wf+Cb3i1G/h03Uj/48ap/sbbYvCPxTV+/irUx/wCO&#10;NWn8A/3f/BOTxkoPH9kan/6F/wDXrZfAZdWanwi/5Q+ap7+H73/0oFanwuXyf+CL2oJ66HqBX/wI&#10;rK+DeJP+CPGqnH/MDvV/8mRW18N1x/wRmuV9dB1D/wBKKybt9xUVYi/Z8Dj/AII26gvb+w9VP/kR&#10;q2v+CWUe/wDYStv+u2pf+zVlfs+hv+HN2oNj72g6t/6Natn/AIJXJs/YQgDf899SH/oVYz1NInF/&#10;8EOo0fwp4+9f+Eotv5PXL/sQjd/wUW+NrKP+X++/9K66n/ghkd3hz4gL/wBTLbf+z1zH7C65/wCC&#10;h/xtxz/p99/6V0462QnuU/2i1P8Aw9j+HP8A1wtf5vTf+Cyi4+MfwjPtJ/6UipP2jP8AlLR8Osf8&#10;8LT+b03/AILKJ/xeb4Rj2k/9KVrXZCe59C/tyr/xhf425z/xIE/9Cjrzj/glUCf2SNI/7DF2P/Hl&#10;r0j9txfM/Y38cJj7vh1T/wCPR15x/wAEpj/xiLpX+zrl2P1StJ/xfkOK908d+FS4/wCCwHiHP/Pa&#10;8/8ARBr0f/grMyr+yoqH73/CQ25/8cevOfhSNv8AwV48SO38Mt4f/IP/ANevbv29vhB4r+Pnwm0b&#10;4a+DolN5f+JrcybvuwwKkm+Vz2VRzmlD+EyrNysi9+ync22i/speCtY1K+jtLOy0EXN1dznCQRqS&#10;Wcn2H5mvg/8Abu/bJuf2ifF7+EPBANl4N0q7laxtUG03szH57mUD7zMckegrr/22f2q9H0TwDpv7&#10;G/wL19rjw74ctUtdb1qNudTmTqqkf8sw2Tjua+R65py5jaVqceVP1CiiioMh9v8A8fEf++P51+z3&#10;w3Xb8Pfh3/2L1j/6KSvxht/+PiP/AHx/Ov2k+G67vh98Pf8AsXLH/wBFLWtLdkT2Pk34Ypj/AIK6&#10;+Ll/6e77/wBBr7O8Kof+Eguv+vaX/wBBNfGvwqXP/BXbxeP+ny+/9Ar7P8JqT4kuU/6dpf8A0E1p&#10;S+Fie58N/wDBK+Ld8ZfiJ7W7/wDo419naB/yBtfbP/MHuT+UTV8Z/wDBKsFvjL8RvT7K/wD6ONfZ&#10;+gJt0rXU/vaPc/8AopqmP8Mf2j4s/wCCS4La74+J/wCeaf8Aoxq+1fh1GG12XH/PtJ/6Ca+Lf+CS&#10;q7te+IOR0iT/ANGNX2t8OFxrcpz/AMu0n/oJpw+AH8R8Hf8ABNFd/wC1f4z5/wCYfef+jhX2rp//&#10;ACG4/wDr4H86+K/+CZnzftY+NP8AsH3n/o4V9r2K/wDE7RfSdf51Mdiz4z+IY2/8FgT/ANjDb/8A&#10;ola+vfFY/wCJ1cY/56H+dfInxD+b/gsFt/6mG3/9ErX154obdq03vKf51VPqNK58jf8ABW1dr/DY&#10;g/8ALrcf+jFr6k0znwf4dI7+HrP/ANFLXy9/wVuU+T8NH/6drn/0YtfUenK58G+HM/8AQu2X/ola&#10;yl8ZUdzS0FD/AGPrB9NKnP8A441fHP8AwSa0HUvEvxp8caJotqZ7yXQJPIh3BQcXCElmPCqBkljw&#10;ADX2d4ctWl8KeJdRkliggtdDuTNd3EmyKNjGwUFvUkjAHJ9K+QP+CT+mReI/FfxB0WfUzbW400S6&#10;gtvGPNvYxMP3BfqsRJBZRjdgA8cVlKSV7GnLeyPrHVLmzvY5PB3gbUpPsLjy9d8SxEo2p/3ra1JA&#10;KQDkGTgydsL18C/4KzQxWv7NfgvTrS3SC3tdelSCKMYVF8odBX0E0/mX4YKEC4WONRhVXgDj6V8+&#10;/wDBWuQn9nrwqn/UxSH/AMhClCOl3uXUleNlser/ALLcZb9nHwCw/wCheT/0Nq+e/wDgpSGH7Q+k&#10;Kf8AoVof/Q5K+i/2VI8/s1+AP+xeT/0J6+df+Cli4/aJ0g/9SpD/AOjJK6cN/GOSt/CPA6nVg3+z&#10;UUfepVXFekcBKnTj/wAep0a+i0yMdNtSx7KANz4e8eNtLPpeof1rjvCTf8VDrm35f+JnJ/6Ea7P4&#10;fru8aaYP+nxK4/wgqf8ACSa8rHpqcvH/AAM1EviQ7XgzaudG0fV49uqaZDMOzSIM/n1rEvPhNpCS&#10;G58Papc6fL/CEcla6ZUWM7PXkHr2qUKC+77v40+SLDmnHY5Jbf4reHPufZ9XgX/vv/8AXVix+K2k&#10;RP8AZPEuk3emzfxebGWWuriOBx2p9zZWOpw/Z9Ts47hW/hljDfzoUZLZ/eDcXuivpOs6Lq8Qk0rV&#10;IZwcHCSAkfUdRW/4ZiLXk6/9OM+P++DXF33wZ8G6gxuNJkuNOn6q9tJwD9Kk0Pwj8Z/Dl+8PhXxF&#10;balH9km/4/uCECEt17496alOPxIXLC+jE+CyA+Djg/8ALy/867KJfm5evK/hr8S9O8IaJ/ZuuaPe&#10;LEbhib2OPchJNej+HfF/hPxVhtE1qGZu8W7a35GilODilcc4S5mzUjXKVNBHu+SlFsyDLrgnoamh&#10;h/vfNWpkTRwhUVilWFj+7QyqzqqgcIBtqaOPb1FAHCftGrs0Dw8f+osf/QRXo0ULfZYf+uK/+giv&#10;Pf2lotnhzw25P/MXYf8Ajor0eCP/AEWH/rkn8hUR+Nly+FCwjC9Ksxx7cU2NcVYhX7oqyB8Uecf3&#10;f9qrEK4+ZB0psMdW4Y6ACGPPWrMcI/uURIpHKf8AfNWI4060EyEjhrh/2qI9vwC1Rv8Ap8t//QxX&#10;fpFu431wv7V6eX+z7qeU/wCXy3/9DFKXwMdP4zo/hXDn4X+H3/6hkfr6V0MUabeTWN8KY93wr8PN&#10;/wBQyP8AkK6KKPd2q4/ChS3YyOHpViOEL1pUhfFWYYS2FqiRI4f4v4a8j/brj2eFvA+f+hj/APia&#10;9mWLBw9eP/t5xmPwp4EP97xH/wDE1nV+A0p/Gez3EORH/wBcx/IVLHFlRn+7U00PETf9M1/kKdHC&#10;F/3q06GCdhscPqlO8o+/5VZhh/hUfrUvkigfMf0X1HT2T5uabsb0ryt0dQlFA6CipasLYSVeD7Uy&#10;pF+XpQ3zdad7aDG+Z7U6m+X702qAVl203YvpS1JSbsJq5HTNn8f8VSP96kpglYikXclMKlgalZdt&#10;N2n+OgYykP3Kewx8uKTaNlFtQISqgUypmXdxvpjLupp2AZScfcp/l+9NPaqTuA3y/k6UzYvpUtIy&#10;7u9acyAbtI6/zpr/AHaV4+5o2v8A5FSnYnlEf7tMkTsKkxxvpMhRT5iXch5U0lSsu756ay/PlKoC&#10;PYvpRtX0qWigCDljQY9/L1IRio+VNBPKRsuf4KTP+xVio2j3H79AcpEVXtUbK9TMhXrSbP46BpWI&#10;dhpvlnrj9amx96mP0/GglqwkNs9zOsMKks7AKPc1+dX/AAX9/awvdfvfBf8AwSZ+B/iFo/EPxBvY&#10;5/Hd3aP89npq/MYzg9WCliPRfevvD9ob9oTwF+xz+zj4q/ae+J14kNh4d0ySW1jdgDcXGMRxrnqz&#10;NgAV/P8Afsc+Lvil8d/+Cocf7U/x3laTWvG3hvU9csIJmJNtbuGSFRnoBH09q560uZ2OqhDS7Of+&#10;CWhad4Z/4JOftF6JYKTb2fjT7NDuHO1ZYQCT61t/tVp/xQP7HOmA423Np8v/AICf41i/C6Zj/wAE&#10;rP2i52f/AFvxDfK/9toa6H9pu1+06Z+x9D1H9oWgXHoBa1mndM6mrHZ/ECMv/wAFz/CiM2dvhTP/&#10;AJLS1n/sU4f/AIKR/HV2/wCfhv8A0M1q+Kv9I/4LneGmz93wh/7bSCsf9hZXl/4KLfHhmP3bt/8A&#10;0awqoL3l6g9Fc8//AGRI8+Fvihjv4t1L/wBBatj4Cr5f/BOXxgjfx6Tqh/8AHqyv2R0ceF/ij/2N&#10;2pY/74atX4Mnyv8AgnR4rIX5W0fU/wD0OtH8Jl1Nb4MReX/wRu1Z276Hfn/yZFanw0bd/wAEY7k/&#10;9QS//wDSiqHwtXyf+CNeo4HB0G9/9KhWj8M12f8ABFu53f8AQEvf/R9Yv9C0Sfs/w7P+CN9+rfd/&#10;4R7VT+cjVpf8Eun/AOMEIP8AZuNS/mao/s/t5n/BG/UBn/mW9U/9GNV//gljHv8A2Dot3afUh/6F&#10;WMi4nHf8ELh/xTfj9/XxNAP0eua/YTU/8PD/AI37e2oXn/pXXUf8EKvm8LePx/d8TQfyeuZ/YST/&#10;AI2JfG8j/oIXv/pYacXqhtXKP7Q64/4K2fDlP+mNof1ej/gssoHxm+Efs0n/AKUrR+0gdn/BXD4d&#10;D/pnafd+r0v/AAWbXHxk+EPu8n/pStbP4SD6D/bXGz9jTxy3/Uuj/wBCSvNP+CVeV/ZC0x/+o/d/&#10;zWvTv23Ygv7F/j5j/B4eQfm8deZf8ErXRf2QdMdzhV1q6LH23LVzV6q9Bwfunj3wp2y/8FdPEcJ3&#10;bppbpUVRuJJi6AfpW7/wUw/bQf4X6fdfs+/DHVkXxBew7PEd/ayZNhEetsrDo5GNxHTpVj9pvxj4&#10;F/YP8aeMPjJY3EF98WPHkso8P2wYONA09hjz3HaVxyB2Ffnbrmt6r4j1e517Xb+S6u7uZpbm4mkL&#10;NI7HJYk9TmueU3blRv8Aw9er/Aou7Oxd2JJOST3pKKKzMwooooAfb/8AHxH/AL4/nX7S/DAEeAvh&#10;5/2Lll/6KWvxat/+PiP/AHx/Ov2r+FcefAPw9/7Fux/9FLWtLcmR8l/CP5v+CvnjBW/5/wDUB/46&#10;a+0vCaf8VLccf8u83/oBr4v+DsZb/gsB4zTPTUNS/wDQTX2p4Pj3eIp/vf8AHvL/AOgGrp/CyXuf&#10;DP8AwSpj/wCLx/Ec+lq//o419naEu7Sdc4/5g1z/AOimr41/4JT/APJYPiX/ANer/wDo419m+G0/&#10;4lmvD00W6P8A5CaiPwj+0fFf/BJEH+3fiED/AM8E/wDRjV9qfDVd2s3H/XrJ/wCgmvi3/gkkD/wk&#10;HxC/64R/+jGr7Y+Gkf8AxNrn/r0k/wDQTRH4AfxHwX/wTEXP7V3jL/sH3f8A6OFfbGnL/wATxc/8&#10;9l/nXxV/wTBU/wDDVXjU+mn3f/o8V9s2H/IZG7/nsP51MVoWfGHxEUD/AILCnjp4gt//AEQtfXHi&#10;Y/8AEymJ7Stj86+SfiQEb/gsKP8AsPW3/oha+tPETb9SlPbzT/M0o7MqJ8of8FbFzZ/DNl/54XP/&#10;AKMSvq3S9ND+EdDnvrr7LZW3hyxN5eupKxgwphVHV3b+FByTXy//AMFZdOEunfCqaRhHFNHdr5jH&#10;uJEB9+9fXNjpd9pHhPw1P4qurO4urPQ7ZNJsrBy1raJ5SjzskAyTMMZkPTOFAFZTbuaU7c2oaZD9&#10;o8O3wv8AT/Js4bGeTTNJl5KOYiPPn7NKew6IOBzmvjT/AIJEOV+JfxGz/wBAFh/5MLX2lYs8ukah&#10;JI+5jYTc4/2DxXxX/wAEihu+J/xF/wCwG3/o8Vna0WOcuaoj618vM4I3Dmvnv/grW2z4D+EYvXXp&#10;T+UQ/wAa+ixH+/r5y/4K48fAvweB/wBByb/0WtaBL4We1fsnDd+zV4C/7F5P/Q2r5y/4KXrt/aK0&#10;bH/QqQ/+jJK+j/2T0B/Zp8BH/qXk/wDQ2r5z/wCCmH/Jxmjj/qU4v/Rkla4Z3qnPX/hngVTLv7VF&#10;F/Spo+hr0zgHqF7NUkajimx84qWL+lAG94FiaLxhpZdcf6WhH51xfgznxN4g/wBnUZf/AEM12ngS&#10;5kk8YaVEzZAvU2qfrXFeDOfE2v8A/X/L/wChmol8SGn7kjqYcfdYZ61MYhs3xfN/ebHSoYkyx2j1&#10;qeMY+4f+A1SVhXHKp3cvU0YBH+1TI+eKmjWmBLCuAP8A2WtjwvJm6nUtj/QLj/0WayolwK1fDSst&#10;3P0/48Z//QDV3bVgtc4j4GJDe+ELmC7hSWI3TBopEBU59jWjrvwY8A6+5mgs306ftNYnZz9KofAJ&#10;N3hG4H/T41d3FEpPtWUIRlBXQSk4zdjg4/AHxl8I5k8H+MotUhX7tpe/ex6Dd/jT4vjR4i8MOLb4&#10;jfDy7tcdbm1QlCfYH/GvRLZH37UHpxWmtuskQjuIlkR/4ZFyCPoaapuL91hzp/EjlfDfxS+Hvid1&#10;XTfEcCytjMNw3luCe2D1rrLW3DqXjwwboVOa5rxF8Evhb4pJkv8Aw2ltMelxYt5bDPfA4rEHwF+I&#10;PhU/afhd8Upgn8NnqPIx6Z5B/KjmqR3Vxfu5bO3qO/ahXyvDPhhv+oy38hXpMS4tof8Arin8hXhX&#10;xw1b4yJomj2nxP8ACkEVtaajvg1CzYYnbAyuATzjntXpXhb9oH4V+I1itG1s6dcqqqYdRj8vGAB9&#10;7p+dEakZVH02HOnLkXU7SKP0qxHHTNNNtqUK3WmXcNxGeRJDKGB+mDVuO3kTgitkrnOOij//AFe9&#10;WIk7fNTYo/771ahTtRysbdx8MdWI1psS/wAP3qsQxp1qkrCFjj/iNcF+1rHt/Z41P/r9t/8A0MV6&#10;JFHurgv2vItv7OOqMf8An+t//QxUTXuM0p/GjpvhSn/FpvDvyZ/4lkX8q6KGH5h/nFYvwli/4tP4&#10;c+XrpcX8hXRRx/wA/wDjtXH4UZ9WEcKHmrUMe1P9qkhj+X5kq1DHtxxTAI4d2NleN/t+xlPC/gEf&#10;9TEP6V7bHFn5dm2vF/8AgoKm3wx8Pj/1MX/xNZ1fgZdP4j3GWEbYtw/5Zr/IU+OH/wAdqxNCMx/9&#10;cl/kKfHDWhgMhj/v1J9m9qlii6fxZqf7N7UA3Y/ocZcuDTJVxUxjVsfNTWTfXkI62rkKruof71Pa&#10;Nh/yzpjLz89UncYlFLvb1pKYBRRRWYBRRSP92mnYBaKKKsCOhvm60r/epKSVhX1G+UP8ikx8+ypZ&#10;O1NpjIWX5xuWmsm9KlZfn+emsqbMNQBB5X+z+tN2sT89TU1lzyKAIaTYPepfLj9aRlegCPavpSYf&#10;3/OnbScmkbH3ttWncBjqh+7SBQOlP/29n40mxvSmJuwfu2pjLnkU7bt/hp3yH2pp2IImXn56Y3y/&#10;dqby9nNNZc8inzANpgXdTiM0tUAwjFRVYqOgCMx/x0m3dgbttSbF9KTy/egCNlzyKl0nS7jVtRis&#10;LdNxkbn/AGR3pleI/wDBTj9tvSP+Cdv7Fmu/GWPbN4t1pf7L8FaaeXuL2UFVIXqQv3j9KicuVDpp&#10;zlY/Lz/g5b/b1n+Pfxx0T9gf4R3kkvg/wdrlonjS9tGJjm1GV8LCxHB2Lnj1z6Vx/hvSdN8Of8FY&#10;7PwvpsSw2ei/CdILWJeAiCFQAB2rwDQfDNxf/sRx/F7xtI134v8AFf7RNqdevLgky7kSQlGJ/wBt&#10;mJ+tfQ1hBv8A+Cw2uK/SL4aRj8fKSuSLb1Z38qirHgvwuTf/AMEqf2hmH8XxEP8A6Ohrsv2irfdD&#10;+x5F/wBRC2/la1yPw4Bg/wCCU/x/f+F/iAw/8jRV2H7RLlrT9jqdO99a/oLWiJUjqtdgeL/guroE&#10;LdR4T/nbOazP2Ex/xsX+PA/h+2yD/wAiNW54vj8v/gvL4dj3ff8ACq/ravWJ+whHu/4KJ/Hvd/z/&#10;AMn/AKMetVpMl/Ced/sjKG8LfE8evizUj/461bfwdiz/AME4fFny/wDMF1I/+RKw/wBkj9z4c+JW&#10;5sZ8Van972Vq6P4Kq5/4Js+L2cfKdF1Efd/2zTk/dIjuaXwt+b/gjNqDY/5l69P/AJNgVoeAv3P/&#10;AARbuu27Qb0/+TBrP+F4K/8ABF/UW7f8I7dj/wAmxWh4RP8AxpZmPb/hH7z/ANKDWPX5FLqWP2do&#10;dv8AwRq1At38Nap/6G9aH/BLBd/7AyN/08al/Wqf7OoMn/BGW/b08Nan/wChvWl/wSdj879gFN//&#10;AD86kP0NZstHF/8ABCVc+FfH3v4ogH/jr1zX7Bv/ACkT+OH/AGEL3/0rNdT/AMEIB/xSnj1P+prg&#10;/UPXLfsGfJ/wUg+N8I/5/wC9/S7oiUZ37Ti+V/wVu+HIH/PGzP8A481Tf8FmU/4u98Hjj5jNKP8A&#10;yZSk/arT/jbn8OVX/nhadP8Aeepv+CxQ+0fG74N2nX/THDfjcJWl7xuQ9z3r9u9pF/Yp8fNGDzo0&#10;W76F46+ff2bPjfbfsUf8E7rDx18V9KjTVdW1C4n8DaDLxNflsYuJB1EKkZHrX1X+0j4o+FfgX4B6&#10;3q/xyZR4aWOE3lqX2vqDqQ6WsfqWZQGx0XNfjx+1B+0l4z/ad+J1x488UMsFrGv2fRdJt/lg0+1X&#10;iOGNegAH5060tdCqXuK7OY+KfxP8ZfF/xzqPxE8e61Lf6nqdw0txPK2eT0A9AOgHbFc3RRWA9woo&#10;ooAKKKKAH2//AB8R/wC+P51+2HwrT/igfh9/2LVh/wCi0r8UbP8A4+U/3x/Ov2y+FUf/ABQXw9/7&#10;Fuw/9FLWlPqTLU+SPg5H/wAbh/GS/wDUQ1L/ANBNfavgiPPiO4z/AM+83/oBr4v+Dn/KY3xp/wBh&#10;DUv/AEE19qeCh/xUN0D/AM8Jv/QDWlPZifxHwp/wSm+f4v8AxK/69G/9HmvtHw+qLpHiB/8AqBXZ&#10;/wDITV8Y/wDBKNAfi58TT6Wrf+jzX2joq/8AFO+In/6gF3/6KahfCH2j4p/4JGDdrPxDcf8APGL/&#10;ANGNX218MV3azcj/AKdJf/QDXxN/wSII/tb4if8AXCL/ANGNX218LhnX51f/AJ9pP/QDSjrAdryP&#10;gv8A4Jf/ADftVeNk/wCofd/+jxX2rpn/ACGx/wBdhXxV/wAEvFz+1X42P/UNvD/5GFfammH/AIni&#10;lz/y2H86Iv3Sj42+IsTzf8Fh1SMddetv/Sda+udU0eeSS41fU5ZLbTbW68u5uhHuZpD0hiX/AJaS&#10;N2UfU4AJr5Q8Xadcn/gsaiXFmzmPxBbyi280RtOBApEas3Td0z2zmvszxWl7c+Ik1TWzai5hLLba&#10;fYx7bWwVj8yRD+Jj/FK3zvjsMCs1J3sjSLsmfG3/AAV50HRtOk+GeqW2lS2l3dW9wJoJL5pvLjWR&#10;Nic8BuSzY43MccYr6/vFDeF/DR9PDdkP/IK18l/8FkGLXHwwP96G5P5yJX11PH/xTHh7j/mXrL/0&#10;StZzWoobjtO+TRdQ56WM3/os18U/8Ehl3fEz4je2iN/6PFfbFom3QtS/7B83/os18Vf8Egl/4uX8&#10;SD/1BG/9Hio6Mt/Ej692/vM+9fNv/BXVcfA3wf763N/6LFfS4j/eV80/8Fel2/A3wX/2G5//AEWK&#10;sJfCe1/snj/jGvwEf+pdT/0Jq+dP+CmagftG6P8A9ilF/wCjJK+kf2Uh/wAY0+AT/wBS5H/6G1fO&#10;P/BTtdv7RminZ/zKMP8A6MkrXDfxDGtrSR4BF06bamVc8Coh0FTR/L/BXqHnj41qWP8AhqMbP/11&#10;LH/WgDa8A/8AI56Z8v8Ay+L/ADrjPBQ/4qbX1P8Az/y/+hmu18BD/isNOZv+fxf51xnglQfFGuk/&#10;8/8AL/6MNS90V9hnUID1ytTxev8AeqNAPT/GpoRwW+nSqMrEsQwtWI1281DGvQetWIflquUpXJY0&#10;7VreG0zdXJ2/8uE//oBrNhVsCtbwyv8Apdyv/UPn/wDQDVDOD+AaD/hDLggf8vZrv4Y64T9n3nwZ&#10;c5/5/Grv7ddu6s6X8NCqfEy3pUDyy4VRuGTWnM+9lidOY1Cs2eT9f5VW0QpuJV137x8vfA756VM0&#10;jSTGVjnexNaEChfn/u5q1bu6Ps2/rUSbAh479etTwph+TjPpQJux59+1rI6eDPDQ38f24x/HavNd&#10;vrnwr+GvjfTrb/hJ/CNpPK8CFrmNfLkJKj+JetcN+1umzwd4ZH/UYb/0EV6xBH/oNocf8usf57RW&#10;aSc5XLk3GKseYXf7KSaPMdS+FHxK1LRpQciCeQvGfbI7fnSDW/2p/hv8viDwja+KbGP/AJebH/W4&#10;9tuD+leswjvV+1nnj+ZZNuPSq9il8LsL2re6ueV+HP2qvhpqF0NO8WWd94fug2Hiv4CUB9NwHH4i&#10;vSfD+s+HvE1ut14b1y0vkPVradXx9QDxUmveEPBvjOA2/i/wvY3yEYBmgUsPo2MiuC1n9jj4ez3B&#10;1L4d+JtV8NXm7MbW05aMH6ZyPzp/vo+YWpS8j0yO0kX/AFg/Sp44XxtxivIhoH7Y/wAME/4lt7p3&#10;jPT4/wCGXifA9ejZ/E1Y0n9rzRdKul0f4tfD3VvDdzn5nkgZ4vr0Bx+BoVSN7NWE6crXWp67HGT/&#10;AA4/2a4D9sNMfs2ao3/T/b/+h12Pg/4i/Dzx5GJPCPjGxvCwyIo5wHH1U8iuZ/bSs3h/Zk1JiuP+&#10;JjbYJ/3qc5KUHYIJxmrnTfCWH/i0nho/9QmH+VdFDHyD/wCzVkfCO3z8HvC7jvo8P/oIroI4Cvzf&#10;pWiVooz6sdFD1z/wGrEUfRFojhHVqsRR56fLQTzCxQ7U5/4DXi3/AAUNj2+G/h1/2MX9Vr3OGHbi&#10;vEv+Cicezw18OcfxeJP6rWdX4C6Pxnu9xCP3X/XNP5CpI4v8KmnjIMXH/LFf5CnwQ7fkrQyEjibg&#10;Af8AAqfsep4YakoGlc/oOK7gPpTqcU3AfSm147OsY3+rprM3FSP92msu/kDigCNtn8aUzbGf4WFS&#10;srBqaF3UANZEP3Gpqx/hTtsn+RTdjelAAFZfvrSUrDbS7h/dptWAbRTuP7hpr7P/ANdIAopNi+lH&#10;y+1W3YBab5fvTqKXMA2TtTNi+lS0VQEB+8v0pskZyXqZl20xlzyKAIGXdTKn2/L81Mkj2/WgCLy9&#10;x4pvKmpfL96R/vUARU0pg7qmpmxvSmm0AmR0zUfyf3Kcy/P5lOqk7i2GYb++KNjelK3zfdpqrt4e&#10;mQIy7OQOaTy/epGbsKbt7IPzqogRNHk/JTeVNSsueRTWXsaoCOhl7Gn+XuOQKCC8ixRj7xovYRZ0&#10;LTYb27aS8kCWtuhluZWOAiLySTX4T/t+/ti3X/BRn/grf4L8N2O6X4T+B9YvbHwwS+YNRu7SMvPc&#10;AdGG8KAfQe9ff3/BfP8Abo1n9jv9ko/AT4NXfmfEr4mWc8Futs/72w05UJuLk4OVwmQD6n2r8n/g&#10;xoFj4W+LP7NPh3RlHPg7Vb6dweZJ5opGkdiepJFcdSSk7HbRp2Vzn1uZrz9iPSXLllm/aTMjH6lq&#10;9y0iN5/+CvXil93zL8Oov/RaV4do0BH7Bvh93b/W/tEr/wCjGFe6+D3WX/grf41lZv8AVfDhO47R&#10;JU2szVu54L8PFc/8Em/jtL/z0+ITf+joq6/9omLytM/Y7X/p/tv5Wtcf4HleH/gkT8aJv+e3xBJP&#10;4zxV2f7SxH2T9jVcf8vdv0+lrREbOz8WJt/4L0eGVlP3vCi4/wDAaSsL9hI7P+Cinx73f9BKX/0a&#10;9bvjJTJ/wXv8KKjdfCyf+kslYX7Dy7P+Ci/x9iHP/Exl/wDRzVd/eJt7p5z+zLuj8NfFFk42eKdT&#10;P/jrV1PwVQt/wTM8WHZ/zBNQ+b/gZNcx+zGhbwj8V3Ofl8T6n6ejV1XwQ/5RieL/APsC6h/6Gat/&#10;CSlZl74WKj/8EVtVI/6F+8/9KxVvwGvmf8EULlm/h0C9/wDSg1X+Ese3/gifqz/wt4fvR/5ND/Cr&#10;3gaHy/8AgiTdHt/wjV4f/Jg1k1+RRb/Zuj2f8EYNQ3fd/wCEY1P/ANDetD/gkxHu/wCCfwb/AKeN&#10;TP6Gs/8AZ8Of+CKt/J/1K2pf+hvWr/wSUj/418oWP/Lxqg/Q1nLoUtDi/wDggyqN4T8ff9jbbD8w&#10;9ct+wquz/gph8cYlHIu9QPH/AF+Af1rqf+CCp3eGviBH6eK7Y/pJXL/sN5X/AIKf/HHDcfadR9v+&#10;X0VKdiir+1LF5n/BXz4dK3/PpaH/ANDr0X9vT4B3Xxe+O/wu8XazqMdh4U8LJdan4w1qdtqWNrFI&#10;j4J/56OQVRepJrhP2lrC9v8A/gsJ8PLaytzJIbC3YrGv3VAkJJ+gyc147/wVI/4KBN8YNcuf2evh&#10;Fqrr4R0m8I1O+iOw6vcqSCx7+WpyFH41blZWBJN6nnX/AAUY/bl1f9sH4oNZeHWlsfBeiO0OgaZu&#10;wHUcedIO7tjrXzXQae67UFZgMooooAKKKKACiiigB9t/x8x/74/nX7d/CeMHwD8Psf8AQs2H/opK&#10;/ES25uYx/tj+dfuD8KI8+Avh/wD9ixYf+ikrSn1JkfIPwfXH/BZDxov/AFENS/8AQDX2v4QTOv3J&#10;H/PtL/6Aa+KfhIuz/gst4zX/AKiGo/8AoBr7b8HR/wDE7uf+vab/ANANXT+FifxHwh/wSmGPiv8A&#10;E3/r1b/0ca+0dD48PeIh/wBQG7/9EtXxd/wSjw3xY+JfvbN/6ONfauhxh9C8QJ66HdD/AMhNQvhD&#10;7R8S/wDBIaPdqvxDP/TGP/0Y1fa/wxbb4ik3f8+sn/oJr4r/AOCQyp/avxFH92KP/wBDavtT4Yjz&#10;NflLc/6NL+iGpTtEtbnwl/wS2jDftVeOzt3BdLvP/R4r7Z0Swn07X7KS/wBP8+6v5c6Vp0pKibnB&#10;mlPVIFPU9WxtXJzj41/4JPNE37UPjue30g3102nXK2dtI22FSbgZkmbrsUdVHLHA45I+1rRHi8Yb&#10;5L5rm6luVa8vXUBpSDgAAcKi9FQcACo5rLQ0gk0fG/jq2v7b/gtXDaan4hm1KaHxBbbruZQu7/R1&#10;OFA+6o6AdgBX2D4mG/Wp3/6bN/M18e/Ek4/4LYLtPTXrYf8AkstfYniOMjVrhf8Aps38zREh7nx1&#10;/wAFjW/f/C9P+mFyfzkT/CvsCZf+KX8P+2gWX/olK+O/+CxTf8TL4ZKP+faf/wBGJX2LMufDWgf9&#10;gGz/APRK1EtS47sfbL/xT+pN/wBOE3/os18U/wDBH0bviR8Sv+wC3/o9a+2rdf8AimtUcf8APhP/&#10;AOizXxT/AMEdY93xL+JX/YBb/wBHrUP4WU90fYSx/PXzT/wWBXb8CvBfH/Mcn/8ARa19PLFl9m3b&#10;XzN/wWHi2/AfwWw/6Ds3/osUIcvhZ7b+yjFu/Zm+H+P+hcj/APQmr5u/4KgLj9ojQ/8AsUYf/Rsl&#10;fSv7J6/8YyfD/wBvDcX/AKE1fNn/AAVE/wCTidC/7FCL/wBHSVrhnesZV/4KPnyNcVOrZ5FQp0/u&#10;+9TR4evXPObuSU+PoKZU9v7/AMNAja8Bf8jhpg/6e0/nXGeBv+Ro17/r+l/9GGu28Aj/AIrLTf8A&#10;r8T+dcV4FQ/8JXr/AP1+y/8Aow1L+JD+yzqVHz/KOvvU8S5qJR/Eanh+bof+A1QieFe9TxrUUS9z&#10;zVmJUB/3q0Aljx/wKtbw2Qt3c5H/ADD5/wD0WazI1zWr4cTNzdHP/MPn/wDQDQFrs4T9nhCfB1x/&#10;1+tXoFuuciuB/Z2/5Eq6Y9r016JCnas4O0EKp8bJYF2Opq7Gvoev+zVeBR9TWh5GGV0X5Sua0ICF&#10;f4Plq3bx/wAJX/dqPyTGqMg++uR+dTwqxdd3NBmebftfRn/hEPC//YZb/wBBFetwxj7Dacf8uqf+&#10;givKf2wFK+EvCv8A2G3/AJLXrMEafY7TH/PtH/6CKmGk2a1PhRNDGjf8BqzCv9+ooY+lWYY62Mia&#10;MbqtRqetQxr/ALFW4srhPpQBNbTTxneJPu1Lf2Gj+I7I2HiTRba+gb70V1CrA/mKZGOfmNWI4/nx&#10;QC0Z5z4o/Yy+A/iqVrvSLK98PXhbcs+lzkDPb5TwB9MV5n+0Z8DPjf8ADX4OXrSfG3+3vCi3cIms&#10;b5WE4Yn5MZzwPY19OIu3bsrzn9tZ2j/Zk1M55Oo2w/J6xqUoODextTqT5knqch4C/aY8YfDHwBom&#10;k/FH4HatDpUWnxraa5puZY5Y8cMR0Bxz1/CvTPAn7RPwQ+IGxNC8e2kdw2M2d+fIlBPbD8E/Sui+&#10;Ck8knwR8Ko4EkT6PFuR1DA8Y6Gs3xn+zJ8AviQTN4i+H1tb3LHi80wfZ5AT3+Xgn60Q9rGKs7kOV&#10;Nt3VjsLeyaWJZoiJFblSjAjH1FTxWzpgFq8Wb9jn4reAZTffs8ftBX1rGvMek64xeL6ZwQf++ajl&#10;+N/7Wvwg/d/Gf4CjW7KL72raBkkgfxHbkfoKr21viiL2V/hdz3WGPb/BXiP/AAUci8vwz8NDjr4k&#10;/qtdH4D/AG1/2e/GsyaffeJZtBvGbBtNbhMWD/vfdH4mud/4KL32l6x4N+GN5ouqW95bv4k/dz20&#10;4kU529wampOEqbs/6uFOEo1FdH0FcQcw/wDXFT+gpY4avXtkY2hCoeIkz+QpscO163asYjI46l8q&#10;L/IqSGP+B6f5XsaQH9Ao6CmsueRUrR5+emMvY1452rWNyNl7GipKKBEdN8v3p+xvSkoAj8v++fxq&#10;PZ/s/pVio9v996AIfL96bUrR4Tikpp2AjopVXND/AHqsS7iUUmxfSjYvpQN6if7/AOFA+/8AjTm+&#10;brTWXuKBNC/J7UtNTvTqWyBO4Uxl20+ihO4yJlx/BSbB/eqamcsaE7gV2XD/AHetJU3/AC0prx9W&#10;Q0wIfL96ay9jUrK/Wm7F9KAIsZ7YptS7G9Ka3+xQK7GU3y/ensu2kpp2HuM2N6U+mt83SkKlasTv&#10;YG+X+Cm8MKf9/wBsUnf5M027kETfL1qv4o8e+A/g14C1f4z/ABV1620nw/4esnur2+vJljRdoyBk&#10;9z0A7kitCxsJdSvI7SJfmdsGvyb/AODij9ruT42+KL7/AIJ2fB/xOsOmeB/Cs/ij4jT27ZFzLEB5&#10;Flkf7TKzZ9R6VFSSSsXRp3dz44+M37SfxF/bX/a8+MH7WHxU024s7C5+Fepn4fabdnH2fTNxhidV&#10;7bhuYnuWNS/DGxMfx4/Zrm/56fDa8x/35k/xrP8AFlrE1xrhthsW2/Zft/kXOF3MDXU+ELe3g/aG&#10;/ZrtIG+UfDifb+NuxrFq53xPOtJidf2DPDsR/wCWf7QaGT2P2hq9r8AQNcf8FZvHvb/i3Cn/AMcW&#10;vGtMXzP2GNKVT979oZRt/wC25/xr2f4Xy+b/AMFW/iHI7fd+HCbf++EpRVmNq54L4PiZv+CP3xik&#10;B/5qCfl/7eIq739p7TnU/saQD+K5gP5C0rhPCJcf8Ed/i3Jt/wBZ8QiP/JmKvTP2r4/sfiL9jOyc&#10;Z/eRHH4WlC3YpGves8v/AAXv8NCbrH4VH/pI9Yn7DOJv+Ckfx8QHrqE3/o9q3dUjSL/gvl4d2/xe&#10;E1P/AJKPWH+wXHn/AIKP/tAP/c1SYf8Akd6f2hdDz39lpQfBnxgVv4fFGqD/AMdaum+Bp3f8EtvG&#10;s2M40K/P/j9YX7KsHmeEPjKV7eLdV/8AQWrb+ALeZ/wSo8cMf4fD2of+jat/CT1Nf4SNu/4Ih6uU&#10;z/yArv8A9KM1f8At5v8AwREu/wDsV7w/+TJql8G4sf8ABDfW5W/6AN3/AOlFaPwxhL/8ERLt/wCH&#10;/hFL3/0oNZguo/8AZ0V2/wCCKOqK3bwvqf6SNWp/wSWkUf8ABPpEbtc6p/6Cazf2aG87/girrDAf&#10;KvhnVv0karf/AASbyn/BPzLdBNqx/JDWUuhcTk/+CC4SPwl4+nfjd4ttx+QeuZ/YWjkvP+ClPx0u&#10;7ZNzjUb0CNRknN6Og7muh/4IWSRw+AfGlxO5SP8A4S9TI3oFQ/415x+0B8Srb/gnB4l+Jev6DrEF&#10;z8VvinqlzNZQQHd/wjmlSSuySSHtPICCF/hHJpeZZv8A/BSf9pz4VfAf4l6p40+F+r2mp/FPWtDG&#10;kC5tpFdfDNmoKycg8XL5I9VB9a/MqeaW5me4ncs8jFnYnkk8k1a1XVdR1vUZ9X1e8kuLq5laS4nl&#10;Ys8jscliT1JNU6QPUfCu7in3C7Yl+tNiV1+fbUtzu+zp/vGpe4upWopyxu3RaRl21Q7MfGMxt9Kj&#10;qWD/AFUn+7UVANBRRViysZr2XZGPlz8x7CgQlhC8l0hRc4cbvbmv3B+EvzfD/wABf9ixp/8A6KSv&#10;xYa0isrZYolxuZd3r171+1HwdQf8K+8AM3/Qs6d/6JStYKwmrnyD8MI/L/4LNeM0P/P9qB/8cNfb&#10;Pg/5NYuc/wDPvL/6Aa+KPh38n/BaHxov/UQ1Af8AkM19r+EPl1uYP/FDIPzU1VPVMT+I+D/+CUS5&#10;+KHxNf8Au2zf+j2r7W8OMraHrm7/AKAtz/6Kaviv/glS234ofFFe6wEf+RzX2n4V8p/DuvPNNFGq&#10;6JdM0k0m1VHkt1J4FS3aI18R8Vf8Egbae58Q/EWG3iLOyxAKBnPzvX258LdMkn1mOTTb7y/OgeSb&#10;UUIaOBMMNsWeHlJBHcKM554r4y/4JCeGLrWv+Fj3n/CRm107fDDqdvbDE9ypaQhFk/gQ4+Yj5iOA&#10;RX3N4HmjbU0t7WFIoLeMpBBGm1UUKQAAOwrO+hasj4H/AOCTRb/hrf4gQqWKnTbvcGPJxcDrX2pp&#10;8YbxWv8A18D+dfF//BJ1f+Mv/iM/pp93/wClAr7W0pP+KoU/9PA/nU9S4HxL8Q38z/gtXuz/AMzD&#10;b/8ApOtfZ/ihB/bFx/12b+Zr4t8bfP8A8FqMeniKH9Lda+1/Ei51qf3lNXElHxT/AMFi1xqnwyP/&#10;AE6z/wDoxK+yJF3eGvD4x/zAbP8A9EpXxz/wWMH/ABNvhkP+na4/9GLX2dNDt8L+H/8AsBWf/olK&#10;zkOPxElvEB4X1Vc/8w6f/wBFmvif/gjXFv8AiP8AE1iPu6Ef/R4r7etxjw1qef8AoHz/APos18V/&#10;8EZMf8J/8Umx/wAwT/2uKl/Cy/tI+wAuXG38a+Zv+CxybfgP4MUf9B6b/wBFivpxeJlr5k/4LI8f&#10;AjwYv/Uem/8ARa0ovUc9IHt/7KER/wCGYPh8w/6FqL/0Nq+av+CpURT9onw8P73g6M/+RpK+nf2S&#10;4937L3w+P/UtRf8AoTV8z/8ABU//AJOI8N/9iYn/AKPkrTCv/aDKv/APnaNUI2/7P3anj4X5f7tQ&#10;Rf1qdVzya9k8wkVc8mrEKng1BF/WrEK9u+2gG1c2/Aa/8VfppP8Az+JXEeA1z4r8QY/5/Zf/AEYa&#10;7nwAAPF+m8f8va/zrhvh8f8AiqfEH/X9L/6Gal7of2WdYv8ArKs26Bs1CvD7KsQp2FUInjTj56sR&#10;rioYVdqsxqjVoBLD0rW8OL+/uv8AsHzf+gGs2GP/AGfvVqeHlxPdfN/zD5//AEA0PUDhP2cfm8FX&#10;eW/5fWr0S2XG4etee/s2of8AhCrz/r9avRbdR3/yazivdQp/EyzDGlacSy3NgkUcO4I3LAdM9qz7&#10;df4K09NvriyVkVVKvgspHcdK0IF3MFRX/hztHp61YgQfeH/fVNJ+0vvcffOelTxLtfG3J9MUENWP&#10;Mv2x49ng3wq23/mNt/IV65DHtsrX5P8Al2j/APQRXlH7Y648FeEs/wDQcf8A9BWvXbZN1jak/wDP&#10;tH/6CKmH8RmlT4UPhT+AVchG2MCooV+TGyrEcdbGRJGn8KHj1qzCu75n/wC+qjjj/vmrMa0ASRrj&#10;ov8AhVu3j2cv8tQxR/3KuQxlu3FADkXbljXnH7bXyfst6m5X/mJ2/wD6FXqKLGFCDrt5+teYftzL&#10;t/ZW1IY/5idt/wChVFT4GXD40dz8EY0HwO8JHH/MFi/lXUwx1zvwRj/4sb4S4/5gsP8A6DXUW69P&#10;anH4UZT+Jk8G9fnTitKz1G7iXHmnA6qwyKpQr3q1CnT5qokxPGvwV+CPxUhMfxA+GemXkjdbpLcR&#10;y/8Afa4P618uftu/sjeAfgXpPhLX/hd4p1i2TWNdEMdlfXPmw2z8ESJx2z3r7IRcAHauf7teC/8A&#10;BT4f8UP8Nl/6mYf+y1hWhBwen9XOihKXNa5cu/En7dPwIeBfG3hKw+JGjbFWO50QbbwAjjKhcnj2&#10;P1rq9D/az+G7iG0+JfhnxF4Ju5Pup4i0qSONifSQDGPc4r2SZpoVtirEf6NH0/3RT7sWesWLad4g&#10;sLe+t5Fw8F3CJFI9MMKtRnHZkc8Zbo43w/8AFX4TeKb5dO8MfEzQtQnZcrDaanG7fkDmum+xj++n&#10;/fded+Pv2EP2V/iW5vB4Lfw7ftyL/wAPzGAqfXb939K5D/h2R4P/AOjj/GP/AIE0m6ieqDlpPZn9&#10;N1IRmlorz27G62G7DUbLnkVNSMN1QAyilaP8aSgbST0I6KKKBDfkPtUbKVTCVMy/J8tNb5UoAg2n&#10;+Om8qanYbvvCmNCF7VXMBHyxpKcVTvRsNO4t0NopdjelJQ1cfkFFFFCVgCmydqXhRS0J3FbQjqSi&#10;ihO4JWCo6d5fvTqYyDb/AH6bIv8AsVLTTH6H86AIWXsaY/3qlmXZ81Nf/boAh8v3pNjelSMNtJQB&#10;HTfL96kb5vu02mnYY3y0WmsznpT9q+lXND0oalegSsFhQb5nY8BR1q+ayMnFt2PH/wBvj9r/AML/&#10;APBPv9jnxT+0Z4gaKTWEsntvC2nyNhrq+kBESgdcA/MT6A1+AGl+HvFh1n4h/Ev4ia9NqHijxx8E&#10;JvEWvXkrbi011d79oz0AQoMe1fS//BaT9rX/AIb3/ac8Y/DrwxqTN8O/g/4OvJdHSCT91qGorKsE&#10;1xkfeCsSi/7p9a8T8erhfFEqEho/2bNOUfiYsj+dc0m5M7qcOWBF4zi8keOCzMDB+zTYJu69QOK3&#10;/BMat+0d+zF833vhrOW/8BnrG+J6ox8cCIdf2btMLfXI/pXQ/D9Yp/2jP2a5QvCfC+6P5Wzf1od9&#10;DSJ5/o6I/wCw5osw7/tFLuH/AG3NexfC6IQf8FUviIuf+acxlev9xK8c8LnzP2D9NlZP9T+0EjH8&#10;bmvafhvbMf8Agqv8QQ55Hw7i/LYtJNso8C8LDb/wRx+JxZ9rSfEU7l/7eo69X/bGhUfFX9je1/hC&#10;Rn8ktf8ACvJdFDp/wR7+JjY6/Esj/wAmo69k/bThRPjN+xuv96GL89trQmTIkuD5n/Bezw+zH7vh&#10;IY/8BXrK/wCCf0O7/gov+0OW7axN/wClElazwbP+C+OiRP8AweEgf/JZjVT/AIJ/wJ/w8d/aK9F1&#10;eUf+RpKFuSec/scg3Xgf42SenizVMf8AfD1qfAAE/wDBKDxw6n5ToGoj8pTVL9g+2+1fC/43XDcY&#10;8Val/wCi3q1+zPm5/wCCSnj1t33dG1Qfk5NXvEDofg3+8/4IY64i/wDQvXZ/8mK0fgu3nf8ABDnU&#10;B/d8J33/AKUGqXwJhJ/4Iba4W+6fDN9+k5q18DSF/wCCG2ovn73ha/X/AMjtWbGlcP2Ui7f8EUte&#10;LtwPDurj/wAfatD/AIJOrJN/wT+W0QffbWXLegEZ5/Ss39lZ1i/4In68j9/DerNu9tzf4U39hX4x&#10;/Dv9k7/glbpfxt+LlyYrZ77UE03SSdsurSO+FiTP8LYO4+mayLPL/wBmL4x2/wDwTZ/YT1n4sfEP&#10;TYm8W+PddluPAOgTnDtGoKC7lXtEDkj+9xX55fEj4i+L/ix421L4g+PNZl1DVtWunuL28nfczuxy&#10;foPQdBXT/tO/tJePf2pfitefEzx1cIm8+Tpmm242wafarxHBEo4VVHHH1rzigApy/wCs/Gm1Z06w&#10;uNSvYrG2XLyyBYx7k4o2Gk27I67w58P7jXoUltIC+/8Auit/UvgVrtvp8M8umuqmGeUHYeQiBjX7&#10;a/8ABDD/AIIJfCr48/sn6T+0D8efEF6l3ql3Ktrp9mq7BEjbcksOpwa+9vHP/BAn9k3xT4LHhTRL&#10;i5snS0uII7xkVmAmUKxwAMnAr5/2+ZSquVOneHR3R60o4OC5Ju0uuh/I+fDjxWouHjK/hWJeL5cp&#10;Sv2V/wCC4H/BEf4ff8E6/gzpHxG8CeMJNTh1C+a1aOeHYyAIW3E5x61+Nuquj3rsjbhur0sHWnWk&#10;+aNmujOXEwhCK5XdEUR2o30qOirem6bLfyfJkIPvNXducQ2wsJb19qjCj7zVv2tnDZQhIl+alhhh&#10;tYQkSYx+lDNnk1olYCHUnJCf9dFr9qPg0v8AxbvwDg/8yzp3/olK/FPUvuxD/pqP51+1/wAIUSH4&#10;efD/AD/0K+mk/wDflKqLu2B8ffD1f+N0vjU+moal/wCizX2v4RG/Wm94nH/jpr4q+GJWX/gtJ44Z&#10;Ohv9Tx3/AOWbV9q+FdT0XQbiTXfEmoJa2kRZWmYFiWKnCqByzH0HNTF6MVrs+HP+CUVpbv8AEz4t&#10;alqd9b2dnbW/mXV9dSBYoU85sE+pzwFHJPAr7P8ADOj2viLwjrY1jS3i0g6JeGy0y5jxNdsYWAuL&#10;j0HdIv4eCeenxn/wSM8L+HfFnxP+I2razaG6XTpUuLKCV28rzDI+HZOjFR0z0JzX3RoM00+k6/cS&#10;NuJ0u5Jz/wBc2qG21YuNrnxH/wAEZMeR8TbYr/y2tgB6fNLX2t4E/d6tI23orH9DXxP/AMEYstd/&#10;E1GH/LaA/wDj8lfbfg1QupTv/wBMn/kaRJ8If8ElV3ftb/Etz2067/8ASgV9q6Wv/FTrgf8ALYfz&#10;r4u/4JGrn9q34mv/ANQ66/8ASivtXSV3eJEH/TZf50uppF2R8P8AjQbf+C1pH/Ufh/8ASda+19cT&#10;dq8/H8Z/nXxV4yTP/BbMp/1MEP8A6TrX21q6/wDE1uPk/wCWzfzpiXU+Jf8AgsjFjWPhkB/zwuP/&#10;AEalfbWo2uzwxoCj5caBZnb/ANsUr4r/AOCy8e3WPhh2/dXH/o1K+3NWuTJ4d0KNV+UaDZ/N/wBs&#10;ErOb2Kjuyqi7fCmqN/1Dp/8A0Wa+Jv8Agi+c+Pviivrof/tcV9uDH/CIat/2DZ//AEWa+If+CMTY&#10;+IHxQGP+YH/7cCp3ixvdH2Qiv5g+tfMX/BZT/khPgz/sNz/+i1r6iSPL18v/APBZb5fgX4KX/qOT&#10;/wDotaI/EXU+E97/AGSI8/st/Dw4/wCZYi/9DavmL/gqsu39orw4B/0Jsf8A6Pkr6l/ZIXP7Lfw8&#10;H/UrQ/8AoTV8vf8ABVtdv7RnhzP/AEJ8f/o6StML/vBlWX7g+cY1qZW+7USf7dTR969o8sniXaM1&#10;ZhUjBqvH/DVmFv79BLjqbXgTjxjpzf8AT2n864b4ef8AI0+IP+v2b/0Ou68B/wDI3ad/19JXCfDz&#10;5vFPiAD/AJ/pf/Q6l/Ei/sM7CL+tWYv9j9arqo35qzD92rSuIsRbO1WIfu1FD1/GrEK96sTdieFO&#10;1avhwES3Wf8AoHTf+gGsuPjFa/hxQZLsZ/5hs/8A6AaSdxrc4L9moBvBd597/j+Nej26+lec/syf&#10;N4Gvcrn/AE416Vbr/dqafwIVT42WIFASrMCk/eTrUEKjuf8Ad21bjXHOOlWQWYeB1zVmIErnpUMC&#10;9U3VahX/APZoIbueaftlLt8DeEs/9B1/5CvXY1X7Da/9e0X/AKCK8k/bSAXwT4R5/wCY2/8AJa9f&#10;gU/YbT/r2i/9BFTB/vGXP4UTRR/N8tWY1P8ABUUY+Qf3qswr/D2+lbGZNCvHz/p1qxGqZP8AdqKN&#10;d1W4Y+BQBLCuP/ZauQr0NQQxhf4KtwptxQBJFH/CPvV5p+3Wvl/sqajn/oJ2/wD6FXqUa/w5rzD9&#10;u5dn7KWokn/mJ23/AKFUVPgZcPjR3vwTj/4sb4R/7AsP8q6mCP8A2a5v4ILu+BfhDH/QHi/lXVW4&#10;PCGnD4UYy+JkkMdW4VGyooY93NWYVH8NUIkjj+7Xgn/BT1MeDPhonr4mX/2WvoGOIn/ZFeBf8FP1&#10;A8IfDL/saV/9lrKt8BtR+M+l7yP91bf9e0f/AKCKSNOOmcVNdrhLX/r2T/0EUsa5rUxHQr3qXd/t&#10;/pSQjdU+B6UDasfu6/3qSpKK8pq51rYjX5elFK/3qSoAKRl3d6Ni+lG9fWgBjI/aipKR13LQNu7u&#10;MqNoi3apGXYlFAiILtplSsu/kDim7F9KAImh/jSmbX/ufpVmmMufkoAiqPb89TPHtqNvl+7TTAR/&#10;vUlSVHVgLvb1pKGXsRRjHWgBH+7S0UuxvSoasAlFFI/3aG7gLTW+b7tOoqk7gQydqY2xflx96pmU&#10;selMZc8imBCy9jUdTtH/ALXy1HsX0oAjZd1J5fvT9jelJQA0JvOEr5j/AOCyf7aN3+xv+yv/AMK3&#10;+HGpIvxJ+Jom0zwzGr4e0i8sme6+iJnH+0wr6mGoaB4V0LUPHvi2/jtNK0e0ku767uHASKNFLMTn&#10;sADX8+/7Sn7UXir9v/8Abug/as1S+lXwqmu6n4c8C6ZJnbFYw2cjedtPRpC28/UDtUyZrSi3qebW&#10;GjjRvg/NBbuWub79n83N9Nj5pJZNT3Ox9Tk9a6v4kafHHP4wt8nK/s66Wf8A0XWLDb7vAVsCW/ef&#10;s9yq3/Ab1iP6Vs/FObbqHjG6z8qfs+6Wje+THipsdNrRKvxTiSO78ehS37j9nLSh+arn+ddH8PEh&#10;i/aG/Z0g3fc+F9zn8YGxXP8AxWiY6h8R2U/L/wAM66Xn/wAcrd8EW+f2oPgGgP3fhRO/4+Qaba/r&#10;0FaxwHh6AJ/wT4sc/fl/aAjz/wCBR/wr2/4cMn/D2L4lRt/B8OolX/v2hrxXQhj/AIJ/6C5+6fj6&#10;hf8A8C2r234e23/G2P4lt83z/DuBl/74UVn1Zo9T540VB/w5o+JM56n4mn/0rir139s+fzfjL+xy&#10;277kka/+OWleR6Bz/wAEaviTC5+ZfiOTj/t8ir1v9suBP+Fr/sd3XZ7iM/8AjlpSjIiRcvVx/wAF&#10;99LYH/mUl/8ASRhVL/gn9H5X/BRr9on/ALDEg/OWSr1wP+N9dju/h8IA/wDkuap/sC/L/wAFHv2i&#10;F/6jTD/yLJVfaF0OJ/YBsy3wf+O79NniXUv0ikqt+ybJ5/8AwSX+I+Oiabqg/rW9/wAE7bRJfg78&#10;fizfd8S6r/6KesP9i1Ptf/BJL4qn+5Y6r+eBWl7RFc6n4Bv5n/BDDXG/6l/UR+UxqX4JylP+CGeo&#10;oy9PDF+f/IzVF+zuPL/4IYa6r/8AQvan+szV037JPw+n+J//AASKt/hxa6tbWJ1bw/cxSX95IEht&#10;IzMxeaRj0VVBJ+lZS0sVEX9iv/hXOmf8Eh45/i54hXSvDNzpF5FrF4x+YRPK25EHd2GVUepr8zv2&#10;yv2tr/8AaS8T2Hh7wzpp0bwJ4UtRp3gzw5G52WtqnAd/70r/AHmbqSa6z9t39raw8XeF9B/ZL+CO&#10;ryj4ceA7cWsEwyh1q7X/AFl449GYsVU9B9a+ZayKCnJ1ptOTrQA2uw+Cl34X0/4kaTqXjGya4023&#10;vY3u7dTgyRhssuR0yO9ci/WrOmXBtZN+4D61nWh7SlKHfQ0oyUKil2P6u/8AgnZ/wWU/4J66H+z3&#10;4b+FXgd/+Ebt9JsUhTT5pFCo2MsQS2Tk5OT619Va9/wUb/Zh8KfDvS/irrnjiCDSNaeZLGdriP52&#10;iYBwOe2R+dfxleGfibqegurWuqtHt/uOa9E+I37W/wARfE3wf0H4bP47u59P0m5uZbe1Mx2xtLs3&#10;H/x3pXzkMNneHap06q5dleO3n5nrc2XV/fnFp7vXf/I/VD/g6Q/4Klfs1/tb/Arwf8HvgX4rnvtR&#10;07xC9zqO1QE8vyyo5BIPJ6V+GFX9Y1y/1qfzLy4aT6nNSaLoM+pT56RL99vT2+te/haVSnTtN80n&#10;u9jzcROnOf7tWitupVhsLiSE3mz90GClvc9q2NH2RWIQf3zV/wARwRWujRWtuqogmXAH9fes7TCf&#10;smPRz/OuqzTOct7x6VGnWnVHVp2Ahv2BaHP/AD1HH41+2vwyjEfgLwAPXwrpn/omOvxHv/8AWRf9&#10;dB/Ov2++G1vczeC/h3pOjxJcanc+EtNKRM2EtUMKfvpj2UdQvViMCpW4Hxl8NNS0/QP+Cy3jrUdQ&#10;immVNS1JYra2QmSd2UhY19CSRyeAOT0r7k+HHh2c6zL4k8URQS6ilrOtraR/NBpyshG1M/ek/vSn&#10;k9BgV8V/s6LrMH/BYv4iWPiDxB/al3FNqkU+oG3EQmKnG7YOFHoK+7Ph+ge+uwxzmGQ/+OmkloB8&#10;Ff8ABHP938QPixEfvDYP/Ir19seGCU0fXv8AsE3H/otq+Kf+COuG+JPxZ3f7J/8AIz19t6HHt0fX&#10;sD/mD3Hf/pm1OK0A+Hv+CMBzffE5fV4P/Q5K+3/BCbtTn/693/ka+IP+CLYD6n8Tz/tRf+hvX3J4&#10;Ejzq03/XB/8A0E1A1ufBf/BIdv8AjKX4nP8A9Qy5/wDSgV9saIv/ABUkef8AnsP518Uf8EhNp/af&#10;+J//AGC7r/0oFfb2hwt/b8W7/nsv86Co7Hw34pUyf8FvNv8A1MMX/pOtfb+oQBtakQN96Y/zr4k8&#10;Qjb/AMFxsP8A9DHH/wCk4r7Z1ksNYnx/z2b+ZoBdT4q/4LYIsHiz4aW6fdSCf/0alfaF382haJ/2&#10;A7P/ANEJXxZ/wWlGPEPwwctndaTn/wAipX2m/wDyLujf9gWz/wDRKVjPRIuPxMCufCmrgdtNuP8A&#10;0Wa+Hv8AgjDx8QPigP8AqBf+3Ar7k2H/AIRXV8f9Ay4/9Fmvh3/gi9/yUH4o/wDYCH/pQtKLumD+&#10;JH2hEuZCfevlz/gs2NvwP8Fe+uT/APota+qRHmQ18sf8Fok2/A/wP/2Gp/8A0WtEdy6nwn0J+yLH&#10;n9lr4dn/AKlaLr/vNXy9/wAFYwY/2kPDf/Ymx/8Ao6Wvqj9keP8A4xZ+HP8A2KsP/oTV8t/8FbV2&#10;/tI+Gf8AsTI//R8taYV/7QY1/wCAfNUfyp13GpY8ZGymJ1qWL5ea9s8wnibb89WoRnmq8ezt09qs&#10;Qr0TP/6qANvwN/yN+n/9fK1wfw5/5GvX/wDr+l/V673wKNvi3Tz/ANPKVwfw6YjxT4gP/T5J/wCj&#10;DUv4kV9hnYoB5n0q3Cu3/wBlqvBy+T61aj71V2YubTJ4xt+Uj61Zt13VXh4+7VmFUxVp3Dm5iaJd&#10;wwv96tjw8Nr3fP8AzDZ8/wDfBrJh+/WvoP8ArL3P/QNm/wDQDQlYa3OC/ZhXd4IvH/6fjXpcA+Qg&#10;etea/sv7f+EEvf8Ar/avTbfBb5f5VnTdoIqp8bLMK7u1Xba4kjTau3DfwsAaqQp05qzFs4yv+7Wp&#10;Bbh2tjMf/Alqyv8ArKgtshNv96rMa9/4qCGrHmH7ay48EeEeP+Y4/wDJa9khX/QbX/r1j7f7Irx7&#10;9tr5fBHhD/sMt/Ja9jtlxY2nP/LpH/6CKmH8Rmk/hRPGvy/cqzCv9yoYfufjVmFePuVsZE8K/dNW&#10;4V21Xh6VchUbKAJ7dF2jPSrcK/36gjUBcVahT1+WgCxFHuSvLv28kK/sp6hjvqtsP/Hq9TiXH/2N&#10;eXft7Lt/ZRv/APsL23/oRqKnwMun8aPQvgYn/FhvCGD/AMwWL+VdTCvy5/yK5n4Fx5+AnhDP/QFh&#10;7e1dXbqO/wAv92qj8KMpbsmhXvVmFP4P71QwqdvzVchXvTJJIV6Ba8B/4KifL4Q+GCn/AKGhf/Za&#10;+g41B6cf8Br5/wD+Co67fB/wv4/5mgfzWsq3wGtH4z6avY/ktj1/0ZP/AEEURrUt8Pkt/wDr2T/0&#10;EUka4+WtTIdGuKm2H/nmfzojXNP3mgtO5+7TRY5X880U6TtTq8m9js5OpHUdSMvY1HSbuS1ZhRRR&#10;SEJwopd27nNFFABTSnXiiPvTqAImjde9LUlMaP8AGgCNl20m3sg/OpKKAI6Yy7akZd/IHFNC7aAI&#10;mV+9M27eXqfy/emtEW7UK6AhO9utNqQRutN+575qkJuyG0U5m7Cm1QwoopVbbSbsAlFKx3UlSlcA&#10;pjLtp9FUlYCFlzyKjaN1TrVhlzyKYy7qYFfhhSxQNPIsK9WYKv1NSyL6d6wvir8SdK+Bfwc8WfHr&#10;xLbSTaf4O0C61a5hi+9KIYmk2jPUnFGw0rs+Df8Ag4c/bOvPA/w20v8AYI+DupMdc8Xi3uvHdzaP&#10;htP0dp1TYSOjTOQuP7ob1r85vC+jWGmfEHSfB+i2/kW2m/FXxHFbxKOEjTTwAKr+IfiD8UPjNrXx&#10;X/aL+OpLeJvHOqeGtUto1Yt9lsLi83W9sD2CxhBj2rd0CMRfFWzuWY+bL8X/ABWJD/25JxWTdnc6&#10;6drOxzs+xvBVv5bf80BuBt9xdnP86tfFhFuD45WE8L8BNFP/AKL/AMKqXcaReFNP8rdtPwIvz+Vy&#10;at+O4POufHCpnb/woTSC276LQ9WzQf8AE6Hy0+IzN94/s9aVuz74/wAK3/BVuo/aV+A0w/5afCe5&#10;G76WxrE+MeFv/iJGn3X/AGdtLLfUCug8EkH9pr4EW4z8nwmuzjH/AE74oZFjznw7GH/4JxaLJ/H/&#10;AML5i7/9PTV7f8NnL/8ABWnx7E/f4cQ/+grXhmgF/wDh3j4biz8p+PEYb8Lpq90+GkGf+Cu/j9N3&#10;X4bw7ev9xKldSz500dc/8Egfim6fwfEhl+mbyKvXf20Y9nxK/Yzgz8zzRf8AoFpXlPhmHb/wR7+L&#10;zMvT4oMOnT/Soa9c/bVCf8Lf/Yyi/uzRf+g2tSlYTVyzqFt5H/BfW0i9fBoP/ksazv2Byrf8FG/2&#10;iX7Lrbf+jZK19ZPl/wDBf/TN5/1vg0D/AMlm/wAKof8ABPO1ST/gop+0kkv8OsOy/wDf2WqW5LOc&#10;/wCCaoNx8H/2hd3RNf1In/v1LmsD9iD9z/wSG+LE39621cf+OCui/wCCYTo3wg/aNRj/AMxjUj+U&#10;MtY/7DGl3+r/APBJD4laRpNhJdXd/wD2lBZwQqS8srlUVFA6kkirTA7f9lPwJ4l+I/8AwRvX4Z+C&#10;7P7Tq/iDSLi10+3QjLSSXJBJJ4UAZYk8AA18q/t0/ti2Hwe+A2hf8E5f2fPFS3Om+GrFYPHPiSxk&#10;ONTvc7pYI2HWFXJGf4seldt+0t+2Bq37Dn7FXhX9hT4d60i/ECfRc+ONTtXBbSY5yXNmrDpLhsMR&#10;0HFfnHLLJPK000hd3YlmY5JJ7msZO5Y0880UUVIBT4F3PTKmtf8AXD6H+VD1AVlz3qOX+tPX+Gmz&#10;9RUrcB0abmCVc1ZFW2t4kHG0mqavsfctWmt7q4hS5uRtQDCeh+n500pNgT6Lov25t78Rr95/6D39&#10;66a2jitYRBAuAO3+e9QLEkCCOJdqqAFWlfp+NbQjYCHxOd2np/13WszTv+Pc/wC+f51c14k2W3P/&#10;AC0U/rVKxkARlH/PVqUviAnoopH6fjQBXvmy8QPH70c/jX7n/ADSbPRvhx4FtLGM5n8OabNcTOSz&#10;yt5KYLE88Dgegr8L705eH/rqv86/dv4I/wDIheAT6eFdM/8ARMdLqB8WfAxAn/Bab4lKvT7bqv8A&#10;OvuTwFtj1K7PT/RpP/QWr4e+Ba7v+C1nxKAHW91Y/qa+5fBUf/E3ukH8VpL/AOgGnH4RfaPgz/gj&#10;iu74i/Fv6r/6OevtvQB/xJ9e4/5g9x/6Lavir/gjSu74g/Fv/gP/AKOevtvw4m7TNex/0Brn/wBF&#10;tSWwz4a/4IsLu1T4ofWL/wBDevuT4fR51mVf+mEn/oJr4h/4InR7r74pMR/FF/6G9fd3wttUk8SM&#10;rfd+zyZ/75aoGtz8+P8AgkDx+1J8Tv8AsE3P/pQK+5tGjxrkbY/5bL/Ovhj/AIJFSJD+1b8Tl9dN&#10;ugv/AIECvuzSVH9tR4/57L/OgcT4T8VY/wCH4jf9jHF/6TivtvWo1/ta4/67N/M18SeJV/43jlf+&#10;pjj/APScV9v66oGsXHH/AC2b+ZpN2Kir3PiH/gtIP+J/8Lf+vWf/ANGJX2o4/wCJDo4/6gln/wCi&#10;Ur4s/wCC0/8AyHPhX/16z/8Ao1K+2nj/AOJHo/8A2BLP/wBEJWNTZFR+JjVBbwtq/HH9mXH/AKLN&#10;fDf/AARYG74i/FIf9QEf+lIr7q8v/ildX5/5hlx/6LNfC/8AwRTG74kfFH/sAD/0pFTH4GOTvJH2&#10;xHH85r5V/wCC0y/8WM8Dj/qNXH/ota+rxHlzXyr/AMFql2/A3wN763cf+i1qo/EiqnwH0R+yMv8A&#10;xix8Njj/AJlSHn/gTV8t/wDBXVfL/aT8Me/guP8A9Hy19V/shx7v2Ufho2OvhSL/ANCavlr/AILA&#10;Rlf2lfCn/Ylxf+j5RVYX/ejKt/APmGL71TKvy8q3+zUMe9qnj+/uBr3TyyWFugq5EvRd1VoW/wBi&#10;rEfPIoFbU2/A5/4qvT2P/PytcJ8OMf8ACU68f+nyX/0M13XgnjxTYNj/AJeVrg/hz/yNGvf9fkn/&#10;AKMNQ/jRa+BnbRdfu+tWIf6VXj++asR78DdVkNXLUP3qsx9B9arQkAAetWIS/wByrSsJlmPjnDVs&#10;+H/vXv8A2DZ//QDWPCPkrZ0Dref9g2f/ANANMS3OB/Zc3N4Dvf8AsIEV6bbr6V5n+y3/AMiLqH/Y&#10;QP8AKvTbasqavFFVPjZc08KkoadfkyN2OuO+Kt+XH521P4emagjdWgjhVfmDGrDq3m5Pbjaa1MpF&#10;mGMfcSrEQ7c5/SoIlWrMS7fvJQJK55f+22mPBXg4H/oNt/Ja9lgXGnWh/wCnSL/0EV43+278ngrw&#10;b/2Gn/ktez2//IPs/wDr0i/9AFTD+IzSfwImhX5/kq1CveoIF/gqzCp7fNWxkWrdfSrcKbqrQp2q&#10;5CnagCxbrircKdqrQ/dq3B6f3qALEa4TaEry79vdCP2TdQOf+Yva/wA69UjX5MivLf2+V2/sl6gf&#10;+otbfzNRU+Blw+NHoXwMX/iwXg730SH/ANBrrLdBxXL/AAIUH4AeDeP+YJD/AOg11VunSnD4EZS3&#10;ZYhXvVuFe9V4V+6KtQrj93VBInjBx0Wvnz/gqdx4O+F//Yzj+a19Cxrj5c189/8ABVAD/hEvhb/2&#10;M4/9lrGq7xNaLvM+oNQXMds3/TtH/wCginRrlKW+XMdp/wBe0fP/AAEUsa5rYwJI1zUmxfSkhTtU&#10;uxfSpkaH7r7OM5ptP/g/Clry5HfYjpjL97ZTiM0m7+D8KkZFsb0pKlaP8aYY3HWgiUL7DaKXY3pS&#10;U0rmQUUUUgET7tLSP92k+575oAUjNMeN8fcp6yfhS0DT0sQ+X702pyM0xlftQCSauR0mxfSpaKBF&#10;eklj3PvqXyv9n9aQLtoAgdPLSipivdzUfkoTTTAhop7KV+XZSeX71V0Jq42pKjooauMXljSUUUwC&#10;mbG9KfRQAkVtLcOII1yzMAua/NT/AIOMf20b7QfBOm/8E+fg74gEOr+ItNudX8dXUDnNvYW8Dzpb&#10;MR0MpjOR/dX3r9Af2ivj94E/ZJ/Z/wDEv7RvxLu0i0/QrBnt4CfnubhvlhhUd2eQqoHvX893xV8d&#10;+PfjI2u/Hj4vgt4x8U+MvFQ1gud32aKPRm8q3X0RFYKB6Cp+J2NYJxVzT+IN4LmK5jRyYriL4exu&#10;q9OmSP0FbM9qLP4gWeoo3L/GvxQOnY2Sg1heN7T7NpNzPzlYvATr9eAM10msqsnxG0rTll+ZvjH4&#10;lYrj1tF/rScdTWnqmcPds7+AbG7i/wCiG6ii/T7Xg1vfEJEt4PHMqr974A6R/wCyise4WFvAVtax&#10;bsw/Aq/b/gf2o5rV+Jce6y8Zou7938A9GLfXIpNNGxW+LTJNe/EeU9Iv2etKH4mus8GWcUf7VnwR&#10;RZf9Z8Hrll4PX7NmuZ+Log874plE+58AtJH44rqvAwJ/am+AUzbvn+Dtzu/8BmqJOwHl+gRqP+Ca&#10;Phm9/i/4X7Hn/wACWr3T4duif8FhfG1v/f8AhtD/AOikNeFaR8v/AATP8JMx+V/j2gP1+0tXvPw5&#10;tl/4fE+My/b4cQf+ikoTuB88+HEz/wAEfPjBzyPig5Zc+l3DXrP7bQif4rfsZXSPw80X/oFrXk3h&#10;vef+CRHxnO35V+I8v/pXDXpv7akyf8JZ+xXqAPWe2B/FbWoWjDqamsj/AI39+HUf/lp4Qx/5LvUH&#10;/BP/APcf8FHf2ll7LfSbf+/r1f8AFdutj/wcEeF0bp/wh6lvxtZDWX+wcry/8FC/2mrmDgRXbszd&#10;lAmfJP4CtES2cz/wS4ga4+Cn7Q0rKfn1bUwMcknyZMD8c1w2i/tT6n/wTJ/4J8Wfwsu7eAfFPxrP&#10;PqWlafKoZ9Ds5j+7uJVPSQgbkB5GQe1a/wCy9+0Jof8AwT7/AGNfH3xt+Jmlxz6z478YXMvw70G4&#10;63+wsv2p1/54K3f+IjFfm58Xviv46+OPxD1X4o/EfXJdQ1fV7lp7qeVs8k/dUfwqOgA4AFTJ2HbU&#10;xvEPiHWfFWtXXiPxFqc17fXs7TXd1cOWeR2JJYk9Tk1n0UVmMKKKKACp7EbrnH1/kagqzpv/AB+D&#10;8f5UAQ+a6sfrSF3b/wCtSHqfrWz4e8OvqT/abkbYB37ufQUJAN0HQX1BxcXAKwD7x7v7CtTxSiJa&#10;20USKqrGQqj6itEKkSCGFAFHCqvQCqHi7Agtv93/ANmrVxtECwzBmLAdxTaTzP5UNJ0qwN3w94Ou&#10;PEXgXxd4hS33po2nwSs3ZC86r/I1w9mcxv8A75r6w/Y78CWnir9iT9pbxFNbqz6T4e0oxt/dzdjP&#10;8q+TbE5ib/frnhNyqSXY0nHljF9yanZf3/Kh+tNZscmtDMjuizPF/wBdR/Ov3f8Ageu74f8AgQf9&#10;Stpv/oiOvwy0TwzqWu38FrZ27O7yghVHbPLHso+tfun8GbeSy8M+DdPfBMHh7Tk49oYxSA+KvgIh&#10;P/Ban4lD/p41Y19z+B1/4ndxx/y6S/8AoBr4d+Acef8Agtn8TF/6e9WH619z+CkVdYum/wCnSb/0&#10;BqI7AfBP/BGP5vH/AMWd/wDs/wDo56+4fD0YXTNc+XrpFz/6Kavh7/gjBk+Ovi3u9F/9GvX3H4fX&#10;/iT64/8A1CLnv/0yalfQXU+Hv+CJqbp/io2P+WsI/wDH3r7n+GT+XrsrH7wgk/8AQTXwz/wRLbE3&#10;xR95of8A0N6+5/h0uNbn/wCuEn/oJrJvVmkT88/+CRnz/tYfEkc86fdf+lAr7w0lMa5GvX9+vb3r&#10;4S/4JCJ/xll8Sf8AsG3X/pQK+8NFj/4qCP8A6+B/OqbsKKPhLxIo/wCH5jZ/6GWP/wBJxX3BrgDa&#10;xcED/ls38zXxD4kUt/wXPf8A7GVP/ScV9yazH/xOLjj/AJbN/M0mXDqfDX/Bab/kP/Cv/r1uP/Rq&#10;V9vSRkaLpA/6gln/AOiUr4j/AOC1qbdf+Ff/AF7XH/o5a+45I/8AiSaR/wBgWz/9EpWVTZDj8TIw&#10;uPCmsf8AYLuP/RZr4X/4InJu+IfxU/7AH/tytfeBj/4pTWP+wVcf+izXwl/wRIXPxH+KnP8AzAf/&#10;AG5Wpj8DHJWkj7cjj/eGvlH/AILaKR8D/A3/AGG7j/0Ba+tUhy5r5P8A+C3SeX8C/Ax/6jU//ota&#10;KfxFVF7jPo79kFP+MTvhh/2KcX/obV8r/wDBYkbf2k/CY/6kmP8A9Hy19YfshxZ/ZM+F5x/zKMP/&#10;AKG1fKP/AAWPUr+0p4SH/UlR/wDo+Wrwr/2ozrf7uj5bi+9ViL7lQL/tVNt+TdXvHlFiDqPrViL7&#10;y1Bb/NxViH/2agDZ8Fbl8U2AH/PytcJ8Nvn8S69n/n8f/wBGGu88Et/xU9kcf8vC1wfwzb/ipdd+&#10;7/x+Sdf+uhqJfEil8DO2X7//ALLVmIben/jtVozterUK/wByqSsZNWLEWNvRf5VYj+YgVBGtWIv6&#10;VotimrlqPGRn/JrX8Pcm+H/UNn/9ANZEL961/D+MX5Df8w2f/wBANMUVdnA/ssfN4Hv/APr/AD/K&#10;vT7f/VmvMP2Vv+RHv/8AsIGvUIfumph8CHU+Nl22XcoH/fXpVmP5nLdKr2cmFKuv3l+X256/59as&#10;xrh9nrVGbVy1B1H1q1GtVoeMfJVqPD0EHlv7cHHgfwaP+o038lr2mFf+JdZD/p0i/wDQRXjH7cGP&#10;+EK8Gf8AYab+S17TD/x42X/XnF/6CKmD/eM1npCJPb9Ktwp2qrDzz/dq3D1/GtjIsw9KtwL0/wDZ&#10;qrw7ThBVyFkZQuzpkbvr7UATxoN3p/u1bhVO3zf0qCJt+N3ZcflVqFc//qoAsKm2MeteWft9rj9k&#10;nUT/ANRa2/ma9VX5lT27V5b+39/yaLqX/YWtv51FT4GXD40eh/Ar5fgB4O/7AkP/AKCK6u3w20+l&#10;cr8BRu+AHgzj/mCQ/wAq62FfumnD4UZtasnh+7V2FduPkqrb/wC5VuH71UDdixGuPv188f8ABVMb&#10;fCXwt/7Gf/4mvohP9ivnj/gqp/yKvwt/7GYf+y1z1PhNKfxo+pL1cQWp29LaP/0EURjjZTr5f3dt&#10;k/8ALsny/wDARRGvyZFdBgSRbMip8/8ATOooV/4DT6zND92B0FN/3/wqTHyUSdq8xu56A2mMu2nc&#10;KKWkBEn3aQ/w1JJ2pqr2AoAYy7aYy7aeq7qGXOeaCZJPUioZexqSigxI6KdJ2ptABTfue+adRQAh&#10;YLS0UU07AIy7qbIv605Pu0tNK4EdR1Oy7u9Rssi96T0AjMKIfWm/x/jU9FICDY3pTPKX0qVjtpn+&#10;3QBE0WO9N2N6VOd56JTGX/vqqTAiop7Ls5A5puxvSqASrGn6e99diCPv95j2FR14b/wUx/bDi/Ye&#10;/ZXu/EPhwxT+O/F8w0bwNph5aW9mG0SY/uxjLk/7OO9TJ2Q4x5mfnD/wXm/bDvv2nvj+v7LHw08R&#10;qngz4QX+n3ni0wSEpqWqy3UUSw8cFYlc/wDAifSvlv4xWuLfW0iYqi+PfF2f/BTj+hqG50QRfDm5&#10;vZbuW41PWdO8M3urX8/Ml3dT6zM0sjHqSWB6+lX/AIy7YtG8QM7fOPHvjAf+U5hWcFaTZ28q5Cv8&#10;T7rdoN7LA5ULp/gUj3IcVuXE8o+KuiXzNkj4veInfj1tVzWH8Q7T7T4Wnki3YbRfBD/jvFdPf20X&#10;/Cy9LVH+Zfih4kZvl7izXIq2veIh8LOSvbJLfwsXi5WT4E6hIv43VaPxPeI6d46ZN3HwC0f89wqt&#10;dlJfhnZTL9+T4Eako/C5OaufEC2+0eEPGlyv3pPgDo7/APj2KTaZo1cp/F1Qf+Fuuv8AB8CNF/UD&#10;Ndt4PEb/ALVXwNgi6R/BW5K+x+ytiuV+LUUIh+LybfmX4A6MzfXArqPhqqD9qL4Gu7ZaT4L3P5/Z&#10;mqJ7FJXPJNHDP/wS/wDBTN97/hfSlvr9ob/GvoXwOEj/AOCy3jeD1+GMJX6iGOvArCH/AI1deDm7&#10;n4/oG/7/ADCvf/BsKr/wWm8ZRf3vhbEV/wC/MdSnYJI+dfBq7/8AgjT8brorlv8AhZsq/T/SYa73&#10;9t6VbaH9iy7b+C8sg3PYraV5/wCCFdf+CN3x1weF+KDg/wDf+Gu3/bwbzPDv7F80Q+/e6ePr8tr/&#10;AIVO7EeheM9NS5/4ODdHzwIfAaup/wC3Vh/WuK/Z8+JXhP8AZK+K37UH7WnxqsseD9R1yfR9DjZ9&#10;kmtXyyuzW8Pdhjhm6AGvSfiWLbwL/wAFm/E/7QnjScWHg7wD8L0k8S6xNxHAZICqRA95GLYVRya/&#10;LP8A4KB/tt6x+198UH/sK1fSfBGiSyxeFdAjbCxxliWnkA4aaQ/Mzdcn2rRyshWOI/an/aa8c/tV&#10;fFa7+I/jNo7eD/UaLo9quy20yzU4jt4kHCqo9OpyeprzOiistxhRRRQAUUUUAFORnU/LTa3fD/hK&#10;51W1n1OdvLggiLbscuQOAKNwK/h7QZdWmLuwWKMje39BXWBUSMRwoFVeAo6AegrI8I/u4LiPP8S1&#10;qtInatYqwCP1qj4zUfZLX/d/rVuRjSfEDTbm28O6RqcqbY7tX8pvXa+D/KnJ2RNmyl6/Sn0i9fyo&#10;+TiqKPsn/gn3Cv8Aw7j/AGt7hh93w/o6/wDk0a+G9ObEJb/bP8q+4f2Db6O1/wCCZ/7WxY/NLpWi&#10;Iv8A4FHNfDelxTXWLe3TJZutcNB3rVPX9Eb1U/Zw9Czl5X2RruZv4a6Pwp4EvNXZriZ0ihhXddXc&#10;3EcC+/q3sKueF/BdlZ2Y1nXZzFbBsBlGZJ2/55xjufftX09+z7+xjrHxAtrPxl8ZNOfSfDcZEume&#10;GUO2W57iSY9gePc1306UpysjjqVIU43ked/Aj9nzxD8X2LaDHNo3g+3kDX+uTp+/1QqfuRj0PTjg&#10;DrX61eBrS30/UdE060TbBBa2sUSk5wiooHPfoK+b7qwsdO02PSdHsIbWzto/LtraBAqRqOMACvpb&#10;wQvnaxo+P7luP0WtsTQVGC7nPhsTKvN9kfEP7PsW3/gt18URjpd6sf1r7j8HLu1a5+9/x6TD/wAc&#10;NfEP7Ou2f/gtp8VpB2n1f/0LFfcXglN2sXP/AF6y/wDoBriTsjs6nwR/wReVv+E5+LWf76j/AMiv&#10;X3BoA/4kuvcfd0i5/wDRbV8Sf8EXF3eOPi1/13T/ANGvX3F4dj/4kviD/sEXH/otqLaB1PhD/gic&#10;37/4nJ63EX/ob192/D2Pbrk+z/n3k/8AQTXwr/wROTN38TeP+XqL/wBDevvHwAn/ABPJsH/l3k/9&#10;BNYSdpGsEfnl/wAEgYz/AMNYfE1v7unXX/pRX3loce7xHFx/y3X+dfCf/BH5d/7WHxSH/UPuv/Si&#10;vvPQY8eJYf8Aruv86p7kxPgrxAv/ABvTf/sZk/8AScV9za1H/wATm4/67N/M18Oa6u7/AILuSL/1&#10;M6/+k4r7q1uLdrNzx/y2b+ZpyLh1PhP/AILZAf2/8KR/07XH/o5a+5po/wDiT6R/2BbT/wBEJXw7&#10;/wAFtlx4h+E6Y/5dbj/0ctfdc8O3SNI/7Atn/wCiUrCtsiofEyHaP+EW1gf9Qq4/9FmvhL/giBHu&#10;+I/xX9vD/wD7crX3v5P/ABS2s8f8wq4/9FGvg7/ghwm74kfFj28Pj/0pFKOtNsc/iR9wRR/vK+TP&#10;+C4S7fgR4FP/AFHJ/wD0WtfXccZ8zNfJP/BcpdvwG8B/9hyf/wBFrRD40VNfu2fSn7Isf/GJPwu/&#10;7FCD/wBDavk7/gsuoT9pbwif+pKX/wBHSV9cfsiJ/wAYlfC3/sULf/0Jq+Sv+Czw2/tKeDuP+ZJX&#10;/wBHyVWE/wB8M8Qv9nPlSPL1LGwPHrUEX3KsJ1r6A8ks2+1YzgfeIFWYegqsn+q296nh+v6UAbXg&#10;v/kZ7L/r4WuC+Gmz/hJde/6/H/8ARhrvfBg/4qayH/TwtcB8MRnxPr/veP8A+hmol8SKXwM7qL5n&#10;P1qzB/rDVRfmPFWYc9fvCrMpOxbTapAzU8Ifq1QpuADN/KrKphvlXbimnYRPD81a+gkKl7x/zDZ/&#10;/QDWRE27HOK1dD+7f/8AYMn/APQDVlRVzg/2WOfBGoH/AKiJr1K3GPmryv8AZU/5EnUv+whXqkH+&#10;z9aiDtBBNWmy1Duq5b/NjCf99VUh6/jVyBty4qyS5b9KtRjIDN8tVIsngVch+9QTynlf7cYI8EeD&#10;D/1GW/kte1W3/INsv+vOL/0EV4x+3N/yIngv/sMP/Ja9ntztsLL/AK84v/QRUw/iMqovcRZh/wBU&#10;KtQ7P/iqqwj+CrUHJGfz21sZlq3bH3/lq5DsbbVSFUXOatQ/doAu21W4vvLVS3x8qVchb7ooAtrw&#10;dv415Z+3/tH7JGpMe+q23/oVeqR/c/2q8r/4KBEf8Mh6l82f+Jvbf+hVnV+Bl0/jR6L8BF2/s++D&#10;EH/QEh+n3a6yFVrlPgJ/yb74K/7AcP8A6DXVx/Ntaqh8CMpfEy1CH/gXFW4VT+/VaBtwH5LVq0Vp&#10;JUX1OKoJFmPt8rfSvnb/AIKqrjwr8Lf+xoH81r6JPEmP7pxXzv8A8FV/l8JfC7H/AENA/wDZayrf&#10;B/Xc1pO8z6kvult/17J/6CKI+9Ovvu2v/Xun/oIpsfetTFK5PHzyKk3N/wA8aji/pT6TVyz93Kb5&#10;fvTqRhtzXkHoLYT5D7UjLtpKXY3pQA3YvpSeX706kZdz76AE8v3qPy/n6VKy7qSTtQA2mMu/kDin&#10;svz5pNqfwUCauMpmxvSpfL96ay9jQZuDSI1+XpSsu2lC93P60mxvSggSihV28PTv3dADab9z3zT3&#10;+9SUAIrbqVfm6UUzlTQA7YvpUflyLUituXBpaAI6Yyn7lSnZ/wDqppDfx0ARMuzkDmmna2anpjLt&#10;oAg/3PxoZc8ipqasTylQlNOxKdyWyjs4Y5dU1W4SCys4mluZpGwqooyST7Cvwv8A20f2r7j/AIKC&#10;/t323xjtdTuV8C+BPFdroXw9t0OI7gN53n3m3vvaLg/3VWvvL/gu3+2NqHwW+Bdn+x78H9bjh8cf&#10;EqznF7MkuH07SI0LXMxxyC4Hlr/vEjpX5heAdKs9P8WaD4R06AQ2ula74f2og4ymlTyMT7knNTe8&#10;jpjHliYiy+X8GmaaZmkh0nwcI2dcEA6pdP8A1FRfHIEeGdYO/n/hYnioNu97Fif0p9wjXPgbUo0P&#10;7uDR/BbYPqbpyP1JqT46us/gXVp05l/4WR4sDfQWDU/tm6dojfiBtj8LXSQ7v3PhfwW/1AmA/rW9&#10;qMMv/CytDCt+9m+JviU/+SqVk/EWMRaHe/8AZP8AwYzf73np/jXS3lqq/GDwq7HgfE3xIz/7v2VC&#10;aqXxEx2aOETMnw70hlJ4+Cerg/8AgSRWr8QW8rQfF2nr/wAs/gBpIb3+cH+tVorRbb4ZWTP8zN8D&#10;9VaP8bw/0rU+IdpE3h3xbqf9/wCAGkn83UVk3dmvQp/FxWFx8XEX7s37P2jN+W2um8Cqsf7T37P0&#10;4/5bfCK6H4C0asb4u2yLe/FE5+7+zrpbN9cVteC2WP8AaJ/ZslVuJ/hLdjd7/ZjQ9UF7HmMa+T/w&#10;TA8Gk/Lj4/pu/wDAh6+hPB0SR/8ABbzxPA/3W+Fcef8AvylfO12+7/gmF4QhT7w/aBUN/wCBD19I&#10;adGtt/wW48QvJ/F8Jo+//TJaiOug2tbnzN4EkDf8EgP2hYD0j+J0hX/v/FXp/wC058NvGPxQ0X9j&#10;mLwzp4Fto2nw61rupznbb6dY26W7yTzOeEUKp69SMVzX7Ifwg8b/ALQP/BNf46/CT4baWL3W9b+L&#10;AtbeIMFWINLGXldjwqqisxJ6AV5T/wAFVP8AgpIkHwz0L/gnx+zr4piudB8G6Lb6R4v8WWIw2szw&#10;qFaGNxz5AYHvhj7AUtkJu5xX/BYn/gptD+178WtV+HfwPP8AZ3w+s7/dNJCNsmv3UY2fapiOWUAY&#10;RTwo7ZNfDVFFIQUUUUAFFFFABRRXUeEvBpviup6rHiHrHGePM/wFG4EXhTwe+pYv9QQrb5+Vehk+&#10;nt712NzEkGiXUEKAKtqwCjgAY7VKAiII40VVXAVVGBj0FNv8No16f+ndv5Vty2A5Hw39y5H+0v8A&#10;KtFlK/MtZ3hvpP8A7y/yrR3miIKzRFL/AEr1v9pb4eR+Hv2Qfgv44Mfz63Hqu5vXZc4FeRS/davp&#10;r9tO1VP+CcP7NUsa/M8Wt/pd1jXbUo27mtJJxlfsfL6dR9P6U2aRIqSS6ht4hvftXuv7Dv7AHxR/&#10;bT8Uf2hiTRPBWntu1fxFcx4UgclI8/eYj8B1NbPXYyukdv8AsR3F3P8A8E+v2ltKjhkVb6x0gROV&#10;O2RluSduehOO1eEeAvhxNFNbaJb6FNqmr3zgWmj2sZaWVj0L4+4tfor+0NF8EfCH/BPv4mfDD9kO&#10;2ifRPABsE8Qa5Fgpc3ctwke3zMfvX6sSDgcCsX9i/wCDPgf4XfB7R/iHptn9s8Q+I9NS5vtWu13S&#10;puGfLQ/wKB+dVhcKpVXbrqzLF4pwpxv00OW/Zw/Yr0v4dSwfEn43/Z9U8RBAbHSFXdbaaOoAHRmH&#10;6V7PqF7LduWfHHQDtVu6LyyNJIdzN92qUibute7CnCmrI8SpUnUleTM68RjE30r6S+HcZ/tjSM/3&#10;YP5CvnK+Um3P1r6V+HcP/E70jj/llB/IV5+P2R14D7R8MfsvsT/wWt+LLY/5edYH/kSvujwYp/tq&#10;5I/595f/AEA18L/sqLv/AOC1PxdPpdaz/wCja+7fBkO7V7raP+XWXv8A7Bry+h6i3Pgn/giuu7xv&#10;8XMf8/Cf+jZK+4tAj/4kfiH/ALBFx/6Kavh//giqc+N/i6PS4T/0bJX3P4dj/wCJF4h/7A1z/wCi&#10;2oC2p8Gf8EShuuvicMf8vUX/AKHJX3j8PI93iCdP+neT/wBBNfCP/BERc3PxPP8A0+Q/+hSV95/D&#10;xQfENwMf8u8n/oJrmm7SNo7H55/8Ec13ftW/FJv+obdf+lFfemgJu8Twcf8ALwv86+Ev+COEYb9q&#10;z4rf7On3X/pSK+8vDsYbxNAP+nhf51q9yEfA+tqf+H88v/YzL/6T192atH/xO7n/AK7t/M18L6nF&#10;u/4L3SL/ANTMv/pNX3frEP8AxPLn189//QjS6I0hsfBv/Bb9SviH4T/9e1x/6OWvvC5j/wCJRpH/&#10;AGBbL/0QlfCv/BchdviH4SH/AKdrn/0etfeN3Ht0vRx/1BLP/wBEpWFZ2ih0/iYwQ/8AFJ6z/wBg&#10;u4/9FGvgv/ghau/4j/Fvj/mXx/6UivvxI/8Aik9Z/wCwXcf+ijXwR/wQlTd8Sfi43poH/tyKUHak&#10;ypK8kfcqR/PXyP8A8F0I9vwC8A++uXH/AKLWvsCOP95XyN/wXWi2/s9+AW/6j0//AKLWlT+NFT/h&#10;s+lP2RIv+MR/hY3/AFJ1v/6E1fI//BaRfL/aT8Gf9iSv/o+SvsH9kGP/AIxE+Fhx/wAyZb/zavkL&#10;/gtau39pLwXnv4HX/wBHyVphP99M63+7HyYnT8ami/r+lQR96ni/pX0J5BZU5f5qsQ/+O1Xj/u1Y&#10;jO1qANnwb/yM1j/18LXA/C7H/CT6+f8Ap6fv/tmu88Htt8T2QP8Az2FcF8L/APkY9fx/z9Sf+hmo&#10;l8SKXwM7qPvVi2qshO4GrcPX8aszdmWofuVPF94VWT5utWoX707okswjn2/3a1NH6X3/AGDZ/wD0&#10;A1lR54etTR/9Vff9gyf/ANANWXE4L9lQ/wDFF6h83/MQP8jXqMBwNv8AtV5d+yr/AMibqH/YQ/pX&#10;qVu2azj8CCp8bLcX3Kuw/eqlbVdt+3y/99VoQXITxtq3Ds4qpbt/t1ajagzPLf25+PA3g3H/AEGX&#10;/kte02v/AB4Wn/XpH/6CK8W/bn/5EXwb/wBhhv5CvaLc/wCgWv8A15xf+gipp/xGaz+CJag+ZQR/&#10;eq2rea5Hr/dqnBxg7varkbf3OPfvWxkXIVRGHm8/L91TzVuF+4qjCfk+WrcLcf8A1qAL1vsq3D1/&#10;+KqnB1H1q3D/AL9AF2Nh9yvLP+CgPH7IN/x/zF7b/wBCr1CFX2bz92vMP+CgIA/ZA1Fx/wBBi2/9&#10;CqKv8NmlL+Ij0T4Ccfs9+Cv+wFD/AOg11kLYx71yXwGbd+z34KGP+YDD/Kuri+8tOHwIxn8TLtv9&#10;3Zt9Kt2p/jT+GqcbbU3buvarVjJ8jsVHQdveqE3ctrhn37eT+VfOv/BVj/kUfhf/ANjR/wDEV9ER&#10;7f4D/wABr52/4Krn/ikvhZnt4n/+IrKt8DNaPxn1Rff6u0/69U/9BFNjP/fVF8f3Nqf+nZP/AEEU&#10;xGx/u1otjJOxYjbv+NS7f9o/nUMbUb29aErFn7ysueRSP96pH+9TGXPIryD0BtFLyppKAGj+Kjy/&#10;enMvY0j/AHaAGsu2m7dv36ef4aVtjUAR7F9KTy/entH+NI3yj5hQBGsZXtTT9/8AGnUjLj79ADZF&#10;/WmbXXpUrL8m9KQ/w0EuKaG0U7qn0prL2NVzEODSIwvYVJRTPn96ogGXbSUu9vWkqZAFFFFSHUKC&#10;E38mio6Cr3FfY3am+T9afn/pnR5fvQDSRFtb0qj44+IPgz4K/DbXfjT8R9UisNC8OadLe3tzM4AC&#10;Iu4gepPQD1rWtLNrydLde/3vpX5Xf8F7P2wj8Z/iDH/wTs+FXiLytF8O2sesfE+6tZOJWDp5FgSP&#10;d1dh/u1MnYqjTu7nxn49+PPi/wDaw/aF8bftcfEyOeG98RJrVv4f0+4yDp2mW1hut4QD0JEoLY/i&#10;JNWPBtvLH8SILNsi5HjKyjlz28vQpQAfxBNUvHltb2erXzQkRW8Vx4oBQDgDzbS2UflkV0cdsLT4&#10;x3csUnP/AAm8Mw9g2m3S/wAlFKG50SPOobjzfBOpiNuX0/wMrZ7j7Q/+FP8Aj1JDb+ANQulf7/xL&#10;8VKy/wDbi4/lViysFHhu8nDDY1t4JK8dV86QfzFV/j4sNz8LbqMffPxN8XMfws2I/Sqhv8imtDR+&#10;K2xNL1Fk+7/wr/wV+sqEfyroNbkdfH+j3MTfOvxC8Slf/ANP8a574sRb/D2pTqGAj8EeBkb65Wuj&#10;1YCPxx4fb+Kbx74n/wDSRB/SqluCWjOT1ZTH8LfD9xH/AB/AzVVP/gT/AI1rfEiHb4C8VwL96H4B&#10;aOfrl1/xqrqUMK/CnRs9V+BGpOv43RrQ+JW1fCfjN3VsD9n/AEf/ANGJj+dZSXvF9A+MKRT638VI&#10;k7/s1aY35ICau+CbdZ/j1+ywEY/P8LrzP/gMf8Kzvimrf8JD8VTF/B+zZpu78UT/ABra+HuwfH/9&#10;l94uVT4TXbrnj/l3f8ulJhY8l1Pbbf8ABNnwZHjr+0UVf6+e9fRTzxy/8FxdU0RWP2jUPhOIbOLH&#10;MkxjG1R7/wBK+bbjz9T/AOCevw10yGJ5Jb/9pRxGicl8StwK9g/4K0/tI/Db9gD9oHxZ8Vfh9rtv&#10;q3xu8aeHbbStFSMZTwfpYhVZJm9bmRs7R/COe9SnZjb0PBv2vv2jLb/gmd+zlrX7AfwJ8fxaj8Q/&#10;GWqzal8WPEmmS5j04y9NPhYH7wXAdge5FfmrJulcyyuzMxyzMckmrmu63q3iXWLrxBr2pzXl7eTt&#10;LdXVxIWeWRjlmYnkkk1V2GpbsSNVccCmv1p1NfrQncBtFFFMAorW8I+FNX8ZazFo2kQlpJWGWI4Q&#10;dyfStn4wfD6H4a+I4PD8c7Sv9iSWR2GMswycD0qeeCnyX1NPZT9nz20Oc0KKKbWbWGddytOoZfUE&#10;ivUbm1EJMUHyqvCr2AHavMPDS79fs1/6eU/mK9dvof3zr7mrW5mZL+cv8dNlMj6beIFLM1uw4HtU&#10;1xHt+avUv2Jvhtb/ABY/aGsfBV3bLNFLpOozSRt38u0lccfUA1U6ip02+w4rmlY+fPDoz5wP+xn8&#10;jWl5T+lUNOQW2p38EYxsnK4+hIq5ukqoy0BWGzRuqHea+of22Asf/BNr9mQ/xNDrpH/gXXy4WvtQ&#10;vodE0eylury6cR29vBGWZ2JwAAOSc1+mmm/Bj4XeGf2Vfgnfftj2At2+H9pef2d4XPzyand3U5lS&#10;MoOWIAUbPXqal0nVkrdBqahF+Z83fsJf8E1Lj4t2I/aB/ad1BvDHw505ftLNduIpNRVecDONsfHL&#10;dT0HrX1dq/i/xP8AtYaDD8GP2cdOk+HXwP0b/R7nWra3+z3OugcGO3HUIe7Hr+lbGpfDnx/+1Bf2&#10;nif9omybQfBdhtbw98N7OTZ5qqfkkvNmB2GIx0r0opDb2cOl6faRW1pbRhLW0gQLHEgGAoAr06GF&#10;V9djzq2JS0jucL+054E8D/C//gkl8XvBXw+0CHTtMs/7I8iKJfmd/tkeZHbq7HuTXM/s9oR+zf4K&#10;wOmg24/8crsf24JfK/4Ja/GJWb79zpH/AKVLXJ/s8qjfs1eCW/vaDb/+gCtqSUcRJLsc1aTlQi33&#10;NqZdrZ+7VWUZ68/41oTR1UaP52rsOMoX8f7g/WvpT4en/idaX/sxQfyWvnC8X93z619KfDpd+u6d&#10;/spD0+grzMfsjvy/dnwl+yjHu/4LUfF1f+njWP8A0aK+7vBUX/E4uxj/AJdZf/QGr4W/ZPU/8Pr/&#10;AIve02r8f9tRX3j4Ij/4nN+f+nWXn/gJry+h6p8Af8EVV/4rf4vgf8/Kf+jpK+6fDyf8SDxCf+oN&#10;c/8Aotq+Gv8AgiYu7xr8Yd3Xz0/9GyV91+G4/wDiQ+ImPbRLn/0U1J6IFufBH/BDz5rn4on/AKeo&#10;f/QpK+9fhzGD4guP+vaT/wBBNfB3/BDSNZLj4qP/ANPMP/oclffXw1i3a/cZ/wCfeT/0E1zVPiNY&#10;bH54f8EZF3ftVfFj/sG3P/pTX3t4Vh3eKIP+vgfzr4O/4IvR7v2p/i22Pu6dc/8ApTX3z4Wi2+Jo&#10;v+uy/wA61fxEo/P++X/jftJgf8zMP/SYV96avD/xPLn/AK+H/ma+D503/wDBfiRf+pmH/pNX3vrM&#10;ONcuh/08P/M1MtkXDY+CP+C6Cbdf+EY9be5/9HJX3lfR/wDEr0f/ALAln/6JSvhH/guwhXX/AIQ/&#10;9e1z/wCjkr73v4s6Vo3/AGAbL/0QlYV37sSofExkEefCOt/9gm4P/kJq+Bf+CDi7viL8X/8AsAD/&#10;ANKRX6BW0YHhPXP+wTcf+imr4D/4IKru+I/xhH/UAH/pSKmD/dSKfxo+54o/3gr5H/4Ltx7f2dfA&#10;P/Yfn/8ARQr6/SP94K+Rf+C8i7f2b/AHH/MwT/8AooU6f8VF1P4bPpn9j9N/7IXwrx/0Jdv/ADav&#10;j3/gtkNv7SPgn/sSB/6USV9j/sdrj9kL4Vf9iXb/AM2r48/4LcLt/aW8D57+Bx/6USVeEf8AtpjW&#10;/wB3PkWMc4z6VYj71BD96p4X719GeQTwd39MVPDw/wB7GaghPt/vVYhboPloA2PBwH/CR2Z/6bCu&#10;B+Fpx4k13/r7k/8AQzXfeDOfEtn8v/LwK4H4V/8AIxa7/wBfL/8AoZqJfGh39x/I7hf9ZVyPP8dV&#10;I/v88/0qzD0qzObsW4+26rEOM/d+b+7VaMt93tVmN88lKaVxbssQtnDVraRnyb7/ALBk/wD6AayI&#10;f7zdP92tXRWIhv8APbTJ/wD0E1Zcdzg/2V/+RJ1D/sIf0r1G3b0ryz9lb/kStR3f8/8AXqNv/e2V&#10;EVeCCp8bL0PJz96rcDfxB6pw9fxq3F91asgvQt/fq3D1/GqUL96txfeqZE/EeY/tzsP+EH8G8f8A&#10;MYb+Qr2aA4srPB/5dIu3+yK8U/blbHgnwb/2Fn/kte025/0CzLHraRen90UU1eoyqvwItwttI/zi&#10;rcfeqUJG2rMfetjMuwkg/e/4FVy3bNZ8Lev3au25Hy+1AF+Lj5f85q5bMsb7ttUInPGfwq5C27Bo&#10;AurKZD1+XP3RwB9K8u/4KBSf8Yh6gn/UZtv5mvTIW9N2a8t/b+b/AIxLv1/6i9v/ADNRV/hsun8a&#10;PRvgC279n3wZ97/kBQ/+g118Jyi1xnwAkK/s/eDh/wBQOD+VddDJtfiqj8KMZfEzUhVFtg+8b95G&#10;3vjHX6VPauwWT0//AFVnQXHID7ttW7eb+DPy0xF2GRPvdq+d/wDgqr/yKHwt/wCxm/8Aia+goZMf&#10;JjdXz1/wVQYN4R+Fy9/+Em/+JrGt8H9d0bUfjPqi9Y+Va8/8uqf+gimrJimXsh8u1/69U/8AQRTF&#10;m/jrYxLcbbgDUmR61Vjk21J53v8ArQW1c/fEx468U3hT84qUrhME9Ka67ukdeLdpncnYhk7U2ptu&#10;3nrTNr/88/0qlZljKKkpvl+9ADab/wAtKdRQAUUmxfSk+575oAb5X+z+tFSVHQAUzhdpp21hmmUA&#10;JtPL5pJFdk6VJjamKT5vu0AQPHtpNuPvVI2/fspc/wDTOmnYlxTI/wB3TqGXvsooSuZSXKyNP9un&#10;fu6XYvpTdo30hCUUvye9Hye9VygM8v3pdq+lKDnkVY061juZyZiFjjBeRmOAFHUmk1YFdux4/wDt&#10;9fteeF/2C/2S/EXx711opdV+zG18Mac7/NeahIMQoB1Iz8zY6KpNfg14UtvEd5Z+J/GnxC1Fr7xb&#10;4okkvdf1B+XmuJry2YjPoMkAdgBX0Z/wVe/a/wD+G2/2odZ0rw/dLcfDf4WxXGm6LECTDqGpeXJ5&#10;937hTGY1PsSOtfP1pqLtrOp7rgIpWUEY67Z43/kq/rXPKWp304KKNH4iW7XGl38azZlkfX249W1q&#10;3yfyBrd06SW+8dfao3+eTxvaqzf7H2K6FVvGFjDFLFMJVIkGu7sdCf7WQ/0FWPB6rc6paeU376Tx&#10;faFj7/Yrg/yNVTlqJp3OTSdW8IKYm+X7P4OViV7C4n5qD41WizeA7uFWyw+IHi+T8BYManjKp4VJ&#10;i27IoPB5O4c4+0zij41Rr/wit2qdvGvjEt9P7OatYu33FS+Et/FGQT6BrtpFj5vDPgOP8Syf41r+&#10;IYZh430K7ZeIPiH4pRce1uvH6VjfECEvp+rSoWx9k8Bw7fXhD/Sug8Qyo/iTRNNEmZm+J/iot7D7&#10;MOKUpaijqjkvEksv/CsdF+zt/wA2+3z4/wC3s5rW+MZ2/D/xe0X/AEQHQQ3/AAKVKqarBbyfDPRT&#10;j5o/2c792/8AAo1e+KCRN4I8diVGwnwA8Pnn18xDWT1kaPYvfF23t7TWfitEF/eSfsy6ayfgseab&#10;8LZAfjB+zpIHAay+CWo3E24/dC2spz7Vn/GPWETUvidqMrY8v9mjTIyD/tCIfrXUeG9W8A/su+Bf&#10;AH/BQ/45ahEPDng/4UxaV4Y8NMB5viLVpkI+zhT1iAILt0Aqn8IloczZ/GL4Z/8ABPz/AIJmfD74&#10;hfH3wnBd/Et/EepeIvhf4RvCCyzzsyw6lcx9o41O5FP3iRX5KfFL4peOfjX8QNW+J/xI8QXGq63r&#10;V691qF7cvuZ5GbJ+g54Hauq/a1/aq+K37ZHxs1f43/FzV2uL7UZiLS0U7YLC3HEdvCnRERcAAV53&#10;a2+1PmrKTsiSJY+aKlaP52pPJ9qhtAR1FL/WpVT5evSoZfv1UdxLcbW74K8C65471hNK0a2LcjzZ&#10;iPliXuSatfDn4a6/8SNaTS9GtyI1I+0XJHyxrnrn+lfb37OP7LuneHNOgjOnkR8MS6/PK+PvN/hX&#10;NicV7L3Yayf4HdhcL7X356RRyHwV/Zu0/wAI6joFlDZlpLywuJ7mZ1w8rKyKD7DnpXkH/BQrw9/w&#10;i3x+bSPL2gaPatj6xg1+ieg/DeGP4p+HLQwfKNGuAq46fvE/wr4i/wCCx2lxaL+2RdabAm1U0Cw/&#10;WFawwlGaq+0m7uzNsXVg6XJDRaHzF4U+bxJY5/5+U/mK9mv4dsz7vWvG/CK7/FFhj/n7j/nXt2qw&#10;YuXUjua9Nbnnx2MO7t3cNtr6Z/4Io6dZeIf27EtZvn+y+Ctcl2+4spB/I185eTuLrj7qGvfP+CE2&#10;qLp/7fN1NdvhX8Da8B/4BSVFZp0WVTv7RHyKqj+3tXfA4vpB/wCPNWx8Ovh/8QfjX42s/hx8KPDd&#10;xquq38wjiit0J256sx7KOpJ4FWPhV8GPiX+0B8V5vhp8KvDs+oX99qUm9ol+SGPedzuegUDua/TH&#10;4G+APCn7NOnSfs2/sL6JDrvxCuIAnjj4k30QNro+eGAfoWH8KL6c5rqoUZVVfoc86ihuct8HP2ZP&#10;gf8A8E7rXTo9e0P/AIWH8btVhB0/RbFBKti7D8okXvIefTFW/wBuvwJ4z8P/ABn/AGVta+J2tC58&#10;T+Itflvtbt7OU/Y7M/aoglvCvTCoACepJJr6J+Df7O/gz4J29zqdvez654p1M+Zr/ivUj5lzeSHq&#10;AT9xPRR2ryn/AIKiNu/aP/ZMhHbUZz/5NR11VKXs4x9TjhX9rNpdj2rxPGxv5ZNxJ3d/rWR5fz1u&#10;eI0X7S6+9Zewe9ektjz3ucH+3ggi/wCCXvxd/wBq50n/ANKlrl/2dF/4xm8Cj18P25/8cFdV+3wu&#10;3/gl/wDFs/8ATxpX/pUtc1+zkp/4Zi8Bn/qW7f8A9AFc9N3xUvQ2qf7tD1NuZevz1WuI/n2VoTKe&#10;BVSVf9iuw5DOvF2oPrX0p8NVB16x/wByH+S1833iL5f4ivpP4ZKW8Q2XssX8hXl5i9Eejl+rZ8L/&#10;ALJMe/8A4LYfGEf7ern/AMirX3f4HT/id3yn/n1l/wDQTXwp+yHn/h9n8ZN/9/V//Ry195+BYv8A&#10;ieX/AP15zf8AoJry3oemtz8/f+CJiZ8bfGQj+G5T/wBHSV90+HEz4Z8Skf8AQDuv/RbV8Of8EQVD&#10;+NvjR/18p/6Nkr7p8MQ7vD/iRf8AqCXX/otqUn7o0ryR8Ef8EK4i0fxYf0uIf/Q5K+/Phgv/ABOp&#10;3/6YSf8AoJr4O/4ISx5svi24H/L3AP8Ax6Svvb4YoP7VuTn/AJdpP/QTWFT4jSOx+d3/AARdj3ft&#10;TfF8+mm3P/pTX314WhLeJYf+uy/zr4L/AOCKCZ/aj+MP/YOuP/Sqvv7wkm7xRD/12H86cviJSPz2&#10;Uf8AHQAydf8AipR/6TV996wpGv3fH/Ly/wDM18ExR7v+DgyRP+plP/pLX35rSZ8RXf8A18P/ADNT&#10;PoXTV0z4E/4LvJjX/hA2P+Xe5/8ARyV986jGf7J0b/sAWX/ohK+C/wDgvKCutfBwf9O91/6OSvvv&#10;Uo/+JVovP/Mv2P8A6ISsa/wx+ZUfiZHBH/xSGuf9gm4/9FNXwD/wQOXd8RPjH/2AF/8ASmv0Ggi/&#10;4pDXR/1Cbj/0U1fn7/wQHXd8SfjEP+peH/pTSh/BkU/jR92xx/PXyH/wXpXH7N/gD/sYZ/8A0Utf&#10;YUcfz18g/wDBe9cfs2fD8/8AUxz/APooUUf4iLqfw2fTX7Hkf/GIPwoP/Uk2/wDNq+Of+C4J2/tM&#10;+Blx/wAyN/7Xkr7M/Y6jB/ZA+EvH/Mk2/wDNq+Nf+C5C7f2nvAy/9SMP/R8ta4P/AH4yrf7sfIMX&#10;36mj/wDHqhj71LF/WvozyyzGdsf+9U8De27FVo+9WYR8/odtBmbXg7/kZrL/AK7LXn3wpJfxJr2P&#10;+fmT/wBCNegeDhnxHZv/ANNhXn3wn/5GXXf+vqT/ANCNRL40O3uP5Hdxjc1W4W7VUjOGzVmDP/Aa&#10;sjmLUe2rMPJ/u1Whb7pqxA2KCXqy1DkfzrT0hmMV/wD9gyf/ANANZkP3q0NIOIL/AP7Bk/8A6Aa0&#10;KTszhf2WP+RJ1Dn/AJf/AE9q9Rtm7H6/LXln7LB/4ou/z/z/AFeoQNj/AL6qIfAh1PjZeharkLdq&#10;own/AGKtwtz9+rIL9u3+3VmPn5apQnbVuNulSxN2PMf24v8AkRfB3/YXb+Qr2e2Krp9nj/nyi7f7&#10;Irxf9uBh/wAIR4OP/UWb+Qr2W2cf2dZdv9Di4/4AKKf8RlVNYIuQ/e4/4FVyB043L+lUIWOyrULd&#10;q2Mi5Ceen+FXIW/v1QhfvVuGTHX+KgC9C6dQatxycfeqhG2KtQtQBfhPyqK8u/b6b/jE7UPbVrf6&#10;da9Mjf5+F6/pXmH7ezf8YnX5P/QYt+PxNRV/hsuHxo9D+AjlfgJ4P/7AcPp/drrYZvlx/WuM+BUi&#10;/wDChfB//YDg/kK62GQc/hVR+FGMviZdjk+ccVagkX+Gs+GT/bq1BJn5aYjRjkOwV89f8FSGz4Z+&#10;Fyf9TN/VK99WbdwtfPv/AAVCfPh34Wg/9DH/AFWsq3wf13NaP8RH1LeSfJa8/wDLsn/oIpsc1Q3s&#10;37q1/wCvZP8A0EVGsmK1MjQjl/8AHad5y1TWan+aP7v6UDTsf0EUU7y/eiTtXjNXO8jcbk+WmMu6&#10;pGXdSOqH71CViokWxvSkqQqqv9z5ab5aelSpa2GncZsX0prLt71Iy7ab5e48VYxlFO8v3ptACBdt&#10;LRSbF9KAFpmxvSn01fm+9QAzYvpSfc981J5fvTdvZB+dADdqN0prK+/5Kcy/JikHCLmgBKZIvycL&#10;T/vfPikKP/GaAItrrTqe/wB2kZc8imnYzdPsNpmxvSnfP7UtPmM9hFi3HA618nf8Fmf2zrv9ln9n&#10;e3+CPwt1MR/Ej4pO2l6EIW/eWNswAuLw/wB3YhwD/eZa+sNW8Q+HvAnhjU/iF4z1OGy0jRLKS8v7&#10;u4bakUcalmJJ4xgE1+B/x1/aR8SftmftceJf2ufEwK6ZObOx8AWMjkGy0sXyoGx2aTazn/fx2rOp&#10;LsdFGFldnnV3o2k+G/CC+DdDlkENtpMW9nPMjGxuZmc+pPmAn61EUNr4l16385QQbgqpXOCbmzUD&#10;64dqr/2jHcaSL3zyXm0pFYPzgLoltg4/7aH8xWrq6rBr+r3yL9ya93pt5z/aVioP5CspJcyOq9kb&#10;vjN1vnjsbWRd1tY+I5Gx6jVY8fzpPhtLMPGumQIOV8aW6Hd040yY/wA6h1B/+JkTHt3m08SJIv01&#10;KI1e8EwKfHFi9vw48bLu46H+zJv6UoqzB2ONWR/+EZuCvAFv4P6/9fE3P51b+NkiD4f3wD/vW8d+&#10;Lg30/s96Y5V/DTeX0EHgzd/tD7RNUfxtCTeBr2eJuV8ceLyy/wDcPfFbxd18iWrov+OmMmj61N8w&#10;EEfgJvw2qKvXc7/8JtpWsM24j4ieLmZcf3bZe1Q/ECJHt9as4nOxrHwF+JJjp2qAQ6sl0GYPB8Qf&#10;GS9OgFoD0+tFveFFe6Y+pTySfDLS/KH+s/ZwvX+gN7Wz8YrxYfAfxAZvlA/Z78O4+vmR/wA6oNPA&#10;3w40uzEO4p+yzfTk+mLhjn8xXU23wu1z4/S+Lfhb4dura1ubz4G+Ekub68fZBZQCRJZp5XPCIkal&#10;jn0qLJSZo9izqXw98HeI/G3xSufjDr/9heCNO+Dfhi38R62w4ij2xTvAn96V1Xaq+rV+an/BQ39u&#10;nxD+2f8AE62g0O1fSPAPhS1XTPA3hpHxHZ2cYCq7DoZWADM3qa9Q/wCCtH/BQjSvjr4qP7PPwE1H&#10;b4B8PSQx3+pxLtfxLfQxCE3cnqgC4jXoF56mvie36/jUN3E3cneJPI3Y71aA2xrVcSf6OE96tYdk&#10;xWEmSQxqG3f79LIuKWBflb/eNLP/AKs/Wl1ApcrE3+9XS/C34VeIvipr6aZpMRWJSDdXTKdsa/1P&#10;tU3w2+Evib4j3Lz6daMLGBx9qugPlXpwPU81+hH7L/7LumeD9EtQ2lKuFVljYAliR95j3NYYnE+x&#10;9yGsn+B24bDKouefw/mZf7OH7L+k+ENGghj0wogAYb1+aV8DLN659O1fTfgr4dJAiDyei9NtbnhD&#10;4fx20cZ8nB7LivRNB8KpGgBjrHD0Hfme7N69dLRbI4nT/CSxfGfw4mz/AJg8/wD6MSvzY/4Lk2v2&#10;T9u/U7b+7oOn/wDohK/WNtFSL42eHD5f/MHuO3/TRK/Kf/gvRF5P/BQLVkxj/iQ6d/6TrXq8qjBH&#10;myk5O58h+DVLeLNNT/p8j/8AQq931iHFy31/rXhXgf8A5G7Tf+vyP/0KvetaAjuZJJDhQPmJqW7F&#10;Q2MsxARSl/urExJ/CvTf+CRXw5+PWs/tMn4l/Cnwi9xptlpt/ZapqlxlbeFLi3ki5Y9WG7OPaus/&#10;Yf8A+CefxV/bo8Qtexxy6D8P9Pfdr3ie4GwSoOWjhJ4LEdT0Ffqh8Efgx8J9O+Hb/A34M6CugfDz&#10;T9NnS91G2Tbc66yxNnY4+YKSMmU8t245rSNPnTTWhlOooNNbnx/+zR8OtM8JWd9+z3+xPbWraijs&#10;PiP8VriDdFasWO+CA/8ALSXGQADha+lfBXgHwT8JfC0XgX4b6FFYWMHzTPGP3lzL/FLIx5Ziecmv&#10;Cf8AgirDj9kjxcIpHKr47uwC7ZJ+RBye/Svo+ZNrNhq9jDpOmmjx8RKTqOPRFZY35b1/Svmv/gp+&#10;u79p79k5P+ojN/6VpX01j/gX4V80/wDBTpP+Mqf2TR66hL/6WLU4raPqVhVrL0PdfEkRW9kz65rJ&#10;kj+et7xPGV1GRPc1jSrtauvoc73PP/2//l/4Jb/FnPe80n/0qWuZ/Zyj/wCMYPAOf+hct/8A0EV1&#10;H/BQUbf+CWnxX/6/tK/9Klrnf2cV3fsveASP+hbt/wD0AVzUtMRI2qf7tA3Jo6qTIfwrRnXkGqk0&#10;fz9a7G7HIZt4oCD6/wBa+lfhkmPE1r/2z/ktfOF3H8o+XPIr6S+Gi/8AFU2Y9o/5CvLzH4Uell+7&#10;Phb9kNM/8Ft/jKD66uf/ACMtfevgKHOt6gf+nKb/ANANfCH7IMf/ABu5+M3/AHFv/Ry197/D+P8A&#10;4nOpZ/58p/8A0A15b2PUS94/Pj/giBu/4Tb404/5+I//AEbLX3Z4Sj/4kPiPn/mB3X/opq+GP+CH&#10;Cb/GXxrbH/L3H/6Nkr7u8KR/8SXxF/2A7r/0U1TPYI7nwZ/wQfXfpXxdb/p8tv8A0KWvvb4YQ/8A&#10;E4uP+uEn/oJr4P8A+CC8W7RfjA3/AE/W3/oUtffHwwjH9sXHB/49pP8A0E1lPdlx2Pzq/wCCKK/8&#10;ZWfGRP8AqG3H/pTX3/4PT/ipot//AD0H86+BP+CIq7v2sPjImP8AmGXP/pVX6BeEI8eJYs/89h/O&#10;ibtIUdD89Il/46DZF/6mT/21r781qH/if3f/AF8v/wChGvgcjH/Bwq6/9TIP/SWvv/WY/wDiobs4&#10;P/Hy/wDM0T6GlPZnwB/wXsUprfwbP/Tvdf8Ao5K/QDUY/wDiU6Lj/oX7H/0QlfAf/BfIf8Tv4ND/&#10;AKYXX/o6Ov0A1FP+JRon/YBsf/RCVhX+CP8AXYqm/fY2Bf8Aij9c/wCwRcf+imr8+v8AggEN3xJ+&#10;Mn/Yvr/6Uiv0KRceD9df/qD3H/opq/Pf/g37UH4mfGPP/Qvj/wBKKmn/AAZP0HJ/vIn3mijzK+P/&#10;APgvfGf+GafAJA/5mWf/ANFCvsSOPM/FfH//AAX2TZ+zN4A/7Gaf/wBFCnS/iIqp/DZ9P/scR/8A&#10;GH/wk/7Em2/m1fGn/BdRfL/ah8C/9iIv/pRLX2l+x4v/ABh58IuOf+EItf5tXxj/AMF4Ex+1D4C5&#10;/wCZEX/0olrTBv8A25mVb/dkfGoqaBhg/wD66hqZOtfSHlNXJ42zVqF+9VI+OPvVZg6j60EG34Q/&#10;5GOy/wCvhf5V578Kf+Rk17/r5k/9CNegeEm/4qOyB/57rXn/AMKf+Rj17/r7k/8AQjUS+NFfYZ3U&#10;DfPn/wAdq3D96qUbZf8Au1chb+OrMk7FmNspViL+tVYvvLViE/JQDdy5C3ar+lsFgvxn/mHzf+gG&#10;s2NjxWhpw/0e+/7Bs/8A6CaqJSjqcN+y4f8Aii785/5fj29q9Ptj/EK8u/ZbJ/4Qy/4/5f69OtWB&#10;NKHwIKnxsvw8L61bi+6tUYTlKtQsg5HzVZBfhZOKtRtuGf6VRhZFq1E+flapkJq55p+2+f8Aig/C&#10;GP8AoKt/IV7PGwXTrI/9OcX/AKCK8W/bdI/4QTwhz/zFn/pXskTL/Z9nz/y6RY/75FKn/EZc/gRd&#10;hbtVmFu1UYO3/j1Wo5PkrcxLsLJ6VahY7PuVQhYbh96rUMlAGhC/erULdqzopPk/9lq3E/3dnGf1&#10;oAvox42n9K8v/bzkz+ylqHz/APMWtuPxr0qMqG5brXl/7eDH/hle+H/UWt/5moqfw2XT+NHofwKf&#10;b8CPB/8A2BIP/Qa6uCXn/PSuN+Bkm74EeEP+wJD/ACrqoJkZgKqPwoxl8TL8UmP9qrUcny/frOjl&#10;YfL6e1WY5t3SmI0Y5t3avn7/AIKfvu8OfC/j/mYj/NK92jm+7zXgf/BTWTOgfDJf+pib+aVnV+D+&#10;u5rR+NM+oL2XC2wz/wAu0Y/8dFNjmJz/AHar3tx8sPHSBO/sKYs3rW7VzI0I5tuNz0/zfc1RWbd2&#10;p32oelQB/Q/J2ob5vu07+NfrSyL+teOegR7Rspm3b82ampvl+9A07DFbdSMrt85FOb5etFZlNXIz&#10;G7P89Nk7VLwwpuxvSnqS3cjIxTHTdUki7cUj/eqkyyKipKGXvspgR0UuxvSkoAQLtpP9v9KdSBdt&#10;ADKRl3U/bt+bNH7ugCP7/tih491PZUpvlSev60AMb94/yGk2yU7lDgUd/mzQAzruqW2tWuHWKNcl&#10;mxSYT2/OuF/a0/aU8F/sYfs0+Jv2ivHkyeVpFiTp9oXAe7um+WGFB3ZnIH45pN2QW5nY+GP+C+H7&#10;YT32mR/8E/vhfrrRNdacNW+JN7avzBZBgIbLI6NM5XI7IP8Aar4IeytI7trPS08izt59PgiVFGER&#10;NRuOw9o6y/EWu+LPHWo6/wDFP4oahNdeMPG9wl/r07McKZrywMcK56KiSBQOwFbvhaaGbwrNNLcY&#10;dri1lZ8Z4+2X7f4Vzp3bOmyikec6eRJbRLFJuKaXkll6D+w7HB/T9RXoOv2cUuv6wsDR4klvN6be&#10;h/tO2P8AQVwWmNbi3t7i1uN2/S9rbh0/4kVnz+nSu2+3+brWumJwzLLdHZjudQtwefxrSSvFD2lY&#10;IIEk1Wdt/SLxSTn2v4j/AEqz4Mm8jxyrpwU8d59s/wBkTmkhVC16YiN0MHigN9TfR1a8NwxR+JzK&#10;hw48bOW9iNInzUxV2S9DkbKJZfDMbRdFh8FlsjqPNlP86j+Lgiuvh/dbflMnjbxgzcemnSVcsQi+&#10;FbeRO0Hgvd9N8lVfiegk8DXVsrfvE8ZeMw3H/UOkP8q2itLeQN2Rd+JMLxaZ4kv4nKi203wG49/m&#10;jFXLmaG08QQWOqsw834n+MUdgvQNYg4qH4t39va+FvGJmUrnQvASqyjPJeMfgai+I5v9X8YJ4e0S&#10;F7rU5/jT4ptNPtoFJklkfTURI1A7szD86ppJii9A8CeDvEPxM8ReHPhT4Pg87VfE37MMtlpFuRjd&#10;JNdkcnoqgZJJ4ABrxj/gqp+3p4X+F/h26/Yn/Zi8Qw3V9Jpdjp/xY8cac+Bqc1rCsS6dbsOfs0ZU&#10;5P8AG2e3Xu/+Cjv7W/hT9hD4WaJ+zT8IbqGT43z/AA6svDfjvxJZXAdfDlgAXewgZek7sx8xx0HA&#10;r8n5pp7udri4lZ5HYs7ucliepJrGb1L5hhOeTW74G8PjxHqLWPls7bMqqjnOaxVTzJAv96v0T/4N&#10;xfgd+zp8Sv28Le6/am1XRYvDljo80kFprk6pDdXBICKd3BPJOPauLG1vYYaUlv09TShDnqJPY+Rb&#10;z9n3xNbeGLzWo/Dt3iCNSH8kgdf/AK9cXe2E9kzQTxFWQ4PHcV/ahbfsu/8ABP268KNp9n8Kvh9L&#10;pMkOGKWdsyMnufT3r+dH/g5V+H/7I3w//astNM/ZL0nQbLTrfR0GpxeG9n2cXJY5HycAgYyK82lX&#10;xUJRhXcXzO3uu/Tr9x1eyoThJwT0XVaH5lQ/dP8AvGoru48seUnzM1NWd1i8pFyzHP0FbFr4Ultt&#10;Cn1zUUKtsPlRt157mvYjF3uzzz7Q/wCCcvwq/wCEj/Zi1zxNLZ7lXVpl3bfRI/8AGv0A8B/DpLax&#10;ty0HAjUfd9q+df8Agkr4ajuf+CcviLUymWbxBe8/SKH/ABr7o8PeGUj0y3Cp/wAsl/kKxeHi6zkd&#10;KxElRUexiaN4WSFV/c10um6Ki7fkrTtdH2gfJWja6ei8V2RgonLKTbOJv9Px8bfD/wAnTR7j/wBG&#10;JX5F/wDBfmPyv+Chmsof+gDpv/pMtfsVq1rs+OHh/wD7As//AKMWvx6/4OBV2/8ABRTWR/1ANO/9&#10;J1q57Anc+OPBDJH4u015G2qt7GWb/gVfpR/wTT/Ye+Cv7Wy+K/2iv2lfifaeHvhb8PJ0GrxSziJ9&#10;Rmxv8sv/AApgYOPmYkAV+aHh4QHW7RJ2YIZ03sgyQMjp7162ni7xJYeCpPhlY+LNQTw7Lf8A2yfS&#10;VlKxTz42iSRRw7AcDPSsir2R9pftl/8ABYG3+MPjfw5+x9+xf4WTwV8JrPWbWxkNhH5M+rxCVV5x&#10;gpEw7dTnn0r9WvCOmw6Suo21vAiQW+iTCCKIALGot2wAO1fzffDe2i/4aB8GLCihW8Q2Ywox/wAt&#10;lr+kuCL7LBq7AN/yALg/lbtXZh/gZx1/iR8Cf8EV8/8ADInilv73ju8/9BWvpSaPb/BXzf8A8ETo&#10;t37HPiZ/73j28/8AQUr6bmh+dhXfR/hI4q38WRSWHO56+aP+CnUef2rf2Slx/wAv8v8A6VrX1D5I&#10;r5k/4KeL/wAZc/skw/8AT7Kf/Jtf8KjEfCvVfmaYfeXoe8+KE/4mcn+9WJJH8/Wui8VR51GbjPzV&#10;iyR7frXYcj3PN/8Agocu3/glh8VuP+YhpP8A6UrWB+zlF/xi74A/7Fq3/wDQa6P/AIKJRH/h1b8V&#10;5P8Ap/0r/wBKVrC/Zuj3fsueAP8AsWLc/wDjorlp/wC9SN6v+6w9TbmjqrJHh6vzR1WkWutu5yJ2&#10;M25j+T7vfNfSPw2QL4lsvpH/ACFfOl2uI+T/ABV9H/DhMeKLBz/ci/kK8vMtono4D4mfDX7IMf8A&#10;xvB+NCf9M9VP/kVK+9Ph5GBrGqLj/lyn/wDQDXwd+xv83/BcP40/7mr/APo1K++Ph1H/AMTzVP8A&#10;rwn/APQDXmPVHqx3Pz3/AOCGSFvFPxr4+b7ZEP8AyLLX3d4VT/iQeJP+wJc/+imr4W/4IWL5nir4&#10;2Efw30X/AKOlr7w8KQ50vxEq/wDQDuv/AEU1RU2YQ+I+Cv8AgggP+JF8Yc/8/tt/6FJX338MY86v&#10;P/17Sf8AoJr4L/4IIxbtA+MX/YStx/49JX338LYf+Jvc/wDXpJ/6CaieruVE/OP/AIIgj/jLT4zD&#10;/qGXX/pTX6CeEo2/4SiL/rsP51+f3/BDtd37Wnxnb/qGXX/pTX6EeEYy3iiE/wDTZf50qnxChsfn&#10;hJHt/wCDiCRT/wBDGP8A0kr9ANbGfEF2P+nh/wCZr4BuSV/4OJZeP+ZjH/pJX6B6uu7XbpvW4b+Z&#10;oqO1jSn1Pz7/AOC+v/Ic+DP/AF73X/o9K/QPUkxpWij/AKl+x/8ASdK/P7/gvzxrnwaH/TC6/wDR&#10;yV+gupLnStF/7AFj/wCiErGv8Ef67Dpv32Iq/wDFG67kf8we4/8ARTV+en/Bvz/yUv4y/wDYvj/0&#10;pr9DXXHg3Xf+wPcf+imr88/+Dfn/AJKL8Zf+wAv/AKU1NP8AgS+RUv4sT74txibNfHv/AAX4/wCT&#10;Z/AP/Yz3H/okV9i243TD5cV8c/8ABfnj9mvwAP8AqZLj/wBFClh/4qKq/wAJn1T+xygH7HvwjB/6&#10;Ei1/ma+L/wDgvD/ydF4C/wCxFX/0fLX2n+x0uf2PPhH/ANiRaf1r4q/4Lx5/4ao8CIO3gZf/AEfL&#10;WmD/AN+bIrf7ufGkbVLUKP0V/aplO7oK+lTueSTRvtq1b/3BVWJkbqtWISR/F/kUNXM9tzb8Jf8A&#10;Ifs/+u61598LDjxPrp9bp/8A0I133hM/8VDZ/wDXwtcF8L/+Rm1v/r4f/wBDNTL40V9hncx96tR/&#10;NxVOL7/92rUJ/wC+qsxLUbc/7tWI37/3qrI2cfw1NG3T2oAtQtitDTJCLW/wf+YdP/6AazY2q/pr&#10;/wCj33/YOn/9ANVE0i7s4j9lz/kTNQ/6/wA/yr022f29K8v/AGX3/wCKOv8A/r+P8q9Mtj2pU/gQ&#10;qnxs0IWTircLDZVCF+9W4W9f8mrILsbY+/VmJsf/AKqoxtmrUbZek1cDzb9tlv8AihvCK/8AUVf+&#10;S17LbP8A6BZjP/LpH/6CK8X/AG1W/wCKI8Ij01V/5LXsVvIPsFryP+PaL/0EVMP4jKn8CL8Ldqsx&#10;tVGJ97fI9WoW7VuYlyOT7tTxyVTSQc1YjkoAuwyH+LpV60k3yKrD5cghf51mQyHbt+WrVvNQBo+c&#10;GPA+9Xl/7dUgP7LN/wCv9rW/8zXo0cmT19a8y/bnkz+y9fr/ANRS3/maip/DZpT+NHoXwOm/4sX4&#10;R/7AkP8AKuojl+cfT9a434HyOvwO8J/9gaH+QrqopuRmqj8KMJfEzQjmSp45vu81nxyfJU6zf99e&#10;1MRfWTJ5+WvBv+ClcnmaF8Muf+ZgP80r3GOT5cKa8G/4KQzb9E+Gg9PEJ/mtZ1fhNaPxo+mbubiE&#10;N/zyTr9BTVmx/Kq1zMT5O3/nkn8hSCXa/wDs10GKdzQSb0p/mj/JqhHN1p32v2P5UmrjP6OHjwOa&#10;azbalpGG4V43KegMoo2p/kUnye1SAtMddyfKKfRQBHRUlR7UHSgBvl+9NbaW2U8KFpazAiZEFMqx&#10;Ue3Pz0FcxGy9jTfL96k/2P1p1abDTuQt8v3abUlN8p/SgY2m+X709/vUlABRRSBdtACeX70jLtpc&#10;fPT1ieU4SgB+n2iTOZLgqkUalpXc4Cgckmvxy/4K9fteaf8AtrftExfCLwXq8d38L/hxvaaeB90G&#10;tawYpMOrDh0h2FRj+It6V9nf8Fp/2ydR/Z3+AUP7PXwn1Jl8ffEeJ7S2kt2w+n2HSe6OOV+U7FP9&#10;5h6V+TFzZaX4U0WDwtosZWDT7BEGDne7QTsWPqSWrGTubQjYxdbvmvddgkWXZGJLAOuOP9do5/Qf&#10;zrd8Eh08LxRI6kyvZjcw/wCnq9zmuX1u3EOpPbbZN8ZtPzEulj/2Wui8Mb5tEgsrSRhia3wV6gC7&#10;vf15qYq1/Q0b0RyXh+3Y6ZGyyK3+iK33On/Ehhwf/Hf5V1elQxf23rjQvuKm88wLzz9ttcc+2a5P&#10;RrgnSvJiJUJYKrBuuBoUY49+f1ro/Dd48XiPxCFJ5F5njjP2yyz+hrbaCE/iZoxIbQamoYkxxeJi&#10;6n1/tCLH86saYX/t6SJPlkXxpOW+v9jz1BqT4v8AVRE2U+y+J/m9/wC0oBmp7WUL42njSTD/APCc&#10;XCMy9saRN/8AqqYNXJZzKTEaNEkLZENt4Iyvrlnqb4mWsb+HtRu1HH/CTeN329sjTXqOwiIt7VjG&#10;cNZ+By474EkgAqb4n3ptvBL6Wm4XM/i74geYSudwXTWwB+dbJK69Bv4R3xqsL6fw14ztLO1kleXT&#10;Ph0kcKRlnLSFGAAHOTt4ApP2nP2lfBH/AATe0Xxx49udV0/V/jV4t8W6ldeAvD+9ZW8GW1yqpJqF&#10;ynPl3TooCIcFRyfSuh/a8/aX8Lf8E5PD+sfF2+Nhq/xC+InhLw5H8PfC92qyf2KlpYKg1a4jOQrh&#10;2bykYZyN2K/HLx3418W/ErxdqfxA8c67c6nq+r3clzqN/dSl5J5XJZmJPXms6ktRRVkU/FXinX/G&#10;3iO98XeK9YuL/UtRuXuL29upC8k0jtlmJPJJJrNT71NqSFetYvQYRffG1DXW+Cvib4o8A3ov/DV6&#10;YJl6Otcuv3l/3qkWTazHHc1jUhCqrSV0XCpOm7xZ9AQf8FFf2lYvBlz4bh8ZzrG21FdWOR69/avJ&#10;/iF8R/F3xDvfP1y+a5nuCJJMdWY9q5xJ1+zSIH+ZmBWu48B+Eo7AR61qKK07jMankKPX61jQwOFo&#10;S5qcEmb1sZiK0eWc20ZvgHwrb3QbU9QXPky7Fhb+8OTn2ra8Zlm8OXIAGNo6fUUngZc6ddH+9eOa&#10;f4wAGg3A/wBkfzrvS905T9Sf+COujpef8EvteuNn/My6gP8AyFBX3Ppmk+XYW+2L/lgn/oIr42/4&#10;Iu2nmf8ABLPXXwP+Rp1D/wBFQV9z2tsiWEA2/wDLFB+gptXEr2M2PTu2yrENq442VdWFFp4h9aCD&#10;iNZh2/G7QOP+YLP/AOjFr8bv+Dgtcf8ABRfWs/8AQA07/wBJ1r9ntbt/+L3aBx/zB5v/AEYtfjL/&#10;AMHCox/wUd1n/sA6b/6TrTnsVE+JdGbZq1u3/TVf5iu4OoO0rfP/ABHvXC6cMahAP+mg/nXWRn96&#10;w/2jURCR0vwgZZv2hfAm/wC63iaz/wDRy1/Shq8aRw6yyf8AQt3J/wDJdq/ms+DZA/aA8DN6eJ7P&#10;/wBHLX9LOupts9YJ7eGbn/0nauqjszCtuj4B/wCCIyA/sYeJG/6n68/klfTc0fNfNn/BEKPP7Fni&#10;J8f8z5efyWvp2aH5zXbh/wCEjhrfxWUNi+lfMX/BTRd37ZH7Ja/9PUv/AKVivqdot3FfMH/BTeLb&#10;+2Z+ySP+niU/+TQqcS/dXqaYbeXoe9+K4f8AiZy/L/FWNJH81dB4qj/4ms3P8VY0kddlzktdnm//&#10;AAUPjx/wSp+LZ9L7Sj/5NLXP/s1w5/ZT+HcmfveGbb/0Guk/4KLrt/4JRfF3/r90n/0qWsT9miL/&#10;AIxD+G7evheA/wDjtclL/epG9f8A3aBrXEdVJkCf7Rr0L4L/ALPfxX/aN8WDwp8LtFMixv8A8TDV&#10;rjK2tinq7dCfRRya+ifE/wDwSS0aG2i0rw9+08ra2kO68t7/AEhWty3cKEYMBn1JrWpiqNLRsyp4&#10;arUjdI+KbpUEfz+o/nX0d4DXb4m075e0f8hU3if/AIJO/tP6dZyXWieJfCOrRKuU8vUnheT0AV0w&#10;M/WpPD+kahoPj2z0TVrcw3VrLHFcRFs7HXAZfzBrzcdXp1YLlZ3YOjUpTfMj4T/Y2ix/wXF+NSn+&#10;5qx/8ipX3x8Oof8AiodUQf8APjP/AOgGvgz9jtSn/Bcv41/9c9V/9GpX338OE2+IdS/68Z//AEA1&#10;w20PRj8R+eX/AAQnG7xT8cf+v6L/ANGy195+EImXSPER/wCoHdf+imr4T/4IQR58V/HJWH/L7F/6&#10;Olr708KpjSvETf8AUDuv/RTVFTYcD4H/AOCBHz6D8Yl/6iFuf/HpK/QD4Ux/8TW6/wCvSX/0A18A&#10;/wDBAMD+wvjGf+ohB/6FJX6B/CpMatd4/wCfOT/0A1M97Dhsfm3/AMEOT/xlV8aG/wCodcD87qv0&#10;L8Hj/iqIf+uo/nX56/8ABDdM/tS/Go5/5h8//pUa/Q3wihHiiBf+mwpVPiFA/Ou+J/4iI5Md/EI/&#10;9I6/QXVo/wDidXPH/Lw38zX59Xq4/wCDid1/6mNf/SOv0J1hf+J5de07/wAzU1OhpT1ufnv/AMF+&#10;lxrvwY/64XX/AKPjr9B9SXOm6Mf+oBY/+iEr8+f+C/f/ACH/AIM/9e91/wCj46/QnUx/xLNG/wCw&#10;DZf+iErOv8Ef67Dj8bI5uPBmuZ/6BNx/6Kavzy/4N9v+Sj/GX/sAL/6U1+h1yu3wXrv/AGB7n/0U&#10;1fnp/wAG+n/JRvjL/wBi+v8A6U1EP4EvkN61In31Av73I9a+Nv8Agv1/ybb4B/7GSf8A9EivsyBQ&#10;JOPWvjX/AIL+Lt/Zu8AgD73iSf8A9FCih/FRrW/hs+rP2Nh/xh18Ic/9CRa/zavij/gvLkftXeBx&#10;/wBSIv8A6Plr7a/Y1jz+xz8IT/1JFr/Nq+Jv+C9I2/tY+Blz/wAyIp/8jy1eC/35+pjW/wB3R8Xx&#10;tU6/Kmagj/36nVkbtX0y1PKJY2qxE2cfe+Wq0fep4m+YGmFjZ8Juf+EhtP8ArstcJ8MML4l1v/ru&#10;/wD6Ga7jwmyf29bN6TL/ADrhPhc//FSazkf8vLf+hGol8aBq0Gd1E3oev3qsxnfVSFttWoynRKsx&#10;erLMbf7dTw/LVWI/3hViA4bG2gSVyyhwa0NPb/Rr7Df8w6f/ANANZqENyfvf7NXtPb/RL4f9Q6f/&#10;ANANVEuKszh/2YX2+D9Q+b/l/P8AKvTbeTdXl/7Mpx4N1Aj/AJ/j/KvS7eTbxvpU/gQqnxsvQydK&#10;uQydf84qhC3arUL4TdVkF+ORKsRyVThd+oNWIX42UCSsedftqH/ii/CX/YVf+S17BbSD7Fbf9esf&#10;/oIrxr9stw3gzwn/ANhN/wCS17BE2LS2/wCveP8A9BFRD+Iy5/Ai9DJyFNWYZKzkZ85H/AqtQv8A&#10;Lu/9mrcxL6yLnC/dqaObd1qnG/8An1qeOTt/doAuwybqtQy8E/xVnxydasR3H7op7j5qALscn3a8&#10;3/bek3fswagq/wDQTg/nXoKSHoo/4FXm/wC2xJu/Zn1DJ/5iMH8zUVPgZdP40d38EpUHwR8Kf9ga&#10;H+QrqY5v+Wlcd8Fbgf8ACkfCv/YGh7+wrpY5v4aqPwoxl8TNOGQcc/eqdZsnl6zY7jHA79KnW424&#10;HTrTEaK3CM1eE/8ABRaT/iT/AA35/wCY+380r2lJucbv1rw3/gohJv0X4df9h1v/AGSs6nwG1H4z&#10;6Vu7jZ5fz/L5S8/8BFN+0fdw+flqpfTjMX/XJf8A0EU0y5xtx935a6DEvrcIrdad9sb++fyrOW4z&#10;U/7ugD+lKlK7eKY3zfdpUCbuteLzHoD5O1NwPSiiqKiIyp1qPA9BU3yf36Sk1cojoqSmN/q6TVie&#10;UZ5fvTWj7n9KkoqGrjSsR0Usi/rTCm3l6glqwgXdTGTbU1FAiDY3pQ/3qey/w0wqR1qk0XzDdi+l&#10;I6badRVDGbG9KNjelO2n+8aTy/egBtQeKfGvhf4WeBtW+KXjrU47LSNC0+W8vbmdsKkaKWJJ+gq7&#10;a2z3MyxL1Zq/N7/guP8AtdDxXq0H7Dfw51crY2iwX/xBuLd+u5x5FmfqTvYegX1rOcrIqEbs+NPj&#10;Z8efFf7WPx58T/tO+LjKg1i7tYPDFlN/y4aYJmWKMf3SwXccd2NeZzyS3toJWXDyRZPrxaXGPx4N&#10;dRpxjZIYYU2xiXTwqDoAJZj/ACFc3pMXmWkMjDGYgT7D7LeH86yTudDVkVPFFsIvECzq7ANNDuH0&#10;u7Lj9BWn4PVk0awmikILy27SEdR/pd5VTxS6S3FsejPOsh+gurSrvhZHOh2UCNjdJb/MOoH2u7P9&#10;atLRh2OW0UwNYo0WcyaapI28jOiR4/T+db+neT/afiJYw3mB74bQOOb6wH+NYfht0bTI7mKQjy7C&#10;NWyvYaDF0/z3rphCkXirxK0MjboGutwVfly2o2BP6Vo9IoOrIL26jbVdWtot2ETxIremDq1qOPfk&#10;1f0a1XUfHmoQhj8njuYM46ZOmXAAHvxWRebJ9N1O/tmfzYv+EmEpUdQur2zHHv0rqfAtpc2PjG9O&#10;3bj4n3An3D+FdKu2x+RpLcSstzmrKC5luYbJU2BrP4fKgz/elkY/jgGt1fFfhr4cfBq4/bS+IdzY&#10;W2meAvGvi+S003V4g6a9f3S+Rb2Sx/8ALQHGXI+6oNVfh5oUXi/xtqfi3xNrieH/AAn4Q8O+DtY1&#10;/XbpsQ2VpbWjyHBJ/eSuzBUQclmr89/+CjX7dU37X/xKi8PfDvRP+Ed+G3hmSWHwf4ZgOERWctJc&#10;y9mnlYlmbnrjtVSnypEtXPI/j98evib+0/8AFzWPjR8XPEEuo6zrN0Zp5GPyxr0WNF6IirhQo4AA&#10;rj5IwqnP92pI4sUlz/qT/u1xuV5DMypoTtzn2qGpI3PPFaMCZWRXUn+8KSOGa6ufLhRmZmwqrySf&#10;am21tcX1wtvbRM7scADvXdfDfRrK2t5L+RN1wrldxGQgxzj/ABpxjqBBH4RttB8J3N5qCq97JGAq&#10;9REMjP4+9dZopzpsAAziJQB6nFZni6Rm0S5z3QfzFavgsCabTLZjxJdwIc+7qKctAKXhPTrrTNPv&#10;La+gaKaO9kWRGXBBB5BHaq/jBv8AiRXCeoH8xXsn7X3gZPhz+098QfB8EexLXxJMY0VcAKwDAfrX&#10;jusW7ajJDpSMu6eXHPcAEn+VWnzRuNqzP10/4Itw7P8AglJrfYt4svx+HlQV90Q2+y1h+XpGo/QV&#10;8Sf8EZLN4v8AglDft18zxXqB/IQj+lfdAt8W6f7g/kKCU7lLydv/ANehYSqVO8fc0mxfSgg4/W4x&#10;/wALr0Bv+oRN/wCjBX4vf8HC/wDykf1v/sA6b/6TrX7Sa4v/ABejQx66VL/6MWvxb/4OG12/8FI9&#10;cJ/6AOm/+k6UT2ND4i0z/j+h/wCug/nXVx/6xv8AeNcppn/H/F/10H8662JSJjmlHYh7m/8AB/C/&#10;HnwO2P8AmZbP/wBHLX9L+tjNtrK4/wCZbuB/5LNX80fweQN8e/Ay+vie0/8ARqV/TDrUeLbWsdvD&#10;dyfytmropfCzCruj4E/4IeLu/Yr8R/8AY+Xn8kr6hmjr5k/4Ibw7v2JfEb/9T9e/ySvqK4h6vu/K&#10;uyh/DRxVv4rKnk9a+Wv+CnK/8Zr/ALJSY/5bS/8ApUK+rvJPvXyr/wAFPU2/tu/slf7U0v8A6VCo&#10;xGy9TTDby9D6D8WQ/wDE2m/36xmj+euh8Xx/8Tab/erFljrti9DmPLv+CkC+V/wSj+LL/wB6/wBK&#10;H/k0tZv7LLJD+yj8Mbu50yC9ih8O20j2VyWEcwC/cYowYA57EVrf8FKF2/8ABKH4rN/1EtKH/kyt&#10;Zn7MK5/ZL+HCn/oVbb/0GuSn/vEjer/u8WfWXw3/AOCmet/DXw3B4Itv2ddBtNKt1+WLw/qLWwJ9&#10;dpRtx7kk5PrXV6D/AMFD/wBnnxhfi08X+C/E/hWSVh5mpALPEDnqTExc/wDfNfIVxH/Bs6VUYbut&#10;OeEpTdyKeMrRPsX49/8ABRb4PfCrSng/Z6sLjxr4imjCxapq4ljs9P8A9orIAzsOoVRjI5NeY6Hq&#10;WqeI/iBZ69q10bi6vZY57qZl5kkfDM2O2STxXzzqEKsDx1NfQ/w9h/4qrTN/byf0Arz8bQhRguU7&#10;sHiKleb5j4a/ZBj2/wDBdH42r6Jqv/o1K++vh8n/ABUmof8AXnP/AOgGvgr9kD/lOp8b939zVf8A&#10;0alffnw9j/4qG/8A+vOb/wBANcjtY7Y7n56f8EG49/i346/9f8X/AKOlr7y8Iw7tH8SKP+gHdf8A&#10;opq+Ef8Aggj83jL47K3e9i5/7bS197eD4/8AiWeJOf8AmB3X/opqmoyqZ8Af8EAF3aF8ZCR11G3/&#10;APQpK/QL4WKV1W7H/TnJ/wCgGvgL/g36G7QvjIrf9BK3/wDQpa/QL4Xjbq95/wBesn/oJqJ/EED8&#10;1v8Agheob9qT405/6B8//pUa/RDweufFMHHHnD+dfnn/AMELvm/am+NSnvYT/wDpUa/Qzwh8viWA&#10;ht374d/eifxhHY/Oq7Xd/wAHFsvH/Mxj/wBI6/QjVgP7cusD/lu/8zX57zt/x0WS5/6GIf8ApHX6&#10;FazHt1q6/wCvh/5mpq9C6elz88/+C/n/ACMHwa/64XX/AKPSv0L1E7tL0b/sAWP/AKISvz0/4L9f&#10;8jN8Gv8Ar2uf/R6V+ht8v/Eq0Y/9QKx/9EJWVd2hEuLtNkV4v/FDa7/2B7n/ANFNX56f8G967viT&#10;8Zv+xeT/ANKa/Q68Q/8ACD67j/oD3P8A6Kavzz/4N6lz8SfjMP8AqX1/9KaiH8CXyHL+JFH39bR/&#10;vM+9fGf/AAcAj/jGz4f4H/MyT/8AooV9pwLiT8a+L/8Ag4ETH7NPgH/sZpv/AEUKMO71UXW/hs+s&#10;P2Mo8/scfB8/9SNa/wA2r4f/AOC+GE/a48Dp/wBSCn/o+Wvuf9jGH/jDn4Pf9iNa/wAzXwz/AMF9&#10;gF/a/wDBS46fD+P/ANHzVeC/36RjX/3dHxZG+18VOG42VUjbNWVbHBr6SHxM8qKsyeL+lSRseBUK&#10;tng1JG1aAbHhXI161x/z1X+dcN8Lz/xUes/9d2/9DNdv4VfGt2v/AF1FcL8Mc/8ACQ6zj/n5b/0I&#10;1EvjQN3izuoWcGrMbbOjNVOM7jvqzC2R92r2MnsW4pN3zn5qnjk+7VeNgONmWzUsbdqCFJ3sWoz/&#10;ALdXbJttpf8Azf8AMNm/9ANUEbaat27YsNRI/wCgfN/6CaqI73ZxX7M7bfCN/wD9f3r7V6VbyfxV&#10;5l+zYc+ENQ/6/fX2r0eFsjFKHwIuavNl+F+9WoZKoQyf3Ksxyf7dWZmhG2UqeOTpVKGTb/DViNqA&#10;PPf2yT/xR/hQj/oJv/Ja9ehk/wBFg/690/8AQRXjv7Yj7vB/hX/sJv8AyWvXI5B9lgH/AE7p/wCg&#10;ioh/EZU17iLcMlW45sVQhkxVlZO4H61uZNWLsM1WI5M8+n51RjmqaOTp83SgRfjm289asRzfKe27&#10;61Qjm9KnWT+IPQBcjk+7hvWvOf20Zc/s2ajgf8xGD+Zrvo5OfvHv+Fec/tmyFv2btQTzP+YjB/Oo&#10;qfw2XTV5o7j4MSbfgv4W+f8A5g8P/oIrpopiVFch8G5NvwZ8L/P/AMweH/0GumjuK0irwRjL4maE&#10;c1TRzfJ9+s6OYMnP/jtTRy9qfKI0Y5ujV4f/AMFB5N+lfDzPbXm/mleyJN8/3uK8T/b/AJPM0z4e&#10;/wDYdb+aVlU+BmtHSoj6KupdxjH/AEzX+VDT/IKqXU64jz/zzX+VNE7PEPmPetzD4i6LhSdh/wA/&#10;jU32of3z+dZv2j/b6cUv2lv8igo/pvqOpKK8Kx6Aka4ensvcU2iqTsNOwUmH9aZRQp3HzBTo+9Js&#10;b0p9UncOYa33G+tNqSis2rlEGxvSiT5vlqWQ/LkU2k42E3Yj8v8AjopWO40lHKS1Yjopzx7abUhZ&#10;iMu7vTWTZxT6KadgTsR0VL8n9ypdOshczDdwifM5qr6FLU80/bE/aa8L/safs1+Ifjp4kKvcWtqY&#10;9Gss/Pd3jjbFEo75YjPoMmvwjv8AxF4j8V6xq/xA8cX7Xmv+Jb6LUNZumYkvM86Ntz2UAgAdgBX1&#10;B/wWP/a3j/ab/aGi+F3hTVPN8HfD7UGtdsTZjvtT2HzJPcR42D33V8mW1wZ4xKx5WO2JGe+6E1zz&#10;u0dVNWNqynFvHHGeCHsz+IWc/wBaxbGQraQRKuP3IH4C1uv8a0Jpdvlle13bA/lMKzVkKwwyr/cf&#10;8hb3AFEdzRrQp+IZxNqcAUcq6Kv/AIEWlbPh2MNp9jDG7LzEcr1GLq6/WsPxExi1m1f0eHd+NxZf&#10;41seGLkLBaxxtjM1uAfTN1dVorJMm2xzXhFoJtBZYFcMLKFcFe39grj8eP1rbur6SPx54utIjJ5j&#10;fbGAA+XP9o6cOB9DWJ4culj8NyX9nKdwtod4I6f8SE4x+H8639T1Cw0z4garrUqTyeaL4usafKxb&#10;UtNGM/56Vb1imC0m0VvEk7aD8PbzWrNSR5Xi/eM43KdWtV3fXnr+FejeBvDWq/ED4oSro0AS0u/i&#10;frcuq3ssgW30yyh0yWBrmZzwkalmye+MDmuZ8Z+Cdf8AHvhO0+EvgfTZdQ1rXZvEtrp9vbKN0gbx&#10;HBv57AJGzFjwAD2rwD/gqv8At4eGPg94d1/9gn9kvxkb611DW7m++KHjC1bA1K7klZzYW7AnFvET&#10;tJH32BPTrKaiS9jy7/gqF+3toPxOFn+yR+zJq8o+GfhJIbe81ZV8ubxReQoIvtc3cxqF2xIfuqAe&#10;pr4zgh+Zf94UtpDutTM/dqsrHtC49R/Ouec7sQ5Rt6VX1H/UmrJ+6Kq6k37grWMfiQGZU9nZ3F3K&#10;Irdck/pUFdR4fgSPQhMiBXkY5fuQD0+ldQHQeCdCsNGsJb0pvuHiYeYV+7x0H+NN8ByE2twvP+tq&#10;1oE3macUx/yyI/nVLwQ5WC4+b/lrWlrInc2NX0u81bQ9SltANtlaebNk87d6r/NqteBPn1fRYE6t&#10;qlqP/Iq11HwvtLbUfBfxLW4hV2g8F+ZH7H7Xb81yPw6lb+39COems2g/8ipUTHFWPpL/AIKgaa9p&#10;+3L8R3RMRvq8Z+n7lM15B+zb+z58Uf2kPiisPw98FX2paZocL3Gt30Mf7q1h2tlmc8L7AmvuDxF/&#10;wT3+NH/BQv8Ab7+JUljct4e8AaJ4slg8Q+MLxNqARhQ0MO7774HJ6KOvYV+h8H7NXwh/Zo/4J5/F&#10;bwR8B/CCaN4dsPhjrMiai8OL7XbkWj/6SzEBggPKseW4IwMUoKTjYqbSZ45/wT1+Euh/BH9gK/8A&#10;hPo3jvTfEMljqV1c311pMwkihlk2sYdw/iUYz719VSxr5arj+Bf5CvnX9hLw3pOg/wDBLj4fXemW&#10;qRSaj4Zlub6RUAMspmfLtj7zYAGTzxX0e0eY0P8A0zHP4CrWxKdyk8fc03y/erLR/hTKZLdzjNej&#10;/wCL0aF0/wCQTN/6MWvxY/4OIht/4KR63x18P6b/AOky1+1uvJ/xenQv+wTMP/Ii1+Kv/BxQNv8A&#10;wUk1nP8A0L2m/wDpOlEvhLPhzSxm/h/66r/SuySPErH3Ncdo/wDyEYf+ui/zFd79l2sx9z/OhaEy&#10;NT4OKR8fvAo/6mmz/wDRyV/TNq9vm311f+pZuf8A0mav5nfg/H/xkD4D/wCxps//AEclf026nDuh&#10;1zj73hy5/wDSZq2pfCznrfEj8/f+CGSZ/Yh8RD/qoF7/ACSvqaSP5/uV8uf8ELxt/Yh8Se3xCvR/&#10;46hr6rkjrto/w0cVb+Iyt5ODwNvFfJ3/AAU+Td+3J+yQo/56SH/yaFfWzLivk7/gp8mP28P2R0/2&#10;5P8A0qrLEdPU1w32vQ+ifGEO3VZvk/jNYssfzGuj8ZR/8Tif/frDlj4PFdkdjme55P8A8FMkx/wS&#10;c+Kjf9RbSf8A0oWsz9mUY/ZP+G6/9Span/xwVtf8FOEx/wAElvim3/UW0n/0oFZP7M0f/GJ/w3/7&#10;FO2/9BFc1P8A3iRvUX+zxN+4HT5apyKOa0bhOuF61TmTDbK6zkSuZt/EzKue7CvofwHD/wAVZp3+&#10;9F/SvALtcxr9a+hvACZ8Xadz/FF/IV5mY/DE78B8TPhL9j5dn/Bdn44L/wBM9U/9HJX394AUf8JB&#10;qGB/y5zf+gGvgb9jxVl/4Ls/HN/vbYdV/wDRyV9+eAFB1zUP+vSb/wBANeZLY9VfEfnl/wAEDP8A&#10;kdPjt/1/Rf8Ao6Wvvrwkn/Eu8R+v9h3X/opq+Bv+CB6/8Vf8diP+f6L/ANHTV98eFcro/iT1/sO6&#10;/wDRTVM9xwPgD/g35H/El+MiZ/5iVv8A+hS1+gnw0Xbqt2P+nWT/ANBNfnz/AMG+rf8AEt+Manvf&#10;2/8A6FLX6EfDRSdauv8Ar1l/9BNKejFHY/NT/ghU3/GWHxmT/pwuP/Sk1+iPhRdviSL5dv78fzr8&#10;7v8AghT/AMnZ/Gb/ALB1z/6Umv0V8NrjxDD7TL/OifxhHY/OO5b/AI6LJffxGP8A0kr9DtaQjX7r&#10;0+0P/M1+eUi4/wCDi1x/1Mf/ALZ1+h2trnX7rn/l4b+ZqavT0Lp9T87/APgv7j/hJfg2f+na6/8A&#10;R6V+iV8mNH0PP/QAsf8A0Qlfnd/wcALt8S/Bo/8ATC5/9HR1+jF+mdH0M5/5gFj/AOiErHEfw4lw&#10;/iMr3cePA+ur/wBQe5/9FNX54/8ABvEm74lfGcenh9f/AEpr9FLqP/iiNd/7BFz/AOimr87/APg3&#10;cXd8TvjT/wBi6v8A6U1FN2w8vl+ZT/ixP0Ct4/3px618Xf8ABwVHt/Zo8Af9jNN/6KFfa8Ef7z8a&#10;+LP+Dg0bf2ZvAH/Yzz/+iRSw38VF1v4TPrj9jCL/AIw3+DfH/MiWv82r4S/4OAvl/bK8Fr/1TyL/&#10;ANHzV95fsXKG/Y6+DI/6kK1/ma+Df+Dgv5f20PBaY/5p5D/6OmrXBf79Iwrf7uj4mjb58CpkYn76&#10;VWj71NHJivpY7nm7FmNuntU0bYqrG2amjYcGrINfww4/ty2/66iuF+GbY8Qaxn/nq3/oZrtfDcmN&#10;ctnHXzRXEfDJtuuauV/56t/6GaiXxob+FndwtuqaJiq9aqRyVYjfj7vtVmT0LqseKljbPFVFkqaO&#10;T56SVibalyNuntVyFj9g1DH/AEDp/wD0E1nxvzsq5BIP7N1D/sHzf+gmriNR1ON/ZtO3whff9f39&#10;K9Fgk/8AQq83/ZzP/FJXnP8Ay+H+VeiQye3tWcPhRUvjZdjkqxG2f4KpQv8AJ0qeNqozasX4ZKsx&#10;yVQjkTrVhHx/F+Rpt3EcB+19IG8K+Ff+wk3/ALLXraSf6Lb/APXun/oIrx/9rl8+FvC3H/MSb/2W&#10;vV45v9Hgz/z7p/IUofxGXP8AhovwyVYjm+Ss+OTHCCp4Zvu10EGjHJ0qeOSqEU245PzVMsp/3aDM&#10;vxSEfxNuqws25uce1UI5kqYTcA7sUAXI5SeOn/Aq87/bHk3fs436/wDUSg/ma7xZujn/AIDXnv7Y&#10;Em79ne//AOwhB/M1FT+GzSl8aO1+D83/ABZzwvx/zCIf5Cujjm/uVyXwhm2/B/w0P+oTF39q6NJu&#10;RzWsPgRm17zL8cn3fnqWKZ+KoxzVKJkNUQ1YvrOWKrXiv7e8u7TfAA3f8xtj+q16+s2D9/5TXjH7&#10;d8m6w8A/9hpv5pWVbSm/66mlH+Ij6Du5/ljOf+Wa/wAhTI5vkqtdzcJ/1zXv7CmwzIUPtWpkXFuM&#10;077efT9ao/aGPzD+Gj7UPSgD+okjPBpNsn+RT4+9Orwz0COinPHuptBXKI/3absb0p9FTzDbsR0U&#10;7bu+bNNb5etNq4wo49f0oooSsJq45VTtS7F9KZRVJkBInYU3y/enUjKn9+h6lRGUhGac/wB6kpFD&#10;WXPIptSUu1vSoasFrkewsdgr59/4Kjftdp+yN+zTdWHha/T/AITTxcr6d4ehU/NGWX95cEf3Y1Oc&#10;+pA719ET3+k+HNKu/FXiC7jgsrC3ee4mlYBURRksSfYV+G/7bv7UWp/td/tM6x8Vnnf+xLCKXT/C&#10;VoxOI7Vc5lx2aQjd9MDtUN9DSEbHz34fkmOj2TXdy80s2ozS3E0rbmkkMbszEnqSec1PpAzaRyN/&#10;GLYH84/8Ko6CWXQ9LU/ea5n/APRDVe0hs6HaTL/zztj/AOPqP6VPQ12ZsNGJI1j38/bbb/2uaq2k&#10;Ky6fbN/ejc/h5Fyam3s8ImT/AJ+bbP8A5HqrZyFtOtX+YKsGPztLmmtyr6Gb4oZDdqwHzLJbsfp9&#10;osaueF2M+nxy27YMctiWOMkE31yOPfFZ2tnztaRQcDdbbvoLiwrT8BKBbW8MG7D3lkDhec/a75uP&#10;++aqNrMrV2OP0O+htPA2yNpgZrK3G/bxkeH1JwfX5q7q6vLvUPH0PgfSIZr291WadYLS0h3yPI+t&#10;QjaqjkkiEce3tmuH1O4u9I8ELpFhI7FrUEF15H/FORdP8967r42/tE6B/wAEr/gkfjPrEcF78ePH&#10;9heReAtJnw//AAjGmTXEr/2nKueJZFf92COOvtRGSlTQSXLLU5P/AIKHftgw/wDBPT4S3X7Lnw/8&#10;QW1/8bfEMN8ni7X7G4Djwjp15cvcPpsDj/l4ff8AvHH3fuivyYEtzf3MlxcSs8jsWd3OSSepJq54&#10;s8WeIvHPiS98YeLtYuNQ1PUrl7i9vLqUvJLI5JZmY8kkmt3wj8OtY8R6Qb3SbKWY87vKXOPr6VhU&#10;qQpR5pPQmEJVHaKMa2j26d+J/nTs7VX3Iqzqem3+h2YtdRtHhkBYbZBg9aqTSeXbK3H3gajSTuuo&#10;+Vx0Yl1OkSCvQf2av2ePE37QHxAstJhtJV043CLczohO7kfIvqa0P2Yf2TvHP7SHiaJrazlh0lJQ&#10;s9xt5l5GUT1Pv0Ffrv8Asg/sWeG/g5e+G7a10WIPFdRKVCZ2evPc5HWuapVal7KlrLq+x00aEYx9&#10;pU26Lufij8e/CVt4B+M3ifwVZ2ohj0rWri1SIfwhHK4/So9Dj3+GoM/3m/nXYft72n9n/tofE+0C&#10;bdnjfUQF/wC3h65nw7Fnwpbf7TN/Ou+KcYpM5JNOWh0vwt0OXxP4itvD0QOZ94468IT/AErC8HK8&#10;ZvYP+edyR+teifso2a3Xxz0a0Zdyus/5iF64TwtAyatqtikDyzNqTpFFGpZnbeQAAOpzWvQhbnp/&#10;wCtft/hb4sqBuMfw7kkH4XluP619W/8ABIf/AII3+Mf2jp9K/aN/afe58KfDnT72K40+1niZLvXn&#10;DZRIU+9tJA5HJ7etenf8E+v+CZXhX9h/4R3n/BRH/gpNcy6folzaomj/AA4Zd01+sjqYhcx+hcIQ&#10;jccAt0xX7B/s6/B+71nXbL4z/FM29zqMumrP4T0GzUf2f4dtJYsqsSfxzMhUNIRx0XApKLlqKU0r&#10;I8g/Zo+MPgT9rTRNd8eeEvD/APZXhDwv4tvtDs/DgthGuo3UBUvd3Q/jy7EhOnGWyenQftOJPd/s&#10;kfGaS5c7f+FWa02D0H+iP+VeMf8ABHK1EH7MHjHzMb3+MOvtJ9fOA/pXu37T0KD9j341Ov8A0SnW&#10;v/SZq64pRpaHJKUnX3Pmn9jIBP8Aglj8LmHfwbIf/I8lfQTR/uk5/gH8hXg37H8O3/glj8KNn8fg&#10;hj/5Gkr6AMf+jpz/AAD+QriTsdcdim0f400ruqwy7qZ5X+z+tWUcVr8f/F6dD5/5hE3/AKMWvxT/&#10;AODi9dv/AAUn1oj/AKF3TP8A0mWv2y1yPd8atDU/9AiX/wBGLX4of8HGf/KSnWf+xc0z/wBJlobs&#10;gPhrRPm1WD/rsv8AMV6Xc2+3d8nevNfD/wDyFrf/AK7L/MV6xd2/7xkz3NS2BJ8HYQf2hvAKf3vF&#10;VkP/ACMlf026pEqWuvn+54Zum/K2ev5nfgtb5/aP+H3v4vsR/wCRkr+mrXoNmmeJXx08LXn/AKTP&#10;W9N2gzlrL34nwV/wb6fDvxh8Sf2OPEGieDNDmvriT4k3ocrwkQKJ8zseABX6Ga1+yF4T8N2K2+se&#10;OdSl1Ho7W1qqwhiOnzA5A9c1+ev/AAQD8T+NPC37DfiVvCfivUNLWbx9emVrCbyyxAQcnrX2to37&#10;S3xy0D5ZPFq6mq4AXVLVZv1wD+taRlU5FYzkqam20dAv7FWtXyLcab8SrTa/3EuLBt35qxr8/wD/&#10;AIK/eBbz4d/8FI/2TvBeoX8N1PbM5klhBAObs+tfeWsftafGXWNNfT9MttG0mSWMo99p9mxmAIx8&#10;pdiFPvivz8/4KlRzv/wUF/ZDmuLue5lKOss9xIXkkb7YSWZieTkmom6mly4Knry9j6O8aQ/8Tm4x&#10;/frBkh+b7nzV1HjKPOszv2zWDJHk16K2OKSuzyT/AIKdw7f+CSPxVP8A1GNJ/wDSgVk/szR/8Ynf&#10;Db/sU7b/ANBrd/4KgLt/4JHfFgD/AKC2kf8ApStZP7MEe79kv4bP/wBSna/+gVz0n+/ka1VbDxNu&#10;aP2qrIm04rSnh/8AHapyx9WRK7TmM24jzhPcfzr6G+Hi58X2H+z5f8hXz/NGS6/X+tfQXw+JXxtZ&#10;L/toP0FeXmPwo7svVnI+DP2KZP8Ajep8dS/9zVx/5HSv0C8BJ/xUGof9eU3/AKAa/Pv9in/lOp8d&#10;v+uer/8Ao9K/QfwID/b9+n/TlN/6Aa8yWh6cNGfnf/wQPO3xZ8dD66hCP/I01ffPhhU/s7xFk/8A&#10;MBu//RTV8B/8EFT/AMVP8cyc86lF/wCjZq+/vDKD+zfEGP8AoA3f/opqU3qED8+v+Dfj/kG/GH/s&#10;I2//AKFJX6F/DhT/AG1ddv8ARZf/AEA1+ev/AAb6c6d8Yf8AsIwf+hSV+hnw4Gdcuh/06y/+gmoq&#10;P3iobH5of8EJhn9rT4z8f8w25/8ASmv0V8Or/wAVDCT/AM9l/nX52/8ABCNAf2tfjN/2Drj/ANKT&#10;X6L+GEz4gh56TD+dOo7TJhqj84ZAP+IjCRB/0Mg/9IxX6H6zGBrtz/18N/M1+eLrt/4ONWX18Sj/&#10;ANI6/RTWY/8Aie3R/wCnhv5mpqdPQ0h1Pzo/4OBV2+Jfg0P+mFz/AOj0r9HL6P8A4k2icf8AMBsf&#10;/RCV+dH/AAcEKV8R/Bpsf8sLn/0elfo/qEP/ABJ9D/7F+w/9J0rnxH8KPz/QuK/eMrTR/wDFGa9x&#10;/wAwi5/9FNX51/8ABuqu74o/GoAf8y8P/Smv0cnhx4L17/sEXP8A6Kavzn/4Nz0z8U/jV/2Lg/8A&#10;Smpp64efyG/4sT9CYYf3lfFP/BwtH5f7Mnw/b/qZp/8A0UK+4LeHMmTXxP8A8HDse39l74ftj/ma&#10;Jv8A0SKMO/3yNaqtTZ9c/sWW5b9jr4L8fe8BWn8zX5+/8HEl/DoX7Zfgq+vLeV4h8P4QfLTJyZ5h&#10;9OK/Q39iaP8A4w0+CTf9SDafzNfBf/Bwnqt/pn7ZfgcWkuFf4fRq8bAFWH2ibqDwarBSf19nNWdq&#10;CPz9tPG3hm5bb9u8rd/z0Qj9a0bfUtKuv+PbUYW9MOM1ZuJtCvvl1Xwhpkw9UthEfzTFVJfCPwuv&#10;c+Z4cvrNv71ne5H5MDX0qlUXY828S/GCwzHg/Q1NGpxsIrIPw38N/e0L4g6lZn/nndW2R+an+lSw&#10;+A/iLbn/AIkfj/SL0fwxyzGMn/vsCq9pJbxFyrudJ4YRzr1op/57CuI+GxxrWsMf+erf+hmt/S7b&#10;436FqENzN4Bj1EQuGAsJVkLH6oTXGeEPEj+HNS1G61bQrv8AfTEMI0J8s7iSD7iodWLmg5HZnoyO&#10;asRP71zNl8TfBt0Qsl5JA3cTRHitqy1/w3ff8e2vWz5/h8wA/ka3UoS2Zi4y7GtA26Rf7tWHTyZT&#10;Fno1VYQjqHgdW7fK3+FTnzJJS3480xNXLEbkYqzAxFhqGP8AoHzf+gmqUfmfdq1b7/7N1D/sHS/+&#10;gmmkStzjv2eJMeEr0f8AT6f5V6HHL91hXnH7PTf8Upfc9L4/yr0CNvn/APrVNNXpo1l8bL8UnyD5&#10;6sRyd9lUI5Kswyf7X61olYxL0bY/4FU8clUYXU9anjk6UNXA4X9rWT/il/DGe2ov/wCy16rHIPs8&#10;Gf8An3T+QryP9rCT/il/DXzf8xB//Za9Tik/0OD/AK4p/wCgis4fxZGk/gReR91WEk+X79UIZd22&#10;rEclbJ2My+kmf/sv6VNHNVBJPSp45HqyeUvxyBl6fLU8Um7glvwrPjn+cVYjuDyMZ/2qCS4sy/cr&#10;z79ruT/jH29+b/mIQfzNdwJOc/3a8/8A2t5P+LBXm3/n/g/nUVP4bNKfxo7H4Syf8Wm8N/7Olxfy&#10;FdCsx4yP+BVy3wmlx8JfDfTP9lxfyFdBHcFvuVpF2ijN7svxT7Vwf8KmWfd3rPSTgcf+PVL5p2/e&#10;/CqTuJq5diuAf96vHf26Jd9l4Dz/ANBhv5pXrCXGTXj/AO3BLusvA3/YXf8AmtYVf4bNaXxo96up&#10;gdilv+WY/lSQTg559elU7u4wV+f+Ee/YU2K4wOD+ddCOcurcJn5Kf5x/5+TWes3q9O+2e/6UAf1R&#10;R96dRSP92vBcrHpRFooopN3KGuO9NqSinzAR0jLup7r/ABU2pAb5fvTakprLnkVadwG0UMvY0UzM&#10;KTYvpS0Um7FcwU3bu+bNOopfCNO5HUsMLzOETq1JWD8ZPi54T/Z6+EGufGbxvdLDZaRZPNtPWRsf&#10;KijuzNgAe9TJ3RSV2fG3/Bb/APbDHw/+Htp+yd4A1Vk1jxNB53iKW3f5rbTwfuHHQyEY+gavy9td&#10;qSPGowEgIH/fFbXxs+LXi749fFbxB8ZPHdy0mpa/dtMyFsi3i6Rwr6KqYH5msKM/6ZNz/B/7TFRb&#10;S50r3Ucpo77dM0rJ63U4H/fhqvaTIF8OWY9YrX/0YKzNFffpekn/AKiE4/8AILVb09mbwrYFOvl2&#10;x/KZf8aQnudFZxbdNK/9Ptofw3TVQhnU6RZRp/Fb7n29sWl1j8cVcD7rVlVsf6XZA/nNWNFcBdN0&#10;9wxUNBhvXH2K7A/lVroFtBmsQ+fq/lQqwdp7cZXnA+0WGf8APtVjwRraeHrOyEs2Ss0Uv3RuARtY&#10;bA9yUFU9avbnT/EguFlzieGPbt7/AGix/rit3S9N+G3wl+GS/tf/ALSN89t4K8PTSjTtIjk2XHiT&#10;UYrzUVSxiHXYVnDSOPur7moUruxra0Rl/wDEf4Ufsf8AwA079r79onRPtmp3kUL/AAy8CXnyPrd0&#10;lhDbm6uE6raRsh/66HA6V+Un7Rnx8+KX7TvxZ1b40fGHxLLqmt63cma5nlPEa/wxoBwqKMBVHAAA&#10;FdV+2P8Atd/Fb9t7433/AMZfihdKnmYg0fSLUbbXSrJOIraBOioq4+p5OSa8m1SHYkf40rpOxE5O&#10;UiKwt0ubyOBujNg1/Rl/wRVX/giT4K/YV8J+HfjF4u8EXPja7ie48SnxAAs6Tux/dfOOgGBxX85E&#10;MrRyb0roPCfjPWtGv0lt9SljVZFYAN3BzXHi8PKsk7J26NXRvh6kaaau031R+qH/AAcVyf8ABJWH&#10;QdFsf2E7nS5/Gba9K/iM6QkhjWDacDcfl+9jgV+YXwq8JJ8QfiR4Z8DSDK6trVtaMAM8PIq/1rL8&#10;Razq3jLxDc6jPK809zMz9fU5NewfsKeFbWf9rn4V6dNHvefx9pcchPTm5TtVYPCujR5V3b8lfovI&#10;itW9pUu236n7ZfsufsOeFPhNaX2laZo8aLp9+1rZKsWPKjGD+OfWvoHw/wDDWPTfEWj/ALn/AJfk&#10;P3fqa9B8M+F47bxT4ltRGNqa7J/6AtbB0SFPEWlBU+7dj+Rq6eHjRXKhVK8qjuz+Vz/go7GYf27v&#10;i1Dj7vj3Uh/5MPXLeFYN/g+0bH9/+ddj/wAFMF8v9v8A+L6D+H4g6mP/ACYesP4a6Ndax4Y0+zsL&#10;WSeeaVkhhiUlmYtgACulbmJ3/wCxVJaJ+1H4Usry1ubgXE8sMdvaQmSWaRo2VEVR1JYgY96/WT/g&#10;mV/wR+8K/so61a/Fj4weD7Lxj8ZtbeS90LwjcEPYeFkY7hcXjDIDKCDyM5GEBPI8R/4IZ/sm/D8/&#10;tlaV4Hvrq01b4hyaRc6jdzRbZIvCVqqACVSQQ90WYADoucmv08/4JVLrl3+zd4hvPEviW41vVh8U&#10;/EFpf+Ir7H2m/WC58uNpG74UAAdBiqj7zszOpJwjdHnX/BZ3wYfDf/BJ/wCJOoa/fNrXiC91DRW1&#10;LWZ4gMn7dCBFCnSGFeiqPcnJJNfa3wQt44/h14VcL/zKNjn6/ZEr5V/4LqWhT/glP8Rdg4/tDRvy&#10;/tGCvrT4NxCP4ceGlT+HwxZD/wAlUraNldI5222mz4U/4JARMf2YvFDMOW+LHiAlvf7Sa91/adXy&#10;/wBjT42Sj+H4Ua3/AOkrV4z/AMEhbR1/Zh8SNj73xW8Q/wDpUa9t/ath8j9iT43Mnb4Ua3/6StWl&#10;/wB0O370+av2QY93/BKr4STE/wDMjuf/ACNJXv7R/wCixH/pmv8AIV4N+x/D/wAanvhBk/8AMjyH&#10;/wAivXv4j/0eL/rmv/oIriOqOxSaP+CmbG9KsmP0/Wo/Lz3/AEpp2GcXra4+Nehgf9AiX/0YK/Ez&#10;/g41/wCUlet/9i9pn/pMtftzrMf/ABe7Q/8AsDy/+jBX4j/8HHfy/wDBS/W8f9C7pn/pMlOQHw14&#10;b51i3H/TZf5ivX76PEj/AO9XkXhr/kNW3/XZf5ivYb8Ylf8A3jSewFv4LIB+0h8O/fxlY/8Ao5a/&#10;pq1+NH0bxK393wreH/yWev5mvgqpP7SPw5A/6HOw/wDR6V/TVrsedE8U/wDYp3v/AKTPW8PgZz1P&#10;4iPz8/4INru/YN17/sfL7/2WvquWDLnAr5b/AOCCkQk/YI1z/sf74f8AoNfV88Hz1vTdoI56nxMq&#10;Qw18h/8ABUKP/jP/APZEAH/LWf8A9Kq+x44RXyB/wVHjA/4KB/sfx/3pZv8A0rpVHexVHqfSPjCP&#10;/iZzf71c/JF854rp/Gcaf2tNj+/WFJDz8wrqT0OeSszyH/gqGm3/AIJF/Fg/9RTSP/Slazf2W4P+&#10;MRfhqzd/CVqf/HBWx/wVJRV/4JEfFrj/AJimkY/8Clqj+yzGT+x/8M3/AOpQtP8A0WK56X8eRrVX&#10;7iJsagEQZftWt8Kfgp8VfjtqkulfCvwTdar5PNzdhhFBF7NI5Cg/7Oc07w3qXhzQ/EcWseMPBa+I&#10;bGHk6XJetbrIexZlBJHtX0Pov/BRT4V6Z4eg8M3P7PWoaJp9uoWO28N6iojT/a2jZmqrVayXuK5F&#10;KFNv32eFeLP2NP2rvC999i1L4G6vJhvlksik6MoPUFGNd/4L0+60/wCINvYX9s0U8FwiSxScFWGA&#10;QR2IxXpeqf8ABSH4JeFvCU194D0PxPqetSjFtp+osyxxN0BeQsRtB7LkmvPvD15dat8TV1W/k3XF&#10;1eLPclRgF3OTj25rzcTUrVEudWO+hToxb5Hc/Pr9ildn/Bdf47J/s6wP/I61+hPgRSuv3n/XlN/6&#10;Aa/P39jKMJ/wXj+Oyf7Or/8Ao5K/QXwLDu8QXgz/AMuU3/oBrCR0x0Z+c/8AwQUTb4o+OSt/0Eov&#10;/Rs1foB4YXdp/iD/AGdBvP8A0S1fAX/BBhdvi346r/1E4v8A0dNX6B+E4x/ZXiQ/9S5ef+iWpT3K&#10;hsfnn/wb5qP7L+MP/YTt/wD0KWv0N+GkZOuXX/XnL/6Ca/PX/g3sXdpPxj/7CNv/AOhSV+iPwzT/&#10;AIn10f8Apzl/9ANTU3HDY/M3/gg7GX/ax+NHHSwuP/Sk1+jHhaPb4gh4588fzr87v+CCq+Z+1d8a&#10;v+wfP/6Umv0Y8Mwj/hIov+u4/nSqO0yYH5tyx7v+Dj4p/wBTEv8A6R1+i2rw/wDE7us/8/DfzNfn&#10;ey4/4OR9mP8AmYx/6RV+jGqx5126/wCvh/5mlU3Xoaw2Z+cf/Bweu3xJ8GP+uF1/6PSv0l1OHbpG&#10;h/8AYu2H/pOlfm7/AMHCykeJfguPWC6/9Hx1+lmqxf8AEq0If9S7Yf8ApOlc2KdqcPn+hcF+8ZRm&#10;h/4o3Xf+wNc/+imr85f+DciPd8UfjWf+pdX/ANKa/SSWH/iitfx/0Brn/wBFNX5xf8G3sYk+Kfxu&#10;H/UuL/6U1NF/7NP5DkrVIn6HwR/vce9fEf8AwcTx+X+y58Pv+xom/wDRIr7kghxL+NfEX/BxfHt/&#10;ZW+Hzf8AU0y/+iRSw7vXia1v4TPsH9h+33fsWfBB/XwHa/zNfn1/wcU/uv20/A6j/onkf/pRPX6I&#10;fsNxEfsUfA/n/mQbU/q1fnf/AMHGhK/tt+B19Ph5F+txPVYH/f5HLW/gI+F6kqCNs1IrY7V9MeUT&#10;KuKftRulQxyVKrZxVLYbdzU8KSSQa/aNHK4ImB3BjXMfDDxFrWneItaFlqEiRNOxeLOVY7jyQetd&#10;J4bbGt2v++P51xvw9bOv6vj/AJ7N/wChGlLWaGvhZ3kuoaXqfyat4R0i6Ddc2Cox+pTBqlP4K+E2&#10;pf8AHz4ImtGP3msL9l/Rt1LHJ/s1NG3zf/Y1binuiW2in/wqbwCfn0Px3rumP/02hEo/NSD+lTQ/&#10;DHx3Aofw38ZtNuB2jvVkjb/x5SP1q9HJ8uPvVIoUrz/FT9nHoLnfUpr4d/aM08bo/D+l6tGP4rS8&#10;jdm/BWz+lNuPGfxF8P2N2nin4Parbo9q8bTLC4UEgjPI6CtOFGR8xOV9MNitbR9d1u3t7uO21m6R&#10;PsM25VuGA+4e3Q9aXJJbSBzi+h5h8GPiH4S8KaLdaZ4gupYJJrrejeUSuMd69E07x34H1XnTvFNq&#10;T/dkfaf1rm/gBrUUvhS9stS0HS9QiS8O1L/T45SMjJwxG4fnXTah4K+D+usTqnwzgtpDndLpd28J&#10;/I7l/SppyqKKtZhPk5tTXtnhuVDWlxHKpx8yODVhIZk5ZGH14rk2+B3wsl50Pxj4l0iT/aKTKPy2&#10;mpbb4O+O7Qj/AIRD9oCzl/ux6pFLGf1Vl/WtPaTW6J5IPZnWx+Z/GP1HNTxu/wDfrk28MftU6SP9&#10;F0vRdeiH8dpfRMzfQBgf0qGf4g/Fjw4u3xh8CdXhRPvTRwvt/D5f60e2j1F7OXQpftWNnwp4aY/9&#10;BKT/ANlr08SgW8GO8KfyFeDfHH4s6N480XSNOtdIvbOWyvWkmW7iwMHHT16V6vpPxc+F+sW8Edv4&#10;vtUcQqCs2Y+QBxk8UqdSHtJa7lThLkWh1Mc209fSp45qzLHU9I1FfM07VracE9YZ1b+tXEjkH3Fz&#10;9DW+5i7ovRzqfuVMs6A9aoqSuOD+dSrI4T5hVpWMzQin/vtU0M6sePl+Ws5W4Hp9alWZ+g7c+tMD&#10;RSYt89cD+1lIT8Bb7/sIQfzrsY7jP8R9/auH/arcv8BL35v+YhD/ADNRV/hs0pfxEdb8LZwvwo8O&#10;/N/zCov5CugSbpXL/DB9vwu8O+2lxfyrdE3zD+9Vr4UTL4maEc1SLcY6JWfHPhflqZJt1BJdScZH&#10;Oa8h/bZk32vggY/5izH9Vr1JZsnNeS/toTb7fwX/ANhNv5rUVf4bNKXxo9xu5v3q/wC6P5U1Ziq4&#10;zxVS7nw4552j+VC3Ga6Xsc5b87+Onef7VUW429qPOWpA/q7HQVJSBFwOKWvnm7HoCFd1J5Z/vn8q&#10;dRUuTNCPa680U9/u03Y3pTTuAlI/3aWirTsBHRUlNaPc+7NUncTVxtNk7U8jFJQ3YlqxHRUlN8v3&#10;plJ3G0UMvY0qqW6VDVgtYmsLV7uUL/D/ABV+XP8AwW0/bE/4WJ8QIP2W/A2p7tF8Nutx4ikif5Z7&#10;z+CLjqEHJHqR6V91/t4ftQ6R+yB+zdqnjwSqdbvYjZ6BbFuZbpwQpx6L94+wr8K9c1bVNb1O81/W&#10;797q/v7h7i9u5my0srkszH8TUbyN4KyuZksxaRvcD+RqzCxNy+O//wAQKoF/35X/AG1H6Vctjm42&#10;/X/0CqKOT0Bv+JVpPPXU5/8A0U9X9DKt4cs1Y9I7YfnKv+FZWgNnTdJTv/as/wD6Karukz/8U1Bs&#10;/hWyP/kYVC2HuzorWTzbV9vOdQsR+GZ/8KxLpmtPD1tK/CpZFm9h9hvW/kK09Od4rFmYY2zWjt9d&#10;tyw/lWj8Ovhjf/GC6WOfU7fSPDenWcU/ijX7xtsGkWCafOs07nvzKAq9WY4oWhq1ZEPwv8JaB4w/&#10;tn9oX4weIH8O/DTwVKl54h1mZQDct5dvIlnbg/6yaRkUADpyTX55/wDBQn9ujxZ+3B8Vv7XttOGg&#10;+B/D6my8FeErZv3OnWoJ5IH35XPzO55JPsK7X/gpz/wUKsv2k9R0v9nb9n2GfRvg/wCB/wBxoOnb&#10;tsmr3AG19QucfekfGQD91Tgd6+UIF/0KT/eAqXoQ5Fm3t8ItV/EUfl+V/n0q/Af3K/WqXibrD9ax&#10;TvUIMerujWd3qF9HZWkW95WAA96NJ0i81m6FnYQ73OScHGAOpNdT8OrBLTUHYrmRWxu/GumK5nYT&#10;di74O0W20pZ55wrTo5QOeg9cV6//AME/4km/bk+EEf8Ae+JekD/ybjrye3k2vOuP+W7fzr1z/gnj&#10;8/7ePwYi9fipo4/8mo61sktCdz+oSw0pIPGXibjrrbn/AMcWpxYqfEmmf9fQ/kauwR58W+Im/wCo&#10;w/8A6CBUkMOfE2mr/wBPY/8AQTWL3KSsfyZ/8FNEH/DwL4xD/qoeqf8ApQ9Z3wi8W674R8HW82go&#10;kN3IsgjvwMvCpJBKejdea0/+Cmf/ACkD+Mn/AGUTVf8A0pesX4e23meDrH6P/wChmhqwPY/Tz/g1&#10;Wssf8FGfEN/cyPLLJ8OL5pJpTuZyZoeSTzX6d/8ABJ+My/sw+IGVRg/FzxOePe+f/CvzZ/4NY7ZI&#10;P+CgviNyP+abXm3/AL/Qiv02/wCCR1l5v7K2ubwPm+LPic8f9f8AJ/hVQ0M6qvA5v/gutbY/4JSf&#10;El2XhbvRyP8AwZQV9XfBy13fDHw1Kv8A0K1kf/JVK+Yv+C89v9n/AOCTvxJKf8/Wjj/ypQV9Y/BW&#10;zX/hTPhmf/qU7L/0lStFJK5hyt8p8Nf8EhbHz/2V/EDZ/wCaqeIj/wCTjV7T+13p7w/sR/G44/5p&#10;Nrn/AKSvXl3/AARutVk/ZT10kdfil4i/9LHr2r9tCCOP9hz43Pt/5pRrn/pI9JzsrGqj758ofsk2&#10;+3/glF8Hv+xFf/0a9e9GP9wnH8C/yrw/9lCEL/wSg+Dg/wCpDLfm8le7PGDFG3+wv8qwXU1itEUp&#10;I/eo2j+Rs1ZkjqMqe4plHGaxH/xe/Q+P+YLJx/20FfiH/wAHHn/KTDXf+xd0z/0mSv3A1hf+L5aI&#10;B/0BZD/5EFfh/wD8HIC7f+CmeuL/ANS9pn/pMlPoB8NeGv8AkNW3/XZf5ivZtRQGZyP71eNeGv8A&#10;kO23/Xdf5ivZtQ/1r/Wm1ZAX/gmC37Snw3T18bWH/o9K/pt19P8AiQ+Kv+xRvT/5LPX8yvwNXP7S&#10;/wANf+x30/8A9HpX9OniG3zoHi328G3x/wDJd60g/dManxH58f8ABAld/wCwPro/6qBf/wAkr6xu&#10;I/nNfKf/AAb/AMPmfsB66cf81Bv/AOUdfW1xCd5raD91GE1abKYj9T+VfH//AAVIGP8Agob+x4mP&#10;45f/AEqr7IKcHmvjr/gqWn/GxH9jv/fk/wDSqlUeyKpbs+lvGUP/ABN5v96sOSPLZ/8AHa6XxlF/&#10;xOJjt7+lYUkddJzvc8b/AOCqSbf+CRHxYOP+YtpI/wDJlaqfssR/8Yc/DL/sULT/ANFitH/gqwu3&#10;/gkJ8WP+wxpH/pStVf2W4/8AjDv4ZfL/AMyfaf8AosVhDSqzWt/BibF1Hzjb81UZlzxWrcRnlwn6&#10;1RuY66G7nKY19b8r7sOPxr6E8BJv8aWrN/fiz+QrwW8j3YyP4h/Ovf8AwDH/AMVhajb3i/kK4MdZ&#10;pHbg37zPgH9jBf8AjfT8d+P4dY/9HJX6EeA0xr94f+nKb/0Bq/Pv9i5SP+C9nx1QdNmrf+jkr9C/&#10;A8f/ABPbz/rxn/8AQGrjkd8dz82/+CCvzeM/jsjf9BGE/wDkaav0N8Lx40vxJ6f8I7ef+iXr89P+&#10;CB658b/HlD2vYT/5Hmr9EfC6Z0bxGf8AqXb3/wBEtU1NyoH53f8ABvTGP7B+MwH/AEE7f/0KSv0Q&#10;+F0edbu/+vGb/wBANfnn/wAG8q7/AA58aH/6idt/6FLX6J/C2H/icXmf+fGb/wBANZ1PiHDY/Mn/&#10;AIIEqW/av+NgP/QLn/8ASo1+j3haH/ioof8Aruv86/Of/ggHH/xlh8b/APsGT/8ApUa/SHwjDnxL&#10;Cn/TYfzoqO8xQXun5r+Vu/4OT2X/AKmIf+kVfoxq8f8AxPrr/r4f+Zr87oPl/wCDleRf+pi/9sa/&#10;RfV4/wDiobrj/l4f+Zqa269DSn8LPzd/4OHl2+Jvgp/1xuv/AEfHX6Z6zDjS9C/7FzT/AP0njr80&#10;/wDg4hXb4k+Cn/XK6/8AR0dfpnrUeNM0Pn/mXNP/APSeOubEu9KHzLp/xJFKaP8A4ovX+P8AmDXP&#10;H/bJq/N3/g2zj3fFP44se3h1f/Smv0reH/iifEGP+gNdf+imr82v+Da1c/FL46D/AKl1f/Smpof7&#10;vP5FT/ixP0Wt4f3nTvXw/wD8HGsYT9lP4e/9jVN/6JFfdEEf7z8a+G/+Dj5Cv7J3w9/7Gub/ANEi&#10;jD/xomlf+Ez7J/Ydj/4wn+Bx/wCqf2n/ALNX50/8HHS7f23fBf8A2TqH/wBHz1+jn7DKf8YR/A7/&#10;ALJ/af1r85/+DkBdv7cfgv8A7JzB/wClE9a4Jf7dL1ZyV9KCPg2NsVLUMfeph0x/er6LmPLJKfG2&#10;OKiX+H8afG2apS7Aanhs/wDE3tsP/GK4z4euP7Z1b/rqc/8AfRrr/DzldZt8f89K434etnWdVP8A&#10;01P/AKEaq15otL3Wdirf3aljbCVVjap1bHBrYzauW42qaOSqkbbvuVLHInFBDVi5G3Un/gNW9PYC&#10;C7f/AKcZf/QTVCNs+v8AtVbtDiG8A72Uv/oJp30E9jkPgG23w7en/p9P8q72Obcc1wHwIbb4dvP+&#10;vs13ETYFZ0/gRUvjZdDfwVMrY4NVI5f96po5P9urJbsWo2cHMbMv+7xWlp/ijxFpzAWHiC9hC9o7&#10;hgKyY5KmWTjZ3oJbuc7+1J4t1i88N+G77UbiO5lTVGYG4hVi2NuAxI+Yexrs9Q8L/CLxJbxSeJPg&#10;9ozTPEpabTy9sckDoEYKPyrzT9p2Td4b8Oqf+f5//Za9KimRYINrf8sU/kKiMYyqSujVtxgrGPcf&#10;s/8AwIvT5mnjxPo0vraX6TKv0UqD+tNX4B6hZPv8GftHX0B/gi1ixkUD6lGf+VdBHJk5ztqZZSaP&#10;ZwWyI9pIwU8A/tUaQmdG8ZeF/EC/woLxEZvwk2GmyeJP2l/DeW8TfAK4uo1+9LpeXH5puFdGMP12&#10;g+1XLPUL6ycPaX88R/6ZykU4wktmHMuqOJH7SeiafMLbxb4D1vTZR95ZLUkKfxxWxpf7QXwh1Ngo&#10;8Ui2kP8ADcwsmPqeldgPGfiOSLyLnVWuk/553aiUH8HBrP1HTfAuu5XxH8LfD14W+8409YXP4x7a&#10;0XtF1FeHYfpni3wdrJxpHiuwuC38MV0pP5Zrlf2qsf8ACirrZICPt8PKsD61Yv8A4Cfs+aod58D6&#10;jphb+LSdVYBfwkDVw3x4+BXgnwX8OpfEHhPx94gkiS5jU6ZqSKyNk9dysBx9KznKryNNF04w5k0z&#10;1j4aq4+Fvh/jk6XF/wCg1rqxDeteaeC/hv8AHe38F6Xqfw/+NuiXljJZo9tY6lGY3jBA+T51I46f&#10;eq3Lqn7V3h/d/a/wpsNXjX/lppVwrs302Mf5VrCulFXTIlT956noazGpUmc4968xl/aF1TQCP+E4&#10;+DOv6YejsIGYf+PAVd0v9pr4Q6gQl3rVzYP3F5aMP5ZqvbUpdSHTqLoeiJPz9/8ApXlH7ZUvmW/g&#10;v/sJv/6EtdxpXxK+HGskLpnjjTJC33VNyFb8jXn37Xt1Bc2vgtrW5ikU6k+GikDA8p6VNVxdN2ZV&#10;NSU9T2m6m/eL/uj+VNEyDdTb5ZFkDbMYUcnjtVcyHAxxu/2q7GrnMWxcE/7tL55/vmqazbetL9p9&#10;6gD+tiLpSlQ1LRXzj0Z6Axo/9vFJt28YqSl2N6UjQiop5Gaaw20AJtP/ADzP5Uxo8D5KfRTuwI9r&#10;/wCRRUlMaM/wU1IBKaU9DTtrrzRVARBdtLUlIy7u9NOwmrjKsWEdukcl7eyBIYFLuzHAAHOahjhe&#10;RwifeavlX/gr5+1yv7PXwKHwl8E6oYvFHjCNreNomw9ta9JZfUcfKD6mpl2NILmZ8H/8FSv2u5/2&#10;pP2hbmx0DUXfwr4Ukey0aNGyk8gOJbj3yRtB9B718u3Um0N/uVcmURwiNSeBwW6/Ws67fh8Ht/Sn&#10;FGzKu79/7+cB+lXbJiZ3PpuP/jlZxcb/APtuKtWsuDM3/TNz/wCOU1qI5Lw622PTI/8AqK3A/wDI&#10;ZqzoMqx+HIw38Mdl+Rm/+tVbRtol01Qv/MYuP/QTVzw1pWsa/Z23h7w7pc99qV8LGGysrdC0k8pd&#10;iqqo6kmm1oNbnXeAvBniz4j+I7TwF4J00XV/f6jaIwZ9qQQIl35s0hPCoiklmPAAr5h/4Klft9eF&#10;bbw7J+wb+yV4iMngrTLoP438UwHD+KdRTgnI5FrHjaiA4ON3PFekf8FHv20tL/ZH+Hur/sWfs+65&#10;HL4/8SQiL4seLLCfcLGI5P8AY9q4PCrk+awPzNlenFfmA0Usl0YsuzFvxJrK5TkwhUs459KvH5bC&#10;b/rrivUbD9hX9ri++FyfGiP4A+Jh4XePzV1t9JlEBjAyX3YxtwM5ry9oZo9Nm8xGUi52n64Nc8K1&#10;KrJ8kk7OzsVKlUpJSkrXLYfy7RWPsf0qrrNtqV3p66wNPlFmknlC5KHYXxnbnpnHOK9R/Zm/ZQ+J&#10;/wC1L4ss/D3hbS5odMRwLzUnjPlxr3x/ePbivtL/AIK1fsheD/2Tv+CdPwq8OeFtFS3aXxVdG9uC&#10;v7y4kMK5dz3PFSpwVbkWr/IPZSUOZ7H51fDBWOp3TL2snz+lbXw+Qveyf7Tj+dZXwoj339/j/oHv&#10;/MV0Hw2gV74jZ/y1H8zXbT3MGyFTi8uR6Tv/ADr1/wD4J2ug/b5+DG7t8VtFPPH/AC9JXkaRsPEV&#10;7YJbvNIb1o4oI1LPIxbAAA6mv1u/4I/f8EaJ/hz4v8H/ALXH7Y9rdWuufbotU8A/Dy3RvtIkjIeO&#10;/vAvMUScMQcdOfSnKVgSP2Mtk/4qvxCvpq7/AMhUsCn/AISPTX/6e1/kar6E0k+ta5cSSB3fVHJb&#10;GAeBVyJceINOH/T2lZvUk/ko/wCClD7/ANvz4xN6/ETVv/SmSqvwvg3eCbBj/db/ANCNWf8AgpL/&#10;AMn9fGI/9VE1b/0qkpvwpXPgaxOez/8AoRpyG3ofqR/wa4wov7fniWX+78N7v/0ogr9MP+CQsvnf&#10;sp66y/8ARWPE3/pwlr81v+DXaL/jPTxOf+qb3n/pRBX6Vf8ABH+LZ+ylrf8A2VfxN/6XyUlsKbtE&#10;yP8Agvg2P+CTnxHH/T9ov/pyt6+uPgz8vwR8Mf8AYp2Y/wDJZa+Rv+C/H7r/AIJM/Ed/+olog/8A&#10;KnBX1z8G1B+Cfhk/9SrZ/wDpMtVHYzvex8V/8Ea32/sm64c/81S8Rf8Apa9e0/tpSZ/YZ+N7f3fh&#10;Rrf/AKSPXiP/AARwOP2TdaP/AFVLxF/6WvXtn7Zpx+wr8cGUdPhRrf8A6SPSkWvjPmL9lf5v+CT3&#10;wbx/0T8H/wAeevdGj/0eP/cX+VeG/srpn/gk98Gn9fh4D/4+9e7tFi3j/wCuS/8AoIrC/vM0WxSk&#10;Heo8fJVmRf0qLy/eq5roZxmrRhvjpon/AGA5P/Rtfh9/wcjf8pNdc/7F3S//AEmWv3I1RT/wvTQy&#10;P+gJL/6MFfhv/wAHJHy/8FONd/7F3S//AEmSrWpUj4W8K/8AIct/+u6fzr2m/XEz59eK8X8M/wDI&#10;btf+u6fzFe2X6Zmf/e4q5bEmh8DEx+0z8NP+x307/wBHpX9PXiW33aD4u/7Eu+/9J3r+Yj4Fr/xk&#10;78Mh/wBTzp3/AKPSv6gvEtuF8P8AjH/sS7//ANJ2ql8JE17x+eP/AAb8x7v+CfmvH/qf7/8A9kr6&#10;3mh+9Xyj/wAG+EKSf8E+dd/7KBf/APslfXc1v85rSm/dOWp8TMxofl/D0r44/wCCqEWP+Civ7HS4&#10;6yyf+lIr7VaHuyV8Zf8ABVqPZ/wUf/Y3T+87/wDpUKJ9DSh1PpnxpCV1ib/eNYUkfzV1HjaE/wBs&#10;zf7xrBkhNbpuxi9GeKf8FXYcf8EfvivIP+gzpH/pStVv2WU/4w6+GDevg+zP/kMVpf8ABWGPb/wR&#10;7+LP/YZ0j/0pWqv7LEf/ABhx8Lzs/wCZOtP/AEWKxi/3jZpV/hxNq5T5uaoXMdbF3DVG4h9a257I&#10;5eUx7mMFxj+8P51778Po93jS0+X+KPv9K8Llh2sM/wB4fzr3v4ex/wDFZ2v++n9K5MY7xR14Pc/P&#10;r9ihd3/Be/47/wDXLV//AEclfof4Djzrl7x/y4z/APotq/PT9iJP+N9Xx8b+7Dq//o9K/RH4cxiT&#10;XLxf+nKcf+OGuOb0PQhqfmt/wQPhP/CZ/H1/+n+Af+R5a/RDwgmdI8SZ/wChdvf/AES9fnt/wQQT&#10;/ir/AI//APYUgH/kaav0N8Jpt0XxLx/zLd7/AOiXqanxDp7H53/8G8Ee7wn8aj/1FbX/ANClr9FP&#10;hZH/AMTu7/68Zf8A0A1+eH/BurGZPB/xuJ/h1O0P/j0tfor8LF3avd/9eU3/AKAaip8YU9j8yP8A&#10;g3/jz+1b8cgP+gdP/wClRr9JfBkX/FSw4X/lsP51+b//AAb8j/jKf46t6adN/wClRr9KfBSZ8VQZ&#10;X/lsP51NV2n935DhsfmbaRlv+Dl2Zf8AqYT/AOkNfo3q0f8AxP7rH/Pw/wDM1+dVgn/HTJOv/UwN&#10;/wCkNfo3qsf/ABPbrP8Az8P/ADNKu7NehpRW/qfm3/wcULt8Q/BL/rndf+j4q/TjXo8aboX/AGLm&#10;nj/yXjr8yv8Ag4rUr4i+CGf+ed3/AOj4q/TrXFH9maIMf8y9Yf8ApOlcuKf7qD9S4fxGVHAbwZr6&#10;f9QW5/8ARTV+a/8AwbUrn4o/HU/9S2v/AKU1+liR/wDFI69/2Brn/wBFtX5q/wDBtT/yVD47f9i6&#10;v/pVRh/92qfIKn8WJ+j0C/vP518N/wDByCm39kv4ef8AY2zf+iBX3RD9+vhn/g4/b/jEf4fIP+hv&#10;l/8ARNGG/jxLrO9Jn2X+w4Nv7E3wOGf+ae2f9a/OT/g5EP8AxnL4O9vhvbf+lE9fon+xLcJH+xP8&#10;D+engCz/AJGvzq/4OPZEm/bg8HlP+ia23/pRPW2D/wB/kctf/d0fBa/f+erCdPxqtHUobale/wBT&#10;zFqTq2ODSxtUSt8+akRv79O9hGhoDf8AE2t/+ugrjvAH/IX1b/rqf/QjXXaIQupw4/vCuN+H5/4n&#10;Gqf9dG/9CNX9qJcdmdjGzVIrY4NV42/v1MDtroG9SzHJuqRWxyKrq2ORUqt8+aDMtxyfIvrVuzbE&#10;N383/LlL/wCgmqKuWwmzj+dW7Vm+zXS7v+XOX/0E0ET2OT+Bv/Iu3eP+fs9/au4hbPBrhPgg3/FO&#10;3aIP+Xs5/Ku1iYb/AOKop/Agl8bLcbFVxn9anD7e9U1kqaNnqzO9y3G+F2gf+PVJHJ/cFVFkz92p&#10;Ub+DfQI4/wDaYcHw54eH/T8//steih8QQbv+eS/yFebftJnPh3w8P+n5/wD2WvQmk/cx/wDXJP5C&#10;pi/3jNZ/BEuRyv8AwVNHN/BVBJPm61NHN/sGrasZtWLyXHTbUsdwSf8AZqiknT56mEyZxt21Yi8k&#10;xH3qlWTnelUFk29PmqVZqALouHri/wBpWT/iy13g5/06H+Zrqlmx8qVx37STg/Be5HrfRfzNRU+B&#10;lUlaaOq+GUq/8Kz0FQBj+zk/lW5DcSROGhmdD1Vgxrm/h1Lt+G+goO1hH/KtqOb+8d1aw+BGc/iZ&#10;s2/irxBAvkx61cFP7kj5U+2DUF6fD2tKT4j8DaDqG7vd6VFuP/AlAP61Qjm3U5ZiX5/8eptJ7iu1&#10;sZmpfBj4Aa0/mXPwmhs2b70mnahLH+jFgPyryz9oT4P/AAz8DSeHrzw1f63bW19fGO4S6uVmMAG3&#10;5o8BcnnpXtK3Lt90ZrzD9reTzNM8KRL0/tJ//ZawrU6ag3Y2pSm5bnUN8Gvi5oQjbwD+0hFertyl&#10;vrtq0fy46c7xnp3qOQftc6D8s/g7RNcjX/lpY3abm/ANn9K7SSQYVf8AYH8hQspR/lcp7g1aptbN&#10;ohz7q5w8nxv8faEufG3wD1y0C/emgiZl+o+X+tQ/8NUeEP8AoRfEH/gMP8a9Hh1/VbYBYdUmQL0G&#10;81L/AMJRr3/P83/fP/1qr99/N94c0Ox/W/sX0o2D3paK8Nqx0pXI6Kl2x/5FNZfnpFjKULup2xfS&#10;loAjqOpKXbH/AJFAEVFSMvyZpmxvSgBKb5fvTqXY3pTvYCJ1de1FSUsNt58wRafMFrlPxH4o8P8A&#10;w78I6l8QfFt8ltYaVZyXNzPI2AqKpJOfwr8JP2u/2ide/ak+PWt/F/WJXFtczmDR7aQ/8e9mpIRQ&#10;OxI+Y+5r7l/4LcftfLp2m2n7JngPVCs12q3XiiSB/uQj7kB92PJHoPevzNkcckdF4ppNu50RXKiG&#10;5kAy/wDnis6dtzH6f0q5c8r+B/lVCduTn+6f5VolYCk0v79QP+ewP61YB8pZ2bvHKf8Ax3FUv+Ww&#10;P/TUf+hGpbm4WKG5aSTYiW8u8k8DmmBzejTGG7sDtZn/ALYuAkaDLMxBAAHrnH1rQ/am/aV0/wD4&#10;Jk/C0+E/D15Dd/Hzxbo/lDayv/whOmyrjOOdt5Iv4xqexNaPjr40+Ff+Ccnwatfj58RdItr74o+J&#10;Eln+FfhC8QMdNjfIGr3UZ6Y6xKep+avyz8eeNvG/xW8b6l8RviFr91qmtazdvc6jf3cpeSaRySSW&#10;J96xnOxSVjNmvNQ1rVptY1i8lurq6laW5uJX3NI7HJYk9TmmeGPETeDPHFj4rSwguzp2oR3C2t2m&#10;6OXY4baw7g4wRVu1tPLTIrn9U41CQD/noa54PnbuN6K6P2y8Vf8AB2Pqmufspf8ACB6D+yD4dttQ&#10;Nj/Zk0dxchrIDytu4QhQcH+7n8a/GzxNrd94u1HVvEtxbQwfbLxrpoLaLZGjOxOFHZRkgCqGg2c9&#10;/aNbySkRK4Yr6npWtfWiLp15FCm0JCOPxxSo4OlQk5x3dlr2WyKnWlOCikkkfv8A/wDBJL9mTwyn&#10;7C/wq8WR6JEtzqGkme4lWIZctPIcn16CvMf+Dpzwsnhz9i34YxRxbdvjS4H/AJB/+tX2x/wSZ0CF&#10;f+Cb3wXcoNx8JQt+buf618of8Hb1sYf2Mfhm2zH/ABW84/8AIBpUaEKcnNbsU6kpRSZ+E3we51S+&#10;Qd9Pf+Yrsfghpj6n4pt9LhtpJp7m7SOKCJCzuxOAABySc4xXKfBMout30jIWxp74wMntX6ff8G9X&#10;wG+APiL9sbwx4O164h8R+NdX0y61QT2xV7XwzbxxkgjIxLdsSB02xg55PTqUuVGO7PfP+CS3/BHH&#10;/hUOtav+0x8SvBNj4o+Ja2s+q+HfC+rA/wBneGIwjPHcXzAHExwCsWCwznjqP1G/YMsI/Gn7EFt+&#10;0D4qkF/4t8b6DLea5q0oy2TuxBH/AM84UHCouBjnqTVD/gmgVu/2F/HEE95LdXVt4r8VWM2p3BDX&#10;F2sN5cRxvK/8b7Aoz04rf/4J2WaRf8ExPBFuq/L/AMIgw/8AQqhNvUp6iaOqpqesCL7p1Akfiq1b&#10;tVJ8Rad/1+J/Oqmhjde6qw/5/j/6CtXtPQf8JLp2P+ftKZmfyP8A/BSFs/t8fGFv+qiar/6UvUnw&#10;nQf8IHYn/f8A/QjUP/BRr/k/T4wf9lF1b/0qkq38JE3eAbHP+3/6EaqQH6mf8Gu6Aft3+J3x0+G9&#10;5/6UQV+lv/BHqB5P2TtZb+98VfEx/wDKhL/hX5u/8Gultn9uTxXL1x8N7v8A9KIK/TT/AII42Zf9&#10;kbU32/e+KHiY/wDlSmpLRBP4Tkv+DgG3Kf8ABJn4i5H/ADE9E/8ATnb19b/ByHb8EfDeP+hUtP8A&#10;0lWvlv8A4OCrQr/wSd+IKEfe1PRP/Tnb19Z/B62x8EvDo9PCtr/6TLVR2ISPhb/gjdC4/ZK1p/8A&#10;qqHiL/0tevaf2zlI/YR+OL/9Uo1v/wBJHryv/gjbpvm/sl64cdPir4jH/k69exftsWnkfsIfHLCf&#10;80p1ofnavUt3KXxny1+y1Ht/4JPfBnPb4cqfzZzXu7KTDHgfwL/IV4n+zZB5H/BJ/wCC/HX4axn8&#10;yf8AGvb2UeRH/wBc1/kK5n8TNVsVHj7momjz89WZE7CoyM007Acdq8bH456Fj/oCS/8AowV+Gf8A&#10;wcmDb/wU413/ALF3S/8A0mWv3S1eL/i/Ogg/9ASU/wDkQV+GH/Byku3/AIKd66P+pd0z/wBJ1raL&#10;uVI+FPCv/Ifs/wDrun8xXt1+v758dmrxHwn/AMjFZ/8AXdP/AEIV7jfKfOf/AHjVyJNH4FR5/ae+&#10;GXHXx1p3/o9K/qJ8S2+fDnjH5engm9/9Jmr+X79nyHzv2q/hbF/e8e6aP/I6V/U14r00p4a8ZuU/&#10;5ke8/wDSd6L+6Q/iPzf/AODemDP/AAT115sdfiBqHb/cr6/mt33nC18sf8G7mmLdf8E49Zmx/wA1&#10;D1If+gV9f3Gk7XYb6uElY56kXzGG9u5618U/8FX4iv8AwUr/AGNU/wBtv/SoV91Sad95N1fEX/BW&#10;22MP/BS79jBAPvSH/wBKhSk1oVRVrn0746g261N8v8RrBkhrr/HFnu1iZv8AaNc9Jb1upaGTTueF&#10;/wDBWWL/AI07fFhz/wBBnSB/5MrVf9laH/jDr4Yf9ibZ/wDosVp/8Fcrfy/+COfxY/7DWkf+lKVD&#10;+ylbZ/Y7+F+f+hNsv/RS1nB3kzWppTRr3EPrVG6grduLWqN1BGg3yHA5yTwK1Odq5hXMO1h/vf1r&#10;3b4ex/8AFa2n/XVP6V5ZpPw38b+LiH8P+HJ2gzk3Uq7I8Z7E8t+Fet+CbZrfx/DbMOY7lVP16Vx4&#10;uaaR1YWLTufnp+w8M/8ABeX4/wD/AF7av/6Pjr9EPhsCNZvn9LKf/wBFmvzy/YfTH/Bev9oJPS21&#10;f/0ojr9EPh6mNW1Dn/lym/8AQDXLUZ3w3Pzb/wCCA67vEvx/f11S3/8AR09fof4UjH9leI8/9C5e&#10;/wDolq/Pj/g39jD67+0Hu7atb/8Ao2ev0M8Jpu0XxGf+pdvR/wCQWpVHqKn0Pzw/4Nz49/gz45P/&#10;ANRO0/8AQpa/RP4Ux/8AE2vH9LKX/wBANfnj/wAG5R/4of43576vaD9Zq/RP4WrjVrwY/wCXKb/0&#10;A1NR2myqex+Y3/Bvz837UXx5YL/zDpf/AErNfpV4GH/FVQe8y/zr81f+DfYeX+038eN3/QPlH/k0&#10;a/SzwP8AL4ogP/TZf50q3xBT2PzS06PP/BzVcJ6eIW/9IK/RnVsf25df9fD/AMzX502T7P8Ag5su&#10;n/6jrf8ApBX6J6pIP7buf+vh/wCZpV1dr0LouyfqfnH/AMHFw/4n/wAD/wDdu/8A0dFX6a+IG/4l&#10;mhtj/mXrD/0nSvzI/wCDilt2tfBD6Xn/AKOir9Ktev0/snROfu+H7H/0nSubE/wofM0pq9Rk0Rz4&#10;T1xPXR7gf+Qmr80/+DbGTyPil8d1/wCpdT/0rr9HYdRQ+HNYGf8AmFz/APopq/Mz/g3c1NdP+KXx&#10;y3t/rPD6/wDpWKeHi/YTXoKq1zxP0ujvkWb/AIFXw3/wcZ3azfsp/D5EP/M2TH/yDX1pN4m8ubh/&#10;4q+KP+DgXXP7T/Zi8AwB/u+J5j/5BFa0aUo1kxVZJ02fan7G2spD+xX8FlL/AHPAVkMfnX54f8HC&#10;GsQaz+274amifcIvhxap+PnTH+tfY/7KXjdIP2PvhRb+djyfBNon5Cvgb/gs9rEmvftj6TO7bgng&#10;i2X/AMekP9a2wdCUcTKT63OetNOikfKMK/uD83Q1IrY5FV0YgbP9qpoj1bd0r2VuefFEyt/t0+Nu&#10;nvUK/fX6U9W20iS/opA1GEn+9XHfD451fVP+uh/9CNdfo5zqMR965H4f/wDIV1P/AK6H/wBCNUn7&#10;yLj8LOrVsfx1NG2arqeu+pUbaa6EwTuTqRj7zVNH8o+eq0bDipFbPBqg2RcWTY2F67fvVYs3X7Pe&#10;f9eUv/oNUVbPIq1asPIu/m/5c5f/AEE0lYyl8JzHwROPD12f+nv+ldnG3XbXE/BVmXw/d4/5+T/K&#10;uzjcHFTT+FBL42WVbPIqWNs1WjkqSJ+tWQ1ctrJUqyfxf/qqpHI/Wpw2PkoIOP8A2jm3aB4f/wCv&#10;x/8A2WvQGkISP5v+WS7fyFeeftEtv0HQVH/P4/8ASu+Mn7qIf9Ml/lUR/iM1n8ESwklSLJVWOXdU&#10;oZ88VslYRbWSpVZ/lqksmamST5+KUiGi6kqelPWUCqqSsaersP4vWpEW0cbfp71x37SD7/g7cf8A&#10;X/D/AFrqfOauO/aIkJ+ENxx/y+xf1p1PgZdP40dV8P5P+LdaH7afH39hWwsycfKawPALp/wr3RN3&#10;/Pgn8q1Y5qtbIl/Ey6shx9KeJO/3aprN/ff+tSebn5f71NOxLVyyJCz8V5n+1XJusvCg3Z/4mLfz&#10;WvRBL/wHbXm37U8m638KE/8AQRb+a1FZ/u2a0vjR63PPtZOf4R/Kj7QAuWP/AAGqt7N+8X02j+VN&#10;85a2Wxg9S15p+7nijz5P71VhN/cNHme1Aj+wRV7mjbt+bNWEVP7lNmVFTdsrweVnoEdR06TtTqkA&#10;qPZ8/WpKjoARl2cgc0tKy7+QOKNm1KAEooZexooAZsb0puwe9S0UAQcqa5D9oz45eGP2Zfgnrnxf&#10;8VzKF06zY2sJYAzzEYjjGe5YgV2saeZKE/2q/Mb/AILp/GTxnqPxH0f4IHNtoOnWSagVV/8Aj7nY&#10;soLD0UDj6mhK7NILqfEPxO+Ivij4s+PdX+JnjS+afU9bvHubqQtnbuPCD0CjAA9BXLyt0C1anP7s&#10;8/eqpI2HC+4rdKxXNqQysRis68OIy/fH9KvzHaN27sazNQcNuUfe6foaZRntJ1Kn7si/zNdJrPjj&#10;4Y/sm/Cmb9rP9oXTYb60EjR/D7wfcPhvEmooSRI69fssTYLt0Y/L61X0XTPAnhLwNrX7QPxx1Z9N&#10;+H/hZwdRnRts2rXZG6LTbYH70r/xMOEXJPavzc/bJ/a++I37bnxouPib4z22em2sYs/DPh61OLXS&#10;LFOI4Il6AAdT/ESSetZzlZDWjMD4+fHz4pftTfGHV/jf8Ydfk1HWtZuGkkZjhIU/gijXoiKuAAMA&#10;AVzcMIXbTLW32VJdXUVnEZZH47VySbkywuJobWIs3XsK5rUElF+zTRFCzZ2uMYzzX3B/wSx/4Jhe&#10;N/2xviDpvxD+IukTWvgu2u1ZEkUq2ospztX/AGPVvwFeVf8ABWj4faT8Lf8AgoR8Q/AWhWUVtZ6d&#10;qscUEECbUjXykwoHoKKcoubiglG0bnjFnb+RqENqnyoYlwnvkZP61eubV/sWtN/zyhX/ANDAqa8s&#10;1i8UWkadGto/1C1oafplxqOg+MpYYGkNpYpI4RScD7REuf1x+NdasoGTVz+ob/glDZiP/gm38FV2&#10;f8yTbH89xr48/wCDuuHb+xP8NJcf8z3MP/IBr7e/4Jb6Vc2P/BOv4IW13ayRO3gGzZkkTBXIJ5B6&#10;cEV8Uf8AB3gF/wCGH/hken/FdTf+iGrMZ+DPwYVhq13Iv8NsQfxIr9Kv+DViCI/8FZBtTCxeC9SY&#10;L+C1+a3wXXN5ff8AXCv0z/4NUbfP/BVy6f8AueBdRP5lKCftH7cf8ExnUfsR/EWRRhR8QfGJX6fb&#10;7muv/wCCd6g/8E0fBI/6lJh/6FXC/wDBLiYz/sL/ABKY/wAHxA8Yjb/2+3Fd9/wTsT/jWx4HX18J&#10;t/7NS2Y1sU9DXE+pN63zf+grWhpa7vEmnf8AX0tU9GXE2o+1+3/oIq/o6Z8Tacf+nkfyNMg/kU/4&#10;KMnd+3n8YMdviLq3/pVJWl8Hod/gGwP+/wD+hGsv/goj837d/wAYG/6qLq3/AKVSVufBiPPw808/&#10;7L/+hGgqR+rH/Brtb4/bX8YN6fDe6/8ASiGv08/4Iy2Jb9j2/L/9FL8Tf+nScV+Zn/BrzHj9s/xk&#10;2f8AmnNz/wClENfp/wD8EaWST9j+9Cf9FJ8Tf+nSemthPY5H/g4TiCf8EpvHSf3tX0Qf+VK3r6w+&#10;FNv5XwX0BcdPC9uPytlr5W/4OERu/wCCV/jhP+ozon/pzt6+s/hqoT4N6Lnt4ag/9J1pp2QlufFn&#10;/BFa18/9kfXt2P8AkqviT/0uevaP289Nhh/YI+NpT7x+F+sj/wAlJK8f/wCCLA2fsgaw/r8VPEh/&#10;8n5K9k/b5kx+wP8AG1/+qX60f/JSSs27SsOK1PlP4B2pT/glH8Fh/d+GNsfzUmvZJFHloP8AZX+Q&#10;ryX4DLn/AIJRfBfH/RMLT/0CvXpFAiUf7C/yFcu8pepsimy/ewKi2L6VYkVFSoW5+b1qojOS1f8A&#10;5LvoP/YDl/8ARgr8L/8Ag5V/5Se67/2Lml/+ky1+6OpqP+F9aEP+oLL/AOjBX4W/8HK//KUHX/8A&#10;sXdL/wDSZK6IEyPhTwl/yMdl/wBfCf8AoQr3S8GZ5P8AeNeGeEv+Rksv+vlP/QhXu16AZ5B/tVpI&#10;k3v2ZovN/a++E8bj73j/AEwf+TCV/VZ45tE/4RDxoydvBV5/6Iev5V/2ah5X7Xfwkk9PiDpf/pQl&#10;f1V+P2x4N8bqO3gm7/8ARD1DdhW1Pzr/AODdGNF/4Jqawe7fEXUj+GUr6/u4Uz+NfIX/AAbrSKf+&#10;Campjd0+IGo/+hLX2DcbN5qU3chpXKDw4G+vhz/grtH/AMbMv2LNg/5at/6UrX3PcHaDsr4h/wCC&#10;tKib/gpt+xVFt6yP/wClIqr6jjsz6o8cw7tZl3r/ABGudkhTrXU+PVVNXmz1DHAP1qhongLxl4qc&#10;Lo2iuYyR++lG1f8A69b3RjKOp88f8Fdo/wDjTn8XCf4dW0g/+TSVY/ZE0e91L9jv4U2+m2MlxLL4&#10;JsSkUKF2I8oc4HSvev2kvh5+zn4d/Za8WeHf20vGumR+BGuLK5161mmYKjxyholby/3hBfHyjrjp&#10;Xm/g39snxFrPw+0/w3+wH+yZHD4aitVh0zxb4vQaTpZgCgJJDAubidMYwSFrLmcZaI0lBSiubodb&#10;oH7M3jbxAv2nWpY9KtgNzmQhpNvvzgfifwrlfGX7QH7Cn7Oer/2BfeLn8c+K0Yqnhzwratq18ZB2&#10;2xZSI/7xXFcX43+E/wAZfjZIzftU/tKaxr1nIct4S8Ik6TpagjlH8pvNmUHuz8+la/gfwF8OvhNo&#10;/wDYXwx8EaZodsvBWxtVV3OPvM/3mPuTzVctSXxMzTpx2Rl+Kf2pf25/jPONK+FXw+8O/Bvw5I6r&#10;HqPiMjUtamjJHzJDH+6gOOqsSRXrvw+huo/Hlt9vu/PmF0glmKYLsCAWwOBk+leeySyS6jHJIS37&#10;5fvfUV6P4K58cxv/AHbwfzFcuIVrWN6EnKTPz3/YdT/jfb+0N7W2r/8ApRHX6GfD051bUF/6c5v/&#10;AEE1+eX7Dh3f8F7f2hHH/Pvq/wD6UR1+hXgNgNYvT/06y/8AoJqKq0OqHxH5y/8ABv5kaz+0EX/i&#10;1e3H/kWev0L8JyBdE8R4/wChdvf/AES1fnn/AMEBpPL1P9oAeutwf+jZ6/QTw3Mq6F4hOf8AmAXg&#10;/wDILUqnUKe6Pz+/4Nymx4G+OA/6i9p/6FNX6JfDGTbq9z72kv8A6Aa/OP8A4N2LjyfAvxvXP/MW&#10;sz+s1foV8PL7y9Unff8A8u0n/oBqaq99hT2PzZ/4IDMU/aY+Ph/6c5P/AErNfpJ4OuNniaHD/wDL&#10;Vf51+Zf/AAQZ1Bbf9pP46l+N9lIf/Js1+ivhXXkj8SRcniZf506kW5E03ofnl9p8n/g5guZWb/mO&#10;t/6QV+hGtaqi6zcc/wDLdv51+bXiDVvsv/Bxpcanv/5j/wDOyxX3VrvijOsXB8w/65u/vWs6fPb0&#10;CE1G58R/8HC16lzrPwVZf4Ref+joq/QrxD4oj/snRhv/AOYFZdD/ANMEr80v+C8Wr/2lqXwefP8A&#10;q0u//RsVfbGteMTJpmkHzumiWff/AKYpWUsO5qK7XH7ZRbZ6Lb+LE/sHVovM/wCYZcf+i2r81/8A&#10;ghDrg0r4nfGI+ZxLoCjP/b0K+1E8Wsmk6mqzfe06f/0Wa/Pr/gjXrL6Z8RvikyPjzNEx/wCTIrWn&#10;h+SLj3MpVVJX7H6IXHjBTMR5vG6vj3/gt9r39qfs9+CrcP8Ac8RTH/yEK9xl8Sv5m5Ze/wA1fLv/&#10;AAV31g6h8EvCcO/O3XZT/wCQxXXKhyK5kq3M7H0v+zT4teL9lr4dW/m/6vwtbL+lfHf/AAVK1T+1&#10;v2tLGcyZ2+ELYfq/+NfRX7OOqMv7N/gVN/Tw7CPyzXyp/wAFHbr7V+0zBNv6eGrYf+hV0cijBM5o&#10;1OabTPFSNsrYbNKj9gPwqGPvUwkSIhl+8fyp3AlU87f9mpIdu8g/WoFf1qSOQK/6U/iAvaQz/b4w&#10;fXiuR8A8anqXtIf/AEI11ekMn25PrXJfD9v+JnqbD/np/wCzGl1Ra+FnV7tzfep8bOetQ1MrY4Na&#10;xnrZi5iVDv4qZW21DG2KkVsba0Wom7k6nPzmrFo48i6/685f/QTVNWxwasW7Yt7kf9Ocn/oJoiTJ&#10;+6c18GW26Ddf9fRrsFbHIrjfg98ug3J/6eT/ACrrlfneKVP4EKXxstxyZqZWxwaqRNyMf8CqZZM1&#10;ZJYST0qaNsVVWT+L+tSq2ODQJq5yX7Qj50HQfa7f+ld6WzFHj/nkv8hXn/7QH/IB0L/r7f8ApXeC&#10;T91ED/zyX27Cs4/xGOp/DROrdKesiDk1XDbec08PvraJMS0slOWTP3arhx0JH4LUqtnkVRRYSTsf&#10;lqRZvVM1VWTj79SJN6UCauWVk255rkf2hG3fCK4+b/l+i/rXUeYv+TXJ/H9h/wAKkuVH/P8ARVFT&#10;4GOCtNHS+BXx8PtF2v8A8uMf8q1Vk6DP/wBesPwRIf8AhAtG+b/lxj/lWnHJ22+lWvhRD+JlyOT+&#10;7UnnHZVNZMLtFPEm3A+tAiz53v8ArXnX7UL7rTwt83/L8381rvPOWvPv2nJN1r4X/wCv5v5rWdX+&#10;G/66mlL4z1O7kVZBu/ugfpSeZ7VXu5MzDb7fypvmHli/4LXQtjBK5Y3/AMdJ5zVAsh/z60vnLQPl&#10;P7H8ORhKCp2fMlOKuo3Gl8yQ9v0rxDtaSZD5cb/wUeVH6/rT6b+8pLlHoRyx7UptS9/nzSbUb5Kl&#10;q+wEdFS/Z09P0pkkaKnWhxYENLsb0p9FSBGy9o6TYvpUtN8v3oAS3/4+RX5N/wDBcmTP7Ulpub5R&#10;4btx/wCPua/Wm3X98ma/JP8A4LlsD+1Jbf8AYvwf+hNVQ0kax+E+LblskfN92qcjZx9asytuJ+lV&#10;JR8vNbWC9yCdvlyp7Yqbwv4OtvF0+o6v4h8SwaF4Z0CzN94r8S3f+q060Xk4z96V/upGOWY+maue&#10;EvBOu/EHxAvhbw9LbxMIHuL6/vJNlvp9ogzLczMfuoi5J9eAOTXxF/wUp/bw0P4pyf8ADL37Nl/L&#10;b/DfQbwtf6njZN4pv14a8mH/ADzByI4zwq+5NTKXKaJHEf8ABQ79um//AGsPGFp4L8A20+j/AA18&#10;JBrXwhoLPgsufmu58cPPKRuZu3QcCvCtDh/0MP8A3qxZvlrd0uVIdMWWRsALz+dc89UGrZauLqKz&#10;h8xun86+w/8Aglt/wSx8Z/tieMLX4kfErSZ7XwfbTh4YZFKtfkHoP9jjk/lVv/glJ/wSm8Z/tpeN&#10;bb4nfEfR57XwVYzho43Qg3zDsP8AYyOT3r+hP4Afs4eD/hN4StPDXh3RYLa3tY0SOOGMKqqAMKAO&#10;lYScn7sTS6SuzM/Zy/Zv8L/CvwvZ6N4d0SCzt7BVgghhjCqijHAAFfzj/wDBeOBLf/gq/wDFmGPo&#10;uuR9P+uMdf1YaTpcMEDxIn/LXj9K/lW/4L3oT/wVp+LeB/zHIv8A0QlbU4RhGyM22zxDT9F1DUvi&#10;Xomkafpk97dX0cEdraW0e6SVmCgKqjkkniv18/YW/wCCYXhf/gnn8JPE37YX7Tfw7T4geNp9Mt5V&#10;+HRRZNP0GGeZBDJqBPytIGKv5XJAU8dx8CfsL/HzwX+z9+0R4T8d2fgGDXvGlxdafpmhS6tFm10j&#10;zXVHu0X/AJazbWITOAp55Nf0E/FzwroFn/wT6/aBi0KKREn8XSyyvNM0jtIPsxYlm5+9nA7VpuI9&#10;7+GtlrkHhjT7HxHqcN3eW1uvnSWlosEKBlDLHHGvCogO0DrgV+Xn/B3mNn7FPw2Qf9D1N/6Iav1U&#10;8GRqNODesUR/8hivyo/4O+n/AOMM/hsn/U9S/pA1IlO7Pwj+B0fmX1+P+nf+tfpt/wAGp8Rb/gqp&#10;qbH+HwFqGP8AvqOvzQ+AUfmX+oj/AKdh/Ov04/4NVIPL/wCCqeqn/qQ9Q/8AQo6A+0fsv/wSr3L+&#10;wt8TM/8ARQvGP/pZcV6L/wAE613f8E3PA3/Yqn9d1ee/8Erlz+wv8SXbv4/8YH/yeuK9I/4J3Jt/&#10;4Jx+Bl/6lQfqDSe490UNHX/S9SP/AFEDn/vkVf0pdviPTz/08j+RqlpC/wCk6iP+og3/AKCKv6P/&#10;AMjHp/8A18D+Rpkp2P5DP+Chx3ft0/F4/wDVRNW/9Knrofgom74d6d/uv/6Ga5z/AIKEZ/4bo+L+&#10;f+ih6t/6VSV03wPTPw6048/x/wDoRquUp7H6vf8ABsF8v7ZPjL/snVz/AOj4a/TX/gjA+79jm7b1&#10;+JPib/06T1+Zv/BsNFj9sTxm3/VPLj/0fDX6Wf8ABGGXd+xzef7PxJ8S/wDpzn/xqSXsYn/BwYf+&#10;NV/jpvTWtD/9OdtX1l8Of+SO6L/2LcH/AKIFfJX/AAcCnd/wSw8d/wDYY0P/ANOdtX1p8NDn4O6G&#10;/wD1LUH/AKIFPoI+N/8Agi3/AMme6z/2VPxJ/wCl8lew/t7nb+wN8a93T/hV+tf+kkleQ/8ABFlN&#10;37Ietp/1VTxJ/wCl8lewft/R7P2AfjYf+qX61/6SSVnL4ikfL3wF/ef8EpPguqdvhhan/wAcr2Cb&#10;Hlo3+yP5CvH/ANn1d3/BKL4LsOn/AArC0/8ARZr2GVMW8Yz/AMsx/IVyR+KXqarcqTJ1bfUOxfSp&#10;5Ki+RUO2rT1Hoclq/wDyXfQf+wHL/wCjBX4Wf8HLP/KUDXv+xc0v/wBJkr909V/5L1oP/YDl/wDR&#10;or8LP+Dldt3/AAVC15f7vh3S/wD0mSuimEz4U8G/8jNYf9fKf+hCveL1R9oc4/irwjweP+Kl08f9&#10;PSf+hCvfLyMea+R3rRu5MTa/Zz4/a3+E5/6qBpv/AKUJX9UvjydG8IeO8N/zJV2P/JZzX8r37OCZ&#10;/a9+ES+vxD00f+R0r+prxTG134d8cwKCV/4Q+8yB3/0d6iRJ+ev/AAbptt/4Jt6qPX4gaj/6EtfY&#10;dy6KTmvlL/g3m+HfxD0n/gnfe6RrPgnUbK5vPHd/PYpfWrQia3bbiUFwMrkHn2r6i+KHxU/Zh+AU&#10;qxfGj4x2cuqOB5HhvRg11eTN2VIYgXYn2AqSGm2MubpeIo1MjtwsaLlifTAryr9rP9gbWv2jv2nv&#10;gf8AtXa/8Q7Twrofwjs5J7m1vlUTXM3m+YvLEKkeMZJ59q6mH9ov9o/4kyfZ/wBmv9mvT/Aeivgf&#10;8Jb8SmIuWXON8VjETITjkCV0618p/wDBXK58ZP8At/fsgfB7x947u/EejeIZkPiqwlHk2WrS/aVB&#10;Mlsp2bewBzwMZNNXKSsj6c8Tftnfs36H4lm0j4L+D9V+Lvijed0Phe2E1pBIc4El4+23jAPXDE+1&#10;cx4n1v8AbP8AjeF/4WD8TtO+Fvh6UZ/4RvwBi41R1I+7LfSDbEfXyk+jV6TrOm6Z4X/4pzwzpNpp&#10;mnW/yW9lp9usMSIOAAqgAcVizrk5WqREnbQ+aP8AgqZ8I/h78K/+CLPxhfwZobpd3+vaOdR1S/vJ&#10;bq9vXF0mHlmlZmY9e+BngCu6/Zivri7/AGOvhaszNn/hBdNBwfS3QVif8Fl28v8A4IyfFJB31/Sh&#10;/wCTMZrZ/ZXhz+x18LG/veB9O/8ARC01ZK4S1ibd9DvzhqzZo/mrbuoj97FZ1xFh8Vo5pnOt7mXH&#10;Hi8iJ/56j+YrvfCNyqeMEf0vR/6FXHQwZvYlbvIv8xWzoGpeX4oJz92+9f8Aarnre8jeh7rbPgz9&#10;hq4VP+C737QUxP3oNXx/4EJX6CeBb1I9VvMP/wAu8v8A6Ca/OP8AYk1NF/4Lh/Hq53/fj1Yf+TCV&#10;96+DtfRNVu238C3l/wDQTSnF8p1RlaR8C/8ABBzVFs9X+O0Lv/rdWhP/AJFnr760fW1j8O+IW3/8&#10;wC8/9EvX5sf8ETdbax8TfGWLf/rdTiP/AJFm/wAa+6ovExi8La+Vl/5gl13/AOmLVcqTnTuZQqct&#10;Sx8b/wDBv3rKaf4O+M0TPt83UrT+c3+NffXgLxEialMBJ/ywk/8AQTX5o/8ABDrXH0/QfipBv/1l&#10;/bn/AMekr7j8IeKXg1OVvO/5YP8A+gmq9hzq5DqqL5T4T/4IpeIU0n9o34yF32+fYyj/AMmia+9t&#10;F8YeXrscnnL/AK4d/evzV/4JK6y9n+0d8TSp/wBfZzZ/8CK+5NO1111cHf8A8tB/OuinQUo3Mqld&#10;wlY+NfGWukf8F5LnXC/XXQ3/AJKCvtHW/FJbUJn3/ekP86+CPGt85/4LPT3u/wD5i6H/AMlRX2Fq&#10;mpP/AGg/z96uhSTvcVao42PlL/gtDrH9pah8LBuz5aXX/oyP/CvrmTxG8+jaXJv6aPa5/wC/S18U&#10;/wDBXa7+0an8Ns/wx3H/AKMSvq+2unbw9pf/AGCrb/0UtOEV7VompN+zizf/ALekOm34L/8AMPm/&#10;9Fmvhv8A4JPXj2vxF+IYU/f0nB/8CBX2MJnOlai3pp8//os18W/8ErmA+I3j05/5hP8A7XFOUEqs&#10;SKcm6Mj7Ekun/v8AfpXzX/wVVufN+Dnhhf8AqNSf+i6+iGf5/v8A8VfOP/BU7/kj3hn/ALDUn/oA&#10;rasl7JkUH+8R7T+za+79nbwQn/UBi/rXy7/wUPfP7SUZH8Ph62H/AKFX05+zQ5/4Z78Dg/8AQDj/&#10;AK18xf8ABQwZ/aUX/Z8P23/s1TL+Egp/xpHjStnkU8HNQrjHvUkbVmlc6SaM4THrUqnc22q6tt+Z&#10;alVulDViZF3S3/01Pm71ynw//wCQpqP/AF1P/oRrqNNOb1PrXLeAW26jqX/XQ/8AoRofxIa+FnU7&#10;x71IrZ4NQE7e9P3j3rWKuSlcnU7mqVZMYFVlbHOT+dTRvj7v8VX0LLFT2r/6Pcj/AKdZP5Gqqt92&#10;p4P9RdfN/wAusn/oJqk7kzV0c58InP8AYV1x/wAvJ/lXWI24f5Fcj8JWb+xLj/r5P8q6pWxyKmn8&#10;CM5/Gy1AM5apUfalQwy5h4b+LNLux/FVklpXdqkWTNV42U/NT1Ofv0Act+0AxOg6H/19v/Su6En7&#10;lP8Arkv8hXCfHz5tC0TH/P439K7gvmKMf9M1/lWa/iMc/wCHElVs4SpFbPBqDd/47TlkToK2iREn&#10;WTNSrJx9+q6yZ609WxwaSdii0rZ4NOZs9qrq2ORT9/8AtfrVgTeZ7Vynx5bPwnn/AOv2L+tdRvHv&#10;XJfHdg3wtn/6/Iv61FT4GVH40dL4Ik/4oPR9v/PlH/KtJWKmsXwTIg8CaRj/AJ8Y/wCVakclWvhR&#10;k1qyx5nz/PT1k21WWT/Yp3mdPm9aAsywsgPU+tef/tLMGtfDH/X6381rufMG/rn29a4H9pFt1t4a&#10;5/5fW/mtZ1f4b/rqXS+NHpd5N++/D+lNWTFR3b/vx838I/lTfN9xXQjMn84+9Jub/nrUXme1Jvb1&#10;oA/syZtvanqvc0xm205W214a2O+2o1kO/wCSkaH/AG/yqambcN8tTcVkQ9D86Unl/wAa/eqbv81N&#10;8n+MPT2DlI9+379J975Hp+xg3KUjR7XoJsxPJT3pkkKKlSMrqW2U352T56dkBFRUvlxtQIUFRZjS&#10;uMtv9clfkj/wXM/5Ohi/7AEH82r9ckXbMDX5Ff8ABc/d/wANQxv/ANS9B/N6I6M0jqj4smPOc9v6&#10;Cl0XQfEHi7XbXwt4Y0x73UL6YRWtrH1Zj1J/ugDkk8AAk0zbPdNFbWsEk007rHBDCm5pHYgBVHck&#10;kD8a8l/4KKfth2H7Gfgy9/Zr+EesxzfFLxDYCPxvrtnLkeG7SQc6dAw/5bsP9a46D5B3robUFccU&#10;2cL/AMFOf25/Dvw58N6h+xT+zJ4lju/PZV+J/jWwk41S4U/8eFuwPFrGeCf+WjAnpivir9m7wN4H&#10;+J/x48JfDn4meMk8PeH9a8QWtnrGuSYxY28kgV5jnj5QSeeK5uDwv4p1jTp/Edrot7c2kTZuL1Ld&#10;mRSeu5sYBrLj3pMuM5zXK5c99dTTVWbP0G/4LP8A/BPf/gnx+xboHg29/Yy/awi8fX2rmRdasV1K&#10;C6NuihSsu6HhASSNp5rI/wCCRX/BK/xL+2v4vt/HPjyxmg8G6ZcLlChH258/dB/u+tfGGuCa8s7W&#10;WUn95IRgn3A71/Vn/wAEn/gH4Z+F/wCxP8N4tL02KF7vwnYXMzLH96SSNXJPuSSayhGUadma1JRc&#10;ro9M+Af7Png74OeCrTwj4T0KGytbO38qKGGMKqhQB0Ar1Ox09LeE8dz+mKngtBGrYHGX/nVxYR5X&#10;4mtOWK0Rg22JYQ5R+P8Alr/hX8pH/BfVdv8AwVu+LYx/zHIf/REdf1gabHy+P+elfyh/8F+B/wAb&#10;dfi2B/0HYP8A0RHVIDzf4HqX/aU+HwZuE8VaVuHt50df04/FG2Y/8E6vjfK3WTxTfH8powP0FfzJ&#10;/BGHP7SngQ/3fFemf+jo6/pz+KhB/wCCbPxol3fN/wAJFqJ/K5UVTA9x8HKRpkf/AFxi/wDQBX5R&#10;/wDB36u39jr4Z/8AY8T/APok1+sPgtM6RCf+neL/ANAFflF/weDDy/2Pvhgvr42uD/5ANSB+Fn7P&#10;Me/UNS/69h/Ov0+/4NXrfb/wVI1hv7vgS/8A/Qo6/Mb9nBd2o6mP+nUfzr9Qf+DWJdv/AAVI1kf9&#10;SHf/APoUdBH2j9hv+CVZ/wCMDPiJ/e/4Tvxj/wCl1zXpn/BPfj/gnZ4EH/UqL/I15n/wSrXZ+wt8&#10;Rt/bx94w/wDS64r03/gnsQf+CdfgTH/QrKP51L3RfQoaSv8Apmpof+f8/wDoIq9pS48SaeP+ngfy&#10;NU9L4v8AVB/1ED/6CtXNH/5GKw/67/0NUTE/kJ/4KDNu/bk+Lv8A2ULVv/SqSup+Bak/DnTsf7f/&#10;AKEa5T9v/wD5Pi+Lf/ZQ9W/9KpK6/wCBKg/DjTn/ANl//QjVp3CR+r3/AAbFHH7YXjPj/mndx/6P&#10;ir9Jf+CMjbf2Ob3/ALKV4l/9Oc9fm3/wbJKF/bA8Zv8A9U9m/wDR8Vfo3/wRtn/4w8vx/wBVL8S/&#10;+nOeoegPYyv+DgJ8/wDBK7x6393V9C/9OlvX1n8L23/BvQ8f9C3b/wDpOK+RP+C/sm//AIJTfEJ2&#10;7apof/pzt6+svhNLn4OaCP8AqWbb/wBJ1oTuiT5F/wCCME3lfsk65j7w+KniT/0vkr1z/goHd4/4&#10;J/fG5s9PhdrR/wDJSSvGf+CN8mP2TdeCP934reJf/S+SvWf2+2kk/wCCfnxw/wCyV61/6SPWb+Ip&#10;aM+cf2dm83/gk78FX9Phjbf+gGvYpv8AVo38O0fyFeN/s5/L/wAEmvgmn/VMrY/+QzXssyfuI8/8&#10;8l/9BFcjfvP1No7lObv+NNp0nPWouWNUpJlqxyGqN/xfvQ8/9AOT/wBGivwr/wCDlJt3/BUXxF/2&#10;L+l/+ksdfurq3/Je9E/7Acn/AKNFfhX/AMHKqbf+CofiD38P6V/6SpW9J6kzPhnwUGk8Vaeq/eN5&#10;GOf96vpXwt8PvHPxL8UR+Dvhx4N1TxBq9w22HTtHsnuJXbPogOBXkH7H8HwTuf2mvBMP7RmozWvg&#10;c+ILc+Jp7YP5i2gceZt2DdnHpzX67eLf+C9H7Of7LfhmX4Yf8EsP2L9I0C2UGP8A4S/xRbBZp8HA&#10;kMaEySHHO53B9q1lqZp2MH9hf/g33/a21L4i+Ff2lP2l/EGifC3w54U1i31cW+s3CveTGJxIAy5C&#10;xA7cEs2R6V+vHh/9qb4da14v1sfBDTdU8eNZaTPLqN9ptn5ekwrHGSym6kwkmcY2puPPpX89L/8A&#10;BQL9sT9sX9tL4YWX7SXxw1XXtIvfH2m+f4bjk8jTWQ3CZjMCEKwxkZYE4r+lrxVotjoPhHx1pmlW&#10;sVrbJ4JuvItbaMRxxD7O+MKMDtUNtOw1ornxh+x3+0h+0B/wVA+BmofHVPHS/CrwCmvXOk2Xhbwl&#10;bq+oXHklQxku3GEUnOBGgPvXrXw4+Bfwa+DQkHw6+Hen2NzNzdapJF5t5ctnO6SZ8u557mvnL/g3&#10;Z/ef8EvJoj/D8Q9U/wDQxX1/LaoXOaV7Oxm0Z87zTOXcs3+9Xwf/AMFfmaT/AIKn/sXJ/wBNN3/k&#10;yK++zaR18Gf8FeLf/jax+xcmOC5H/kyKcXdjS0Pr/wAZJnVZvkz+8NYEkddT4yt8arN/vmsNrXd9&#10;8U00iJK7PnT/AILTL5P/AARl+J3+14h0r/0eldB+ylHn9jX4Uvn/AJkXTs/9+FrF/wCC2EO3/gjN&#10;8Tj6a/pX/pQldF+yhD/xhl8KP+xE04/+QVob90p7I3rqOs64j61r3kfzms6aPFK9zPkKNnEjalb/&#10;APXYfzrIsdcSLxTKm/7t+3/oVdBp0W7VrY/3p1/nXkN74he28a3ybx8uoyf+h1tRp+0bJlL2aPiv&#10;9jbXjb/8FmfjZe7/APWtrAH/AIEL/hX3BoXicx3l3LvAzbS/+gGvzv8A2QdXYf8ABWz4rXmf9dLq&#10;36zA19safqrRyXh39LWX/wBBNbRp80GKpU5aiR8U/wDBHDUza+Kfiqu/mS7jP/kWT/GvtS78QPF4&#10;W187+mh3fH/bJq+D/wDgkNevH4s+Jcf96SM/+RHr7Lvrv/ilfEIL/wDMCu//AES1bUop0jCpNrEf&#10;cfH/APwRn1I2kHxHiLcSXMDf+PPX2t4c1VzqMoZv+WEn/oJr4X/4I7ybf+FhL/03h/m9faPh6b/T&#10;5th/5YSf+gmnRV6YVW1XsfCH/BK258r9oXx+c/espv8A0fX25Y3Tf2mvzf8ALQV8M/8ABLWTb+0Z&#10;45X1sZ//AEeK+3LNsaqqf9NBWlD+GZ4n+IfFvjGU/wDD4OaQ/wDQUj/9JhX2DqUub6T618b+L2/4&#10;28Tn/qLR/wDpOK+xNU/4/X+tTh9n6mmI3XofIH/BWht2p/Dn/rncf+jEr6usJCfDulPnrpdt/wCi&#10;lr5Q/wCCs3/H/wDDr/rnc/8AoxK+q9N/5FjSf+wVbf8AotamP8eQ5r9zEsq2dH1MY66fN/6LNfGP&#10;/BLP/koXjv8A7Bf/ALWWvs2P/kC6r/2DJ/8A0A18Y/8ABLX/AJKJ47/7BX/tYU5fxYhT/hSPrcnk&#10;ru/iNfOf/BU05+EvhdPXV5Tj/tmK+iGbL/8AA6+df+Cp3Hwq8Kn/AKisv/oAq638NkUP4iPZ/wBm&#10;Zv8AjH3wQpH/ADA4/wCtfMP/AAUNb/jJc8/8wC2z+Rr6b/Zmb/iwfgoY/wCYHF/WvmD/AIKEtu/a&#10;Xf8A7AVt/I1L/hoql/Gl8zxxWzyKkVs8ioVbHBp6rmsjoJlbPBp6tjg1CrZ5FSK2ORQBe0v/AI+0&#10;/GuX8Cf8hLUP+un9TXSaYxN1GPY1zPgPd/aN/t/56f8AsxpdUJfAzqFG7pRRRWkHYm7JF3rtqVW2&#10;1CrZ4NOjY5+WtSy0mfuEVNAf9GuQev2WTn/gJqpuO7P/AKDVi3b9xcgf8+sn/oJqokytY534T/8A&#10;IFuP+vr+ldWh2DH+1XJ/Clv+JJc/N/y8n+VdTG460qfwIT1k2WlwqjOP93NSLnv92oPM3DcB6c06&#10;Nn67/vfpVmRYU7f92po2xVfHyht9SLJuegDl/jw3/Ei0XB/5fG/pXb7sRRP/ANMl6fQVwvx2B/sT&#10;Rtjf8vj/ANK7ZW/cxf8AXJf5Vmv4rHP+GiZW6YP+9TgT1DfWoVb5/mp6lum71rQzTsydZCF+73/S&#10;pFZD8y/NUG7jKUqtgAHrTSuUncsq3TI6U5ZKgRv1/vU8SBm6+tOIyfzPauU+OzN/wrCf5v8Al9i/&#10;rXSh8fx/j2rlvjk+fhhPj/n7i/rUT/hsqHxo6HwYW/4QXSeP+XJP5VprIhrH8Gtt8E6R7WKfyrSj&#10;kbd/tVpH4UQ3Zk6tnkUVFvHvTg25BTFzEvme1cJ+0Uwa28NKo/5fW/mtdx5nzVwf7RBzF4b/AOvx&#10;v5rWdX+GzSk7yPRryRxOAPQfypm92HX71MupD5g7/L/Sm+ZuRa3vZGJNl/Sjzfc1F5u1+tG80k7D&#10;UT+zw/f/ABp1NP8ADT0+9XirY7xyfdpaFXsKKmQCFQetIy7fuU6ijlAjxu+/SbF9KlpjLvOccUtU&#10;KyI2Xb3ppX5BtNTcsaNsf+RQmLlK/wA/vT1bby9OaPq6Cl8vcnz0bhZjYx++FfkV/wAFyYnuP2p7&#10;e2hRpJJNCt1jjQZLMWcBQB1J7Cv13/jWvx8/4OAviD4m+DfxD8Q/GbwJeLa67oHhBJ9IuniWT7PM&#10;MhZArZBIzkeh5pGkD4K/au/a+8H/APBPzwXqelW1/bX/AMb7uH7NouiqvmJ4UhkTJvZyMqbnacJH&#10;1Q8sAcCvyW8QeIdZ8Va5d+JPEepz31/f3DT3d3cyFpJZGJLMzHqSSaveLfFXibx/4jv/ABr4y1q6&#10;1LVNTuZLi+vruUvJNKzEszMeSSTWM0eKqTlfUo/RL9hP/guF4I/Y/wD2ENa/Y+1X9jrwn4tutQmu&#10;JU1nV1DJK0o4M0ZQmQrgY5HQV+f15cSeKfFE+ow2EUAvLxpPIt1wkW5idqjsB29qzlGzNdJ8L9Ni&#10;1DXFjl7Nxz/ssf6VlGlGDbXU0lNysi74h0xbfw/pUkSnD3W1tx56I3/s1f1+/sRab9h/ZF+GECJ0&#10;8CaUf/JZK/kU8Vxf8UZoUgT/AJiTL+SQ1/X9+x4FH7KPwyQH/mQ9K/S2SqSsiZas9Aghwu0jrvqe&#10;Jc2qnP3sn9aIk/dj1+f+dPh/49F+hpmTdx+nj5GGf+Whr+UD/gvyv/G3b4tD/qOQZ/78R1/WDpiH&#10;y3J/56nFfyhf8F+V/wCNvfxaHrrkH/oiOmtxxOC+CFv/AMZLeBF/6mzTf/R0df0x/FEt/wAO1fja&#10;rN93xJqX/pQtfzR/Bg+V+0R4Luv+efinTD/5Gjr+lz4pw/8AGtD42S7v9Z4g1Jv/ACZX/CnIo978&#10;CYOhwP628X/oAr8oP+Dwzj9kT4Wf9jndf+ia/V/wE2NCs/e0hP8A5DWvyf8A+DxD/k0n4Wf9jrdf&#10;+iajqB+G/wCzWv8AxMNUb/p2X/0Kv1A/4Nak/wCNomsuvbwLff8AoSV+YH7Mi7rzVv8Ar3X+dfqN&#10;/wAGscG7/gp54gc9vAl8f/Ho6ZH2j9ff+CWB3fsK/Eds/wDM++MPl/7fbivTv+Cfn/KO/wADbP8A&#10;oWF/rXl//BKVT/wwr8Rt4/5n7xf/AOltxXp//BPQCT/gnZ4Hb/qWB/M1HX5FlDTv+PzU/wDsIH/0&#10;Fau6Tn/hJbD/AK+P6GqWmf8AH1qX/YQb/wBBFX9C/wCRnsv+u5/9BNCdiYn8gv8AwUA/5Pf+Lben&#10;xB1b/wBKnrs/gLHu+Gemn/f/APQzXGf8FAP+T3vi3/2UHVv/AEqkrvPgFCT8LtKcH+//AOhmtYja&#10;ufqp/wAGyyuv7XnjXP8A0IE3/o6Ov0S/4I4Pt/Y/vf8AspXiX/05zV+fH/BszFn9rzxp/wBk+mP/&#10;AJHjr9C/+COq7f2RL5GH/NS/Evb/AKic4qbikYH/AAX73r/wSm8f/wC1rGhj/wAqdvX1v8K4Cnwh&#10;0Jf+patv/Sda+TP+C+wQf8ErPHob/oMaH/6c7evrf4ZNt+E2iLjp4ctx/wCQBR0FbU+Mv+CNSv8A&#10;8Mo+IEbr/wALY8Sf+lz17B+3quz9gD44f9ks1r/0kevJf+COEe39lHWm9fin4lLf+DCSvdf2u/Be&#10;veP/ANjb4s+C/DGkT3+o6v8ADzVrOwsbZN0lxLJbOqxqO5JIAFZv4hrVnyd+z6dv/BKL4JMH4X4Y&#10;2u7/AL5r2h+bWF/+ma/yryn4U+A/GPwz/wCCY3wo+HnxG8N3Oka/o3gJLfUtLvE2zW7KPuuv8Jxj&#10;g16q7f6PCuP+WKfyFccnaTN4FZ+n41BUsrYqFm+ekmaWSOR1X/ku+iZ/6AUn/o0V+Fn/AAcqHd/w&#10;VA17/sXtL/8ASZK/dHVn/wCL8aLz/wAwST/0aK/C7/g5S/5Sea9/2Lul/wDpMldVF6mc9j4R8NkD&#10;X7N/+nhP5ivZLbUsztEzHqa8Z0A7datcn/luv8xXqNvMRdO3vXTymLdj0n9l1VvP22fg/H1z4903&#10;/wBKFr+sX4ot9n8I+Obn/qR7s/lbvX8nH7Ijbv24Pg8n/U+ad/6UJX9Y3xi58AeOW/6kO9/9J3rK&#10;poVDY/PX/g3MBl/4JfXA/wCqhap/6GtfZEkfztXx9/wbhxbv+CXU2P8AooGqf+hrX2XJb/PWM3aQ&#10;iiYf79fBX/BXeP8A42t/sVp/01b/ANHrX6AG3+v5V8D/APBX6D/jbD+xUn/TVv8A0etVB3Y+h9ie&#10;M49usT/75/nWN5X+z+tdJ4yj/wCJxL/10P8AOsRof79RfUHufNv/AAW8j8v/AIIxfE4gfe8Q6UP/&#10;ACYSuj/ZMt937FfwlbH3vAWndv8ApglYP/BcRfL/AOCMXxN4/wCZh0r/ANKErqP2RI937Enwif8A&#10;6kLTv/RC1Un+7CxuXlruP3Ky7i16iugvYfSsyaHH8FZ8xNkUNJs861aqe1wv86+bdfvdvjvURu/5&#10;icv/AKGa+otEhZtbtf8ArutfJniO4x4/1Vd3/MXl/wDRhr0sA+Zv5HHi01Fep8NfshT5/wCCp/xL&#10;fPWbVP8A0bX2za3GGveOlnMf/HGr4e/ZBk/42k/Eds9Z9T/9G19swSDZqHzf8uUv/oBrpp/AzOr/&#10;ABl8j4g/4JEOD42+Iyt/sH/yK9fZepSf8Ut4h/7Ad3/6JavjD/gkU23x18RMdPk/9GtX2VqT7vDH&#10;iH/sBXX/AKKanS/gk1f94XyPjf8A4I+ORN8QF/vSQ/8AoT19qeGGH9pT4/595P8A0E18Uf8ABH9i&#10;brx+f9uL/wBCevtPwnn+0rjP/PCT/wBANOgv3QVv4x8E/wDBLP8A5OS8ar62E/8A6OFfb1if+Juv&#10;/XQfzr4f/wCCW7hf2l/Gf/YOuP8A0cK+3rBh/baH/poKqh8AsT/EPirxcdv/AAV3n/7Cyf8ApOK+&#10;wtVfF/J/vV8deMG/425TsP8AoML/AOk4r7B1dsX8p75qaGz9S8QtvQ+RP+Cs3/IR+HX/AFyuP/Ri&#10;19V6Yf8Ail9IH/UKtv8A0WtfKP8AwVjYnUvh1n/nhP8A+jFr6r0s/wDFLaR/2Crf/wBFrSj/ABpl&#10;T/gRLUb/APEj1dh/0DJ//QDXxn/wS3bb8QfHf/YK/wDa4r7JifHh7WOP+YXP/wCgGvjL/gl02PiH&#10;44/7BR/9HCiX8WIU/wCDI+tS/wA5O7+L8q+dv+CprFvhP4V/7Csv/oAr6ELYkJH96vnj/gqM3/Fq&#10;fCv/AGFZf/QBV1v4bIw/8VHtH7Mp/wCLDeC+f+YHH/M18wf8FB2DftNS4/6ANt/Kvpz9mhsfAjwZ&#10;gf8AMBi/rXy7/wAFAmz+0zMf+oHbf+g1F/3aNIfxmePq38G6pA27moFbO2pVbHBqErmxInWpQelQ&#10;U+NqcgLul/8AHyv+e1cz4H/5CF9/10/qa6XTW/0tc+lcx4E/5CF9/wBdP61PVAlaLR1Ctj+Gnggf&#10;LUS+/wDDUitu6rTTsRoPX++TUittqKnoc8slaaiJlbOKmt22wXOf+fWT/wBBNVVb5/kNTwn9zc8/&#10;8u0n/oJpxY2rHP8Awq/5Atx/18muoXGPneuW+F5C6Lc/9fFdQrZ4NOl8BTV5FiFt3yD6/jTwUPy/&#10;3agjYf36lB3VqZSJ45HapVbPIqurHZipFcMOUoJOZ+OTbtG0X/r7f+ldpv8A3SHb/wAsl/kK4r44&#10;f8gXRf8Ar6f+ldhI21Yz/wBMl/lUR/iMqavBE4bbzUnmf3KrxtuB4qVWxyKszcUTbpP8ml8zj/ap&#10;n8DUZf8AyKqI0rEyyccr609ZB/eqvu6VIrDjPepGT+b7iuW+NrbvhnP/ANfkf9a6Qtu5rmfja274&#10;ZTj/AKfI/wCtKf8ADZUfiR0HhN8eCdJ/68U/kKvq2ORWX4VJHg7SgP8AnzT+Qq+rNsC1pHZfL8iG&#10;rsnVvXj/AHacG6/Pmod5z89Ko3dKglqxMHycYrhf2hX/AHXhz/r8b+a12+//AIDXDftBNmDw5/1+&#10;N/Namp8DNaStI9AuWxKD/sj+VJvT1PpTLpx5q5P8PH5U3f8A410PYxHrJTvN9xUQbdzSbF9KkD+0&#10;fYN61JH3ph++Kevy/erxktD0XoOpGbbQ2WX5abtO3b3qXqJN7IeCD0oqNPldqV3Kk80J2BarUfRT&#10;Y+9Oqk7gFFFFDVwI6c3zfdpdi+lLUDSuNSPbX4xf8HLC50nx0QP+ZLT+Yr9nl/1lfjH/AMHLa40f&#10;xv7+CV/9DFA4n83aKq2x+pqvIuKsIMw4z3/rUckddHREldl3V3HwJ0iXVfEq20MW5vM4Pp+7f/8A&#10;XmuMru/gfptzqeoiwttQe2E94scksT4bb5chIB7dMVE1dDTJ/GV1YHwhoWlxO32iLUZHcAYGPkUH&#10;PflTX9e/7HIz+yb8L2b7zeA9K/8ASZK/kX8bW0Q+HXhAiNQxu7rzG28tiVcE/hX9dn7Iy+X+yz8M&#10;ok+6vgXS/wD0nSsiz0SJd0f/AH3/ADp1v/x5L9GpIf8AVf8Aff8AOi3H+gpketBmT6Z/qX/66H+V&#10;fyg/8F+h/wAbfPiwP+o3bf8ApPFX9X2lqfKb/rrX8of/AAX6G3/gr/8AFYH/AKDdt/6TxULc0OJ+&#10;EMbn49eEV/6mfTv0mjr+l/4osq/8EwPjLL/1GtVP5XWP6V/NR8Go0P7QHg927eJ9P/8ARyV/Sp8V&#10;oXT/AIJefGlW76zqx/8AJs1UgPdvARH/AAjOnyf3rKH/ANFrX5Qf8Hhv/Jo/wt/7HK6/9E1+rvgF&#10;seEtL/7B8H/opa/KD/g8NJH7JXwqQfxeM7s/lCKhbiWx+H/7Mv8Ax86v/wBey/zr9Sf+DWVf+Nmn&#10;iF/+pCvf/Q46/Lj9l9P3+sv6Wyf+hV+pX/BrSmP+Cl3iPPbwBen/AMfjpi+0frn/AMEqj/xgp8RZ&#10;P+p88Xn/AMnbivTv+Cd42f8ABOzwKrf9CqP615b/AMEpmf8A4YD+ILt1Pjjxef8Ayeua9N/4J4S+&#10;d/wTp8DSr/0Ko/rUPWRRT0tx5+o5H/L+38hV7QXH/CT2HP8Ay0b/ANBaqGmkfbdQX/p9/wDZRVzQ&#10;Wz4qsv8Aro3/AKC1JbgfyEft9tv/AG2viy3/AFP+q/8ApU9ekfs+w7vhNpTe0n/oZrzX9vpv+M2v&#10;iuR/0P8Aqv8A6VPXqH7OsW/4O6TNt/56f+hmtUwP1X/4NnVSP9rrxqQf+afS/rPHX6C/8Egdy/sk&#10;Xmf4viT4n2/hqs9fnz/wbMx3F9+2D42a3gkaMfD+RWmCHyw5njwu7pk+noK/SH9izwnL+xZ+zhP4&#10;N/aR8RaTo+pz+Mta1G2gt7wSu8V1fSTxKqKMu5Vx8qgnms29Qa0OJ/4L5WV3df8ABLHx+lrbu5XU&#10;9FZURCxONTtz0FfXPwxewPwo0Y3c4iDeH7bh1I25gXr9K+b/ANvP9uXxF+z5+yN4n/aB0f8AZ+Gs&#10;aHpdxZx26eMsW4vJJ7mOGKRbcqz4VnDYcIeOPWvRvCX7OviD4laDZeNP2hPinqPiSWaxju4dA0sm&#10;w0mElAwXyYzumXnpK7g+lClfQSVjx/8AZqt/hF+xR8OL34B6V4+ufiD4mn8UanrFxpXhLTjPMkl3&#10;ctKI3CkrCo3Bd8jKOM8VrftVfEL9q/w3+yR8RvjL4duNL+Hj+GfBGpavp1kqrqGoySQ27yRh5G/c&#10;wncBlVEnHRhXPf8ABHTym/ZU1y4itIYpU+KHiOBniiAby11CTaueuAMAegGK9P8A+CgSRn9gX43M&#10;6bv+LWa0P/JSSpfvPUL6nzP8H9f1vxt/wT0+G/xP8X63d6nrfi/wIuq67qV9ctLLPdSIWc5YnAye&#10;FHAHAFetSyYgiH/TFf5CvGv2fB5f/BLf4IJjAX4W27L+MZr2GaTMSf8AXJf5CuGe7N4EEjfpUO9f&#10;WnSN+lQM3YVEXqXszldUOfjzov8A2ApP/Ror8MP+DlL/AJSfeIP+xd0v/wBJkr9y9Tk/4v3on/YE&#10;k/8ARor8Nv8Ag5S/5Sfa/wC/h3S//SZK7qHxE1VofB2hf8hW2/66r/OvT7X/AI+G+teYaD/yFrbP&#10;/PVf516ha/8AHyfqa7Dmkekfseru/bj+DY/6n7Tv/ShK/rJ+Mq48DeOl/wCpFvR/5LvX8nX7HA3f&#10;tyfBsf3vHunf+lCV/WP8Y9r+C/G+O/ge8H/ku9c1d2aNKWzPz/8A+Db+Lb/wS5dv73jzVD/5EAr7&#10;Pkj+dq+N/wDg3BBP/BLZhjp491T/ANGCvs6aPdmuWq7VBx2KjxfhXwH/AMFeR/xtr/YrX/bf/wBH&#10;LX6BtH8lfn7/AMFfxt/4K2fsVY/57sP/ACOtXRbbaBrQ+0fGcP8AxOJv98/zrFaH566bxtb/APE3&#10;m/66VhtDms+bUpqx8yf8Fy48f8EXfiWf+ph0r/0oSus/ZBi2/sR/CLzB/wAyBpv/AKTrXNf8F0o/&#10;L/4IvfErP/Qw6X/6UR12X7I1vn9iP4Rf9iBpv/pOtXOX7pCteRt3Uf3vk/Gs64gwTxW7dW77cYrP&#10;urf59lY+0K5Sp4dgV9ftVH/Pdf518b+I3CfEPV0/6jM//ow19reHoduu2rf9NxXxD4nkdPiVraZ6&#10;a1cf+jTXq5Y+aUvkefjlZR9T4g/ZCbH/AAVA+IzEf8t9T/WWvtW2kLJqC/8ATlL/AOgGvib9keXH&#10;/BTr4h47zakf/Ior7TgmP/Ew/wCvOb/0E13QXuP1Oeq/3y+R8S/8EjWx48+IS+qr/wCjWr7KvmH/&#10;AAi/iEE/8wK6/wDRTV8Zf8EkHx4++IX+6v8A6MavsfUpD/wjHiEJ/wBAW5/9FNTpfwQqr9+j48/4&#10;JAMBe+Pl94v/AEJ6+0fC0n/Ewufm6W7/APoJr4p/4JDtt1Dx79Yv/Qnr7R8Kyf6Xc/8AXB//AEE0&#10;6H8NCrfxj4M/4Jc/8nL+Ms/9A+5/9HCvt3TW/wCJ2mG/5aj+dfEH/BMBtv7S/jA/9OFx/wCjhX2z&#10;YSf8TyP/AK6inR+BE4j+L9x8XeMuP+Cts/8A2GE/9ECvr/WJP+JlJj+91r498ZH/AI20XMg/6DCf&#10;+iBX11q8v/Ewc571NDZ+priN16HyX/wVfO7U/h3z/wAu8/8A6MWvqrTJMeFtJ5/5hVt/6KWvlL/g&#10;qs27Ufh7n/nhP/6MWvqfTpMeGNIH/UKtv/Ra0o/xpDn/AAIltG/4p/V/m/5hc/8A6Aa+Nv8Agl6R&#10;/wALC8cHP/MKP/o4V9iRSf8AEi1f/sGT/wDoBr44/wCCYZ2/EHxvx/zDD/6OFEv4sQp/wZH1gZOe&#10;pr57/wCCoZz8LPCp/wCopL/6AK9/3DcfZjXz5/wVAfd8L/C3P/MTl/8AQBV1v4bJw/xntH7NP/JC&#10;PBv/AGA4v5mvl79v9/8AjJif/sC23/oNfTv7NL4+A3g3n/mBx/1r5e/b9cN+0vcf9gW2/wDQKzl/&#10;DRUP4rPIakVU71XqZOtKJrElTp+NSJ0/GolbHBp8bUSKLmnf8fa/57VzPgdtt7ff9dP6mul04/6Y&#10;v0/pXNeDcLfXx/6af1NJ/GO/us6RW6VMq5qBe4/8ep6HHLJQ9DNqxPTufuU1cN92ihOzF1JKmtzm&#10;G4P/AE7Sf+g1AnT8amh/1Fz/ANe0n/oJrRblPU5/4Xf8gm4/6+DXUJ1auY+GH/IEn/67/wBK6ZRu&#10;6U6UrRG37xKrY4NPqOnL/sPWwNXJ45KlTZs21XU4+d6libnFBjynM/G8k6PoxP8Az9N/Suydh5Me&#10;0/8ALJf5Vxnxt/5BWj/9fD/0rsJTuWP/AK5r976VnB/vGXL4USqwb/gNSq3+z96oIm4x/eqWtDMn&#10;XlcUtRh/l4+WnMz09URdpkiEr81PT5Qaipytjn+9SLJNz8fJXMfGzn4aTY/5/I/610obrXMfGjaP&#10;hxN8v/L5H3+tTP8AhsqHxo3vCO7/AIQ3Sfl/5ck7e1aCneuazPCj/wDFHaSCf+XNPX0rQVhwjLVf&#10;ZRPVkit/dNP3Y/4DUSN/DS7j/dNAEm8e9cR+0D/x7eHP+vtv5rXZ5/h9q4r4/NmHw8Mf8vbfzWpq&#10;fAzSn8Z312csBwPlH8qj3/8AjtF3IAwz97H9KYG+fbsrYxiSbw2f/HqjzH/fpN38WfbFFJlH9p5+&#10;+KerZ4NRP/rFqRPvV48djukPpsfenUVLViRjrzx96nD7lLTf9j9aQCfx/jT6b5fvSMu7kDigWo+i&#10;o+d5QUu/alAx9FMVt/B6U+m3cBF+7X4w/wDBy8+3RfHH/Ylp/wChV+z9fi9/wcx4/sDxu3/UnJ/6&#10;FSND+b62H7kN7UsydqLbiHfTpl7GunoZkVehfs+JnVNhXn7XlW+kE1ee16V+zqiyaqxdcjzpM8Z6&#10;W0tTLYCfxec/DfwmZF6XN0B9fNWv66f2SV/4xc+Gft4F0v8A9J0r+RbxlsPwv8HP63V5+fmrX9dH&#10;7IxLfsrfDJs/8yLpZ/8AJdKxkzQ9Eg+43/Av50sfFkh+tJbf6lv95qIf+PSP8ajmAsaawFu3P8f9&#10;K/lD/wCC/A3f8FgPitj/AKDNr/6Tx1/V3pv+pf8A3/6V/KH/AMF8G3f8Ff8A4rf9hy2H/kCKqQHK&#10;fBtXb47+FFTr/wAJLYf+jo6/pa+L0e7/AIJdfGFlb72paufyuyP6V/NV8F0x+0P4QX/qaNP/APR8&#10;df0rfFRHX/glv8Ykb/n/ANaI/wDAxzQB7T4CO7wlpP8A2Drf/wBFLX5Qf8Hh5/4xP+FCf9Tlef8A&#10;ooV+rfw9bd4P0k5/5h1v/wCilr8of+Dw07v2UfhQ3/U43v8A6JFSviA/En9lsfvNa/69k/nX6nf8&#10;GtsI/wCHlHiZh2+Ht6f/AB+Ovyz/AGWQd2tY/wCeUY/U1+qH/BruVT/gpV4ojHb4c3mPqXjqiftH&#10;6z/8ErlaH/gnp42nfq/jDxex2+v265/wr0f/AIJ1RlP+CcHgXn73hIN/M15z/wAEqYpIv+CdfiuO&#10;eNmYeK/F4cLzyNQuxivSv+Cf0N/pn/BOHwLbavps9pcL4MQvb3CFXXKnGQcEZGPzrNvUvoZulS5u&#10;dRP/AE+/+yiregSf8VbZcfxt/wCgGs3Tn2X2pKv/AD+/+yKat6DJ/wAVbZf77/8AoBpX1BK5/Ih+&#10;3z/yev8AFj/sf9V/9Knr9A/+Cbmmf8EqfhR+yB4V+Ln7Xvj/AF3xp4ruZLiSD4ZeGoGCxBZmVftE&#10;o2jnAbBdeD0Nfn5+3u2f20/it/2P2q/+lT12nwClI+GWnKByWf8A9CNaiP3v/wCCUH/BQOb9r/8A&#10;aK1n9nL9nz4DaB8Gvh/o3hd9S3aFbRyalesHCBXk27E65PDH/ar6O/4JW6Hp3i74Ka18T/GEs2ve&#10;KF+IWv6fP4i1x/tN28FvqEscUYkflUVFUBRgcdK/Or/g2GBP7YPjOT+74AkB/wC/6V+jn/BIORn/&#10;AGVdYlc53/FPxQf/ACpzVElpcTbOT/4OBLYt/wAEtPG+w/Mda0PP0/tKCvsX4bN/xarRlz93w5bj&#10;/wAgLXyH/wAF/f8AlFl43/7DOh/+nK3r69+HP/JKdGP/AFLlv/6TrQnaKD7R8gf8Ebd5/ZL11w/X&#10;4reJf/ThLXqf/BQVgn/BPr44S46fC/WP/SWSvLP+CM3P7IesZ/6Kp4l/9OEter/8FBkRv+CeXxzX&#10;P/NMNX/9JZKT3Bbny58EWSP/AIJdfAz/AGvhZbf+ihXq80mIk/3F/kK8l+Dp2/8ABLr4HMGxt+FN&#10;p/6Jr1Geb92j7/4F/kK82bvUZ00xk02zdUHmD3qOa43bqg8/DfeqTWyOa1WT/i/ei/8AYCf/ANG1&#10;+Hv/AAcntv8A+Cnmv8f8y7pf/pMlfttq1x/xfnRj/wBQJ/8A0bX4h/8AByJIZP8Agpvr5z/zL+l/&#10;+kqV3YfVmVX4T4W0L/kK23/XVf516jbri5Y+5ry/w/8A8hm0/wCu6/zr1aCP/Sjn1rsicsj0j9jl&#10;M/ty/Bnn/mf9N/8AShK/rI+L0f8AxRvjVc9fBN4P/Jd6/k5/ZDV0/bk+DJQf8z9p3/pQlf1i/F19&#10;/gvxj7+DLwf+S71zYltM1pnwN/wbec/8Etm54Xx7qn/oyvtFl+fNfGH/AAbdps/4JbkY+/471U/+&#10;Ra+1ZE21zVn75cNivs+Rua/Pj/gsCvmf8Fbf2Ko06i4f/wBHrX6HFcqa/Pn/AIK2mJv+Cwn7Ftm5&#10;BYSybl+swA/UU6L95hI+2/Gq7talb3NYmwe9dD4xtpH1yaKNCzBiNka7j+lUoPCniS6I+y6JOd2N&#10;rP8AKP15rJ/EUfKf/BdaPP8AwRi+Ja+mv6Uf/JmOu5/ZNgMX7F/wlhYdPAGmH87dK7f9uL9jyb9s&#10;L9jjXv2WvFfjWHwra69qdpc3GseWJGRIZFcqFYqASVAyTWb4T8Sfsifs2/Cvwz8Gtf8A2gtK1WTw&#10;rotvpkKrqMclzOsKBAxht9z5OBwBWjV6aRNnzElzbqDkjB9BUMPhzVtRP/Ev0u4nJ6NHExH4noKl&#10;H7Vfw+nwPhV8BfGviJh92aDwx9jT8Jb9osj3Gap3vxi/au8Vxf8AFOfCXwx4ZgZvlm8S+I5LmdAe&#10;5gt49h+nm1k4pbsq7Wxt+H/hZ4sk1aC4u7eG1RZAW86YbvwC5/Wvzw8VSf8AFzNeiY8r4guR19Jm&#10;Br7s0XwZ+0H4116Cy+In7T0trbyON9p4L8OQ2S7e6mSczPg9Mgg18Ba8i2PxI1uwSeSQQeILlFlm&#10;fc7ATMMse5OMk162UOLnNI87MLqEW+58Y/slSY/4KcfEH3l1L/0YK+z7WTjUPm/5c5v/AEA18Vfs&#10;nSbf+Cm3xAcfxS6n/wCjK+zrSYOdQ2t0s5f/AEA13QfuP1Oeqv3y+R8W/wDBJVtvj74g/wC6v/ox&#10;q+xtRmH/AAjniEf9QO5/9FNXxt/wSdkCePPH+PRf/RjV9fX7k+HPEKlv+YLdf+imp0tKIVda6PkP&#10;/gkW23UfHn1i/wDQnr7M8Ly5vbpB/wA8H/8AQTXxf/wSTYpqPjvnvF/6E9fZHhSYLf3R/wCmD/8A&#10;oJqqH8NCr/xj4V/4Jits/aV8Xc/8w+4/9HCvteyk/wCJyn/XYV8S/wDBM19v7SPi4/8AUPuP/Ror&#10;7RsZR/bKbf8AnsP506H8MK9+f5I+OPGzbf8AgrJc/wDYYT/0QK+ttYkzqUn+9XyL4zb/AI2u3LP/&#10;ANBZP/RAr6x1eY/b3+f+KpobP1KxG69D5T/4Kntu1L4fH/phP/6GtfUunyf8UxpP/YKtv/Ra18rf&#10;8FSG3an8P/8Ar3n/APRi19P2E3/FL6V/2Crf/wBFrUx/jyHP+BEvwyf8SPVs/wDQLm/9Aavjz/gm&#10;S234h+Nj/wBQs/8Ao4V9dQTZ0bVsN/zDJv8A0A18g/8ABM9tvxA8aH/qFn/0cKcv4kR0/wCFI+rm&#10;k+c/Pmvnv/gpwwPww8L/APYTl/8AQBXvjzZPT2zXz/8A8FM2J+GHhf8A7CUn/oAq638Nior94j2f&#10;9myTZ8CPByf9QOP+Zr5i/b0fd+0tdN/1Brb/ANAr6W/Zsk/4sZ4PX/qCx/zNfMn7d7bv2lLr/sEW&#10;3/oFZP8AhocP4rPJlbbT1bPIqOnJ1okbE2/pUlQ9f9mpI+9EgLel/wDH2tc54P8A+P8AvP8Arp/U&#10;10mmDNwn1rB8IRf6be/J/wAtP6mpb9641sblTKz9qFhfH+NPWOgVkGD/AHafSLHTvK9hQKyBf++v&#10;epov+Pa5/wCvaT+RqNI91TQLi2uW/wCnWT+RrQVjn/hd/wAgW4/67GulRt3Fcz8NPl0eXd/z2P8A&#10;SulXkbQamGw2lzMlVvkzUi7z0qFS2z7tSLj+Gui7SFIkqSo1OPv06P8Au1RJznxs/wCQPo//AF8t&#10;/SuvP+rTP/PJa4741/8AIG0j/r5b+ldezcJ/1zX+VZQ/iS+QT0iiSNz/AN81LG2agU5/g+9Uitjg&#10;1qZk6tjkU9WzyKhVn7VInWgB6naeaerZ5FRht3NPTjalAC1zfxo/5JzL/wBfcddJXNfGU/8AFtpv&#10;+vqOlP8AhsuHxo2vC3/IoaV/16J/Kr9Z/hX/AJFLS/8ArzT+VX1k3f8AAaa2RHVj1bao+T/Cn5yf&#10;SmL6n+KnbjztWgB27d/BXE/Hw7k8O8/8vTfzWu0rivjx08O/9fh/mtTU/hsun8R3d0QXX/c/pTN6&#10;baW5++P9wfyqNjuyw/3a2IFJ3fMDSU30+WnVNwP7UX+9T6a/IBqROteOtj0GnYdRRSbQOlORmLRR&#10;SbV9KgBab/H5f6U6ige7I6Vv9XS/c980jfMnNAhuNqU5fufPTct/FT9w/u0AIv36/GL/AIOYW/4k&#10;HjcY/wCZPT/0IV+z2fu1+MP/AAcxj/in/G5z/wAyfH/6EKmRcOp/N5Z/c/GpGX5y2aZZj9zu96lZ&#10;sV19CBlem/s1IkuqGF3+9czD8Pss1eY/eHyV6t+zHfy6Vq8Qt7W0ka6u5U33UO/yj9nf5lB4zgnr&#10;mip8I1uQ+NYZT8LvBu2IgNdXbKfbzgCa/rj/AGQn3fsqfC9vXwHpn/pOlfyP+Obm7i+HXhCCK7lW&#10;MyXRePf8n+v9Pev62v2RXVP2VfhgqZx/wgml/wDpOlcr2LPTbf7rf8CpIm/0NCPemWrZ3he+6liI&#10;+wofc1AFjTn/AHb5/v8A9K/lE/4L0Nn/AILAfFb/ALD9v/6Ijr+rWwkwkntJX8pH/Bexv+NwXxW2&#10;f9B+3/8ARMdXHYDC+CSbv2iPCIz18VWH/o9K/pQ+KNwkn/BLb4xNu6ajrQ/8nHr+bD4JBU/aQ8GB&#10;+/izTht/7eI6/pD+I0Wqan/wSp+McOk6dcXVzJq2vx29vaxM8kjfb5QAFAyaY3se3+ADt8I6Yg7a&#10;Zbf+ilr8of8Ag8JkJ/ZO+FK/9Tlef+iRX6s+AJZE8JaVHcwvHKNItfNjdSGV/KXIIPIr8oP+DwKb&#10;zP2V/hSn/U4Xv/olazW4j8Yf2PPDus+JtS1XSfD2kXl/dyCIRW1lbtLI5JIAVVBJNftP/wAG8/7A&#10;n7S37M/7Vmt/tNftFeCD4S8P6x4OuLDRrDVrlE1C7kd0YFLbJkACqTyBX5If8E0f2xPjl+x74k8T&#10;+LfgPrdhpmp6ppqWkuo3OmRXEkMe7OYvMUhG464r9Jf+Ddz9oX45ftI/8FaNZ8W/G/4m6v4mux8P&#10;tQaKbVr1pfKO+L7ik4QdcAAAZqpAfrj+ypqGgeA/2YNX0P8AYyQ6v4esL7Wb2XxR4rLJHPetczS3&#10;KLEoDsFmLpghOnBNX/2W9R8WfHz9kzQf2lviz4nu59W13wydRTSrCU22n2LOh/dpChG9V4/1hY5r&#10;nP8AgmROtz+wJ4sE8m4p4x8YgN6/8TK7P9a6f9hN8f8ABNDwVGg6eCAvT/YNQ27gUdNn3TagSf8A&#10;l8HP/AFq54el3eLrH/ef/wBANY2kzYe95/5ez/6CtaHhebPjGxT/AGn/APQDWfUtbH8j/wC3lz+2&#10;h8VWP/Q/ap/6VPXa/AY7fhtp3/A//QjXEft5HH7aHxU/7H3VP/Sp67b4DJ/xbXTj/v8A/oRrpIP1&#10;s/4Ng/l/a68be/gGT/0clfo1/wAEhAD+ydqAB6/E3xQf/KrPX5yf8Gwn/J3/AI2/7J/N/wCjo6/R&#10;n/gj6d37JuosP+ineJ//AE6T1M/hE1c53/gv/wD8otfGv/Yd0L/05wV9ffDpdnwm0c/9S7B/6IWv&#10;j/8A4OAT/wAat/Gh/wCo9oP/AKc7evsL4fZPwk0dv+peg/8ARApRV0HU+P8A/gjKN37IGqt/e+KP&#10;iU/+VCWvU/8Agoc2z/gnd8dZF6/8Ku1jb/4CyV5Z/wAEZW/4w+1EevxM8Sn/AMqU1erf8FCo9/8A&#10;wT1+OEfr8L9Y/wDSWSob94Z8nfB2bP8AwS1+BwLf80ttB/5Br0+6uMQxg/3F/kK8k+Etzj/gl18E&#10;B/c+GFp+P7vFelXd3+6Rv9hf5CvOqfFL1OmmnZDprioGus1Umu92Wqsbvcfvmo5rmzVzC1eb/i/e&#10;i5/6AT9/+mor8Sv+DjZ/O/4Ka+Im9NA0v/0ljr9o9cvf+L8aK2f+YE//AKNFfir/AMHEknmf8FMf&#10;Ebj/AKAWl/8ApLHXdhpe8YVlaJ8TeGwTrtmn/Tdf5163BH/pTcVyP7Nfwf8AG3x/+O/hX4M/Dm0i&#10;n13xHrMNjpkU8m2NpXYBdzdhnvX62+Bf+DYD46adD/bn7UP7WngbwFZBi06W8wndQOo3SFVBFdnM&#10;onOfBH7Ih8v9ub4Lj/qftO/9KEFf1efE5jN4S8aZBIXwfeAcc/8AHu9fkR8Mf2NP+CB37A3jfR/i&#10;h8XP2xJviF4o0C/jubAWl81wsV1G4KFYrVSBhsY3HFfrBp/xA8ZeLPAl/wDFXQfhvJp9gdEN9B/w&#10;kN+kc08IhMikJHv2hlHRsEelc1f37WNaaSR8cf8ABu14S8W+Gv8AgmVHovifwnqWnXb+NtTmht7y&#10;yeN5YmcFZFDAZU+tfap8J67IPMa0WFe7TyBR+pr5+/4J8/tUfGP/AIKIfsyQ/tG2viW0+H2j3GsX&#10;enw6Ho9glzcxiCTyy32iX5RuwTgR8V6dd/AjwJqk/n+LtY8ReIpD97+2NdmaJ/rErLH/AOO1zVZJ&#10;z1LhGyNLxL4y+GXgqcWnjD4t+H7Odj8lql4JJWPoEXLE+2K8S/a1+Nn7D3g39pv4SP8AFv4ZXfiT&#10;4o63bGD4Zn+xP9IYb85jaYokPzHOWIPNe7+GvA3gbwdF9n8I+DdL0xP+nOyRCfxAzXwN/wAFdpWP&#10;/BY/9i2UOcedKeT/ANNVzTo6t+g5rlsfYutfEn9pK5uHi8L/AAY8N6DE7c3PibxCZZo/fybaMq30&#10;82seTRP2g9fkMvi/9o57GPvaeDtAhswfYvOZ3/FSpru/Fjq2qz7V48w1knP/AAGsOaV9Cmkz5K/4&#10;LgeHLL4e/wDBHX4k+INE1TV5tUk1fTE/tXU9ZmubkA3Sbgrux2A91XA9q9U/Yr0vw5pX7D/wn1bS&#10;/DGm29xeeAtMkuJobKNXlkNuhZ2bGWJPJJ9a80/4OAX2f8EZvH/+34g0wf8Akwhr0n9jx937CPwe&#10;5/5p/pn/AKTJWtR/uEyI/HY7TUNTlckPIwU9QKybq6qxdSVn3Elc25oW/C1w6+Irb/rpX5reLnx8&#10;UfEB/wCphu//AEe1fpL4RbPiO2J/vV+aHjO6z8Udfb/qYLv/ANHNXt5Mvfn6HmZn8MPU+N/2TZdn&#10;/BSzx+5/56al/wCjK+x9Pm/5CPzZ/wBBm/8AQDXxf+yhNu/4KQePZfWXUv8A0ZX2Lp8+U1A4/wCX&#10;Kb/0A16EPhfqc1XWrH5Hxv8A8EpH8vx549/3V/8ARjV9e3txnQPEHz/8wW5/9FNXx5/wStk8vx54&#10;85/gX/0Y1fW9/N/xT3iH5/8AmC3P/opqdP8AhCq/x/uPk/8A4JNy7L7x37mL/wBCevsHwtNm9uv+&#10;vaT/ANBNfG3/AASlk8u98df9sv8A0N6+vfCt1/p1xlv+XeT/ANBNOj/CCtrXPiX/AIJpyGP9o7xb&#10;j/nxuf8A0cK+zLSbOuIM7f3o/nXxb/wTdk8v9o7xXz/y4XH/AKNFfY9ncD+2F2n/AJbD+dVQ/hhX&#10;/iHyJ44k/wCNql03/UWT/wBEivqzVZv9Nevk3xxJt/4KkXT/APUWT/0SK+p9TuP9Nb61NDZ+o8Ru&#10;vQ+Xv+CoEm/UvAPtbz/+jFr6b0+b/im9K/7BVv8A+ixXy9/wU2k8zUPAf/XGb/0YtfS9hL/xTelg&#10;f9Ay3/8ARa1Mf48in/BiaEEx/sXVv+wbN/6Aa+SP+CazbfHvjQf9Q0/+jRX1dbTf8SXVef8AmGy/&#10;+gGvkz/gnA3l+OvGb/8AUNP/AKNFE/4sAh/DkfUzzASFWb+KvA/+Clz7vhl4X/7CUv8A6CK9xaf9&#10;5w/+9Xg//BSWTf8ADTwv/wBhKX/0EVdf+ExUf4h7H+zrL5fwR8In/qCx/wBa+aP25n8z9pG6b/qE&#10;W3/oFfRv7Ps3/FlPCaf9QWP+tfNn7bbFv2iLt/8AqE23/oFQ/wCGhw/is8rqdTuHNQx7u9Sx/wB2&#10;ou7m25IsfzVJGuPvUsbbAtWIUDbaUpW3NEixoURe8jQDJZhWf4I0uZrrUCB0uCOnua6jwTox1LWo&#10;FBUAuBjOM1+yX7K//BqXefEj4KaH8U/E37SkelXviXTotRbTE8P+YLcSruVC/mDccEdq5auI5JWS&#10;uzoo0oNXk7H40rpb/wBynf2Uv9yv2+1z/g0i8Zx7n8PftO6RN/dF1obp/KQ1yGs/8Gnf7TVtu/sf&#10;4w+Drv8Au+b58X/sprH62/5X9xuqFF/bR+OH9mD1P50v9m/7Nfq5r3/BrV+3HpwJ0+fwnfbR8vka&#10;0y7v++4xXF67/wAG1H/BRLTAXtPhjZ3eD/y665Af/QiKPr0Vun9wvqie0l95+a62L/8APOl+x7bO&#10;6/69ZP5Gvu/xB/wQK/4KM+Hnbz/2dNVm2/xW9xby/wDoMlef+Mf+CSv7dfgixvLjXf2YfGKRx2z7&#10;3h0SSUY2nugNVHMKPf8ABk/UpNaW+8+KvhvGDoczf9NzW/1+X+7Uei+Eta8HWV1o/iLTJbS8hvHS&#10;a3uIyjxlTgggjIIwQQal7FgPmr0KUozSaOKUHBtPcEZfvLmpFbFRg/3qkjIAyT2roUklqZt2Jh/t&#10;0+PvUaKH53de1TRxE8AZ/GqUkybWOY+Nn/IF0j/r6b/2Wuv/AOWcX/XNf5VyfxwXZoejllx/pL/0&#10;rrdhMMR9Yl/kKzh/EkFT4ECfL/8Arp6snem+XuanYfZ92tTIer5wtSIwBAqNY6lUf36AFBz/APY1&#10;KrY4NQqWxja1TKCOP71ADuAK5r4zDPw3m/6+krpVX+Gub+NIz8N5R/09R/1qKnwMqPxo2PDH/Ioa&#10;X/16R/yFXgwDfcqj4WGfCGl/9ecf8quA+Z8uPu1f2US/iJY07U9Q33WNNhyw6VZSByR8i0m7IcYu&#10;aIVG6uK+Pa/u/D2P+ftv5rXfC05wye/WuJ+PdvlPDqp/z+sP1WonJODRpCNmdhc/fH+4P5VHn5+n&#10;vV28tdki/L2H3fpVWaIjsf8Ae6Vo2Yt2GVHvlqRlzwab+7oT0Gf2qN0FOi7UhX5gaeg715K2PRbu&#10;Op3l+9In3qfUktXGP96kqSm+X70E7jaKd5fvTWXsaFuGoU37nvmnUU3YV0N8z2o3+1OopAN2rvFf&#10;i/8A8HMRxofjnH/QnR4/76FftEe1fi1/wcxPjTPGyevgxP8A0IVMuhcOp/ODaf6r/gVSy/fqG14i&#10;DZqZvmG6uvoQNY7etelfs9Oo1mzRv+fu4bd9LZq8zf5Xr0z9nls6xYp6zXn/AKT0T2AtePwjfDjw&#10;lKF6Pcj8fOr+tD9kWQ/8MqfC0f8AUh6Yf/JdK/ku8dqw+F3hUt/z1ucc/wDTav6xv2QbrP7Kfwt/&#10;7EDSz/5LpXLU0RrBWPVLWYgNz2anwTf6DH+NUbO6TH/ff86WK4/0GP6H+dZp3KauaOnSf6z/AK6m&#10;v5UP+C51hNrH/BY74nadbSIJJ/E9tGhmcKoJiiAyT0HvX9UVhdcyDP8Ay1Nfyof8F5CG/wCCuvxX&#10;56+IIf8A0THVxJasfS3wk/ZD/ZH/AGfPjf4X8W/tYfteaTqutHX9PbSPAPwuZdRuGuGkTYLm5bEc&#10;Khtu4DJ61+3/AMUvjn488KfsB/EL4r/BbSLLwle6BrN9BZxxotyskiXuyW4bcANzkuSMcE1/MB8P&#10;LdLb9oHwZIF/1PiqwIKjHS4TFf0w/FyKKT/glV8UVRuH1LVZG+p1Byap3TBu57BpV/JMqT3Fw8sk&#10;ltC80rNkuxQEt+JNfk5/wd5nzv2Vfha2f+ZyvP8A0QtfqboV8GjiTd/y6wD8owK/Kn/g7on8z9lX&#10;4WL/AHvGV5/6IT/Gs4vUD8V/2csiPV2H9xP5mv1P/wCDWKJ/+HmHiCT+78Ob79ZYq/LH9nUgJq6D&#10;+4n8zX6p/wDBrOxT/gpJ4lX0+G17j/v7FWhH2j9df+CYsjR/8E+vGs393xf4xb/yoXddn+wxx/wT&#10;X8F+/goH81NcH/wS1drz/gnV4yl3cv4q8Yfn9vuq7n9hSQn/AIJo+DW/u+C8fkGFZvQo5fTbra17&#10;/wBfrf8AoIq/4SvM+NLFP9//ANANc1Y3v7y/Xf0v2/kKt+D9S/4ruw+f/np/6A1Y3SkaxvY/lD/b&#10;uk3/ALZfxSb+9491Q/8Aky9d78CB/wAWx03j+/8A+hmvPf24ZfM/bD+J7/3vHWp/+lL16P8AAaMt&#10;8LNNbP8Af/8AQjXUZH6zf8Gwg/4y48bv/wBU+l/9HR1+iv8AwR7G39ke9b+98SvEx/8AKrcf4V+c&#10;f/BsZcBP2wPG9ueC3w8lIPpiePNfoz/wR2lWX9kW7SOQSLH8SPEwaReh/wCJpOQfyNZS2Y2rHO/8&#10;HAZ2/wDBLfxofTXtCP8A5U7evsP4eZX4PaUB28OQD/yAK+ef+Cuv7OPxR/aq/YG8XfBb4NeH/wC0&#10;/EWpajpkun2ck6xBxDfQyuSzkAAKhPXtXvvhnW9I8J/DXS9A8Xapa2V3Ho8FvPEblWKyCIKwHPOC&#10;OtClFJEpO58h/wDBFx9/7HN0G6n4j+JC3/gymr2T9vm0e6/YH+NNsAcy/DTWVHGcE2knNc5+w74E&#10;+CPwL+EFz8MvhN8Srrxxbx+J9TvLrUtJtQ8YuZ7p5ZIC6kopQttILZ4rt/2lPixrHwm/Zm+IPxZu&#10;/hzbX9j4b8IX+py6RrN4GF6kMDOYnVVK7WAweT1rGVRc+hVj4U+D1+X/AOCWfwT85Ssi/DWBSGGC&#10;NoYdPwr0a8vvkRf9gfyFcJ4p+NOpfHj9lHwN8X9T8P6ZoS+JfAsV9b6FokJjtLJH3FYoxngAYz/K&#10;uhvNR2orFt3A/kK8+TblK/c66askWpL37wqu99331mz6jg58yqzahj+Oo5jblMbW9Rx8dNF5/wCY&#10;Iw/8iivxm/4OEpfO/wCClXiNz/0AtL/9JI6/XzXtQ/4vdo53/wDMFb/0aK/Hn/gv9L5v/BR7xE3/&#10;AFA9L/8ASSOu/CO8jHEfCj5U+DHizxV4I+KmheK/BPiK70rVLLUI5LHUbCcxTQOGGGR15U+9fQ3j&#10;/wCJvxO+IepSaj4/+I2u65OzkvPqurTTuSepJdjmvmn4dL/xXGl5/wCfyP8AnXvt+P3zsP71elyn&#10;JexTtIAdRgDLw1wg5/3hX9bMEin9k66LcEfDNMnPf+zzX8mGkx+ZqtuvX/SE/wDQhX9ZF0/kfsl3&#10;xX/olwP/AJIGuWvaLQ47nxl/wbjzMf8AglPZR+njXVtp/wC3g19mSP1/Svi7/g3HJ/4dUWR/6nXV&#10;v/R5r7MkbL4rirP94zopK8SRW29q/PH/AIK4SEf8FjP2ME9GlP8A5FFfoSK/PX/grov/ABuR/Yw2&#10;j/np/wCjRV0N36BUVkj7t8St/wATSZv9s1lZ+etLxO+dSlx/z0NZOdr5rle5pynyt/wcFN/xpn8b&#10;n18S6b/6PSvSf2PW2/sH/Bs/3vh/pn/pOleYf8HBMh/4c1+Nxn/mZNN/9HrXpP7IE279hD4Nf9k9&#10;0z/0nWtqumGRC/iHV3klZ1xJVu8krOuJP7lc3MaJWLvhKT/io7fI/jr8xvGdzj4m6/8A9jBd/wDo&#10;9q/TPwfJ/wAVHBv9TX5feNrr/i53iAA/8zDd/wDo5q9vI/jn6Hl5p8MPU+RP2UH2/wDBRXx5If8A&#10;npqX/o2vsDT7r91fYf8A5cpv/QDXxz+y3Lj/AIKDeOnz96TUf/RlfW1hdfLff9ekv/oBr0Yaxfqc&#10;tT+KvQ+R/wDgl1Ls8deOv+uS/wDoxq+sryfOga9/2Bbnv/0zavkT/gmRN5Xjfxx/1yH/AKMavq65&#10;n36Frvzfe0e5/wDRbUU3+6FU/jo+Wv8AglnJsvPG5/65f+hNX1r4YuP9NuMv/wAu8nH/AAE18hf8&#10;EwJfKuvGme/l/wDoTV9X+GLr/TZxv/5d3/8AQTV0f4RNZWrHxt/wTnby/wBorxUT/wA+Nx/6NFfX&#10;1rcf8TZcf89BXx3/AME85Nn7Qfil/wDpzn/9GivrW1us6sOf+WgqqP8ADHX/AIn3Hyp44k/42eXT&#10;/wDUUT/0SK+oNSuP9KbDd6+WfHEu3/gpbcsP+gnH/wCiBX0zqNwftTVNDZ+pVdXa9D5s/wCClcnm&#10;ah4F/wCuM3/oa19J2Fx/xT2mZf8A5hlv/wCixXzL/wAFHpPM1HwPg/8ALGX/ANDWvo2zuMeHtM/7&#10;BsH/AKAKlfxpMqb/AHUTSt586Nqv/YNl/wDQDXyp/wAE6n2+NvGXvp//ALVr6fguP+JRqnzf8w2X&#10;/wBANfLf/BPR9njLxg//AE4/+1RRP+LAVP8AhyPpjzucj6V4b/wUZm3/AA48Mj/qIS/+givZRcfv&#10;D81eKf8ABQ6QSfDnw3/2EJf/AEAVpX/hMVH+Ieufs/Tbfgz4UH/UGj/rXzn+2mwP7Qt1/wBgq2/9&#10;Ar6B+Ak+34N+FR/1CUr55/bJbd+0Fdtn/mF23/oArN/w4lU/4rPNUVGepFbbmoal37jz/dqDdNWJ&#10;YpXHDJ/49U8c79KrR9/m9KkoshXZueGtRkt9WhlEzLtYEEE8Yr7Z/Zr/AODgr/gob8LvCkPgKw+M&#10;13c2Ojxrb2S3dvBJtiX5VXLxkkAACvhbSH/0xBurL8E3jw6he/P8rSf1NceJwtOvpL8Hb8jqoYid&#10;F3Vvmrn6z6P/AMHNP7ftmQLvxhZTD/pto0B/9BC11uif8HSX7aVpt/tC38N3OP8AnroxH/oMgr8l&#10;odWfpvqZNS+X79ciy2K2nL72daxy6wj9yP2U0P8A4Osf2kY9o1f4e+ELgfxbbK4Q/nvNdtoP/B17&#10;4oSRV8Q/A7QZx/F9n1CeP/2ma/DpdV9HqRdVcfx9P9qj6hVW1SX3i+tUnvTifvr4a/4Ou/h/NLs8&#10;S/ACKFf71trTsfwBhFdZe/8AB1P+yk/h+6km+EmtyXkdq7pbwzIVYhScEtiv54Rq4XkyN+dDaw5t&#10;Ln5/+XSXb/3yaqODxCld1X9y/wAhPEYZ/wDLpfe/8zs/2lv2gNK/ah+N/ir432GkxaeniHW7i9a0&#10;iHywtI5bbwOcZrzz7sRO+uc+HcuNFkX/AKbGt+JlLbX6fxba9LD01SpKK6HBWqOtUcn1KN/camZ9&#10;tvtC/TJNfYP/AASU+E/7Lf7RPiDXfg98bfgfP4h8Q2eiX+vHW9S8XS2FlDaW8YbytkaHBJ/iJr5O&#10;mhhMSPDL8x+8uOQfetrwD8SfiJ8LV1tPh94un0keJNFk0nW2tgN89m7Kzxbuqhiq5x1HHerkpMzj&#10;ZHvX7Uk37LHxH/Ylm+LfwJ/Zjs/AWoab8SU0X+0LLxBcXjXkP2V5GU+bwACByBXxr/aV9ExaPUJk&#10;+kpH9a9p1L416pN+ykn7M0eg20en2vimXxC2pZJmkmNuIRHjsoAz+NeSeDNU8N+HfFujeJfGnhka&#10;3pNlqUM2paMbgw/boQ4Lw7xyu5QRkdM1KUox1Ho2Zuo3t3qkccOo6hLOsbbkV5NwU+2a04fG3iZA&#10;EXWXIAwAUU16p+0p+0J+xR8R/h7/AGJ8AP2MpvAGvm/SU6y3jGe/TyhndEI5FAGSRz7Vw37L2vfs&#10;0ab8RZJP2sdD8U3/AIaeydUj8JXMcV1HPkbX/eDaVxnj3qeew3HQzIvHfiZT8l4h/wB6BasR/EXx&#10;So+Y27f70Ar37xVq3/BG/Urjw9D4Hf40WMMmrkeJ5NRSylaGy2nmAKRmTdtHPGM10Gk/D7/giX4h&#10;8VTWq/tQ/FrQNLFurRXWqeF4JnMucFMRt0Awc4pqq+5HIn0PmeP4l+IV+/p9q3/ACP61NF8UNTz+&#10;+0W3b6Ow/nX0z4f/AGaP+CRHiu+1OJ/+ClOueHreG/8AJ0p9V8ATzNcw7QTKwjPyfMSMe1ef/tef&#10;s2fsgfA/wppviD9n39unTPihc316YrjSrPw5cWM1tFtJ81jISCMjGOvNUqz7h7NHlkfxTK58zQB/&#10;wG4/xFTw/FSy/j0OVf8AdmB/pX0T8B/+CavwD+N3wU0L4kT/APBSj4W+E9b1eIyXfhbxLcSRXFgw&#10;cqEdhkHgA9B1ql8XP+CWs3wz8Maj4s8M/tw/A/xdHYWb3H2HRvGIW6mVRkrGkiAFj2GeaX1iQeyR&#10;4ZF8UtEY5m0y6X6bTWV8S/GGk+J/CDaLpVvOJzOj/vEAGB15BrDktL220lteu9OuFs0l8trgREru&#10;9M1Xt7+x1CM/YjLIoYKWSBjyeg6d+1aOq3GxKgk7o77w5418MW3hyw0+7vnSWG1RXHlEgEAZGRV1&#10;PGXhST5U1Yf9+2/wrhYtC1/ZuTw7qD/3gtk/H6U+bTbzS7Q6vqmjX1raowWSeeydUUnoCccE/wBK&#10;ftpJai9nFvc9F03xD4cubhIU1ePczDC8jJrs7Hw+9xEJ1QsG+6cV5L4BGjavdx3djMlwiyAHCkYP&#10;44xX9F3/AAT30P8A4IfeNf2W/BcHjvTvh7H4pTQrePxANcKxT/awgEmTJjPzZ5FcGLx0qbSVlfu7&#10;HoYTCxcG5Jv0Vz8NE8KXB58hv++a4n4+eEbryPDbG3b5tT2j5eOq1/TvJ+yR/wAERPE6bbaz+G3z&#10;f8+fiCND/wCOyCuX8Vf8EmP+CKXxHubZpRoQeB/Mtls/Gjja3qB5uK5Fj6r/AJf/AAI6fq9DtL/w&#10;E/nm1HwrPuEnkk8DoD6VmXfh2aNOYz261/RNqH/BBn/gmH4ui2+HvE+p22ej2XiZJP8A0PdXJeLv&#10;+DaT9jnW7R28J/HLxLZMy/J5s9tMBx6BAa6qeOqt/D+KMJ4fD92vkfz53di8J5Wq3P8Acr1T9q/4&#10;R2vwP+N/iv4S6fqwvovD2vXWnR3mMGdYpCgcgdCQAa8u8hf7pr0qdRVIKR59ak6c+Vn9qGPu06vM&#10;H+IHie4Rla7xvXHyoAR7ioY/FXiWLyz/AGrK2xs/M33++DXm6nSer+Z7U6vMU+I+tlnL4w/TBxtO&#10;O1Ol+JOtPsMbsm0MGyfvk96FzdhXR6ZRXmtv8T9XjkYytvDMCoYDgY6VLF8XNVRAskEZIB5wefSi&#10;7C6Z6LTZO1cbpnxas53canbeUgUFGQ5J9cjtWpafELw7eDIuCv74RKGHJJ6H6e9LmQPU3djelGxv&#10;So4722uP9Tco2Ou1qcXRRlnAHuaq9xcqFopDIirvLDHrmovt9mFB+2R4bvvHNFxpWJq/FH/g5plA&#10;t/GiZ6+Co/8A0Kv2pW8tmmMKzoXGMqG5r8Rv+Dm+/SK+8Y2m75m8FRcf8C/+tQM/nXtfuCrDN3jS&#10;oLT/AFdTv1rrjsZkbbnevTv2coXl1yxit48uZbsewH2frmvMn6fjXpf7P17qUV3DYWWpzWyTPdiV&#10;reQo7r9nJ2kjqpwOKmpsNOxd8dXekf8ACqvDMM92wu42uRHCqZz+/wDvE9h1Ff1U/sdar5n7KPws&#10;Dtyfh5pRx/27pX8pXxBKD4T+FU8pVMcku5wOSTMetf1CfsXeI0f9lr4Xjzunw90sflbpXJX0ijWn&#10;qe9WmpLu+/8A3/50+11INYx/N2P864+28QpvU7/+Wbfzqew15PsUXz/wtXNdluKbOv03UP3j/wDX&#10;av5Yf+C7DGT/AIK4/FNv+phh/wDRUdf0+aRrCNcyLv8A+Wv+FfzAf8Fzzv8A+CtnxSfP/Mww/wDo&#10;qOtaTuxT0Ri+Dx5Px18NHb9zxNZn8pkr+k74rXiL/wAEnfilKrt8t7qh/wDJ5j/Wv5sNE/c/G3Qp&#10;f7niG2b/AMjpX9GnxT1D/jUZ8Yp9/wDqdS1Jf/JkH+tby3Rmer+HdQ/0e2bd96yhP5xivy0/4O17&#10;tJv2XfhUmef+Ewvv0gjr9IfDniJPs2mDevz6fAf/ACEtfmH/AMHX+pfaf2dPhZaBv+Zt1A4+kMX+&#10;Nc8X75b2Px+/Z1z52rf9ck/ma/VD/g1wkEf/AAUs8Rwnq3w1vf8A0bFX5bfsx6fdahd6rDbQSSye&#10;XGFSNCzE5PYV+u//AAbOfs2/tA+Cf29Nc+LvjX4J+J9J8M3Xga7tbTXdT0eWC2llZ4yqhnABzjtW&#10;zdjNKx+oH/BJ0yP/AME8fF1s65f/AITHxcMA8Z+33XFdd+wBefa/+CXvhG7PBHhORfyLirH7BPwI&#10;8Ufs2fsd+JvBHxquLfT3uvEOv6pdvYXAn+zWl1dTSqcrn5hG+cDODUnwLf4X/Dj9irSPh18AD4g8&#10;U+FYtDlj0rxFNCvzxMWYyOW2cZJ6DtUyKijyOy1ZfP1PZJ/zEXH5Bas+C9VSTx9Yjd2k/wDRbVxS&#10;aukV3qkG/wC5qsw/Hirfw81rzPiJYJu/hl/9FtXJ9o6UlY/mE/ba5/a8+Jf/AGO2pf8ApS9fa37B&#10;H7JP7OHjf9mTQPiT8d/21vD/AIJju5Zx/YUOmy3l+qLIwyUXhc4469a+J/20iZP2tviRKO/jXUj/&#10;AOTD17R8DbZf+FQaGrDrAx/8fau5R5kcp+zn/BEey/YM+H37VGq+Ff2UPGnjTxz4wvfC063uqaxC&#10;llpy2iyIWwuN2S23sa/Qr9kX4sJ8afhpqHiD4beDdK8GaTp3ivVNKfTbe0WQvPbXckUso2BVG91L&#10;cgnnmvyG/wCDbBPJ/b8vpFTr4JvF98b4z/Sv0+/4JO3j3H7O3id2+6fi54qK/T+05qynGw27nNf8&#10;Ftfip8VP2eP+CeHi/wCK/wAMfihrGm+IrbVtKgtNRt5FQxJNeRRyKoUAcoWGevvX1F8LPBvhiw+G&#10;mm6ja6Fam5ufD8Mk15IgeaV2gBLM5ySST3NfIH/BxKnmf8EtfFij7reJtD3f+B8VfaHw53f8Kr0Z&#10;Nv3fDdv/AOk4qVBLVCPkT/giii237H2uIhxs+K3iRTt4yBfSV6t/wUQHmf8ABPf45O3b4W6z+trJ&#10;Xlf/AARjTZ+yFrH+38UfEh/8qEor1T/gobgf8E8fjge//CstY/8ASR6zb/eo0Xwn5/eBbsR/8E5/&#10;gvFnGz4Z2Q/8cau+1DVsEDfnGP5CvKvCWp5/4Jz/AAdl3fd+HFlz9FIrrdQ1r9597vx+VebUer+Z&#10;2UVobM2rf7dVjqef4/lrAm1j7x31A2sJWSubcpV1zUc/GnSW3/8AMGb/ANG1+R//AAXuk83/AIKL&#10;eIG9dD0v/wBJI6/U3WNX/wCLwaW+/wD5g7f+ja/Kf/gulcfa/wDgoJrsvroemf8ApLHXpYP4jnxX&#10;wo+V/hz/AMjvpf8A1+x/zr32/Gbp+K8C+G4/4rvSh/0+R/zr6Avh/pL/AO8a9KO5wiaIuNXtif8A&#10;n5T/ANCFf1eam4b9kDUXP8Pwt/8Acea/lI0ZMarbH/p5T/0IV/VjqbY/Yv1Ocnr8Ls/+U41z4noX&#10;BXPjb/g3HbH/AASosAf+hy1Y/wDkc19mSE7yM18W/wDBuTIf+HVFiRnjxjqv/o+vsySX1rgr6VP6&#10;7nTS+AlDYJxX57f8FcJQf+CyP7GaD+FZP1kFfoGJuTX54/8ABW6Zm/4LPfscRD+GIn85j/hV4d3k&#10;/QKmyPvHxXN/xNJwT/Gf51ktJ89XPFE27VJXz/y0NZZm9K5TQ+Vf+Dgm4/405+Mo/wC94m00f+Rh&#10;XpX7IUvl/sK/Btf+qfab/wCk6V5N/wAHBlz/AMaffFiZ6+K9NH/kTNeofskzFf2Gvg5n/on2m/8A&#10;oha1rr/ZkRBfvX6HW3dxWfcTfeqS6mzWdNNurjTsb2uafhWf/ioIP97+lflr4zuv+Lm+IMn/AJmG&#10;7/8ARzV+nvhSXGvws/rX5Z+Mrr/i5uv/APYwXf8A6OaveyZvmn6HlZolyR9T5V/Zgm2/t/eNn9Zd&#10;Q/8ARlfV1ld4F6d3/LtJ/wCgmvkT9me48v8Abx8ay+st/wD+jK+qLK63JefN1t5P/QTXqQ+F+px1&#10;V+8R8t/8E1ZNnjXxqf8ApmP/AEY1fU8l1/xI9c/7BNx/6LavlD/gnDN5fjPxlz96Mf8Aoxq+nZbs&#10;/wBh62N3/MJuP/RbUqX8IU1esj5q/wCCZ0nlXPjPnvH/AOhNX1N4Zuf9MuPeB/8A0E18n/8ABN+b&#10;ybrxef72z/0Jq+nvDd9tvZst/wAsm/8AQTV0f4Qq38Y+TP2AZDF8evFJ/wCnOf8A9Givq61uv+Jo&#10;Mt/y0HSvkr9hGXy/jr4nf/p0n/8ARgr6htLzbqa/P/y0FOh8AsRrUPmvx3J/xskuXP8A0EY//RIr&#10;6Qv7r/SmG818z+PJ/wDjYncS/wDUQj/9Eivoi/uH85qmjs/UqtuvQ+ff+CiMu++8F/8AXKX/ANDW&#10;voW0uv8AintOz/0DoP8A0AV84/8ABQOUyXvg3/Zik/8AQ1r32yui2g6dkf8AMPh/9AFKOlaRUv4U&#10;TXius6Lqnzf8w+X/ANBNfMP7AUvl+LvFp/vWH/tWvo6G6/4k2qf9eEv/AKCa+a/2DpAnivxUf+nL&#10;/wBqUT/iRCGtJn0Wbgsfv14z+3/L5nw+8O+19J/6CK9b+0bSa8c/bylEngDw/wD9f0n/AKCK0rfw&#10;2RR/iHqnwKuNvwe8L/N/zCk/rXgX7XsnmfHu7f8A6htuP/HBXuHwTnx8JPDP/YLSvCf2s2z8dbv/&#10;ALB1v/6AKiX8JFQ/is8+Vs8Gnp1ptFZmpJGzr/wKpVbO2odx/umpE6fjQBc01sXSn/arC8JTEXt6&#10;xP8Ay0/qa2tPP+koKwPCTE3t3/10/qaT1khrY6WGZ1qfzz/fNU1kpyyOaegXZcW4fIanx3Xq9VFY&#10;HlTTwR3+tGgJstLcOeo3VIkjG2ufm/5dX/kaqK2ORUiti2uf+vaT+RoC7Mb4eNnRpcf89j/Kugi+&#10;Zvvfl/Wud+HDZ0eUf9NjXQq3/jtOHwifxE+FD/J0py7T2/4FUUe9ami/pVkyEvYwdNuQP+eDfyrc&#10;/YZ8D+GPiP8Atn/CXwB440OHVNF1jx3pdrqenTglLmGS4RXRsc4Kk/nWLc4XTbgE/wDLB/5Gov2c&#10;viF4p+FHx/8AA3xK8DG3/tnRfElldaWbuLzIxMkqlCyAjIyBkZrKrqiqb1sftv8A8F9P+CUn/BPX&#10;9lH/AIJxeK/jD8B/2a9L8P8Aiq11ewht9UtbydmiWSUBsK7lRxkfjX41f8EwfgF8NP2pP25vAHwD&#10;+L1lqdxoHiPVDbX8ekShJ2BjYrtbBx8wFfbn/BUL/gpv+3L+0n+yR4i+FHxs1bw7d6Bc3dpPdGw0&#10;TyJd6ygqVbccDPY1+f8A+xF48+I/w1/af8JeNfhD4hk0rxHZahv0zUY4ldoZNpG4KwIPBPUVzJaG&#10;zZ+8mu/8GrH/AATuu5ZTp/h74vadg4yur2jD8AYycVyep/8ABpf+xPqJZ9L+JXxQ08joLtrRx/6A&#10;ua+Ytf8A2tv+Ci/jWV28TftY+PpfMb51tdZe1X8BDtA+lcxqGsftTeIXP9s/Gjx5emTOTceKbxs/&#10;+RKyUJ9xOaR9Ma7/AMGkX7NnzHTP2rPE1l/1/wCnWrbfqRIK+Kf+Csf/AARE8If8E3fg1p/xe8L/&#10;ALUtn4z+2a3Hp7aSlnHFNEHR28zKStkDZjp3rr0+E3xY16fdqmr63dlm+b7VqU7/APoTmvJv2/vg&#10;Xqngn9m1fF+pae8ZGuwQmYsxJLI/HJ9qvlktyudPY7r9i3/ghX8Lv2tP2X/Dv7QOt/8ABRvwB4Iv&#10;dfimaXwzrUkYuLQxytGA+ZQckKG6d6xPjj/wQ6n+GWspo3wl/bY8C+O1MBe8n0dndLdgcBGZNwGc&#10;E/hXa/8ABOX9lo/EL9kfQfGQ0GKU3d3c/wCkGMFmKyFa+kPD3wQ/4VVBHFLaeSNQDb9iAD5MDt/v&#10;VUEnPUiU7I/MP4q/8E7fj98KfBWpeJ9Q8VaVe6fp0BmuorS8k5QHsrKAa4P9n+x16+0i8sdDkSKe&#10;TWrHy5JE3KrgSlcj6j9K/Ur9onwcfEHwj8S6JAMPcaPOvzd/kPavzc/ZP0u8t7LUJcEwQeKLCOSR&#10;uitsuSBn3wa3UIqaJcvcPVDbftNxcJ8QdNH/AG6GuR/aLt/2ipvgnqU/jLxxbXmix3ELXNpFEylm&#10;3YVufQn9a94FuHkBdPvt9K5b9q21QfsqeJ5TEoKy233f+uoFbVF7j1MYSXMtD5J+GGpSaf4aleJt&#10;rec2GH0Fe/8AgTx/run+F9Pa21RwfsyMwzn5sdfrXzh4GbHhqT/rs38hXsPhS42+FdPyf+XZN1ZK&#10;hTqwXMrnV7WpTl7rsenxfF/xcoBXWCO33B/hXP8Axh/aT+JnhWw0I+H/ABK1u9xqGydkjB3JxleR&#10;wOe1YS3v8O/ctcZ8drjzYPDq/wB29Y/qtYVMBhP+fa+42hjsWtqj+8+lU/aJ+KNhg2fjG7iwAV8q&#10;Tb29VxVq4/bA/aBtNOmtLH4u6/b7oyoNvrE6FSR1GH4ryG41HbIAXbkf0qvNeO6H56UctwSfwITz&#10;HF/zsNZ8R6zrF3LqOsanPdXUzl557iQvJK5OSzMeWJPOTVH7TJ61HJIXf+7SbB716MUoKyPPqVZO&#10;V29T+uVtYI5RlX225qOTWr5j8sqgDB6YBHeomVHztdl243LgUEI/3XIX6AV5ysddmTvqkTAusmP9&#10;mp4LqGeLcWasvCsD5coP+8AKcrSo/ltJztz0HAo0FZmp5kJ70haE8Yas37azMqcD5sfX3pyXTvKU&#10;3YUNikhtIvEJ/Bu/75pokCnIYj68VVFzNGoZ5cZ+79M1It3Mz74yrA/w5p8wJW3LkV5dQZWG5lXP&#10;3trkGny6zqc8fky3szp/caQkflVF7vzG2OWRv4fLx+tPW4XZsd8t/ewB+dLQa0ND/hI9aFv9m/tK&#10;byumzzDjHpVYXUuAitgD7vt9KrEPyZLn8hToVkI3JKrn+63Bo0FE0dN1O6trtLmGciQOMkHnrX44&#10;/wDBzb4nkk+J/jPSPM+54Mthz78/1r9hdOLS3cauNuZAK/Ev/g5m1MH9oTx1ab/u+ELL9VoirsbP&#10;w9s/9XU1QWn3R+NT10x0iQFejfAMoup26uv/AC1uf/Sc15w/T8a9G+ABdtbt0X+9dn8rc0S2Ak+I&#10;Unm/CPw5z8yzSf8Ao5v8K/pA/Yp8Tu37L3wyAfhfAumq3/fhBX82vj6Tb8MtBT/ac/8AkVq/or/4&#10;J06Nr/j79n/4c+F/D1r593L4S09UQHGB5CZOfQCuLEu8Ua0tz3a18QumAz9Im/8AQqtabrzm0Rd/&#10;Yj9a76P9jrxPoVv/AGt4x8V6bY2KJiaR5TlATk9RXXaD8O/2U/B+kxp4q8e6dcyIAzTXWppEOg7F&#10;hx3ri54wdpO3qbJN6pXPLPD2tB9Ukj3f8tx/Sv5qf+C47mX/AIK0fFPb38RQgf8AfqOv2/8AjR8Y&#10;P+CmOlftea9p/wCzn+y54A1f4WQaiieH9b1bXVha7iMa5kDLKSRuJ/hP41+D3/BWXxH4z8T/APBS&#10;v4h678Q/DljpWtSeIo/7R0/Tb03EEMiqgISQgbxx1wK3obsKsbJHVeGvg98WvF3xL01vAfw51vVZ&#10;YNWgmlNlYO6qgkVslug4Hc1+2Px5+MHiXwv/AME/PiX8HdU1Lwrplt4qv7m7sr3Vtd2zLFLsby/K&#10;RWAfdlQC3XFfkZ4w/aQ+PWryad4YX4m6ha2MTQRxW+nP9nVUUAYOwDIx619ieMdaKfsX/FmG8RJm&#10;LIVLqCV+SDBBPT1+prrnTklcyUlc+8vC/jdQdEiV927TYeSeuI1FfnX/AMHS2uf2n8D/AIVwhs/8&#10;VJqR/wDIUAr6z8GeNGeTw0Xm66LCWye/lrXxD/wcoawuqfBf4YKj526/qR/8hw1zxXvly0ifGn/B&#10;Lj9oz4t/sz654r8cfB660q01O4s4LZr3UtHiu2iQsTmMSAhWyOuK/Qr9gX/gop+2v8Uv2o0vPiv8&#10;edb1vT7fS7hho5uBb2jHGATFCFU4z3r8zv2FbFbrRvFTP/Cbb+b19p/8E87VbD4+SSocbtKuAv5C&#10;uxQjKBzv4j7X/ZQ/4KKfG34S/sleOPBMPgLStegbUPELvqerazM9xhpJdsY3KflUHAGTwK9Q/YZ/&#10;4KQ3vgz9gX4efCFPhdayQ3mgWunS3f8AaRV1E7bDJt2dt2cZ7da+NPhQDbfs9+OM97zWv/QpK2/2&#10;cL5U/Zt+HzIceWun/h++UVjKPYuJ9X2viNJLrVZUkyr6vOV/MVp/DPxBv+Jmmru6iX/0W1eUaZ4l&#10;zFeqJPmXUp934Nit34WeJP8Ai5mmOH7yf+i2rhekjsSdj+eb9r+YzftSfEGX+94x1A/+R3r374HW&#10;pb4QaA+3rak/+PtXz1+1Y3mftL+PH/veLb8/+R3r6V+BNvu+C3h5tv8Ay5H/ANDavRpnE1c/RX/g&#10;3EeG0/bvvpGdQD4OvASe3KV+m3/BJRrb/hm3X4zdQgn4reKThpAP+YpPz1r8Wv8Agm/Ncad8eZ3t&#10;rqaEvpEy74Jmjbt0K4NeqfsY63rEXww1tIdZvlx491kD/THH/LyT6+/Ws6kW2M/Rb/g4Ze0f/glx&#10;4yjS+hJj17RJG2yKcY1GH0NfXfgnxf4PtPhdpCS+KtNV/wDhHrZQjXsYY/uF7Zr8Gv8AgprqV5J+&#10;xX4qkur+5dhd6co33DPkfa4zg5PtXunguztNR8L6TNc2IZRplqxJydxMS9eeaztqh2Pqj/gjr8Yv&#10;hRpP7Lur+Ftb+I+i2moRfEvxK8lpc6jGsgT+0JW3EE8DBzmvR/28Pj18D/En7DHxr8M6L8TtIuL2&#10;X4baxGlul+hLMbNiAoz8xII4FfjP+y3b3troPiqTSdODF/G+tpcXIYAhTIML781t/GyTxKfgp46t&#10;JbKc2y+FrpzODlf+PBEPGAQQQwqHTvO9yk7RPVPhd4+s/EH/AATq+FlvY3scptPAsMEm0jIZZWBU&#10;+4rvNT1vL439v6V8rfsnayR+wv4KslmbaukTfL9J5BXu2oa7ucNv9K4KsOWT9Wd1Hb5HRya51TfU&#10;P9tYGd//AAGuVk1wfxtTP7c+f7/y1kapWY/WdY3/ABX019//ADCT/wCjK/MT/gtbObr9u/XJs/8A&#10;MF03/wBJY6/RPVtY/wCLoac+7/mGN/6Mr83P+Cxl0br9t3W5fXSNP/8ASaOu3B6SMMV8B87fDXJ8&#10;e6Un/T7H/OvoO7TNy5x618//AAxGfiDpP/X5H/Ovoi8i2zuP9o16ZwEGlMYtRhkbgLMpJ/4FX9Ni&#10;ftMfAvX/ANibVNE0r4taDc6mPhS4NjDqSNKHXTTkbQc5GDx7V/MrDFliDxX2j8MdGOk6bDepdumf&#10;CtyQqsRndZOCfyOKyrx50rlRdmfZ/wDwb0ftR/s+eDv+CfOk/Bfxn8VdN0rxHd+KdTmgsb1ygZDL&#10;kEuRtGfc1+hzaXfTkm3RZlXvCwb+VfzR/sXafq118IRrFnqLQxx311BjJzksM4r6L8C/Hn9on4Wa&#10;9LrXw9+O3iTTXuLjzZ4otWk2PwOCpJB6elcdXDqcr3Nqc3GJ+5UttNCMPGV4/ir88P8AgrSqj/gt&#10;R+x7Bn5ktST/AN/W/wAK8s8B/wDBXb9vXwYBba14q0TxTCJCTHrekLnZ6botjH6k15Z+1Z/wUo0j&#10;4zf8FKP2bf2ifjt4JXwxZ+EIpotYXSpWuVZVlY+Yi4DAcj5eTUU6NSm3fzNJzUrH7EeJJt2oSv8A&#10;7RrJ899+M18q69/wXE/Ybn+InhrwvotzrV1pWtmT+1dfuNMeBNMwQQzIRlgVz0HavSk/4KKf8E9r&#10;2IXNp+1ZoipJIRGsttMhwDjJBSsHRrP7JbqU+547/wAHBl6i/wDBJDxLbZ5bxlpo2592r1P9lK9E&#10;f7E/wgtx1X4fab/6JWvmH/gux+1P+zX8XP8Agmlrfgf4NfGvRvEupDxbptzc2WmyMZYYR5g3sCBg&#10;ZI/OtvTf+Cj37LH7Kf7NPwl8BfEzxRJNqbfCyxuzFpRSbyylsuI3+YbXZuAPzxWlSlUlRUba3FCU&#10;XO9z6mvLwg/MaoT6ggyK5D4RfHf4KftF6TY6v8FPitpOtfatN+23enxXIFxYR4yfNTquOc/Q18x+&#10;KP8Ags/+yL4ev2tWi8T3ES63Jpr3kOnR+TuTrKrF+UPPvx0rkjQrSvpsaqpBK9z7R8NX2Ncg3bfv&#10;Yr8q/Gd4f+Fm6/z/AMzBdf8Ao9q/TvwBrOi6vLpPiO21m1aw1O3iurC5e4VVnhkGVdckcEV+WHjL&#10;UI3+J2vOjDB1+6wQeD++evYyZSUp3XRHn5nyuELPqfM37Olx5X7cnjBz3nv/AP0Ovp+wvspdDd/y&#10;wf8A9BNfK/wBm2/tteL39bi+/wDQ6+kNP1D57of9MX/9BNerS+Fnn1PjR85/8E9phB4x8Xf9cx/6&#10;Ga+lJ75/7I1j5/8AmFz/APoBr5h/YKm8rxd4s90H/oZr6Hkuy2k6shf/AJhk/wD6AaIfwhz/AIyP&#10;A/8AgnhP5V14s/2tn/oRr6Q8O3f+lzY/55P/ACNfMf7AM3lXPijH+z/6E1fRPh68/wBNl+b/AJZN&#10;/I1VH+ERW/inzL+w7IYvjd4kz/z6zf8Aoyvpi1uv+JiMn/loO/vXzD+xdJs+M/iJ8/8ALvN/6Mr6&#10;Ktbr/iYL8/8Ay0FOh/DHX+M8A8eTf8bA55s/8xCL/wBFCvoO+uv9JPNfOXjqX/jPG4l/6f4v/RS1&#10;71fXWJy++lR2fqFbdeh4d+3pN5l74RJ/55S/+hivddPuv+Kf05s/8w+H/wBAFeAftyzeZd+FD/0y&#10;k/8AQxXuGn3P/FP6f83/AC4Q/wDoAqY/x5FS/hRNdLjOlakgb/lwl/8AQTXzl+w5J5fizxQf+nIf&#10;+jK99ius6XqH/XhL/wCgmvnr9iiTy/E/ibn/AJdP/Z6dT+JEKfwM+gGusP8AfryL9uWfzPAOg4/5&#10;/wB//QRXpvnn++fvV5T+2pN5ngbQ/wDr+f8A9BFXW/hsVL40em/Bi4C/Cnw2mf8AmFpXiH7U8nm/&#10;HG7b/qHW/wD6AK9g+ENxs+GPh5R/0DUrxj9paQv8bbxh/wA+MH/osVEv4SKiv3jZxGf4akU7ulMV&#10;gOtPrMtpocv9806o6kTtQBa044uFHtXP+Em/0u795P6mt/Tv+PpfpXPeE/8Aj6u/97+ppdUNbHQV&#10;IrZ5FRJ0/GncoapK4iUf4VLG3+xUKb6erZ5FDVgJ1bPBqRG/0e4z/wA+0n8jUEeypYf+Pe5/69n/&#10;AJUgMX4c/wDIHl/67V0cfeuc+HX/ACBpv+u39K6OPvVR+EJO0iVOn41NF/SoE61KnT8aozHXx/4l&#10;1zj/AJ92/lVT9nzT/wC1fjv4F0pxn7R4nsYvwMyj+tWrwKLC5O//AJYN0+hqz+yXb/a/2pvhjbf8&#10;9PGumr/5HSsqmxpDU/SP/gqb+znYeA/2EfF3jAWyrLFe2KbsdmmWvzr/AOCa3h6PxR+218PdCddy&#10;3OtKjL/wFq/Yr/guXZJY/wDBNDxeRFjOsacv/kYf4V+Sv/BImJJv+Ci3wthflT4iX/0Fq5ou6NWk&#10;j9i7b9nbSEvGLaenDH+EVt2HwA00HKach+qdPpXtX9gwi7chF++3860LXSIFcJjb/j6VHOTKF2eS&#10;6T8CNNRwfsS8/wCx1r5X/wCC8/w2svCX/BPJb+2tgjf8JvYr93HBimr9I9E8MLc4ZIztB5OBXxN/&#10;wch6QbD/AIJtLwvHjyw6f9cp6XPd2Kijp/8AghB8O7DXf+CXvgXUbmzV2kvdR5288XL/AOFd7+2b&#10;4Mh0C+8Ow2cYVZIrn5VXHQx0/wD4N7baOT/gk58PFZowTd6mcsf+nuSu1/b905m1Twy0MsbBYrof&#10;LyP4PT6UQb9sTUVkfIPjjwfcazoF9pwtnkaezkjVEbDMWUgAE8Zr58+I1p/wT6+DPgb4c+B9N+D2&#10;rjxNaalpDfFnw7puqSs1zdhJxtd9wEbkPuXYQDkg4r6u8ZWJPh/MiZ3SKMg9Ocf1FfnbrmiJP+3Z&#10;8QbCZd+zxlYGMtzghXx/n2rscW5IyTtFnpHi7StJuPEV/c+FtJnsdLnv5ZNJsrqTfLb25YmONz3Z&#10;VIGfbrXA/tZabLB+yD4pd06TW3zf9tVr33UvCiPdB5Isnn5q8x/bf0E6f+xf4uuAgB8+0Jx7zqK2&#10;krQZEPjR+e3gz/kXX/67N/KvWvDL/wDFMWH/AFwX+VeR+D+PDcmP+ex/kK9Z8MuP+EXsP+uC/wAq&#10;KWkF6G092aKyYrjvjbLuHh5M/wDL2381rq1bHIrkPjWRu8P/APX2f5rRUXuEwV2egag+JEbfj5B/&#10;KoWlbZtzS3zecysp/hH8qg8z+PH/AAGtUStWJI25i1JS++2kqmrkyhrof1opKpnj3n77fNSymaOd&#10;Wkxs3H8R9KzrkyREOwzjqc8UxXnuP3xkLBTzg5Ary1Hrc6b2RoQvLI8lsB9xScdKZLfIHTc3VMbv&#10;eqjNdEllySRyVHamKkhGNm4Kcnihpdxq9i7bXnVfvbcGpRfTCUyI2N3IqikVwTuWBueuFNNVLksX&#10;2ScdflIppRsJuSZo/wBo5XbJ82PUDgU5b22X7kA54zis3bNu+fGR97np9aXY5POSc42ii0RuUjTS&#10;/EXyq/445pftkbvuDZP+1WS5YZJFNLSf7VPkJ5jdbU2lYB2UD+7iliv/AC2A2fxDdgdRWGrXK/Or&#10;mnrJfH+I/rS5B89jq9NuEfUoWToZR8p+tfhh/wAHMGoeZ+1J4/th28JWHX/dFftXZ3t/FOknnqSp&#10;yuetfhr/AMHH+oz3v7VPj6eVMb/CWn/+gihR5WPmTifj1a/cFTVXt0+RakreOwh79Pxr0X4CXema&#10;fqVveXF85mMt0n2VIScK0BAfPTr29q83rtPg2M6vCpkYHzZvmHb90amabQ07Gj8S9S0OX4Z+G9Ls&#10;RJ9rRH88sPlkJlY5H5gV+337DXx78Q/DX4U+BrrQ9Zlsri08L6f5bxvgj9ymRnuO2K/Crx1D5ela&#10;Oh/htQybvQua/Vb4LeNvsHw88MW6zf6rw9YrgH0iWsuTn0YlLlP0xj/ba+IPjq1itPG+ui/iguBK&#10;kTIqrkDjgDB/Gvwc/wCC7HxW8T+J/wDgpd40urHWru2tp4tMK21vcukYP2OHcdqnHJyfxr9EdD+J&#10;0sR2/aWGVHfvgdfzr8qP+CqmrnxB+3Pr+qvLuMkFh830t4x/SsFh4QnzW1NfaNqx+3H7MfxZubP9&#10;nTwNpUl6xFt4a0+MAvyMQJX4gf8ABU3UDrH/AAUe+IV+f+WviUHn6LX6lfAvx2tr8K/D1oZtvk6J&#10;ZDOPSFK/KH/goRef2l+3r4zvWO7zfESn8wtUocjBy5lY9j17T1GuWbbekiZ/Svrv4j6x5X7IHxGt&#10;0I/fWyBvf5Ia+X9fsca1a/J/y1X+lfQ3xIuP+MUPH646w8fgkP8AhXZU1iYQ3PoPwr4sMa6DJ5vy&#10;x6HB/wCilr5G/wCC/wBrn9r/AAR+GTM+f+J3qJ/NIa920HxHts9FPm/8wO3P/kMV8vf8FvdX/tD4&#10;MfDaHfnZquoE/isX+FcSVpHXL4D53/4J/wAHmaN4t+tr/wCz19nfsVRGw+M7XGOml3H/AKDXx5/w&#10;Tvi87RPF3s9r/wCz19kfstBrX4ntMqnP2CUdPauyGtM5ZO0j0P4f3xT9n/xpEgxuu9X/AFZ60v2f&#10;Z/I/Zs8ExueUhsT/AORVNcf4d8RR6X8IPF1r5YLNd6mM56bi/BFXvgR410+T4G+EtKEEqvHa2isx&#10;j+UnevQ5rOUGaxZ7RY67sn1IB8f8TS4/9DrX+G3iPy/iNphZ/wCJ/wD0Bq8ztfEOZb0l+uo3B/8A&#10;Ihq/4D8R7fH2nsj9Hf8A9ANeY37x6MUnE/FT9p9/N/aK8byf3vFV6f8AyM1fVXwAty3wN8NsU/5c&#10;j/6G1fKP7SD+Z8fvGT56+Jbz/wBHNX17+zvbM3wH8NOv/Pgx/wDH2r0Kex5kj6D/AGB3+yfG8s3/&#10;AEDpR/Ku9/ZJ16x0/wCHevRTSqNvjvVztP8A13NcB+xy6af8W2uP+nGT+lSfs8ajt8K65iRVX/hM&#10;NVb5unM5NYYur7GHMdFCi69VQRu/8FJ/G+m6j+xn4jsLWVQ02pacNuOeLhT3+lfRvw88T6YfBukQ&#10;NdfOdItMjH/TFa+JP2/r2eb9mDVg1wr79Vseh6jzQeK+h/BGrXsOh6YRNjZplplS+P8AlkvbNZYa&#10;q8RT5/M1xeHWFrcm+hyH7I17bWng/wAVQyyZ3fETViMe8grpv2iNXtk/Z98cQK5Ut4XvB1z/AMsm&#10;FeW/s8apNpukeJ41f/meNTbbnuZa1vj34gmm+BvjRGlUZ8N3g2+uYj09a3lH94zli/cOW/ZM1RD+&#10;xP4Si67dNuh/5MyYr2u+1sl8b+396vmn9kzWGX9kDw5Bv+5a3S+3/Hy3+Nez3mt5cNv7CuGurSPQ&#10;ofCdG2tdfnpP7brlH1vPG/8A8epP7YD/AMdc5uXNU1nPxGsH3f8AMNI/8iV+fH/BWe4+2ftkavN6&#10;6VYf+k0dfb97q+PHtm+f+XA/+h18Jf8ABUW4+0/tb6tLn/mGWP8A6TpXXhviObE/AeK/C7/komkf&#10;9fsf/oVfSV7CPtL/AO8e1fN/wqAf4jaMnrfR/wDoVfTl7a4uX/3jXowVjz27GbHDtJ+tfZnhjUvL&#10;8PRD+54UlH/kqwr4++zugztr6c0TWQuhBTOv/IvSLy2P+Xcis68lBK5tSTlex5R+xFfInwFW23gf&#10;8Tq6Zsn3FepPdopMkkybVGSScYFeAfsk6nf2vwo8m2m2qNWnY5PHUVN8Y/i1fakr+E/D10REeLm5&#10;jON/+yCO1YRfta3IjT+HS5ma/wAYf2hryWSXwz4B1BoI1bF1qMf3mI/hQ9h7968V+Nnjvxhfa14I&#10;1e+1Z57y1E3kXMmGP3+M+tTtbzRRl5xtT681ifFpmZvBcrKw3pMQD2+fH9K75woxilDU5Oabu2Wp&#10;/jP8TrOUOdYRu3zWif4Ur/HP4nzKP9Ptvl+7mzT/AArntTlaCIMvXzKrLqc69x/3yK0dloQtT0GT&#10;4m+M/GnwU8dad4puIXWKwszF5NukZyLlepUZPWvEtTGqalbrJd3UsxChY98hO0Y6V6NY39w/wx8W&#10;x7l2yWkAbao/56qR/KuDjuEWBVK/Mqj+VczjeTNU1yo0Phn8Sfip8KddXV/h54z1LRbqaF4JrjT7&#10;pomaJ1KuhIPIKk5HvUF6l3sRJ7qQ75GkZfMJXce+P61W+0M33PlpHnzty9CjqTzGzrnxP+JOvJpt&#10;trXjjVbmLS7aK1sEkv3IghQ/LGnPCjPT3r7P0nUGc2czSEloYWJJ6kqCf1r4Rnb5oyvZh/OvtjRr&#10;v/RbFiP+XaH/ANBWurDJRbMMR7yR478DLrZ+2b4rk9Zr7/0M19Cadf8A7y5+f/li/wD6Ca+b/gtP&#10;t/a+8Tzf3p73/wBDr3nTrzMtx/1yf/0E1dJXg/UzqfxEeG/sMzCLxZ4pP+z/AOzGvf8A7Wf7O1X5&#10;v+YbN/6Aa+dP2KZvJ8T+Jj/sf+zGvdzd/wDEv1QB/wDmHTf+gGiH8IJ61UeJfsJzeTd+JufvBf8A&#10;0I19A6Dd/wCmS/N/yzb+VfOf7E03lXfiPPcL/wChGvedBu9t9IN/8Dfyp0f4Qqn8Y+fP2OpvK+MH&#10;iD/rhN/6Mr6DtbzF8Pm/5aCvnP8AZLm8r4ta9/1xm/8AQxXvNtd/6cu1v+Wgz+dOh/DCv8R4p46k&#10;/wCM5p5f+nyL/wBFLXuF5efvmFeC+NZs/tpTSk/8vkf/AKKFey3N5++Pz0Udn6jqq7XoeP8A7a03&#10;nXPhdv8AplJ/6EK9p066A0DTwf8Anyi/9AFeG/thzCa78N+ySf8AoQr2Gyuv+JNY/wDXlF/6AKmP&#10;8aRVr0kbcV0h0zUMN/y5S/8AoJrwD9jWTZ4l8Sc/8uv/ALPXtcdy/wDZd8N3/LnJ/wCgmvDP2RJf&#10;K8Q+If8Ar2H/AKHRV/iRCHwSPc/tP7wnd3NeW/tkzeZ4J0XB/wCX1/8A0EV6F9q+evMv2vJ/M8G6&#10;Ov8A0+P/AOgirrfw2TT+NHofwlutvw18PqP+geleRftFPv8AjNeN/wBOUH/oAr074V3G34faEv8A&#10;04LXlf7QL7vjDet/05w/+ixUS/gouP8AEZyg5bPvT48vUSfdqVTtrBOxrbUOnBp8eTxSfeb5TShQ&#10;vOasTWpY0/8A4+BmsDwn/wAfV3/vf1Nb1k585M/54rB8K/8AH9df7/8AU0W1QlsdBRUdSU0riHq2&#10;eDT1/h/GmJ0/GlU7elWBNH3qZOLa4P8A07P/ACNQK2ORU0P/AB73P/XB/wCVZgY3w6OdKn/67Guj&#10;Vc1znw6/5BM3/XWuji/pTp/CN7kkef4KmhXdltvyj71QKN3SrEXf6VZLVwuzmwuFG3/j3f8Akavf&#10;sbf8ncfClef+R40z/wBHpVCdf9BuPl/5Yt/I1c/Y4fyv2ufhU393xtpp/wDI6VnV+EdPc/aX/gvG&#10;o/4dn+L8f9BzTv8A0dX5Ff8ABII4/wCCjXwrOOniJf8A0Fq/Wb/guxqC3H/BNfxaik/NrmndOn+t&#10;r8lv+CRcnlf8FEvhi/8Ad14c/wDAGrlibM/oglkRbtyp/jbv71atbmFG5+bFcvda4i3Ts3zfO386&#10;mh18Y27+duaysSdxoEdlP4nja5to5s6D8vmoCBm4f1+n6V8T/wDBx9HZr/wThZre1jjf/hN7AHyx&#10;jgRzYr7G8M6xFJ4ggIA/5F9O/wD08S18Vf8ABxfqH2j/AIJ2tbqV/wCR2sTgH/pnNUxWpUdz3j/g&#10;3tFgn/BJ/wCHTXVpA7mbUfnkjBP/AB+S969C/bve0mvPDj2sKptW53eUgHZOteVf8ECdSSD/AIJU&#10;fDqJ+ds2pAr3P+mS9K9F/bLuUu7vQFRdqr9o9T2X3rSGlUznqfP3jBFk0JF3ZYuv8PuK/Pt7Pzv+&#10;Cg3xDRv+hwsPvc/8s5P8K/QjxTzplunzfNIvoP8APSvge3iEv/BRP4kQ7eni+xz/AN8SV2J+8jNp&#10;WZ9D3enIZ/mTrXlf/BQKw8j9h7xi/wD00s+3/Tda9rks4zJ8+7Ofxryf/gopb+X+wr40Jz9+y+n+&#10;vSrl8LIp/Gflt4O/5F+T/rsf5CvWPDZz4Xsv+vcfyrybwf8A8gGT/rqf5CvWPDX/ACK1j/1wWqpf&#10;Ajae7LanP4VyPxqZDL4fC/8APyf5rXWd/wAT3rkPjUw8zw+F/wCfk/8AoQp1PgZENzu5R8yoy/wj&#10;+lN2mOnXLZ/IUl1JuYNs/wCWY757VonYkZwgo3j3pN5o3J/z0P500XqfvHef8Fgv2ck0ObVtP0fx&#10;Vq8+1WjtdQ8K3MUsqk/vY/MCYDLyyORk9DSxf8Fjv2d7u7u1svhl4xRfsqSWB/4Rm58nUFI5jmhX&#10;/Uygg4dcg4z7V9K+DZobrS7lL8eds1CcoXOcAr0z6Y7Vr2v9nNrYlh0+Af8AEtRfuDoH4/n+teB9&#10;ShfdnrLMXON+VHyxB/wWD/Zu1Gx05NT+G3j+2L6bPe7DpV4Jba5jx/oDOF+eN1JKuPu45FT2/wDw&#10;V7/Zp854TY+LIhEBFZzzeF7sxXcZi8xkmXZ+7mRj5YlXJPWvqO+ntI7hW/s6DCklf3KnnH0qpBqe&#10;nq7k6XbMWJ3DyF79e30qvqUGt2JY+UZaRX3HzBc/8FpP2SdO0tjFofjOa6t7N7i1s20W7EnnjgWk&#10;jgfvA+dyyE5HGRU+qf8ABaf9kNRf6fYW3jG5FhpkVxbxpp91EdS8wgPDuKkxyw5Jz0YLX0HpF/oF&#10;h4g16caHas11qUMgWSBCFIhVe49q1hq/hDT9VEFx4QsZHeJmytsme2e3vWTw0E/iZqsc2vhX3HzT&#10;J/wWU/Y+sLpbceIdamQNDHaaj/YFz++idcn7TG67XZD8rEHJHI6UzT/+C0n7KF1bC3mgvUuDeeVJ&#10;bJbzqk0KtzPbz7QwCg52MOmR2FfTJ1PwNqDy7/BtlFFAm8s1nHjGQPT6VTfxR8Mp5Bb2vhHSpJlD&#10;mOFdGjd2Uj5iFVCcVoqEXopgsZfXkR87yf8ABar9iuW/02E61q81tcO0Zv002dfszr/yzu4wMFcc&#10;+amT6jip4P8AgtP+xELQw2LasJ/tMkKW0tvct5sy8+Uj9QJAcxv0bkEDFfQdprnwzuHNs/wUSWIb&#10;ncr4VyoLcE/6vAyMj8amvde+BSyLBN8HLXOU258LrlSgwh+52qnRcF8T/Al4qm94I8AtP+Cx/wCw&#10;vqWq22jXPjPVLOa6gSSzmlS4W3kDKxxO2P3ZVkZGx0Yr1zU8X/BYz9hqHRtPuYviVqlhFqlo9zbG&#10;8gkaVNr7GgfKlVbdyuc5XuK9r1HxT+y1YO1p4n8F+HrVp1bcdQ0KGNNpK7h8yY64yPWs7xHr37I5&#10;it7SLw94FaCCIKkkyWGyKMHcRyPlXPJzxxVRo1N1IccTht3A4iy/4KefsZ674juvBVz8ZooZtJjt&#10;3vNUt5NsDxTxl0nTdn7hwJEzxuHTpX5Qf8F0fix4A+NP7QvxC8W/Cf4iaZ4p0P8A4QrS2i1XSbtZ&#10;oy4AR0LLwGDdR2zX65XPi/8A4J9JrF7ceKdZ+EMlrfWhhuLIvpuXY4AfI5JG3p04r8m/+CsHhb9n&#10;Sy+M37Sjfs92HhyLw7B4B8PyaSvhoRC1WRri3EjKIvl3HJzj1rSCqR+JmeK+qypp042Z+TcP+rH1&#10;qVOtdn8D/hNoXxQvNUHiX4h2fh6002wafzrmB5WmkyAqKiAnkkZPQDmuOvbdrG9ks2kVvLkKlgOD&#10;g4zWsZpuxxOElFPuN3mu0+DSltYiTH/LSc/+QTXFAPJ8iqT6YFdv8HrW+j8Q2lm9rIsjyzYVhgkC&#10;FquUkQQeO0kkttKVv4bFMf8AfWa++vhd4wf/AIRTRrfzeItJtk/KIV8H/Ei3vbCbS7a506aJl06L&#10;/WIRnKivqT4S+Jn/ALKgt3fHlRIu3/tmK0otSbM6zskfSWneOJN3E3VfX6V+fX/BQHUP7S/ax1K7&#10;/vxWn6RJX1hZeKWWRfnbmIcf5+lfHH7ZV39t/aQu7r1htf8A0WtKtHQKcryZ+ivw08bi28GaZbJc&#10;N+70y3H5RqK/PT9s25/tH9tLxFdf89dcjP6LX1z4P8STRaBaRb/l+xQj/wAcWvjr9pqT7Z+13qj/&#10;AN/WIP5LSqRtFFU3q0fWviex8vWbf/ropr2T4jXEI/Zm8dWbL/rLaTbn1Ecf+FeX+L7PGo27/wDT&#10;Vf6V6d8Q/Cviu+/Z08da7pmh3VxYWdrKbm5SP5IgY15JPbNXJrlKS940dG8Q7bfRQsvy/wBjW4/8&#10;hivnP/gsPqX2/wCFfw+TfnbqF+f0jr2PR71zHpW1vlGlQlf++BXgv/BV+4e4+F3gL2vb7p9I64F8&#10;R0v+Hc4v/gm7biXw94yb0e0/9qV9UfDC5l0zXpp7eZoX+xviVeoPrXzF/wAEy4TJ4b8a/wC/afyk&#10;r6v+FXhvUtf8RzWGkwxvP9ikKJI4UHjnmu+jblOSe5zemavdL4c8Rw/agQbi7B3Dr8jH6d63/gLe&#10;y/8ACtvC8f2j7ttAdvbqKXwt8EfGuv8AhXxrcac+mN/Z9zefaN99txiIk4yMHim/CPwf4o0T4XeH&#10;NRube3WGLT4nZ0ugcrjOa2qONreQoXTR21nrXy3ZZ/8Al/m/9DNXvAuvY8eWAEn8Tf8AoBrh7TVw&#10;Rcln/wCXyU/+PmrXgvVs+OLH5/42/wDQTXgtantLY/LL9od9/wAdfFx/6mS8/wDRrV9qfs3Wu79n&#10;7wux/wCfA/8Aoxq+J/j8/mfGzxY397xBdf8Ao1q+5/2aLbP7OvhZv+ocf/RjV3UzzGrs9a/Zuf7B&#10;8QpJU+X/AEVx09cVhfBbXILPwpq1u12gb/hMNSOD7y579ua2/gqy2/jhge9se/uBWr+yRof2n4c+&#10;Ikj+E+k+IDL421WNry+s2keHDIcAhhgc1niaHt6djXD1nQrKR45+27rMN7+z5qdjHOhLalZsq5Gc&#10;eaOgFfRGleJ4LfQ9PjXUVaVdPtkJVVAGI1A57/jXF/t5eCXh/ZC8X6+3wq0DTFs9U0mKK5tbNluF&#10;LT87WLH5eADx3r6CTwemp/D3SI/D/wAGbSTUJorIC5XTXGQUTIfnk989KzwlP6tHkZeNr/W6nOk+&#10;h8qfDLxLDptr4kE93EpbxlqRGScn977Cj4w+K4bn4OeKUjkVt+g3S4MqDrE3ZiCa6z9mC0+DkHiT&#10;xOnxd+EOrayF8aX6rNYpJGijzWzGCrYJBxx6V4Z+0hdJN8V/Gtl4X0G50rQDHepY2UoY+Shhbanz&#10;EkkAjPPeuhcrhzHFe0rE37KOt7v2WdKhSYfu/tCbfT9+xr2W41h9wG+vnr9lV5U/Zxsoy2Arz5Q8&#10;HPnV7HcaiNyivPrq8j1cPdxN7+1h/e/Sg6vgcPXO/b35/eUv2/8A26wNuYsXWqFvG1rIW/5c8f8A&#10;j9fFP/BSWf7T+1Nqkvrp1n/6ISvrq4vm/wCEvtz/ANOn/s5r47/4KGTG4/aW1F/+ofZ/+iVrpw69&#10;45sR8B5j8JF3/EvRE/6iEX/oVfVl5a/v5Mp/Ea+VvhAgb4m6Fj/oJRf+hV9e3Vn/AKS3H8Rr0IbH&#10;BIwXgw33e9elaVqdybdoRN8o0qRevrERXFPYZIHlliX4AHJrodBtvifJq8unav8AArxRYwfZJwb2&#10;bR51i2rGxDbtmACBmufHQdSEbHXg6ipuVzxH4L/E2Xw74ITwdZqiS3F5NIs7ZyOgI46VbuhJIxY8&#10;85Ncj4XbxJaeD7eaw+FWpagFu5ZLXUba2cq2GAYAhcHHTFaMniXxq8DT/wDCptcKpjefszgLnOM/&#10;LxkisnQd+ZdSVOUkk/kP1e+k2i2VsVX+NEHlW3w9foz2spb6+aaqT6l4uugYj8ItdMjfcBtXOT6f&#10;drT+MZ1bV9L8AXdn4RvhJDZzlrJYmaUbZiDkYzwa6YWhFJ9zF3bZyXieR4bUlP8Anr/jWEuoP1Fd&#10;JqHh/wAeeIVGl6d8ONbaV5R5arp7kseeMYzmmJ8E/jW/+r+D/iM/9wiX/Ctpzi5XTM4xlbYseFpn&#10;m+GXi92T7tpB9P8AWVxKD92n+0o/lXp2gfD3xr4c+GXjWPxR4R1LTZBYQFI7y0eMtmUdARzXAWvh&#10;/wAbGNUi8A30xKgRk2z5+vTmsozXMzSUGlEoBXXq9LtT/Jq7L4T+IMZEUfgu634ywNu3HOP55pkv&#10;gv4jyjcfDdwv/bPFV7WHclU5voUZQNyf9dB/OvsTSrzbbWPPS2h/9BFfIp8IeMJHhD6FcZj+/iPP&#10;Q9TX1Jp188cFqj/KywxD8lArfDNNuxliItJJnl3weudn7V3iSX1nvOP+BmvcdNv0824G7/lk/f8A&#10;2TXgXwtuNn7UHiCb/pvdfq1ezadeZa4G7/li/wD6DW1H+G/UwqL30eR/sezeT4g8Rn2/9mNe2fbf&#10;9A1IL/z4S/8AoLV4R+ydceTrfiDn+Ef+hGvYVvB/Z+o/N/y4S/8AoBpQ/hCn/FR5T+xxPsufEH+6&#10;v/oRr23Qrz/S5P8Acb+VeD/sjTeTd67j+6v8zXsui3RN4/zfwn+VOj/CCp/FPFP2V5NnxT1t8/8A&#10;LKX/ANDr3C3uSL1fm/5aV4L+zNN5HxK1hx3il/8AQ69pt7ofbVO7+Md6dD+GVV+M8j8Yybv2wJ3J&#10;/wCXyP8A9FivXrq5/fNXjXiuXd+1rPL/ANPaf+ixXqt1dfvm4pUdn6hU6eh5d+1pJ5lz4dP/AEzf&#10;/wBCFes2t1t0ayGf+XSL/wBBFePftUyeZc6Af+mb/wDoQr1G3uM6VZD/AKdIv/QRSjpVkU/4aNeG&#10;6X+zb75/+XOT/wBBNeK/spSeXrmvf9e4/wDQ69ajuP8AiW3n/Xm//oJrxz9mKXZrGuN/07j/ANDo&#10;qfxYih8Ej2NrjaSp9a86/atl83whpP8A19v/AOg12r3Q3791ef8A7Ts5k8KaWp/5+m/9BFXW/hsK&#10;atM7r4Yz7fAmh4/58ErzH47yb/ixev8A9OsH/oAr0H4cXBTwPoo/6cl/rXnHxql3fFK8f1tYf/QB&#10;US/hopfGznFO3pUy8/ceoFbH8dP/ANz8aySsak+373z0q7+OlRqHbvTlbb/HTF1LNhv+0p9aw/DS&#10;4u7w/wC1/Wt2w2faUY/3qwfDTf6bdr/tf1NN7xB7M3KkqEcMalTp+NWQPTrTlbPIpm75Pu0+gB6/&#10;3AaliYtb3IH/AD7v/I1EnT8aki/49rj/AK93/kanlAyvh1/yCZv+utdErZ5Fc38O/wDkFS/9dq6N&#10;WzSh8I3uWbSLzZwo+6SKkC4OB60ukSrBdB2XKry2ec8UEo58wev3asyEvD/xLp2/6Yt/I1L+x/II&#10;/wBq/wCF8jH7vjPT/wD0clQXp/4l9x8//Lu/8jUv7IdncX37Vfw1s7KW3SZvFlh5TXU3lxg+cvLN&#10;2HvWVXY0p7n67f8ABbHWhff8E7PFsPmk517T8L2/1pr8tf8AglDN9n/4KBfDWbdt266P/QGr9Jf+&#10;Cxdjr1p+wB4o/tfU9HlA1yw+Sw1MTNnzD2Hb3r80v+CWxjX9vP4dGa9ht1/toEzXLEIvyNySOgrm&#10;ias/eC48QJ9sl8uTne3t3560sXiDblGlz/tVy9xbO10zw+L9El5blL49SegyKia21OFh5eu6O3/c&#10;SUc9+tSKzPUNE8bNFrELbo9qaGidBu/10pr44/4L86++r/sAMrSD/kc7I8f9c5q+hdI0vV3vDM3i&#10;jQgn2VI083VlByHdj9Oor5X/AOC5Om39n+wU73Gq6ZOv/CXWPFlqKTH/AFcvYVNlcqJ9C/8ABCzx&#10;F9j/AOCX/gO167LvUR97n/j5c8fnXrP7S2pLqE+jOZdzJ52fm9QtfPf/AARHttcm/wCCbHgprSfT&#10;RF9u1Er9p1SKJ/8Aj4bjYzA8nvXs/wAbDcQXGnxX81sXAl2rbXkco6DJOxjiiNnUM5JpnmviCYSW&#10;UCH5isi988mvhPStr/8ABRX4l9s+L7Ic/wC5J3r7l11wLWAZ5Mq4Cj3FfDHhpzcf8FCfiRO46+ML&#10;L0/uS12R3Iex9VSxoZwqrXkX/BSCLb+wl42P/Xl/6UJXsckey6BZu/TsK8j/AOCkuP8Ahg/xuvP/&#10;AC5f+lKVtN3iZw+I/KLwjkaDIP8Apof5CvVvDLf8UvY/N/y7r/KvKfCR2aHMB/z2P8q9R8OSY8NW&#10;Py/8u4pUvhRrMvhhwe/Ncj8aG3S6AG/57t/6EK6fzw3WuR+McqmbQsH/AJbN/wChCqqfATDc76WQ&#10;Bv8AgNE87z7WLdBgfSqs9wgYlz2FLHIJc7G+7zVkkqyetP3xe9Vjcqfu/wANH20f3v0pSu3oPQ/p&#10;l0S5uLfTLmODki9cf+QxmtLT9Wmi1SNXf/mHH5vfcK4XTfir4Gt/tlnceMdMhjuL6Z7aQ38fzrtX&#10;Bxu4zgiq8fxb8AW2ox3jeM9PKmycSRrfRny33jaCM9xmvLnUW50Qi1oeiR6hrElwBEFK9mfP5Z9f&#10;8Kk8jW01SOJUSQG3aSXYvAI/h+vf8K4zSfj/AOBLl5IZPHOlWUDMEV5blcAAnnr1rjtd/aI+D9z4&#10;gm8PnxhKl7HIE0vULe6wksgj3ckHhcggk18vmua5vRlbDUrx9G/yPewGAwVb+LOz9Uen3d6sd7Nq&#10;FrbCUzyK2xRn5QoBJHc1hfEv4uW/hfXLcWUBkd4drQwwb3cHB49OAfrXher/ABMiuJ0urv4oyxgS&#10;mWaKyc74QOQAygsQcY78muN0/W/EHxqkurhNN8ToLaN28yTTrlEkwflAZVB545z2614kcZxJXrRU&#10;o2T3dnoex9SyejF+9d28tz6luPGun+N/Co8Q+EbySO2uljjdw6jblhkY67sjHtXo37M1rAv7SXhy&#10;Zi7E6feK2W4fcqdRjnkda+X/AAl441uw0i10n/hG7+CwsJWkXTrDw5cgu4XlmO1mkYnPJ9q9G8C/&#10;thaV8LPEdr8TY/h3rN9daPpl282jvpNxDcTBkBVUZ1CBxg8EivrMNzvkck7nzlWEYuajsfXP/BQr&#10;wnF4t/ZP8TeHnm1C1iuPIE02jPKlwF85M7Whw4HrjtX53+Kv2OvhB4P+GreLLTX/AB7qN3MSltEu&#10;vaplTuALEbi2Buzz6Vq/8FKf+C/fjD4W/s0+Ev2kv2LYvDHiDSr+8ew8b6X4hV2u9EuygaKCSBJF&#10;ZHyJAS2R8ox1r4jP/B01+3osVrJc+BPh6TPGZFtYtBumaNTjG796cZ5/KvVafNflujglot9T6Z8J&#10;fCP4k63/AMEttZ8K3/gvxN4h12L4gzhAbOe5vPLMg27d43tGAARXxZ44+HX7Znwl+EnxOuvin8Jv&#10;E8Ph1vBE8a3epeE3gS23TRqp84r8rYb16ZrvLn/g6G/4KDy6TPqFh8NvBCpbvGFSHQLrcxYdf9Zj&#10;g4HPrXn37X3/AAXq/b0+O3wl8Qfsy/tD+F/Cel6N4u0M+fFa6RJHdNFkONjNKdpO3uKtUoOSk0Ht&#10;HytX3O1/4J9fBf8AYg0b9lDwl4v+OHwJ0jxfr2uPcTTX2oajOLiPbO6BNiuFK4UY4rw/9sbw18MP&#10;A/jD9o7QPhD4Tg0DQJ/Cmhy6Zo9v5myANPbM+PMJPLZPXGa+Ur3xJ8c9FRNF0b4vSnTLFSLCC28R&#10;gC2jJ3bQofIOScgd67Hwjqms6p8BfiZ4g8U+JLzVr++8O2STXd5cGRztvY8AknkAKBXj4LLcww+P&#10;qV6uI54S2jb4f8z38zzbJ8XlVHDYbC+zqx+Kd783+R8/+CvGF54MnvWtbOOeO9tXt5YZgSuG6NjP&#10;UHmq9lLJc3jqroscjt8soBPI9+/WqulQ/a5sOEGZQvL7RjJ6mrQ3ISUhiOGz2bse9e0lG90fPOTt&#10;Yu+H7q4+zpp8EsIYz7w8gG4EYxg46e1fTh/Z/wBBn+F/hz4qreadZSHS7Zrm5u4b4+ZJJM0Zy8Ku&#10;F4XHbrwOlfMXhy1M17AjQr8ztztxg4B5xX3vDqs/hX9jvwdGPET24uoLT91aeL3sZsrNIQRAu4vz&#10;jkIT6VUmjNuyPj740/Y7f4oz6dFawi1gmaKKO2uJ5IvlbaSpmYPg46MPwr3Hw2kVh4s1GysIzHbp&#10;cYhRjyFAwB+WK8k/aA1k/wDC49VtL2eS4uDqUizTz3CXW9vMO5lkaJW5POcA817Stk8Hje8mWFo0&#10;dEcKwHdBW2Fs22ZV78qNaLUJEmT5v+Wfr9a+XP2o2Mnx2mkPeK3/APQFr6YVsToMfwGvmf8AadH/&#10;ABfGT/rjD/6AK2rfATQfvs+r/Dlz5ekWY3f8ukX/AKAK+Wfj4fM/azvN38WtW4/9Ar6f0TH9k2Yw&#10;ebSH/wBAWvmH44bG/a4uRj/mPQD9VrOu7xRrS+Jn2947s1F3AhTpICeK+2tH+H3xQ07/AIJ8/FHw&#10;vqPwa1uKDUfD/m211PpBY3KPArq0TAZ24BYmvj7xpYpLeeaEJZM9Ox7Gus8Tf8FKP24dJ+BV34Qs&#10;fjh4vvIpY302yT+x7TyIYUtAPJzsyFwcZ61nUTaRpF2Zyfh1yyaYhI3LpESvnPBCCvB/+Cp8mfhZ&#10;4Cz3vr0/pHXuXglry603T7zUE/0gaXCbgYx85QZ4HA5rwv8A4KoRuvwr+H27+K5vT+QjriTXOdLX&#10;uGV/wS+t/O8K+N3/ALstn/KWvsr9nqHb44ulX739lTlf++a+Qf8AgldC8ng7xw3/AE3sx+ktfYfw&#10;KKWvjm5nmuEjQaVPueQ4A+XFejSt7M45L3jsfgxHJc/DD4liMKrG8vh2HAh5HNcv4Js729/Z6sGg&#10;tWIg0FTuCZwNp5/Sum+CV1pp+GHxBa51mCJp9R1JoUZ8GRfLIGPXJFeifsgftW6z8MP2Fdb+Ctx4&#10;E0i+07X/AAjdlNQ87bc28zwMgBBU7guNw5HWpbfQqL5Wj5JgvHH2hi33r2U+33zV7wNebvG1l/vN&#10;/wCgmsHT5N9k7b8/6TJ97/eNaPgRnHjWz/4H/wCgmvKatdHqxZ+avx2bd8ZvFH/Yeuv/AEY1fev7&#10;MUef2b/Co/6hx/8ARjV8E/HP/ksnif8A7D11/wCjGr9A/wBlm13fs3+EX/vaYT/4+1dsDz3ufRX7&#10;Bf7LXxE/an+MeoeCfhqdPS9stGkvJpdVuWihSNXVeWCsc5YDGKv/ALMn7Hf7c6eB/FEPwo13w+mm&#10;x/EvWrKZP7TRHkuopgkmN6ZZMjg/mKufsDftQ/Ef9lL4r6lrnww8O6VqOp+IdLXTIhq5cRR7pVO7&#10;5OTXnXw+/bD/AGlNB8M+IhY+OF0uwf4k63N/Z9jax4juXn3TMsjKzkEngEdqyrSxKnamvvNIRpX9&#10;96eW5Y/4KO/An9sL4VfsfeJtQ+K/iW0/sI6tp0d5Z2+owzC4nNwMfKqBl24znOKqXPxf/aL0eyjg&#10;8OfHbxdFAjwwwtHqz7Y1G0YUYwAOgHoK4f8Aa7+MfxI+Kn7MnidPEvjG5uraPUNPlltZoYz5pNwo&#10;3lgqkY9uOa6WSWWKSGFJ2ZHli3pI5IUnb0HaunCqb/i2OetZ25bnjXh39ov9o7Q5taGl/GvxHbKP&#10;EN8zRw3pRWcy8ucY+Y8k1l6N8cPjJ4h8QXdxr3xC1W5D6XqIkE10Sshe0lBLDv2/KotMhtri91yA&#10;A4TX75umf+WpxVPQtMgtb29VW2uNJvXzx/z7yZ/StZwpqhoYrm9r8yl+zZ4g1q++Cq6ZqmpvNFbT&#10;vHbRkDEWXBI4GeSSea9XnuG34NeQ/sxQ7vhA8yrgNfHG7/eFeuTRuZDn1ryKvxHr4dXiHnCl81/W&#10;o/Kf0ow/v+dZm7dylNP/AMVVBkf8un/s1fIn7fb+Z+0bqDf9Q+0/9ErX1xNG48VQ/wDXp/7NXyL+&#10;3qp/4aJvz/1D7X/0Stb4fSZz4j4DgPg0u/4p6CnpqUX/AKEK+y7m3/0hxj+I18b/AATG/wCLHh9f&#10;72qQ/wDoQr7Zv7Pbdv8A75rvpq6OCRjyRtEjyRghkQlSDyDjrXOfDj49/HHU7waHf/GHxVNbyW08&#10;clvLrkzIyeWw24LYxjjFdjNbSOrJHHlmBH5jFcB8LvAPjJPE8M0Phu7KtHKCfK7bGrLFJNJMdO99&#10;DyfQ/jV8WPAHhCz07wr8SvEOm2geYpaWGqSRRJl+WABxkk1r6R+1X8dIvB2qJJ8XvFQee8tsTjWJ&#10;sgL5hx9/BBrkv+EP1vW/DFm9vpsrp5syl1II+/UX/CE+KLbQLzTYtNl5uImjXHJADgn9RUWRpeSO&#10;pf8Aam+O95Ftj+NvjOQ7SVT+2JuePQNV/wCMfjvxvpPgLwJ4w0zxRqNvqc9ldeZfxXTLM+6Ubstn&#10;JyTXmI8DePkb/R9Jugf7ycV6N8c9H1GP4WfDXTZ7WTz/ALBclosHd/rBnI/ClZXQ03ZnK6F8aPi1&#10;c69DPdfEnW5ZIYZDG0moSEo3ltyDnrWRc/Fb4q3JzcfEfW37fNqUn+NQ6Roer2uqrNLYyKogk52H&#10;qVIH64qp/YGqthjYyfN/0zNXp2IvLues/BbWNb8QfA34k32uatc3kkFpa7JLmdnK5kPQk8V5Hd+I&#10;vE0M7Iuv3nyn5cTtXrvwI0i+s/gH8TI7m3ePda2Z+YEZ/fe9eUeIr600nV5rA6PC+zHz725yM1nT&#10;SUp+prUb5Y+guva1rNxpGmg6tcErE4Y+acn5yfWsg3+pAbH1G4P/AG0NW5fElvNCkT6HFtjUhBvP&#10;QnNMbXLIDcmhRf8AfRrSyMry7m9Bp7y2ejXlrM25x++Uscsd/wDhX0HFcENCgPTYK+dtK+Jsun/Z&#10;oIPD1ofIUxjzFLDk9fr717xZ3JkSCdRjcEfH1ANdGBUlzXMMS07Hnvwzm2/tJ68//Ta6/wDQq9c0&#10;68H+kN6Rv/6DXjHw6nx+0Hrkv/Te5/8AQ69VsLrIuv8Ark38q6aT9x+rMKnxo8y/ZemEesa6f9n/&#10;ANmNetfbM6bf7f8Anyl/9ANeOfs1yeXq2tc/w/1NeppdZ0y/+b/lyl/9BNKn/BuOSvWR5v8AsrTe&#10;Xd63h/4V/ma9c0W6xevz/wAs2/lXjX7M0vlz6yf9hf5mvVNGuT9rk+b/AJZt/KnR/hIVR/vDyb9n&#10;CTZ8RNXP/TGX/wBDr12C6/0xNv8Az0rxv9nyXy/HurP/ANMn/wDQ69WiuP8ATF/3xTofwwrO0jzT&#10;xJLn9qWZ/wDp6T/0AV6hcXH79q8o8RP/AMZMTOf+fpf/AEAV6VdzfO1KltL1Kq9PQ84/aYk8yfQu&#10;f4H/APQhXpsFxnS7M/8ATtH/AOgivKv2jnLT6L/ut/6EK9Jt5v8AiW2v/XtH/wCgikv4sh3vTRpR&#10;XWNPvPn/AOXV/wCRryT9m+UJqmuH/pgv/oVemRzbbC9/69H/AJGvLP2eJNuq6wfWAf8AoVFR/vIi&#10;h/DkeotcY/76rhv2kJvM8K6Z/wBfTfyrrWm/Rq4v9oKTf4W0/wD6+W/lTqfw2Kl8aOv+H1xt8FaP&#10;/wBea/1rzz4xTM3xNu29beL/ANAFdv4Gm2eDdJ/69VrgfjDOP+Fk3DZ/5d4f/QBUyf7tGq+JmSDu&#10;6VKoyad4b0bWvFmtW3hrwzpFzqF/dyiO0srKFpJJWPAVVUEkmjWbDUvDeqXOh6/p81leWk7Q3Vrd&#10;IUkikU4ZGU8ggggisk03YsGmUHBbH1Nevfspfsb/ABP/AGvG8Xx/DXV9GtJvCPhmfW5rfV7ho3vo&#10;4h80NvhSHk68HA46iuS+AmtfBLS9W1i5+NvgzUNYjk0lk8PraXnkxpfb12NKRyU27gQOea+iIf2h&#10;/BvwQ+BOp/s8eEdCvtMh1y2ikV2gUG+LoJAy3e4+WFkLoduA6YzjFctXEWfKjRQSV2eF/CL9m39o&#10;L4vXkB+G/wAFfEOtxTzvFFc2WnSNC0iDc6eZjbuA5IzWRpX7Mf7QWneA9W+Mt58ItYi8Lafevbah&#10;rLWxENvKrhSrHt8zBfqa9e8Y/HL4zfBP4cQ+A/Anxo1G70m5Rb65h8N68Ft9O1R1xhfL5DhMBiMB&#10;jmsn4C/ty+MPhgytq0UniFZZhFc+G9Yj36NJa7xJMZIVPzO7AZP41H1mo1ddASjzW7niH2qMPjeo&#10;3f7VTLLH/A4b/dNfafi2x+AnhO51H9rHwn8CNI+Iegap5b3tlYeFLyLTLG8cqJbFPmHkqgKbX+YE&#10;ggda5Xx/8ZP2D/i1B4ff4i/ADUvB8FnoA0/U9e8G2qwyfb1LtGwhcBHBUKr7vmPUGtIY5VGnbTYT&#10;oO1rny2GLdP/AB6lX+H8aqQaha3d5MlgzNEJGEZYYJXPH44q3G26u5O6TOduzJE61Kv/AB7z/wDX&#10;B/5VEnWpI/8AUTf9e7/ypjMj4d/8gmb/AK+D/SukTp+Nc58PP+QVL/12rok61MNYhJ2ZZh4Qn+9T&#10;06bf7tFm0kyLaqufmJUAfnTzC65Vlx/eWqITsR37Aafc4I/1D/8AoJp37KQ/4yc+HRYAj/hK7HO7&#10;GMeavao79dmnXSbP+XZ/5Gl/ZZfy/wBpr4eNu+74qsT/AORVrKptY0pvU/SH/gqjHDL+xT4skWFQ&#10;V1Oy5AH/AD1/+vX5/f8ABNJQ37bvgLIJ/wCJmflHXhGr70/4Kh3Zm/Y18Wx+uo2nc4/149a+CP8A&#10;gm2xj/bX8CuD/wAxNun/AFzauaJq9UfsLcz3i3rsIZeXYjbET+eKEvL+MbyjtlsY8kjtzWDPqs63&#10;jr9qkyHbjdjr61NBqF4uCty/cNg80+Uk6GwvL03xke2Z1K45iIzz1FfOP/BZC4Mn7C8qtFtb/hJ7&#10;Tt6LJXvFvq9wzFluZTj3zmvnH/gr5fyzfsSyxO7MP+EmtOvb5ZKTWg47nsH/AASLvxZ/8E9vBKqy&#10;58y+O3jPNy/+Fe2+LdUW9v7aUE/dk/h6cCvnX/glVfNF+wL4JTfyDe8H/r5kr2zUryWa+g/eZHlP&#10;heR6dKcYq6ZM3oVdZmCpArFh84PyjHT1r4g8HXMU/wC3z8RrqLkt40sgqt/1zm/wr7U1eQtdwrFI&#10;p2r1bp+PrXwB8PvixJeftq/EC60z4b6tqN1J48t5JYtJtGna3gg86J5Cq87dzKa3i7Mhq8T7eKu0&#10;/wAyrye/avH/APgpJJ/xgv43QHtZdv8Ap5jr1w3lq7BhNkE5BHHv0rxr/gpJdrJ+w/40WP8A6dP/&#10;AEpjrWXwsyh8SPyq8KORoUw/6bf0r0vQ7gL4as/n/wCWIrzDwwcaNKcf8tP6V3ml3gTQLVM9IRSp&#10;P3UbTNKW9Relcr8ULrz59IIP3ZD/ADFaE2pNyN9cz44vftEtj833WP8AMVU37ooqzO4udbUcb/Sn&#10;w+INjbFf71ca+rOz/f70qas5/jp86JUbanfW+pQydan+1Q/3RXE6XrErS/LLztzhjVz/AISyL/n5&#10;FLnhHRiVj9yG+EXj6NVktfit4nkKcFz4hUnH/gOaqXXwd8bNbyFfi/4iEjdHXxAm4fUC2roLPxBq&#10;BDIniWHaOilAhz7UR6w0VwZrrxWqc8r5WD+YHNYPE1t+Y7fq9Hscf/wpT4gLbBrf46+LVlXPMfiQ&#10;cD/d8gfzq/8ADn9nXWfHvjmHwt8Sf2r/AIgeEdKmUga8NTWWJH7KQhUqD/ePFb99q/hWRg8vjUqx&#10;5by4WOB61Tn1bwDPA0MnxceINkMGsy3HvWM8TiNlI1jhaL6H0Ro3/BCbVtds49e0H/go9491G2uE&#10;DR3NndbkcdsFZKvD/ggbd30Ziu/29/iXIW/1h/tKRc/lJ+leEfCf45+I/gZqC33wj/aphsYt+ZNO&#10;u4JHtJj33xMCOemVwfevrf4K/wDBVX4QeJPK8O/HS/07Sr4kBdb0C4eSzkPq8bgPET6YYD+9XK8R&#10;UXxOwPD8uyuedx/8G8vh5bkXMv7bvxKdl6j+13wfqA9Nl/4NzfgtqF6moa9+1x8RZWRg246gMhh3&#10;BbNfdPhjXNJ8Z6PF4j+H/jKx1nT51zHd6fOsqY/4CauGLUzwb9eD2UVSqSsRyI/O3xP/AMGuv7DH&#10;il2vvEfx18fTXE0he7mW9gU3LbslnxD8x68nmpH/AODYr/gn7LMtxqHxf+JVw6osSuNeRT5ajAX5&#10;YxxX6ES2N23/ADEGP0QVXk0WWX/mKTfgAKqNSHVkuEn0PgjTv+DY/wD4JkWjH7Zq/j66Un5lm8Ts&#10;oP12qK1D/wAG1X/BKe51iDXvEnhfxZrM1uFEa6h4oncbB0TIIIGO2a+3X0BzwdSuP0qJ/Dc8nTWL&#10;n9K0VWj3ZPsp9j4yvP8Ag3H/AOCPU+8w/s7zxs+dzL4iu88+5kryH45f8Gwf7MPiPRNa8P8A7Nfx&#10;hvvAGna7pMNneabdWzaigeOcS+arPIrDIG3FfpM/hK5b/mOzr+ApknhW7PyJr0v/AH7FNSpdxclT&#10;sfihdf8ABnDbW4LW/wC3rB1BVX8JEH8cT1m3H/BnnrEeYrT9urTWB/v+GHHb2l96/blvAt/IMnWm&#10;/wC/QqJvAWo/w6w3/fr/AOvTUqfcm1TsfiTpP/BoJr+l6hHcXv7c+l+TGd22Lw3Jk/gZK9/8Sf8A&#10;BvAmofCDw18KvC/7Zk2ivoOxpb618OtIbmVCxSQASgpjd0zzjNfplJ4D1Y/d1JW/3kI/rVZ/AOs5&#10;3i9g/wC+CP61aVJ63E1Uas4n44+Pf+DUjxn4t8TX3jy9/wCCgMGoavcytMZL/wALyK88mc/MwmJG&#10;T3rw/wCLv/BNv9tv4beIbybxB+z1rd3a27+UuqaVbCdbwIAvnBYyWAbGcEA81+/S+DNaj58+FvqW&#10;FSw6Hr0LhhbWzsO5Y1cGoPRkSXOrNH8z2ufDjxz4WvPI8U+BdXsJFQ/Le6bLGeOP4gK+TP2qIZl+&#10;OMypbyDENv1Q8HYOP1r+xW48MvqSmHWfBelXqMMMt1aI4I/GuO8T/sgfsveNbyTUfGX7IPw/1O5l&#10;GJbm88O2zuccDkpniirVco2HTpcrufziaNE0Ok2IcAbbaENz32qK+evjR8N/Gi/tZXWtyeEtS/st&#10;fEsKvqIsXMOAy5O8DGPfNf06/Fz/AIJJfsNfGllbxD+zjb6Vtj2g+HNSksVxnP3IsAn3xW9pX7AX&#10;w98JfB0fAjwN4l8U6T4cWxms0s1u4bs+XISWy88bMSdxGc5Fc+IxGiUVc1p0rNtn4reIotOsdbWf&#10;xDbtdafHexteQWs4V5YQw3Kp7MVzzW18V/EX/BNG3+GOvHwN8KPi5pWpTfaZdIR9djlgjmaErGXG&#10;8/IrYJGckDFfoh4j/wCCEfwxvoJI/DHxe1+1kbJP2/SopwW9SBj9K8i+Kn/BAv41/wBgXtj8OPif&#10;p155ts6qbvQ5F+YqQOFY4/KodeLd2ilB2sj4l+HdpeP4ftTeZ3/2Ta5ZurHyVJNeFf8ABV2HyfhZ&#10;8O1b/n5vv5R1+hMn/BNT9qf4d6d9h8QfDy/b7LaxxG5hspHWUogBdcKcA474r5T/AOCiP7GH7RXx&#10;48C+DdF+E3wy1LUbjQmvpNZS4gNt9nDGMIP3u3JO08DNc6q03Vvc6nTm6WiPH/8Agk1bJceBvG6t&#10;1+2Wf/oMlfpt/wAEjvBHh7xJ+1vJa+KfDNlq1jH4au5JLPULdZY2xtwSrAjOcc1+dn7Bnwm+Mn7L&#10;0Xibwv8AG/4HeMrC31iS3kh1bTNH+1xwCMPu3KpGchhjB7V+kH/BOv4y/sg/AD4xp8XPF/7TMdlB&#10;PoNxZzaZrugXNjJHK5Ug5dduAAc8966Z4imqLVzGNGbd2j67/ZI+Hnw/vv8AgnV8RvE0/gPRReRa&#10;z4tNpcNpsRaEfabjbtO3gKMAY7CqXwS8BeDYf+CMyahL4P0ttQHwouX+2mwj8wnyXw+7Gc+9Q/su&#10;/G/4JRfsG+J/hVafFfwvc+KNVHiK5tNIstegkef7VPcPAowxwWV0wD611XhTTX8Ff8Ek5vBmsmGH&#10;U7D4SXEWoWXnqzwyi2fKnBPI9q4vauUlys19nJK7R+JWgQmXTZ5X73kv6Ma1/AcIPjeyQDruH/jp&#10;qr4Xh83RmZR1upSf++jW98ONP8zx/YBv7zn/AMdNXUfvM6aavGNz8vPjsMfGfxQP+o9c/wDoxq/Q&#10;79leLH7NHg1j/wBAo/8AobV+e37QkJg+Ofi2PHTxBdD/AMitX6Kfsvwov7M3gofxHSAf/H2rupq9&#10;jzZK0mfQ37EnwY8ZfHH492Xg/wAAPZf2hbW7XqC/nMaMsZBIJCnn8Ku/su/sN+OPif4H1/VrzTtO&#10;vooviRr8LlbkjEiXO08YGRkda9Q/4I1zW2nftiG6lRyy+GLvayqeMlB/WvVf+CfsF9J8HNZl0vVo&#10;kEvxK8RS+UwYvzfyAk/L04rHETnGTsaQjF7nyV/wUJ/Yj1j4PfsY+L/Fs3hiKJW1HR4BcRXOSC14&#10;i7QucHOetezeHP2DjHb2E978C/Gd4JfJkKW9zGocEA/Kd3869C/4K7Q3R/4J9+JIr3V7aZ38TaGi&#10;wpJ8w/06Pt9a+yvhzBri+HLBjqCt5dnCNu/BX5BXOq9RJXNHTj0Z+Nn7OX7L/wAP/GOj+Lb/AF34&#10;NeI5pYvHusQRXVuu5URLjAiY5wXXoa0/jH+yh8NfCXwt8Y+KtP8Ag/4kt7ix8JalNa3d1BtjgYWz&#10;gE4OOp6+9fV//BOCz8RTfCnxhPp0LTCX4seIWOU3DJuyCfTtXXft9WHjqx/Yn+Kmp3thbxW8Xge8&#10;G77PhuVAOD+NEqs72JVJbpn5U6x8MrH4e+APDcGn6Stn9u0GwuZo1xh5HRMvgdyefqasT6e/mN8v&#10;8VemftL6CuleD/A0Wz5x4L0ksCeTujjOf1rAuvDxSQkp1NYud0n3OyhF8rOQ+wvs+5TWs37JXUto&#10;e042YqJtEwSNrUua5qcRNZu3imFdv/Lp/wCzV8d/8FAE8v8AaP1BP+ofaf8Aola+5LnSnXxpDD5X&#10;/LgT/wCPV8S/8FEofJ/ac1OLH3dPs/8A0QldNC3Mc2KVoHnHwKTd8YvDan+LVof/AEIV91X9n/pc&#10;n++f518M/s/qZPjV4YXHXV4P/QhX37qFiDeScdWNelT2PMk7MwLW0I1GHcv/AC1H3vrXSfDLTEm1&#10;yATOcGznJXcecRNVGKwf7ZEV2grKOG+tel/BC2stY1qO1+yQhhpF45IUfw27n+lYYuyaN8Mrs+Lf&#10;g/oen33w+glkY5N7cA/MMcSGulTwtpgYrv3fhVv9nGx06T4SWrXWkGUnUrr96I+o8w981176VorZ&#10;eLSJlB7eST/kVkzSKskcU3hXTBGdrjj6iqfxu0i3g1j4Y2Uw/dNp16cgn+8a7qaz0RYz/wAS+YHn&#10;/lgazf2j/DtrB4o+DiSGRYbzQb52Cr8w/eyAcfhUa86DucHL4Z0L3/76pv8Awi2gfxA+3NdZP4a0&#10;Rf8Al4uh9VFRv4d0f/n7uB/wAVsZSKEGk6dp/wACviC1mzD/AEK1PU/89hXy943B/wCEouPl9P8A&#10;0EV9daro9lZ/s/8AxCureaV9tlaZ80ADm4UV8j+Ol2eKrj/dX/0EVFNXnL1Kn8MfQyKKKK0asZgm&#10;BOh/2h/OvpOzm221r/1xj/8AQRXzWFHmJ7OP519GW0n+jWv/AFyj/kK6cL8TOfEbI8/+H0234761&#10;Ie81x/6FXqFlcfu7j5v+WTfyrynwE2PjdrDesk//AKFXpVjJ8lx/1xb+Vb0tIP1Mqnxo88/Z1k8v&#10;U9Y5/h/qa9KSbOm3/P8Ay5yf+gmvLfgFJ5d9q3+6P516PDN/xLr/AP68pP8A0E0ofwRy/jHn/wCz&#10;nLsm1Y+y/wAzXp+k3G29f5v4D/KvKv2fpMTap9F/ma9K0qb/AEp/+ubfyp0l+7JqP94eY/AiTZ45&#10;1U/9M3/9Cr1CCYi7Ur/fFeVfBBgvjPU2/wCmb/8AoVelRTn7SvzfxinQ+Adf4zz7xE//ABkbK+f+&#10;Xpf/AEEV6Lc3H7z71eZ66279oOZ/+nlf/QRXoFzNiRs0qW0vUc+nocH+0G/mS6N7K3/oQr0K3m/4&#10;l1r/ANe0f/oIrzf49tubSP8Adf8A9CFd7BN/xL7Uf9O0f8hSX8WRb/hoviX/AIl13/16P/I15j8A&#10;ZPL1LVz/ANMB/wChV6IJh9hu/m/5dn/lXm/wLYrf6uR/zy/9mpT/AIkSYfBI9Da4O/6/xVyHx3k3&#10;+GLD2uW/lXR+ZnkVy3xuk3eGrAH/AJ+D/Krqfw2yafxo6TwZLt8H6X8//LsP61wXxik/4uBM+f8A&#10;ljD/AOixXZ+EJtvhHTf+vcfzrhPjA/8AxXc2/wD54Rf+ixWdR/uk/Q3ivfPrL/gk74v8NfDDR/iv&#10;8WNAn0aP4maP4NdvhzPrFyyGG4Zis80A2lWmSLJXJwK9S8Z/sFf8M9fss3H7a37Y3jjwpqXjTxfq&#10;MepaV4W1lZZLyedXd5EcIdrJLG4kJGQCRXz/AODdK8KeGf2Y/h74p8J+CHn1PVfELw66S88MV8nn&#10;YEM0xUIEZfl2o2cZJq3+3P4016bxlc+DfE+la5dWtvth0Xw/rF9JcR+HXVE3W0ErM2+MAYGDyoHS&#10;vHrSqTny308tzo0sn1MM/HKy+HOgaz4P0DRfBkUJjafSpodMW9Mryt5qqkhUFWj4AJ6bcEGvozw7&#10;+yF+12Phz4I+JP7Uek23g74b+O1ig0XxPcalBPBpl3dzFxdm3yWXejdPlABz2r5Mufin8O/iPBMv&#10;xK+GKaZ/YOgtb+GLHw7AYlkuml3KZ3PzFAC2STnnAwMY9o+FOveLv2xfhd4D/ZS039oC4i1S3hvT&#10;pGkeJdQeLStHZVldBEzHJkbYiqSTt3dKmcHazNI8smed/tVeAfC3wi+MOr+B/gZ8UdO8X6FakWmr&#10;axb2pt4Zp3dg2zJw4G04YHmuI+D3iXwF4W+JVn4g1Pw2mtabBMTdaTqd0YfOhA2smVIBBz6jpUXx&#10;F+G/xc+Huuapo3ibVnvbjw/rYsL2C5uxJFPcDOfKGf3u08nHI3DNa/iP9nTxlqOkeE9X+Gng7V72&#10;31+NIzf3axmB7xs/ulaMkLjB+ViDx0q/cUEmyFCc6vuo9/0D9trSPB3g2W3/AGTviLr/AMOL1opD&#10;rfg93F3p94UC4e3ZgyqzMZHIZQAMAHvW4/jz4o+Nb5vgL8dP2cfA3ikatodpbaNqhurayvY54YlY&#10;mC4icI0xUrv3ZPTI5ri/gp+wn8U/2nPhB4g+JHwS+BWi+ILjwbbSL4qm0rxG0KuixRuGWIsCzqqy&#10;hgOC2MZ6V4V4l8St4UtE0CW1SbSpZty2sVy00ljMQP3sMm44fgZHHTBHeppxp306beoSlO9n1Ppv&#10;Tvg7+wFZ/s2Xcfjrwtrnh3xFb60Y7XxBcasqX4ilZvLlNi2PPgUlVYodxA3D0r5O8Z+FrnwN4xvf&#10;ClxqVteNZzYF3Zybop42GVdfYqQfX1rpv2i/i98SP2gPDvha/wDGUM93beF9OGk2mtXNoEnubXcz&#10;RCZgcuyjIz6CvOtN2YyjlhjbknJrswUZpvmkZ1nF6pGkrY4NSouIrgjp9nf+RqBfuCpo2zbT/wDX&#10;u/8AKu8w3Mn4en/iXy/9djXQ1znw8/5BU3/XY/0ro1G3pUw+FCkryLds5jT5KsW80auEl+5n5sYz&#10;+tU42+Uf/E07LHtnrVC5Szq8tvLpdy8KY/cSfeb2qp+zNIU/aN8Av6eKLHn/ALarS3fy6bOrv/yw&#10;f+RqL9m99n7QngWRNvHiay+90/1q1lUKgrM/RH/gp1L/AMYd+KgSzbtRtMnII/1w/Gvg/wD4JzPs&#10;/bQ8Dndj/iZkf+Q2r7h/4KZSyD9kLxOZIlBOqWgbawI/1or4a/4J5cftk+B3TvqZ74/5ZtWEVZmn&#10;Q/Vi91B47yYrKeJCNvB79zU8OpscKo++vYd++axdTMk2qywtNtfzG3DgYx0/Gp47tAgEiqwLH59x&#10;9Ke4GvFqucKGYkZ6qTXzx/wVsvTJ+xk0Snj/AISi1/8AQJK93tLhoztSD5cZ6kjHrmvn3/grNIX/&#10;AGPEHl8f8JPbfNjH8EmBUyCLuz0z/gl3qCwfsKeDYn52y3g6d/tEnevbo9TafUV2v92J/m9MkZ61&#10;8/8A/BMYzr+xD4SZEUosl3uO4g/8fD8V7fZs6anJuQg+SeFcHv3NWuhMkS6owubryZDhQnGwcn3H&#10;rXxN8Q/jH8fvF37Sevxfs+61o3gm/wDB3iWLSjqGhWC2txqcUxky9zIATK4CHqO5r7VuRJPfRhmj&#10;UEDtk/XPavh74IoZ/wBq/wCKlptDE/EK3YOR02/aapK7sQ9In1tLdlr1zM5LMQXZ+Mnu34mvH/8A&#10;gopNu/Yn8ZfM3/LoOvH/AB8JXsy2kssySPETydzV49/wUet/L/Yh8Ytt/js+f+3hK6Jq0GYU3eoj&#10;8sfDbBdJl/3/AOldZa3GNFt1zj90P5Vx3h4ldIlH+3/Sumjdm0eAHtCPmx7VjDSKOqZDfX3z/e+7&#10;WH4muTI1v838R/mKu3akn5pOv93mszxPHHCYPLZipTPzDB60ptsI7kj3OwB3po1DacbqpzTfuxvN&#10;QLN5ky7KHIaibf8Aak0MOxP7u7cMZz259Krf2zL/AHI/++DVNZJppPKc4B6jpwKXyY/+fN/++jXO&#10;25O7FyI/ocfw7od5A15efE3TmWLoscLZPrgbf5mq09v4YEaSjxlZyEA7R9jDEDOOcjj/AOvXHXV5&#10;aSKYLfxBpiyIPvi4TL565znFZ8eoyQubceJofm4ylzDz1xn2rRU5LdHXz0+jO6j1DSFf7K/iTTyu&#10;7qdFiP58VFd/8IPPJtudb08SfxKujryPXPA/CvPtQ/tCOVlGuxjspWZMn1Pao4mvYogr6qs+eF3y&#10;I3OPQN/nFQ6fdBzxfU9CfTfhZJZtN/wldjA3aNtJBb8MNWHqFp4FZR9h1rTrru27TyHH0PauSeG9&#10;i3NHZGRlPWMqwIz6EMaqXGpyoPn8F3JG0/Mx2g/lio9kiud9D0f4c/GDx98Gtf8A+Eg+Dvj3UtBn&#10;3ZcWcziGXB6yRldj/Qivr/4N/wDBX9oNKex/aJ+Hvnzwx/uNV8MuqvdHp80MhABPqG/CvzvHixXm&#10;a2m8G+VsJzunbn25qH/hMFRmQ+HXiUZbmdtoFZSox+zoHO38Wp+1fwG/a++A/wC0TCsPw9+I1iup&#10;Ffm0PUX+z3ie2xsbvqCR716Tc3U1pObe8Ajb+EsOtfgMfGNtHPHLHavZSxMJI7iGc70I6EFeQfxF&#10;fQv7Pv8AwVy/aM+B0Nvo3iPWIfHXh9DhtO8Qki5RAOkdwAW9Mbg31rCUatNe8r+hWj2Z+uBvA/3L&#10;mM/jSfaW7XKfnXz1+y9/wUm/ZV/auni8P6HqMnhbxPIv/Iu+ImEQmPAIhlztk5IwAc98V9BMmnWs&#10;giubdY5GGQMgg/j3pRmpaFdRXun/AOflKb9pVR/x8ipPJtP4bVD9GBpsixIMi2U/7OKrmsKzY37d&#10;H0ec/lSNqMK/8tz+VRTSzj/U2q/8CNJ5153igX9aq7DlJRqEGfkY/lSrPv8AuxtVd7y8T+KFfolI&#10;1/cnpOv/AHyKOZklqTc38L/99iopV285/OQVD9oZvvzA/gKX7Zbjl1H6U02DuMluZY+Q+76SrUa6&#10;pdhsLb7v+BqalbUbRR8sefotRtqOT8lo5/4BUr1KSuSx6ncnh4HX8qni1KQdN34rWZJe333o7Jvx&#10;xTPO1dulvt/4EKLsOU2/7VlJ5SpV1eZPuIf+Atj+RrCQ6q3Dqo/4HTwL3+J0/wC+jRdgos2/+Ehu&#10;0OfIJPrnNMPiW2RSLjSo3B6iSBWDfmKyN0qHL3KD8ad5jf8APwtJvoCit0Qaz4d+DPiUt/wlHwi0&#10;G83/AH2uNJifP1yOa838b/sc/sPePS6+IP2fdOXcMFrBWtwPwjYCvSnETn/Wr196R7eFj8si/lWd&#10;o9UX7yWjf3nyv4u/4I3fsBeLbqS50m31jRJ5MkHzlmQH/torHj2NcD4g/wCCHOg2WnXFl8J/2lbm&#10;3imidfsLXU1qsu4fcch2BBHB+X8K+4W0iCbnbn8cVDLoO/8A1cY/76zSdOl00KUqiVrn5s6n/wAE&#10;Fvjx4f0KWTw1430bUJS7yC2guvMIJOcF2CA/lXl1v/wSy/bg+HfjeHUtQ+B99e2MGd9xZXEMhIII&#10;yArknr0r9cDpN/C+63nlTH/PJ8f1qeHVPF9mcRajebV6bmz/AFqHGXRs0U5dUj+Zf47f8EFv249T&#10;8f6545udBjsINU1eeeGC80y+RkV3LYZvI29O+cV7H8PPgv4z+DXwW0DwP4h8K6vd6volkba8i0+a&#10;zMcj72IKeZOj4wR1Wv6Cx478ZwjbMyzgfwTR1n6tr1jr0BtvEngTRryKQYkSazVgR75HNaRxOIh1&#10;/AzVOne7X4n4wfsK/teQfsj/AB1n+InxW+BXjdbF9Dls4hbaP5rF3dGDExMwAAXtnOa9W/Y//bq/&#10;Zr+F/wAMpPCXxD8d2um6jJ4j1TUZGvLW+hVFurySZUJNtwVVgDz2r9F9Y+B37LGuzGXVv2cPDiTP&#10;966s7GOKT67kUH9a4bxN+wH+xn4u3ofDGuab5h3HydYnkUfRZWZR9MU5YipLcTpRvex8jftufGf9&#10;n79qX9knXPhd8Nvjp4KfXNQ1vSbm0tZ9eMPmRw3kckhzOichQTivrj4ca/8As/6sbe50P4p2OpMZ&#10;YViWy8Q24VRgA5HmcgHPQ9q898Zf8Egf2Y/EpYeH/ijeWZGdkWo6LaToOnBJiUn868/8T/8ABESa&#10;4gC+FvGXgbVguGjin02exYnPdoZWHpyFo9qnEXIraHI+DvAOv/CP/glz8V/jv4G+J/ijw74l0Xx/&#10;rYsFtLyM2wY6myhwhUhgQeTmvj79nb4u/tu/8FAv2jdH/YN8aftdaraaD4+0i9g1e5l0uGceWkLS&#10;bCmAcNtAyCMV+iHxf/Zh8dfsq/8ABHT4mfCHxrpGiWflXbXenpoepy3UbRyToxLNMqsDnPHNfnt/&#10;wRTQz/8ABXv4bNs4XSdUxuPcWr1vFpq5i1Z6nMf8FGfE3xV/Z2+Ll/8AALx9r+leLYvAcNnplprE&#10;OktYT3EEMaFEYK7DgALnqetdt4G8A/Hfx9+w1B+36ngDwunhO5lkjisj4jnW9ykzQkFPsxQHKk/f&#10;6Gub/wCC2t2G/bi+IlwUXA1HPzLnkRLX0r8HZYbH/g2c0CNsKZ9QuWXHr9tlNU4RstB88ozkkfDd&#10;3+2l4G0y3luPE3gG9tPJUmRba8WboD0yq1g6R/wUU/Z31jVk0dbHW4HmcJF5tkpyxOAOGJrwf4qP&#10;/od+VP8AA35Yrw3weQfiLpEjLlm1GIt+DCnUw1LWxNHFVdLs/Rex/aA+CeseNo77/hKHt4UsDFI0&#10;9jLlH3dMBfTvXxz/AMFHLvSdQ/abvdS0TUEu7S40qzeCdAQGXyFwcEAiu80qMJrN0xUDc52/ma8o&#10;/bajaP4vW+FwG0Gy/wDRQrmwsm6tjrxetJM5f9nVd/xz8Kp66xB/6GK/Qy/tf9Mkz/er89f2aR5n&#10;x78Jp665bj83FfpBq2mm2nfzHVcvxlhxXr0nbc8uabMnRrWCDXLO6uVLwpdI0yBcllDcj8q+wv2X&#10;vFH7O3x58IeL/E/ww8BXOmf8I7o+owP9utIkZmFnLkqVJr5NsLOZrgG3UMVyVw4PSvbv+CR6XV18&#10;DPizcy6e4AtNXVm6bW+wyHnP+ea5sbGnNxbZ0YNyTaSPBP8Agnp8I/Cni/8AZkt9a1e7u0kbW71V&#10;EOzbgSn1Fepan+z94QLBLfWL8Z9YEOf0rjf+CbGtW+lfsl6ckoB/4n1+eAGP+t7jrXuE/i3SpYis&#10;16ny/wAJhKn8zXO3aR1xUORHmdz+z1oSlvI8QX23b3sYzXmX7bnw1j034tfs/wDhq3uh/pPhvUR5&#10;8sQU586XBIFfR8/ifw9MhRbtAfVXz/KvLf26LDTb79oH9mpJJ18ibw/qIaXJxjz5ef0pXle5LjD8&#10;jzK6/Z41ZlHla9aHn1Yf0qnL+zh4tk4t9Zsf++z/AIV74/gfwPPJ8niKJOegc0i/D7wa7/J4ugX/&#10;AHpsfzNCqTXUp0abex8+/FL4IeJ/A/7IfxN8Vate20sSW+noqwuScm5XrxXzFdfsj+M/GdhbeMLS&#10;V0S9t0kRRGG4IH+1X39+1n4O0jw//wAE/wD4qXGn69Hdl30obYpAdv8ApIPr3/pXnHwt8GeJ7r4T&#10;+HtQt4Imik0mEr8/ONg6iqpttN9zGcI86XkfGd5+xx4/tM584/7X2b/69Ztx+yz48t/vLN+Nq39K&#10;+7rrwl4oj+9abvXawNVZvD3iCBPn0p2/4DV80zNwSPg5/wBnTxrbzDf1BB5gcf0r0K2aSGGKFj86&#10;Kqv+AxX1roOg3t7qUVvLoZw7gMWTj+VfJ2sHb4q1SLGPL1SZQv8Adw5rswjbkzkxaUYpo878At/x&#10;ejVm9ZJv/QjXo9nJ8txz/wAsm5/CvM/A7f8AF5NUf/ppN/M16NZNlbg4/wCWTfyrppK8X6s56nxr&#10;0PPPgO3+n6sfbj8zXocT406//wCvOT/0E15z8DPlvdU/3f616DFJ/oN9z/y5Sf8AoJqYfwip/wAU&#10;4L4CSFJdT/4D/M16Npkw+1v/ALh/lXmvwMfDamfdf5mvRNKf/SJMn/lm1VT/AIaJn/FPNfgvJjxf&#10;qJ/2H/8AQq9Hhm/0pf8AfFea/Bttvi3Ufn/5Zv8A+hV6Jbyf6YpB/jFGH+Adb4/kcFrZ/wCL/Sv/&#10;ANPS/wDoNd3cSZmauB1hv+L7S5/5+h/Ku4nbM7UUvhl6jn0OI+OTbpNJ/wB1v/Qq7mGT/Qrf/rgn&#10;/oIrhPjccyaV/uN/6FXaQyf6Hb8f8sE/kKS/iyH/AMu0WvO/4l13j/n2f+Vee/BJ9t1qp/6Y/wDs&#10;1d2GCafdDP8Ay7v/ACrgfg0SLrVMf88v/ZqU/wCJEmPwSO4jkrmPjS2fDth/18N/KuhVsciuZ+MT&#10;btAsRj/luf5VVT+GxwVpo2vC8n/FKacD/wA+4/nXFfGNt3jiT/r3h/8ARYrsPDDbfC+n/wDXuP51&#10;xfxdfzPG0r4/5YQj/wAhis6v8BfI2h8TPUPgR8Z9X1vwA3wA1Xw9q2qxRSveeGm0x3dtPuuC7+SO&#10;HDBcHP3QSay7346eO7jxNa+IfE2pzXVz4e1x77R7K5QSWyzblDK6tyVIRRj0FfRH/BLD9jf4lePP&#10;hr4n/aX8N+F7fU0S/j8L6PZySyRztcXUZDzWzJIv72JCGCsCrAkVkfthfsq/Cv4V/BKzuvgxousa&#10;9rMWqyr4r8UfZpfs1muQyxyqwzbyLu2ndjIGe4z5LlBVrLQ6eVyhe586fFf4leJ/jZ4/1T4g6xp8&#10;CX+p3Buru30m08mBMqBhUXhVGKv/AAe0Dz/G/hmHxt4kXQND1y6aFNdvYnlisYydklwEQ7iVz0Hp&#10;X0D+wL4F+D/g/R/FXj34tweHfG0+n20Y0zRFu5CyBtoeXJxEF2O4+fPzgDHOau/Hxv2G/AYsLn4C&#10;2twZr67EBvLt1l/sZFRMTmLO5vMZ5dykDG0Y7U17zaX/AA5cab5Oe57F+w5YfBz4Z/tKy23ib4Z6&#10;N8efCC79L0uXSLFFljubpl3XhgkYs6jesReQjBPB4rB/bJ8R+APC/jzxL8JdCHjj4f6Dp2sXN1Z+&#10;AtKh3WttdtJmGTzHfbHEQdysoxw3FeN/Ar4xfFnx9rXj2L4UXPhrw1YaJaN4i1OfTpHsyPszJh7Q&#10;43AsyxtsOQSO1chqXxTsf2m/F3h/Xf2jPjbd3f8Aad2V8W6wIXe+s7eBSIsA/I67ScAd6xUWm4op&#10;SfLcqfDDxB8RtJ1a6tfB3xFg0KGA3NrcppuvDTptUiT+BxGQHJ3ZyeDgiiOPwl4e+FUb/D/xd4km&#10;8QSeJg0mnR6ZFLY5K8ZkLH94MkH5cHFcX+0Fc/B2z8VXOmfAOynfw/Bctb2mp6qR9rvVRji4ZRxG&#10;WB6D0rhtF1/VNFkRor6cRRzrP5SSnaZB0OOh+tbOLnZ9TB2jomer+Dvi14ztrHTvhdqXhCz1l7HW&#10;ZZYLc/PJKZMB4GRTh0OAdvYjIIr6G+Jv/BPN9WvtK1Pwl4BvvCd/4xtbO9tZLm5il0DS1ZZBOJ7p&#10;WJgYyKgVHAxuAOMivDbKPUfjrosXhTT/AITG18VpO2o6Zq+hbAZoVXMgmJIwBjII7nGK5jw7+0b8&#10;cvD/AMPtR+BMvxL1eDwxf3u/UPD73TfZ5nDg5Kk5HzKDxjpVRc73W6BqLXK9jM8Q6NfeFvEN/wCG&#10;tVaJrnTruS2me2nWSNnRtpKsuQwyDgjioQ4+z3GP+fd/5V6r+0T+zv8ACH4U/D3wl8S/g/8AGQ+K&#10;LTxDC/8AaNvLpslu1jc8MYwWJEgGSueMFea8ohwbW5/69n/ka9KlNTp36nNOPKzJ+H3/ACCZv+u1&#10;dJEC3ygZrmvAP/IIl/67H+VdLBMbdNy9f5URfuomd+Ynf5H2uqg7enpQrddv/jtQ7953E809P7u+&#10;q5iB12H+wTfN/wAsm/kax/hF4psvBnxR8N+L9Tt5pbfTNXtrmdLddzsqOCQo7njpWtdyf6Bc/wDX&#10;Bv5Gof2bePj/AOBiyhl/4Sey3Ky5BHmrUVFpc0gfR37Yf7dnww+NvwG1j4b+HPCmu215fX8E0dxe&#10;2aJGqo+TuIcnP4V84/sl/EvRPg9+0H4b+JPiWyvbmy0u982eDT4BJMw2kYVSQCeema+/v+CkzaOP&#10;2Q/EaW2l2cco1G0IlitUV/8AWf3gM96+Gf2BpUh/a78FSyxqyLqoLK6hgflPY1hF3Zr0Pssf8FLf&#10;2ebq6eQeBfH+WZmwvh6I9fT97ViD/gox8CpNvk/D34iPydqjw3Ec5/7a17NfeNpvt8sCwW0aB28t&#10;mt15APoBUsfjC+WZBEkBXJ3ERjOSO1XZi0PILP8A4KG/CaaUGL4TfEt/dfDSf/HK8k/4KA/tZeEf&#10;jN+zmvgnw98MfGulyDXIJ2vte0cQW+1VcbdwY/Mc9Pavsa18ZXqNsS/A29lHOMdvWvBP+CpniW+1&#10;X9kRoJ7yRk/4SS2+ViccJJ+tZyQ42Mj9hP8AbE0P4ZfsueHPAU3wH8e63PYSXJe/0TRPOtpS0rMA&#10;r7ucA8j1Fev2f7eMb3sl1Zfsn/FJ8xBWUeHcY5781kf8E1PFmoaR+xR4WtLa4ZSJ7vC7+P8AXNzX&#10;t3hnxZqV3fX0n20v+5B2hunJq43sTNo8qf8Abov5ZRLH+yD8U3cHK/8AEkC181fAb4tK37QPxD+I&#10;DfDXXt+oeNLeVdFES/a4XIn/AHbqxGDk9PavvKfXb03QHmMFyO/NfEHwLn3/ALWfxGlc/MPiDGQ5&#10;H/XetqcfeMpS9xn0PD+1DerMtu37Ofjt3OT8tjDgfU+bXl37fnxr1Pxh+yJ4m0SX4LeKtIimktN1&#10;9qVtCsMWJlIDFZCcnHpX0VFfyRyhYyDu9uK8d/4KPTCb9inxUMj/AFtpg46/vlrWS/dsxg06iPy1&#10;0J/+JTLj+/8A0ro4nVtKiV148ofoK5nRvl0tx/tmt55H/syFO2wfyrnh8KOqVr2I3vYo1OwfpWH4&#10;guWnkiLP2Py+nNX7yQxJ0xjlmrG1BneTzWPympnLQqMbMgnmeXj+GmRthg3p1od93A6URttcMVzi&#10;sW7mhZztOVbKj06+tSfaZf8Ans3/AH3UaiOSU7SduDtz1o8n/pl/47TiQj9S4viv4jilMljq87yr&#10;xtOFx+faqz/E7xzqsjvb3skUyHa7mUbc157ffbY78TQ+G9rxqCUEhYD04Pf/ABrZtPHf2izWHX/D&#10;EmSoDXIYxuPbjg19Cl5Hj37HWab4o+K+psYrnxAjEk7ZHvf8DxUp1zxkqMieObOO4gbDB9TXBPsD&#10;XAw30MExubO/ktU3E/ZplyGXvzxk/wCFW113wfqJM17a2sEhyNybtrH3yeOe/vScEXGTT3O4bx74&#10;4sIQD40tJfIGCy3KngnqGqBfjb4ts5Wtj4ivpCc5eOTeBn9BXnt1J9jlfydBsrm2J+V0uWbnHbHW&#10;orLZq7quk+H7127rDOrDHsDzWbjDsU5zWzZ6a/x/8aWblI/HIaMZzbyxgY4GQSR1qEfHXV9QjMsu&#10;sWpkySR9oRCR6DI5715teaeLacxXtneI4yRHdxYVfxPH8q3PB2hfCXV7MzeI9N1M3EbY3RybVbpj&#10;GM8daXsqX8o41a38x2Vr8f5JoB5lzbBQp/cSFJCTjJx071W/4aJskYxajbQjOTthi6fiG449a5nV&#10;vBnw9e4J0jwxeyHo4bUFBGfQkelZWseC/CFsd9j4aYqMFWOrAsG75AFHsKX8pXtaq+0ds/xy+F14&#10;oe+u5bWUEFZBuDr9CAMc9xX0N+z3/wAFoPif+zJYpYW/xUHjHw9AF/4pvxQJJGCAfciuMF4zjpnc&#10;PavjdtI8GXkQSbw9a784Ja/Dc/Tr6028sPDVlZiWDR4HiRMSMU3AH0+YfrWdTBYaqrOIRxVaGzP1&#10;z+HP/Bff9m/4rxRSaH4kufCGsSMvn6B4vXfauT2hu0OAP98CvpD4ff8ABQ3wD4git08QomnG4A+z&#10;zyTbreb/AGklA24PvX89d2nhHVJv3MdsuVA2R2/A6dyK6b4X/F/42/BSTf8AD3xsp07eTNo9+Glt&#10;pO+Njfd9MqRXP/Z1GKtuaPGVW00z+kKy+OXh/U4EuoV3RuMiSKYMCPUEcGrI+KHhedcfbZl99n9a&#10;/FL4B/8ABUuy0O7gs/FV3e+DrpuGZ3M+nSnPXp8gJ9Rx619n/DL9vfw34gsYLrxZptve2sq5XVdF&#10;kEkbD+9gEg/gfwrJ5fSNVjqj3PuD/hYfhB8f8TKZvyFOXx74L/ivZePvZY14R4W8ffD3x9aC98J6&#10;7DeArkxJLiRfqp5FaTJbg7BMR/wPio+o0TT61VPZv+FgeAs/Ne/nmpR4/wDAJPy6ki/XNeJCBT92&#10;8Zh/stTPsbk5a4l2+/NL6jR7sPrlXse6p4+8FSfd16Nf+BU//hNfBx+54jh/GQV4GbA7ub2Xn+Ei&#10;mNpYbO24Y/gf8aX9n039pjWMqLoj6A/4Srw3J93xDAf+2opkmvaC/wB3W4T/ALso/wAa+fnsTGuD&#10;e4/E/wCNNSBeT/aj/lml/Zye0gWOlfY9+m1HTNu6K/hbP96cCogBN88Wowr/ANt68L8xI2yby5J/&#10;2VqU6lbAf6+5P19ah5c+kilj/I9vNrK3/MZtR/22qSOERjdLr1uf+2ua8OTW7RBudpB+J/wpw8SW&#10;S/xyfnSeXS7gsel0Pc/7QtYvu6lC30YGnR65aA4Vw3414b/wlMI4Qz/VSTR/wlqRH78/5VP9nVO4&#10;/r8ex7t/wkFqp5AH1YD+tI3iSxH/AC3Rf+2grwg+LtS+9ZzSD/eOKa/jPxIPuakF+sgo/s+q+qH9&#10;ej2PcJvEEEn+q1dE+hFVLrVrmQbbfXyT/s4NeLnxt4o7a5GP+2g/wqOTx74rTkeIIeP+moNL+zqv&#10;kN46L3R63Pe+Jd/7nVZiP+uVQHUfFy/L58r/APbAV5T/AMLE8YH5f+Ejt/8Av5Tf+FkeLl/5mGH8&#10;JaP7Pm92NY6HY9W/tLxQPmmSb/vwKBeazK2H0+VvpHg/zry5PiT4oI/5DER9P3opY/if4qR976zH&#10;/wB/aSy6fcax8Op6vu1eUD/iSyFenOM1ZttD1VuYbMpu5zvwRXkv/C3vFMX3dWQj/ZfNPHxv8XDC&#10;x3x+X+4uaX9nVR/X6Z3Xxy/Z6f8AaP8AhDq3wS8d+JNUt9D1tFW/TS5kjlZVbcAHZWwMgdq8Z/ZR&#10;/wCCLP7NH7Iv7Q2jftLfDzXvF1xrehwTxWtrqmpRS2zCWMo2QIwc4OevUV14/aB8ZQfcv2/2cx9a&#10;ev7SvxAXP+lDK/wmOksvxC2D69QlufLX7e//AAQn+PH7YHxx8S/Fvwz8cvDOlQ69c+bHp91pspeF&#10;doXaWBwTx1967XX/APgmX+0t8Pf+CSGi/sG+CItD8SeJNLvJZJ71b820EiPO8uVLrnOGAx7V7gv7&#10;VXj+Ln7NE6r/AH4iKY37YPjmFdx0uIj+FtpqvqeLWiH9awzPxu8Wf8G9f/BUvxXJc6RZfB/QbZbg&#10;N/pdz4nhKKD3wOc1g+CP+DWX/gptoPi7TvE+saf4MlgsrqOWS3PiEr5gBBK5VDjPTNftWf2y/FmR&#10;52hDB9F60h/bO18KRcaLLhfu88D6USw2Patb+vvFCrhIvc/Nmy/4N/Pjfp9wk/ib9npZnlkYyvpf&#10;xKzknPRXhGAM+vavMPGv/BuN+1J8SfEWs+MPiN8NtZgVFhs/D1jous2k8qwRJt3yl2G4nAPBHWv1&#10;xb9t6RWKz6LcHH+zz+FOb9ubR4WVrzS7yEn7rCOuOGWY2k24p3fodbx2GmrSaZ+HOq/8EA/j98Jf&#10;EFv4n0nRviJZahptylxaCTwOLuNXU7gWe3nc4yP7tbMnwa/aS+GOr/2n4v8ACfgu8aMP5kGs+Grv&#10;T2lYjBLedb7M5zyT1r9tLP8Ab08JLuH2m4Vh/wA9I/61YP7avgHWV8i9sNNukdcOL2FGB+uRWvsc&#10;wSs0/uJ9vgW9PwZ+OXhjxje2WnmLxf8Asd+HNShT5o5NAudNuZG6ZyAyOB+Feo/Dv9rT4TfCTwdr&#10;ng/QP2fde8H2HiC0mg1LyfCtxGrebEY3bdF5gB2ng9Pav0b8R337FnxMLy+Pv2d/BOptJ96Y6VCH&#10;P/Agua4TW/2RP+CbfiKU3OnfCrU9AlbJWTw54jurYA/7qyBfwxWbo4jrFm0a9GK0Z+e3wQ+JP7Hn&#10;wq+Gdv8AB7wV4l0mPTLW4lni/wCEnneG6V5Wyx8zyYz16A5r0PTdW+A+rW3maR48uXD4y+n/AGK+&#10;X8MiP9TX0p4v/wCCa/7IniWHy9G/aJ8c2SEErY6wbbU4FOOm2eJjj8a8m8a/8EXPh/rSSDw18Wfh&#10;/foSNi3fhaSxlJ7ktbTDn6CtP373gQvYvZnF6h4f8MX0RtfD3xt03T+ixtr3w/kbJPq1vMwx9BXB&#10;/tRfD+z8eftNfs9ad4F8f+DNbufDnhvU/wC2ria8ksrMTLLI+wq4MkZYOAoIya7PxR/wRy+OWiXA&#10;uPAsllHDE67T4Y+JM8W9R0/dXcJAPtnFcZ4q/Yg/bR8IXDSyaD42uI43IR7zRtI1hQuf+eisHx9B&#10;WftHF+8n9zNPYxaumvvO91H4V/GSZtlh8GfCuqAjpp2rq5/AvGpNczqPw6+J9jIzax+xLdXaLne9&#10;rNn/ANAb+leVeJfD37SHgl3bxNo9vHFGx3R6l8PdRtHHod0KFPxBrL0v9pHx/wCHpRbW8WkK6N8/&#10;9neMJ7GT/viZkwfYmqck1sJxOy/bC0m2H/BOr4vXKfAbWfBUsN5oySNqqOqTZuT9wt17jiuI+Emr&#10;arB8G/CsMf2Mo2hW+xmc5I2DrjvXR+KP2o/G/wARvDMvgrxxpXi3U9GuWie504XVrrFtN5bbk3JI&#10;ZNwDVXT9p/4baPZRaPrnw+0uCGGMIBq3wx8nYo6DdbBcfWnBqOhLi3K5BPqepO5LW0Of+mJz+maY&#10;9zqjJvaSJP8Afjb/AOvVnT/2gP2XNUJe78OeElMnDfY9R1LT2H4OHUGtm11j9mDXYQun3WvWhduH&#10;03xBBdKPwlhBP51TkTyswtO1jU7W7R1msSARn5mB/lXwtq8/neMNWmP8Wqzn5enMjV+jNv4L+EV2&#10;4OjfG28sBnAOu6ANmcd5IzgfU1+cN/PDJ4s1V4blJlGqT/vYx8rfvDyPY13YCXvs87HRagr9zz/w&#10;M3/F4dTb/bm/nXoloxUznd/yybj8K848EkL8X9R/66Tfzr0O3JDXH/XFv5V2UfhfqcVX40ef/A9s&#10;32qgf3f6mu+jbFhff9ecn/oJrgPgh8moan9P613qH/Q73/rzk/8AQTU01+6t6mlT+KcF8Dzh9R/D&#10;+Zr0HTm/esf+mbfyrz34Jcf2i/8Atj+tegWDfvW/65NTpfw0Kp8Z5v8AB8lPF2o/9c3/APQq9Bgb&#10;F4B/tivPfg9/yNd//wBc3/8AQq76Bv8ATAP9sUUfgXzCs7SOG1hv+L5yv/08j+VdtPIPMNcNq7Z+&#10;N8o/6eR/Ku0nbEjfWlS2l6jn09DjfjUfn0r/AHG/9Crs4GH2ODn/AJYJ/IVxPxkfL6X/ALrf+hV2&#10;MBH2KD/rkv8AIUL+LIr/AJdosbv9Cuj/ANO7/wAq4H4PNtutS/65f+zV3IbNlc5/593/AJVwnwf/&#10;AOPzU/8ArkP/AEKlP44gvgZ2itjkVzXxhfOgWP8A13P8q6FWx0rm/i4+7QbH/rs38qqp/DYQ+NGt&#10;4Ybd4c0//r3H864z4qEf8JrNuGRsiyP+ALXYeGMt4dsT/wBO4/nXH/FL/kc52/6ZR/8AoArKt/BR&#10;pB++z6r+Getah4W8A6V8afgF4p1vwF8PNMu7LT9Zvr/WZcN4ga2bzLmOOPIYrnI4yB+Ned6r8V/2&#10;kPh/4N8X+Fvhz4yvr34e6lqgtfEt7o8rvZ6u4O0SS7ucvtz2zmvItK+K3iux+Fl98HluRJol/q0G&#10;oy2z87LiJHQMvPGVkIPrgelegfAf9nz43/FqxtZfDdrqWleCLzX7XT9d8S4f+zbGV3UK9ww+UBdw&#10;JJ6CvNlBJXex0Jybsiv4V/aL+IXgmDT38IeGbe30rTNXN23kwP5U7blfyJsYEiAgkK2cZNcn8WZZ&#10;9W8a3Pi7/hBrjw/b6yxvbW0lQqrI5LBk4A2HtgYxX6NeG/8Agnn+yH+zJ+1vpH7PH7Uv7VJ1XwFq&#10;e3W59U0R/KtmYo4iSVRuwGCSYZeoI9al8Yfsu/sjfFb4mRfsw/AnV9Q8beEb6+zYfE+KAy6npawp&#10;N/xLjGcB4T5e5SAD25rKdaCfOzX2E5aNn5weHPHc+l6pby3GppakIba4n+yLIrQMApDp/Hgc89xX&#10;rnwL8eaRpWg+JtKl8LeHPEWieHbCe4s9R1DS2inuDLmIAtHh1XMmQWO0HAJ6V55+0f8ADL4f/CH4&#10;iT+EPBnxAuNeS0klivZLjTGtGhlVyChVuuPX1Brj4fGmr6Ot1B4cuZ7CK/shbX0UMxCzx5BIb1BI&#10;Bx0yM1tZSiZK9OVmEnhvWJtdi0i0iW4nuSHggsn8373RRtySegxWgvw18cS6TqPiCLw1dGz0adI9&#10;SlZNpgJbABVuRk8Cu4/ZG8X614G+INv8SvB/i7QfDuq+GYTcw32tKJPtB5GxIyDvbB4HtX3Z40/a&#10;Wh/ZuvvCnxS+Nf7PqeKbP4hWLa54z0i/torex1UhT9lSFI3fIicsWDqGJHOaic3GVkjWnTjKPM2f&#10;PH7OPh79lL4zpN8N/iFc6x8KdW1GztLXwj4kRnOn3O90FxLesxLAYQlAnG5qg/b3+A2h/DDxafgn&#10;pHwvlh8ReGLf7XceJ5NT/wCQvYsu6OZ4nbERK7WAGc56Vwen6z8EfiL40fxsb+/8LXjeJLm8S3Fq&#10;JrPS7AoWjVYj1Cy8FR/DjAqlrHxguv2kf2ibDxt+0r8Q7zXLd5obbVtREZDtZRYQeWoxwqjheOBT&#10;ScJJxb9AcouDT3fUxdF+I15P8I7z4W+Kta1G4tYZEvvDsMl0xhhuC2JcL0wyknPqo9awLds2lxnr&#10;9mf+VaPxA/4QweMtVtPh95raDHqMw0g3AKuYN3yEg8g7ecVmJhLWcj/n3b+Rr0aUbU79zhm7zsZn&#10;gJtumS/9djW+vzZNc94HIXTJD/01rdjJ/u00rIiXxMsq2ODT15+QGq6tjkVIrbfuevzUyR9023T5&#10;/wDrg38jUH7PDbfjp4Ldz93xHZkc/wDTQU+8b/QLk+kDfyNV/wBn5yvxt8HPj/mYLQ/+RBUz1NIK&#10;6Puf/goddrN+yv4hjaTP+nWxzvz/AMtR27V8YfsLv5f7Vng5+mNSH/oJr67/AG+5ZJP2YdfZrVlB&#10;vbf94cDd+9H418e/sTyeT+1F4Rcn7uoj7v8AumsluaL4T9IdT1MC7eNDufzG5JBAGeuKfFMHdXaX&#10;DfxZ+nXNczf62kl/ICcoZGO6TqTmnxeITIoCso+f+IYHTiqauB1VtqylfLjjQgrhQ2DnHfivD/8A&#10;gpTerJ+yqYQoz/wkVvuPc/JJzXqMXiS1jYw7lKg+mMt3+teL/wDBRHWI9Q/Zma2Rx8viC3fbj/Ye&#10;s3sOO56H/wAE+9SEP7H3hmLP/Le6Cgpn/lsxr3D4dTNcanfbHZcQg7enf0r5v/YS1yKx/ZQ0C1Z0&#10;B8+5+VmGcGVule+fBq/TU9V1QLNkLarxwcfNWkd0ZTOzuSPtajOSAvf+dfF3wCDSftX/ABI/h/4r&#10;5P5z19nTttu0bbuwB26V8afs+tj9qz4k7hj/AIr1P5z1tH40Zy/hs+tEBcqjPyD7V5L/AMFGYiP2&#10;MPFWX6Pad+P9eteuxqEZTu715J/wUYZG/Ys8V7V/itO//TdK6KnwM56S/eI/LPSGxpj/AO//AErc&#10;QA2MTsekQP0461g6TzpcmP7/APhXQHA06Edgo3DuTXJD4Ud0tGZd8xl+d/ujovr7msW7O93H4itj&#10;UGznise4+aV8f3aiWha3K1FFFYFly2j86LanX1p/2a8/uNTtO+8tavlD/Iro5UZN2P0n8MWeuXOo&#10;SQyWV5LEWz5k2FYL3AJyM1J4mktYzNpuj3dwI1IDtLAhOe68ZOa6C5s/CtpphudB+IF1cBo18y3u&#10;7ch2fPY8gngccVz13ZeL5Zvt9nrBhj6SB4CAT+XPFe70PI1OYufDy6nMJLkKML80s2VB+gxg1BJ4&#10;K0UxlH16yQux+SQsCB6citzUtF8YXZF1HeRNDn5Hg3AnB6kHg/Ss6fwz4suz9ris4pJT3kVUDn14&#10;70nqNOxFaeF9D01Rd3PiODKfc8k7SD7DjNWv7T0uwKNb6rbptGTvhw5Hc7hj/IqI+EvFsixvqTWU&#10;IOSsXmBio/3Tkn60SeE/KidLowvEx+5HOFBP0HNTfm0LL0/xJt5GS2utWtZ1Q8JKobOccHJ6VSfx&#10;V4ZvDJAYtPt2OTvhQ8D8c5/Cq0PgLSZ1MlvbOiLkyIEBCn6tiopPBen6e4ZrqIwM2Nj5/TbnmqAg&#10;uWtZ1LPqSPF/CywEEDtz71DZDRIh5V2qyxpxufDhSfUDntUl14W09VAe0uLiI8p5XOB1zyOKRrCK&#10;CJNmmPNsGHkZgCBnjPFC0QlqW7F/AyJ9qstbtIZR/DPkD6YzntVq802wvovtXm2ky4ORby7RjHv3&#10;rnZdE8ITyh5NPnSQyZdpfu9+/Oe3apPsPhm2SW3i1CCLd2YEMo74Of6UXRWhWvIfDMO+1kgji29p&#10;LkNjnOePWsyW98HB1eK7dNi8oDg56ZH+Na0y6HtEjXBDDvvDBhjg4NUjp/h26V2SXaxAO7HHuM4o&#10;0Jaciil7oN2jW8qzsMn5fL3n/wCvU3gzxt41+F+of218LfF99YSkjdAhPkSc/wAcbfK30xSzeH7Z&#10;50m01YZsAcxShX+nNVdXtbK0j8vU9Kuwdhbe8u3v65qOVMZ9H/CP/go7NoOow2fxZ0CXTLlSufEP&#10;h8ttz03PF1A9dpP0r7S+DX7eb+I9LTVbLXtP8X6VgKLqyk23Kj0YdiP9oA1+SEeqeHX+RNN38AMo&#10;nLfgc8D61Fo2u654U1mPxF4C1+50i9jJ2TWFyykn0IAAYexqHFMNVsfvd4D/AGgPhv8AEFVh0zxE&#10;Le6YfNZXQMUoOOQM8N9RXYi5DOFN6QQMhWevxR+F/wDwUZ8Q6C8OlfHXw2mpQGTDaxpMflXC8AAu&#10;nAY/TFfYvwB/bkh8R6Yp+FnxIs/EtvGuX0fUpNt3GOflG7DAAexFR7PsPmaV5H3V9qdzte7H/AVo&#10;F0rfL80gX2NeL+C/2tvCfieRNP1e5TQb522pBqXCE45w449u1eiQ6z4qvEjuLW8spI35DxvuD+4N&#10;TZrcv2ikro6ZTHxKtg3P+zipN5PIiP48Vz0TeMX+V9QtU9CTzT/J8XOu5r6Jtv8AdjPNIDePm/e8&#10;zb7ZGKZJLIU2eYFx3JyayFg8T/eebhv4dmKnjstULAyT9PxNAF14ZvvPcHH6VUmttQ2nZfn/AL5z&#10;T/ssm8+aJXB+9h8VII1XDRI23/e5oAzZp9et2PllnA/2QKqyap4rzh9Ojb/aZiK3PtDj5Fib/ez0&#10;pn2o7slxt/ulsmncnlMYaprR4ns4R6/MTSf2hMvyLaRY/iatffaTNkqn/fXNQytY5x5aemT/AEpD&#10;s2ZEs6yfN9nB+lJtteFe12/hmr04tWfMNunpyCT09qq3TQWy73tU/wBnrigZTewsHJ+Yr9RUTaZY&#10;j5GuQFPsasHUbSTG21Cn8aYZ5GO9VGz/AHadmBA+kW6/6q8Tb+ORTGtbVPmfU0GPRDUsksUgw1y6&#10;/wC6vBpn2WCROb1+f73FCZKGxyafG3y32f8AgNOGpKGAjcN2yowahm0a1b71+QPaoZNLs4U3f2m7&#10;D/ZHIoSuFmi9/a+19nlt/wACNSLfs/z4OP7qtWOYbUZVbmd22/eUVDI1yjfJHPt6LmTH8qLBex0P&#10;2oNyyE+xakFx5j/6jH+zwa5i4nu14idj/s7uaikm1Jkx5jp7lhmmotj5kdVI0Z+9C+36D+lQstoB&#10;xET/ALJFcykt6o5vJP8AvjOaDLeg/vL1gPoRTUGyW7m7MLUt/wAewX/fIH5VXK6WAUPlNn3BrJ8u&#10;5OSdR6/3kJpP7Nlf5leIn/eC5quR23C5eudP0G44uNOgZivdR/OqF34P8H3S/vNGhx03bcU77Ndw&#10;5c3luNv92QGlxJs3PJEMt2frTSa6hcyZ/hX4cAD2l7c2jbsr5M5H/wCuoG+Hes2yH+zviJPnqq3C&#10;AgfiMGtol15aUj16n+VRSPdbC0UxYf7p6fjVO7C5mf2J8QoMLDrNlcrt67mU/wBacdR8dWH+v8Pt&#10;Jj+KCZT+XINXWN0uUG5dy5Ocn+VMxe7SWuDj+6GwM1PLHsV7SS2IYviTr2nMv2ix1CLPDKYDgH3I&#10;zV63+OGqJFh7h/l4w6mqsl5qJTYbkBV9qrSRNdKfO2P/ALRUD9azcIvoUq009zdT46asybGmV0/u&#10;NGCD+YrM13xb4I8WxmDxf8P9E1GNsErdadFIP/HlrNfw1YXDGR3EX90rMTVS48JKcCz19gd3IZFb&#10;9an2FJ7or61VT3MPxR+zv+xr4z3Sa5+zh4ZSWRfmms7QW7/nFtNcPqv/AAT/AP2PtQYDw8fFOgOe&#10;caT4suVT6bZSwwPSvTW8Fa4kpdNRjk/2TD2/OqU/hrVo3XKx8f7ZU/lQ8JQfQf1moeAeNf8AgmN4&#10;D1Tf/wAIn+0l4gh+b92uu6FZ3yjPuUUn86891v8A4JKfEISJP4a+NvgfVGLfP9s8Py6e/wCduTzX&#10;169hqce3fI6r/d5Yfnike28tlWa7df8AticVH1ChLoXHGVUz4sP/AATe/bL8J3LSeEPDOiaqQTsT&#10;SviJNCZBj/nncY/Kvz/uLTVtJ8T6ppmtWxgu7XVJo7u3MocxyByGUsOGwQRkelfvDpTWFreRzXOr&#10;bY4iWaV4yAuBnJPYV+EPi/WbG7+J/iW5+3xlJvEF3JExONymZzn9azjQhhp6dR1K8q9PXozhPB//&#10;ACV7UX/25T+td9HJ+9n/AOuTfyrgPBkqv8VNRmilBXfJtYcgjPau7V8CV2b/AJZt/KnRa5X6mdZP&#10;nXocR8FflvNTb3/qa7cufst56/ZH/wDQTXC/BZsXOp8dx/Ou1Mh+y3mf+fWQf+OmppP92VU/jHFf&#10;Bhtv9o/7w/rXd2cn7xs/88z/ACrgfg220ahx/EP613Fg/wC/5/un+VVR/hodZ++cD8I22+Jr/wD3&#10;G/8AQq7u3YG7X/fFcH8KCB4lvz/sP/Ou2gYi7UD+8KKK9xEVtZnFam3/ABeiVv8Ap5H8q7S4fD5F&#10;cVqv/JZpv+u4/lXX3D/O1FLTm9TSey9DkfjEdz6WB/db/wBCrsIT/okP/XBf5Vx3xc+Y6X/un/0K&#10;urgbbZxf9cl/lS/5fS+RX2EWA2bK5z/z7v8AyrhvhMwF3qPP/LIf+hV2yMBaXH/XBv5Vw3wqfF5f&#10;8fwD/wBCqanxRGn+7Z2RbD5rnfizzoFkf+mzfyroK534rNu0GzP/AE2P8qqp/DZMFaaNXwv/AMgC&#10;x/64j+dcd8Uv+Rvm/wCuUf8A6AK7Dwqx/wCEfsj/ANMR/M1x/wAUP+Rxm/65R/8AoIrGov3K+RcH&#10;+8ZjW65r6h/4JueMfEMvjXVfhjr/AMYI9C8C3envdeKtGv5JWt9ThQcosacGQ8YPGMV8xW65QGrt&#10;s08IPkzSRlh1jOKwqUlUp8t7GsZcsrn1j8df2iPAd1470TwL8UPh7ol7pfh+zksbe78JRSWc00Ij&#10;dYbiV2H7xxvX2+U+pqh8V/8AgpJP8Sfgx4O+C/gn4U2Xga78GW5B8UeEpGhvtUdVYK0rJjg53Hrz&#10;nGM1538C/iB4e8YePtN8K/tEa/EfDb2i2h1GezDvYogzGQRgn05zwTVX4pf8Kl0a5sZvg6Llbuwm&#10;kE98Y/3d0Q5IlXJ4BBA24HSuSFJwmoOPnfzNnLmhzp/I5668JXnxE0bUvE+veKpZfEMKfbJJdVnV&#10;Eu7fbztkc/NKD/D1OeOledlzncTXeeOPileeJfAGmfD99Ctol065mlN+gPmyq+0iNu21SCQP9o1w&#10;0dsm/ZW8YSWhm3ESKWRJUkXkq+QK97Hxe+P3x10+3+JHiL4itD/wrbR7e30m5u3H7mANsSGKPG0n&#10;LEnjnHNeQaPpcMmMpW9qMD2miJBAxVXlG9QeGx/nvWv1fmW+pHteVnqPwd+E1n+0N4U8R+NNa8ea&#10;JZavohm1CddWu/s730JBLgDaFYAqMKOeTXK+OPiP4U8T+B9F8GaL8MNK0q50aaTzNasy3nX0ZACq&#10;4JxxjOfeuKG4gAluB0xUkY24z35pww6pz5rlSq80FG1iWNc04ti3nH/Tu38qbSu3+iz/AC/8sG/l&#10;XUc1rGb4HbOmSj/prW5G3GysLwR/yCZP+uprcVscGs18I5/ES9Pl39KcJH/vVErZ5FOR9tBJJeN/&#10;oFx83/LBv5Gq/wCz3/yW7wepP/MwWv8A6MWpLt/9AuP+uTfyqp8Crn7L8ZvCd07Y8vW7ZvycUpu5&#10;pBXR9w/8FAjbr+zF4hC3IYtd2+I1yePNHevjj9ijZ/w1H4R83bj+0hnI4xtPWvqH9uDxRNqv7P8A&#10;r0KDMTXEB3An/noP0r5W/Y+n+zftIeFrj+5qAPy4z90+tZpWkXC/IfobqKaAl/J5sEDqJCpC9GYn&#10;tjpQ8WgxHzH01DG42E7CSOM1zGq+KZIppbmG3fAkIwQMj8utRjxjqHnhoYhnHK4PU9adrDOwgtNI&#10;f5xpMAU5ADIRj614v/wUQ+wj9m1hbWkMZOtwFmRCCflf9K7xfFHiQXJEccQGMjD9u/FeS/t3a1qW&#10;ofABra9kTYdXgKopOQdr1M1oNbnbfsPXFlB+ytoT3VrA58+427x8/wDrD+le/fAdrWbVdYNrbJHm&#10;0QsqAgH5u4r5g/ZA8TadpX7NOh2d7K4P2i4KgRkj/WHJzX0l+yvrdnq99rzaeQ/l2ib8qVIy3HWn&#10;HcymelusRu1U9AQemMdOK+MfgC239qv4mN0H/CfR/e/35q+0phKbtS3OPvcccV8O/B7x14F8LftW&#10;/Ea08WeK7XT7u88fQixtrjcGuMSSg7cD1YdfWt4NKRk7uDsfYh2mTLf99f4V5F/wUTL/APDF3ixR&#10;/etf/R6V7N5PzLtUBuTjFeOf8FFldf2MvFg3ZG61/wDR6V0T1gznpP8AeI/LTRf+QZJ/10rbYM1j&#10;Gu7+AcVh6N/yDn/66f0rporHzNPimfbgIP5Vxw+FHfP4jEvOFZ8VjTLmUj610F9HhClYM/8Arzj0&#10;NJ7lxkVKcnWm05Otc63LNHTvvD61s1jab94fWtvCeproRjI+97f4ma/58iXGn28kbffWJm+UjGfo&#10;fxFaM3iXXNTeOGHw1qkkbncCM7ccZ2jPPSuo114NKvYEOlLavd8GOVkJ/PbgAgV1lre2+p6FDYHR&#10;5beKBeLiCRS5X0yvOPY+te7Hax5CvY8ks9U1a9vHsdK8K6u3lgeascY+Udzktg1FqGp3emykaN4d&#10;v3lBG63luFHze/Neim/8C2NtI1t/aVsp5mJZ8nsenSuc1S6+Fc0Rktr7UTO4Jl2AqMY4JH8XSk1Y&#10;NTgNT1fxvcytdx+HbWALkBp5dxB7Ac1mS+NfiHp7m3ujbK//ACz2r19c0viu3s7+5W40HxDdMnmE&#10;CKeLCKe3HNcvPqr2t2Bc3ct1s4Y72UAgdgetRJouNzs4viF4t1BAJ7mK33cyPHArLwOQMmq9nrXj&#10;S7uXh03xREIpGyiXFuqtz0GBnv6Gszw98VDpX+hT2kd5bg4QTRAvtPYHAxV3VPFulzzR6joHlW43&#10;Am2nXJB7gHGRQx6l+6l8dpmyvviBYW02cOqxk4HPHA61W/s/xm8DXth4+ti8PSRo9pPrkEc/Wktv&#10;GGi3W/ULW9aK7RuVlCOGP0cZp2oa/wCIoz/aEejW8RcnZLLGoQ++BwR05pN3GZmvaT8Qb3R4ZoPE&#10;Su5kzJbW8ZUk4+9kAZ47Vz58K65cSpbvEHfq3nS7WHuckflW2vjJ7+Ce28YEKiAlZNPyWJHTAzjF&#10;YU+r2F/GlppUtzGzAgeaM5/HtSAcPCWu/aTFBFGFAIZTcg8j0AORV6Xw1ePbibUtKmtYYlyds5+Y&#10;d8bhk1z9zpWrafKSLN9rj5mDnc3vkUttrvi+NvP0XUJwUXZ80pOPUYNBVtDaj8BiYHVdPuby3jXA&#10;jaRMhgfcZ4ptxol7ADLeXyXEaH5QkjMBx3/wrLn8bfEC5Ux6pqDyIg+7LwAPYCoBr09yskf24JG5&#10;+dIm2c8dhR1FszWjg0acJOrqrMvzxByoyPw9Kifws5lDW9ufn4WSOfg9fQjFZlx5cEpWG0lB25aX&#10;ueO3qKiNy6R+fa6jI7bfumPbt/GgRo3ukT28iw32jTso4LGXP4DJ4/Gqll4WNterrHh3WLzSrqF9&#10;0VwgdSrDnh0P+c1VbVWlURXCsA3G/wAwnJ7ZxUtjFb3DMZZ7jPcDP4ketLqPRM9t+Fv7fXxi+HEc&#10;Xhz4v6TbeMtHTCrO7bbuNeMkPg7j/vDPvX1n+zz+294F8UNGfg78VZbC7dRnwzrhC+mQFY4b/gJ7&#10;V+cdppWhzOGMlyWyTKzIRjn3NR32l+DoWiuodVu45eolCBdvvnj9KV7bomUYvY/bfwr+2JYWzJY/&#10;EPwy1k44N9bK0kGcdSOo/WvWfDXxI8OeKLAar4b19Lm3ZR++tLncFz6g4wfY1+HPwl/bh+KfwdjG&#10;k6l4ii8VaGhAfTtTcmcL/sSclT04ORX038F/2yvhV471WK5+H/jS68Oa8+C2j3k/llyeyt92QZ7d&#10;fak4QlsF5x31P1HsdRW75Gvyt/10XH69KslEjXzZdUdx/wBdQP1FfIXhH9r/AMTaHMLLx5pZvMOF&#10;FxYZSQg4/h+6eOeMV7n8O/jZ4M8aQo2gaxC07Juks5hiZfqpPP1FRysuM1LY9IllsVUNHdYLer7v&#10;1pBfJ9xpww6KBF/Wsyz8QQSuUVoz67VHH4dasDWAcFBgeuf/AK1SSW47q33/ALqQD+8zL/SpRODh&#10;WuAw9uBVIX8DqNtyMtxgJn9ac0MUv+smJb6c0Fp3JJBJKT/pEYyP+evP5UxY9nzb05blQwNH2WNf&#10;m86Mf7WAaellZH5TcgZ6spFAyGRgZNqEr1+Y8VDKjTIEnk3bejZq2+n2ir/x+uPUY4P1psmm2iLh&#10;bjgn6D9KAMa5tIt5ZBKf7zKxP9KpSrBHLzFIew3Oa6JrK1R963I2+iyHNV5tPsz92VmPXcCCaadj&#10;M5/AV90ce1efvZ6+1MId3GYWY+2TWvc6WsyfJbykfU/yqnP4euDlQ7r7gHpVgUpVlD/NGqY/vg/4&#10;09ct80l5Gv8Aumnnw1MX+WVz2O4DH+NRN4Rusn59oagdmSlYmT/j8H+8P6U1oIghC3p/3sc1Vfwh&#10;ehiougD9DTJPCd6q/vb4KG784ppXESNpVnuwbx8ddmRikmsrKD94Jc+nzVAPDE0f39R5+hoGixIp&#10;ZNRbH8WPWrAZcG05RDn8OlV3ubSP5WJHp85qaTTtOiyZLp3PJ2+YAKikh0dUPyKc/wB9/wCooAp3&#10;GoDlluCP9nrmqMl1MWJEm76kA1fuLTRZcFrc8D76vVJ9OsOPLyFPRnbg0AQrqN1Gdqw8emRmoJPE&#10;E9u3L7Ru+6F5/E1YbR+uyZRn7tRSaLcN8m52+gFADJPGEq/JHdOmfY4oXxq4bBvGPbp/9amzeHLr&#10;cd9s4Xtz1qGXw9cn/l1f/vumnELssr4xjbreMB/Euenp0px8Xaew2vdtk/7ZFZ//AAjcyoW8g4/6&#10;6VD/AMIvPFiSRwOM580/yxStFhdml/wkenKT/pbbfTfn9aQ+J7FWLRW8LL/tA5rMOn3Rb91MTj0i&#10;/rmiO2vVGWdgP+udNKJLbLw8Tov+p0+N/oM4/OmnxbfBi62aKvIXoDmqgtzLnMrD2eMVEimLLM8Z&#10;67cQ0+VCvY0o/FTsN7xqp7qkxzUkXiky5zbHn73z7ufzrGa4nDZ8zI/65YFMlaYqJftOOvPl4/Sn&#10;ZBdmxLrtyVw1udg7k4qvJfwSZeb5Ony7j/Osg3xib97qabf7pjJzUE/iKCFdn2/f9Ix/jQ4DTLXi&#10;3SdG8U+FtU8MDUDaNqWnz2wuk+YwmRCu8AdSM5r84/Gv/BFL4m6csn/CAftG6PqKbiUt9VtpYA2T&#10;n0YV+gsviCPaWa4/3SwAzVKTxFFGd8l0oPTcFPT86zdCMt0ONXl2Pyv8X/8ABKL9sbwnM15F8LdH&#10;15E587Q9Sj3H6KrKx/KvLfGvwB+Pfw2MsXjH4TeMNFABDyzWEjx49iynI/Gv2Tudb08Heb8Pv+6w&#10;jx+tL/wkMk0Xkf2g4j/iL/MD+GT/ACpLBwWxp9Yb3Pwq0HTv+EQlmey1jyXmPzx6jZsv8s1tRa/q&#10;ohlRrazu/MjZd9vdgHkEdGwe9fsr4q+Gnwh8dbv+E0+GHh3Vd64L3ekxOx9wdoIry/xd/wAE7v2L&#10;vF4ke4+EsWlyPysmkXs0RH0G4r+lY/VJrZlrEQk7tH5N+AIrnwubs6zazwiUgxuISy9+4rp7DxPo&#10;8k426nEuQfvtj+dfeXij/gjl8D9TJk8AfF/xHo8nVUuglygz/u7TivNfF3/BHL40WAc+FPi/4b1e&#10;JB8kepwvCzZ+qsP1qI0MRTWxbq0pu7Pif4VNt8SXxbHKNjJ6/NXaxODcrg4+cV6b4v8A+CaP7WXh&#10;KV5f+FJ2uqIn/LbQ71XLfQKwb9K8z8V/Bn4s+ApnPjD4WeLtHZf4p7WXaMf7ykH86iEalNWaKnyV&#10;HdM4zViv/C5pD6zj+VdZdn58VyR062ttbGtz6vcpcht3+mWnU++Dn9K1BrN9JiTzrCfn/lnMYz+T&#10;Cop3i3cqS5rWMr4s8tp30P8AOurRttpD/wBcl/lXJePV1LWGsmg0icCBSJHVd69c8Fc5rfHiDSZo&#10;o0W9AKooIkUqcgehoTTqMdn7NGhAxNvOP+mDfyri/hbxeX/+7/7NXXWNzbTQTCKZCDE3If2rkPhf&#10;hbq/z/c/rRP44hryM6vd/t/pWD8UnJ0GzGP+W5/lW9/8VWB8Uf8AkBWmP+e5/lVVPgYqbvNGt4VP&#10;/FO2Z/6Yj+Zrj/iYd3i+bP8AzzT/ANBFdZ4Uc/8ACP2IP/PIfzNcn8Rvm8Vzf7if+g1lP+Ci4aVG&#10;Zlr9wVetTu2kCqdsMKP92rtr1rNK5ciyEDe9bunRCXR1AX7rEVixrlK39E50c/75reLVrGUjntUt&#10;9rtWfHH++FbWsKd7VmRofO4rNq8tS4O6NvRY/u/JWl4gbbpUP/XT+lUtHHSrfiNv+JZB6+b/AI1c&#10;djNbmbG1Sfewahjk29XqVWxwae4J2JFZO1Kzf6FcD/pg38qYrf3aJSFtJuf+WDfypgtzP8E/8gyT&#10;/rrW5WD4OZRp8vzD/WetbAnUZ+cD8azVrDldyLPmLt2fxf7PpS1V+1xjkyA/Q1Ityr888e1VEkmu&#10;z/oVwP8Apk38qzfhHdwWXxR8O3lzcLBHFq1u0k0jBVQBxkkngD3q7M7vbSqsEh3RHgJntWFovg/x&#10;X4q1m18OaF4furm8vJRFa28UJ3yN2A9TUyvLZGlO1j6j/av8f+DPEPwW1ux0vxpp11cvcQmO3gv1&#10;dnAcZwoPOK+df2Zta0vw38bvD+s63qUVnbW95unubg4RBtPJPpXXaf8AsB/tb6kA1v8ABfU1Xt52&#10;xP8A0I1tWP8AwTN/bGvyMfDBY1/6a6tbr/N6SoVU/hZXNTStc9qv/jz8DoJnnl+KemBnkbLRJI/4&#10;8LVCb9pz9nm1lYyfEppweP3dlMePQZWvPbD/AIJOftg3hXzfDelW2f8AntrkH9GNdBp//BG39qy9&#10;2i41vwvb5/56amT/AOgqar2FXsL2tPubB/bB+Atmvkt4ivpkGSWi005P5kV53+1D+018K/it8Lx4&#10;L8G/2kbr+0Y5y91ZrGmxVYHkMTnJHGK9K03/AIIhftEXeDffFPwfb56KLidifyjrpdL/AOCDfxLm&#10;bGp/HnQosfe8mymf+YFU8PUa2D2tO254v8BP2yPhp8J/hJpvgPX/AApql9eWkszzNCyrH8zZGCTk&#10;8V6L4A/4KseCvhvd311pnwau7wXsSJsk1NY9m05zwpz1rv7H/ggXezIDqH7SlumTj93oTH8MmQVu&#10;ad/wb/8Ag5cf2p+0PfSerW+jIB+ZkqVh6i6E+0ot7nm2o/8ABaj5/M079n+JWHC+frJYdfQIK84+&#10;C3iH4KfEm58e/tQfGOWPTtWtvEtvqGk2VrdLuUu7yOqo3Mg4AyK+r7D/AIIC/AqJB/aXxp8QzH/p&#10;lbQr/MnFa0H/AAQK/ZtaMQf8LO8WZPV1lgC/+g80/YVk7h7SlayOX0f/AIKV/sp6sxM3iu6tcnA8&#10;+wYYGPbNcT+25+17+zz8T/2WPEXg3wR8RIb3U7x7fyLRYnVnCyqxPIx0Br0nWf8Ag3o+Ft4C/hz4&#10;96tag5Ef2rTo5f8A0FxXLat/wbp68CRoP7TOnuw+4t1orqPxKs1aSWIcbWRko0FNSTPzb0bP2GTH&#10;/PQfyrdGtutpHDsk+VAPucdK+6Y/+Dev9oK2kaK3+OXg9oS33mFxn8vLq/b/APBvh8TSudW/aH8O&#10;R+8OnTP/AEFYwp1Utjdzg3ufnteX29d+w8/7NY8zf6Rvbgc9q/TG3/4N7X3bdW/adgB/u2/h1z/N&#10;xWraf8G+fw8Chr/9pHUXP/THQVUfrJTdCs+gKpSXU/K88nNPTp+Nfq1H/wAG+vwb37X+PetMeh/4&#10;lsajP/fVSf8AEPh8Li5Wx+OOqFh/z00xGH6NUfVajeofWKXRn5Y6aYg+HuVT/gBP8q2Nmm/9BdP+&#10;/Lf4V+oFr/wQG0zS5VOmfGiykc/dW60Dd+okrS/4cZ67/wBFV8O/+E83/wAXWyw7tuZSrJ7I8Sv/&#10;ABFca3cL9udbqWNQsckkxIGPqfSq/wDaXiCG7aAa5c25Q7UEKsucdOemPesm91p4EBk02NVf7wC7&#10;to9sDj6VCmriNCYHYhs7NsQyR+Jr0eZnD8R0ln418RWkpjj8XSbHADQSnd8w7YI5rF1jxprF/O01&#10;4oIWX5hIioDjpjBFVLDVpzfw3Elg0WMjc6jDKeowPard+1izSJbaLHK28FElfcPy4wKrUszr/W9N&#10;u13T2Iw/L+XLt/Cq0x05bfyxaAgLn5pSwA784+lXoLy5toS8+mwQqvX9z1Oe3pVa51RJlyjlXj5x&#10;EgC49+OKLdxGde2byKjWtm8aqR1HUeue49qaYNshSSJfOduvzDPPtxTtQ1y/V45vNcIeN6c8+tVo&#10;Nb1KS4LHVZB142EgDNS9RstfYtSRWZreJgeCzAA+31qOOG4gIaS92KigFC2CBn0PWo/7Xu2uQ8l3&#10;HOpI5bK9PYcir90f7RTz7SxeVUOJG35+o/8ArmkK4itBqW2RpkLnA2RrjI9OTg1FNNrKbobCw2Kw&#10;x88Ixj/PpUKQyaeXNpaMrDt6fWrVp/a5QznUZHGAFPOR7ZNADUufNQG8tYw68CNXMe71IP4dKZd2&#10;uqXEuywARGXBaQAjHpx/Orc+i6ZMfLvdSkWV1BIRSTuPr/8AWp9v4bVIlgTWJZHwMRbWGB/LtQBl&#10;nTtZtZc3JLo3GwAMCP6VB/ZSjdH/AGVscIct0I9uOtdhbeHlyyahqiqDGSYTCccDjnpmnmx1KAJe&#10;aZcwMmcMkq4z+B6mr5UK+pyqlo7VYbVlTP3lEWSfox6U23gv41Fvb26o+4szOiuPxwOldzpSXH2d&#10;l1LSLYAcllAU49MfrmpxYMiLd6Fa2yOQd3nx5D884PcUuUfkcL/Zt2HZ3s7WXzCCPJgA/wD1VL/Z&#10;kdtNi70uURrgnZIBjvj3rt0l8QM2X0DT1Rv4owAwGOvp1qxGlpIH87T1DlDk5G3Pof8A61HKmiW7&#10;M4F9AkndLiLw8SynKHDA1FcaLJqEZWfw2ykADzGQtk+/+Ndrca9H4fnQfZXiBPQMSpz/AC+lVD4w&#10;jZ2aXU5JAT/FEv5c9qdkPdHCz+Fmt43EuhRLtX+KMbWHqccn6VVvvD+hXkDR3KYl2AqYISgXjsT3&#10;FdtPrTXjOXsJJtoPRvlNUJbe01Eb38PSHH8JkP5Y70uVAm2WPAH7SP7QHwkihsdN8Vxa7pERUDTd&#10;YUyOFB6K/wB4fnj2r6a+Cf7cfwl+IUqaRrcsvhXWnI2Q3cwEbv0wkvA/PFfK81no3DposievzHr6&#10;D/Gq0+i+FNUgYXVpJGVOCTzt/H/63ei1iWoyd2fqh4S/aP8AG3haSG01pF1ixZgsMzEecqj0kXr+&#10;Oa9r8AfHzwb4xiSO31SIztgfY9RYJMT6K33WI/Cvxi+H3xS+L3wmkjTwB49lltEkGdM1JWlhIz2B&#10;5APTIxX0H8Kv26vAmpTroHxU0iTwteSHm6OZLWQ9iGAymSe4wPWocIy9Q/eR80fqjZ6hod5c/Z4p&#10;nhlIz5Nx8jdOoz1H0q5LYXRb9yF47GQ5/lXyN8O/jl4rsdJSfSNct9e0STa0JklE67P9l1JxXq/g&#10;X9p7wtfyC1uLqSxdEzJbaiC0YP8AssBkD3INRKEkNTi3Zbnsh0u82jNqzq3dWxUa6bKvPkyLz8q5&#10;yc/nWbo/xA03VbeO6LRiFzgTwy+ZGcjj5h0/Gt2K+3RCS1uojuX5csCP0qLNGjdysttqgOPscjDd&#10;1D8fzp32fWA3Ftj1DPTmvdRiBcS4J44I4povNX4KvG7fTn/CkSBGuFciFfvdSaUz61A2+V4xj+En&#10;/CmSX+qeZ5hRSefrRnUJOpPPJy/P/wCqgBz6tqDcK6lv9mM4/M01726xvujlep2MM5qKe2M2cgE/&#10;xEyZpgtkRPkkTP8AdI/rQAya+cuz26ytjqUYZ+lRSXOpO+5bR0z/AHyen51MFlQ7kuPXHHQ+2Ki/&#10;0lnPzyOT1+XOa0AYy30ihTJszk45pv2OaXAMjc/r/hT5IL5MrvkGfwFK1vebQElYA/xEngfWgCCb&#10;RJDlvPYbv9vFVJfCZl+Y38o+jAmrzwXf3EvJN3+y4/rUckN1FiSS9cD6d/wp3YGY3gW13l3vrn/a&#10;w4FQSeEdDRvM867Y+m+tSXUPJU772VvwGBUH9p2jzbo7h+f9o4NF2PQzDpGiWrkILj/ay2cUkljY&#10;RfNHaS4PYk8/lWpLJbOd32kpu/i3k4+lRv8AY5hgXUp/vfMTnFWIyWWzX7lg7euSeKglu4YYyfsG&#10;OMcy4rW/sm2lbzERuT/nrTovC1lLl2jkPbgDGT+NAGCbyzkx5qRgf9dzSC70iKTKyDnjAcmtWXwU&#10;/wAx8oDn5fnPA/CoLjwORidGiT1JBz+dK6ApS3umB8xx5QfeOD3pn9oWIASFPl4O1SKmm8EqZd8l&#10;2P8AZCk/nTl8IJGx3XZ/3lHWq90Cu2pWofy/JjX+9k5/QU036ldm1Cf4ewFTHwvaxfM15Nz/AHU5&#10;z70xvDNmsm5pJ3fr+FICu1zk71RBn+6/69KabiPG6eIbecbWzV+LSrOJNoLdPuuuMUv2O0h+ViRx&#10;QBmhLOb5Gtn2n/bxVWfRLGZtgsZef+mhxWy620XzFVB+o/OmpJZMMm52/MRz1q07iauc9P4NsZH+&#10;TTXYL6uaqT/Dqzc7o9F+X/akOf511xtrY8SXrYOOxoFvbR4C7nzzx0qrsXKcRL8M3di40SHj1OcC&#10;oJfhi7fKbLC/xKhA+ma7/wAtVTfFKy9d3y5BpC9iYhvmY9PuE4qeeQOCseaXPw6hibB0/cR/EZc4&#10;/AVSuPBMsLbotNbIzt2L+tepzPosX7szsd/YcVUK2DOUS3un3fdJJx/OmpyZFtDyt/C2pqDJ/ZQd&#10;c8lyM/8A1qgPhjWIkLfYohnttyfwr1kaZCX2tprso6F5P6Z4pk+mWCSBmKr/ALKtzVOo0VyI8mbR&#10;71fmaEBSvPyc1E2namifJF7qBkc+9erT6dorJtWGR2/iYN/9eqraPocmfPsH2n1JpKqw5EeZfZNY&#10;V94U88fLwffmlafVzFsuDuQ5G2X5gQPY5r0U6boKvtFuNpAxuyTj2qvdWulHIS2z/dyg4NHOmLk8&#10;zxrxR8IfhJ44BPjL4N+HtSEowzz6VGW+uQoOa808Vf8ABNn9i7xj5kknwsk0eVid0ukajLGR9FbK&#10;/pX1DPpKtlk08Mv+6B/+qoH8LXLkStpqccrhzU8tOW6LvKK3PhDxd/wRt+F19O03w1+NOs6SSMxw&#10;alYCcf8AfaFTj8K8y8Xf8Ei/2j9MV28KfELw5rsS8LHLePE7e22VcfrX6eL4PeVSWW1Q44yrFs/n&#10;zQ/hERhUDqvy/MUjJA9MZNQ6NFjVWoj8b/GX/BP39rfwdubVvgBcXqR/el0jbPuH/bFs15brHw38&#10;ReAbt4/EPw98Q6LMeHR7Z0/MOtfu1J4cMDKPOPrlflOfWkvdFs7+0+y6xa213GR80N1EsgP/AH0D&#10;ms5YWm9maLESR+DCXVvv/wCRguYx/ClzZqR+YOaj8QaRe+JtOjtE1/TT5bll3M0ZPHuMfrX7Y+LP&#10;2VP2YPHKO3i74A+HJy+cyxacIH/76iwfxryzxZ/wSf8A2H/FrSCz8J69oLH+LStTLLn1xKrfzrKW&#10;Ek1ozSOIjc/LXRNF1200+C0/s4zGJAu60mSXPvhSTXGePxNH4omFxbyROEXKyoVI49+lfpR40/4I&#10;dfD+5Lz/AAy/aA1SycZKQazpIYdOAXjbI574ryfXf+CHP7SV5qDzt8UPC08YAWOX7RPuYdsgx8Vj&#10;Uw9Xlskawq0+a7Z8P2zBlGD29RVy2kfHGz/gUij+tfatl/wQw+MiR+bqvxM03CjLfYrCWUn6cDNW&#10;D/wRj/s5lXV/i5qysevk+DZGX8/MFSsNiOw3XorqfFiMdv3ov+/y/wCNdF4eGdGdjtPzn7pBH519&#10;bwf8ElvhFZOF1n47eIAR97Z4TCj8zLXg/wC0X8IfDX7PHxGu/h94Z8RXupaclvFNb31/aiF33oCR&#10;tUkDBz3q/ZVaesloQ6kJr3WeW6xH97isuFUaYVe1HUbeYkJMrVRhYebv31i7XNIJ8pu6SMFRU/iy&#10;SCHT4UnnkX5ycxrk9KraXPboFzIK+lP+CfmheH/FnjLxCmraHpuorbaXGY11HSlu1jYydQCCFOO9&#10;aU4c7UUQ/d1Z8prcxnhJL5/TEK1YiW8uPlgsdSkP91Yv8BX6nxeAvDtmim28H6DAB91ofDUa/wDs&#10;vFW7bS5LYA21tZR/9c7KOPP4BeK7Y4B31ZnLEKPQ/LWy8I+MtQb/AELwXrU2fu7LeQ/yWtSz+C/x&#10;i1Mj7H8IvEEwb/pwnOf0r9QYBenmOUAZI2hyOf8AgIqQjUR80lyRn7v79/8ACq+oJbyJ+s+R+ael&#10;fst/tG3XGm/AbUwrf89LBx/6Ea3tN/Yw/a1vv+Pb4RmD/r4EMf8A6Ga/Q029yTvkuMnPy5Vm/lSG&#10;2yoYyKDntav/ADwaFgoLqT9YfY+D7D9gz9sK4wDo+mWf/XTULdcf98mte1/4J4/tTzrm+8a6JbZ7&#10;NrB/kor7fFlsBMt4gZvuqYP8cVZtrR43+aYA8fdtyAf1q/qdLzE68ux8Twf8E2PjvdfJf/GDQ4fp&#10;fzN/JK7D4Q/8E6PGfgD4iaP8Qta+LWm3Q0i/juDbJbzN5oUg7ckADOK+s4NPu5135Y55UrG4HHvy&#10;KtQ6dPbYT7e4ZuQrzYAPrjBo+q0YideTLenamkPzq0I3NgKknAPsCK07PUoJtsTbB1OAwP8AMVkx&#10;WUuFE2rZ2k7j9qb+W2ta0gtljGdSByc/fc5x7lTVvQxNCC8aMFjuOe4gVh09qv2UqOnmRlmY84EG&#10;3+dVbO409EV7m9XKDqZgo5/4BWhb6hpcTDOoqpAP3b1x/hSGlct2M2oqyk2xJzyxbt7hetatpbTI&#10;MyyqobnaCVGcerVnWmqaRKpW5v4iCRk+e78/ia1LGXRoWVkvFPOMKxGT+dS3qUlYt28yg7proZHy&#10;lVuAT/KtO1SxaDLXKEn+Hkk/lVezuopQC84DYO3dcYB9vu1ct41Z/MFyGbPzYlz/ACWpGWbaeKJi&#10;pdiOyiLj9QK0LMwuodfNLN0Ux8fjlsCq1tal41AZXY8qCHP6spxVqDTGjfzZ41D5G3CZ4/74qZDS&#10;uXbeCDO65di6feVWj/Pr/nFXbcaclvvhtD8395kGPf71VVhuJI1C7izcfLGxH5ZqeDS0WXzpZSG9&#10;BAcj8qkpO5OIoIz5UiIg5y3nR4Puaki0+yVMm6VT0PlzqD+gqSGExxBkuJn3ZK/uZM5/HOBTzHdu&#10;2+5MzHaQy89PxwKAauOSyidROtxMw7L5jkH81oGl6aFDSzkZ6brgD8+KWHT1kZClm5O3gMqcfnJV&#10;kWy2bHemAPu/vR/9ek3YLIq/YNHj/d3Ewc9Mfawf6VPFpeiBNowzDopuCf1IqZGkmXJjkLdimGOP&#10;ypTZzr0SdmPTdGlMdrEcVlpMYKpFGOPm/fD/AApfK0L/AJ94/wDv9/8AWqzHFeIu2a3kbOP+Wir/&#10;ACpfs0n/ADy/8jH/ABpNXA/GW7sNMtJv+PyVVGANj8g9xg9frVSeJpU8q0hZ+8X7sZAHrXo8mg2c&#10;O+K50yZFjIMMcsKDOe5rO1CLQor0Cz0SRjG2HV5hgcc4z610OKaOds5C0sJbxo2URRhAC/noQRz6&#10;jpUl14Isbl5L60glmuEYEGKXAI+uBXTqZrPcbHwwioTnc0mVB9vfpxU9rd63Z2ouYba2RSMGLy23&#10;e/B4x700rId9DmJPDGhv5d9BqUsZlPliOZPnyOvH1ph8F6BcqZv7RwUGHZ2KHsOV6V0Nxr3iGeYv&#10;p+gxTM5HzqBnAHT9aguU8UXUyRy+HGts8gTyqA2O+D2oBOxi33gDwtI/+j6kFJjBYK+7Jqk3w5sD&#10;GWt5RKrORhFAIz0PX0zXY3GnX0UKSQQ2zuyjMS7W2t3II7f4VWxrPk/Z0tYmY9WKBgMdCB/T2pWQ&#10;jl4vh3YR3CssJwF6yEdBnnitnQ/Dui6cZ0MyYkj8uW3RNu7PXk9K07NfEdptX+yoypTgtCQD+Oen&#10;+NP8nxQLs20eg2+9yTh1OPfgH9aLICD/AIQLw5bBHsYrxfOwGCuCT9fasrV/BWgWyvBLq88QUZB8&#10;gMAc9+ma2AniSCb7PqVsgikO7ljgNj+E9h3xU0/9loIzrentIx+45uiAfp9MUWRXMZuk+GPDUsAh&#10;ku3kZDlQV2Mxx264FSDw8Q6y2+nBGibcfMXeWXHY8c1akKcXWlYyq58qS33j2yTT7DVb7/j3mhBi&#10;LDcVwuB1OPSmSZllf6ldXLacdHcor8u0YAK+/X2qxJ4TsbmU/wDEvmniY4VovveoweMVsS6lpSub&#10;iO5nUR42ptLgccHaeKkW8g1AK+j6teEM2JCkRGPUYHeq5QMaazvtKPOiSrtj/cG7m3LnoSfQ4rnt&#10;SvvECP5N+bRIOivkgqD7+ldRrtvHZyiO11Kd4QS2245AbuQKzLh9NEiql0nm7MvEOFI565GDQ1oO&#10;0jGjusQHZFKi4+Rlk3q2D1AqaGG+e2eR7xm2jKo8Jwvrz3rYS5sbZo1WGEIy52Ywc47EcUkup+GL&#10;b/j7kuHcjEcYfv7/AK1I4mKkF3K0aiJJB0O1dy9e+elRz6XNNC0UuhRM2MHnAH/166tPEHhpoDDK&#10;sEYCAKdpz0xj0pr2VpdiN9LvonR8ZWAkvnsOaBtXOai8OJFA32nTy2xQdgk2lh3GcYIqCLSNUt51&#10;eztWjjz92Zd4x6Z5z+ddJqWpWujFk1a52RsNv72LO049eCDWf/bcVw6y6P4ml2Y2svUA+ntRdWJS&#10;M6LSNduZuI3mUgjZGzKOmehBBqO+8B6jc/O+lAdQEe4IycZ6DrVuXxB4uhjKRa1aSpjKwqeSMnri&#10;oYfiBfyzRyXs8UckbfMkoG0j0osmh8pm6r8NNTWdXs7Eo0qAAmQjbjrg1UvvAGtMrx6vpyrHtGxp&#10;pc5/E810sXjfUZ7lZb+FntQ/DRS8R56fKDyKmtbvS7u4+1wzzySE4ZXIOeT09qm1lco5LwXq3xf+&#10;Dl+2s/Crx/LatvBltTLmCUA9Ch+Vvyr6A+Gn/BQzSrx10r45eFG0y4ZAsmtaYjNCe2WjPIH0z9K8&#10;d1GbwnvME2lXCyHugPB9Bk1nalH4PNqqXEUxD5yJRnBx+BovpYTSasfoB8GfHZ8R6na678H/AIhQ&#10;3mkyXKm5ure63KsZ6hk7EehFexaN+0YdG1yfRNYRoY1n2rqkIwjDP8UfQj6Y+lfkPpOt3XgXWk8S&#10;/DHxxqWi6kB8s9pOY0b1DDow9iDXuPw2/wCCi3iSCeDw7+0FoMV/bO6h/EOlR+WydPnkjxg8ckr6&#10;dKVkyVGUVofqlpHxQn1CzF7bNBe2rHAuLSXIB78DkfQ1r2HiXTLxCJMrkYzz/hXxh8K/idpHiW3i&#10;8Y/BXx/BeW5AZ2s7kHafR06jtwRXsvgz4/SXd/8A2T400Xa6r82oWA2N0z93of8A61S6fYI1U9Hu&#10;e5Ld2rvtilOB33EjNI16y5PnF/XGOawfD3iXRtdjEmj6xb36dTETslXgdRitq0jt7z91byoknaKX&#10;5T+GeDWaauaasVr6WNGeG1O0f3h+dVJNQlcnYrjd1UcfrVySJrSX/TCy7f8AZyOh6Y60nnWzp5ks&#10;23AB+5g1TVhFCW7u1wEhI93b/CoXlvVBfAXP1x/OtNTYTNviLP8A3ucE9vSkZEB2Gxi2n7vnOW59&#10;qQGQb2Xf++ugP+A/4GozqzI5Ecyt+OK1bmzZ8qiRj/ch6D8etV20+Nl3NJGoHXLDP5AUAVVu7h03&#10;KxX6HNSQz3Cj95dHP1PSphbRBci9QddpUA00wM3y7nf+9tHH5UAL5sA4lky3b5iKc32M/N0/vEHN&#10;QmwmOXjhcg/7OP1oa2mjYAxBV/6a80ASGewRt6IWX8qkF5aKuViU59TmoB5O05ul2/3UJpqNp+4i&#10;KVu3KKST7ZoAux3RHzIifLgK3tT/ADmcBluEUf3qoGW1h4klf5v4ckfnT43sF+ZIt6dcsDirSsBf&#10;RRK+TMXyvChzzQIkhzvtFb/ZaqUcpdd8VugUtxsbtUriYuCLNQvXc7D+VMCz5u5v3dpsI+9txxQ2&#10;oSbgnyp2bcAePyphnZYgWnRPYDNPWcSx7xcJuOcr5I/nU8wDRdzc/PHsH8XApq3cLPuYrz1w2TTZ&#10;J8vyUI6DC/8A1qilukA2JGxf/dHH5U07gNungRx8kzN6g4B+lV3S2bJTTH655fqanluJSmFIx/tY&#10;BFZ9zO7YYSK3/bQn9KYDbhvKz5mmQAcH52B4qGa706RP3unIwH3QpH5ZpfM1FnJjgyP7xCgfzqtN&#10;/aR/iiQ923jP6CgB63MH8NmyjgKCMcfXvSs1uVLbdvuX6/lVZxqs0eFmVn/vYP8AMiqraZqjt/x9&#10;If8AtqDmgC3MY1YYuRt/hxLxTHEij95NBj1yQarNperjGwxbv9+o20jWFbc0sRPu/SgCyi2OTvnX&#10;HX/XHGfcVXnu7S2OUnbb32Tg9umKjfSNX/hkgyP4l5pog1KzU+ZdQc5+WWL+tNOxPKI2qJI20JIN&#10;3VScjFRx3FvnMjShd3QE9foKljnvFYK8KN/uJSm4lf5Gt2H93AAI/KnzBylT7VYedjy5z6bg5/Tp&#10;Ste6cMqfP+m0irYuREpO1v8AdLcZoXUYZHLmByPqO1Ju4cpT8yzxlIJBjg9vzpVWxb53RwB9Sf0q&#10;dtZiicK1uW/3mJx+HShdamfPlQBf9oxikNKwkY0+FN3nyAkZ+YHA/wAaYLq0jztvXkJboMgE09dS&#10;uiTujj553HAFSJfRBt8yxgYzuQc9aAauVSIc5SAqTgjcox+tSPbPOu97WRx04+UCrb6vap+5tm3Z&#10;XO/yxk++Pb61BJq9yV2iU/NznyeKCCIabA4/d6XFuX7rFzmon0t5PmXToQVOfv8ANS+fPKApkuP+&#10;2Uf+cUkNsVfc1vduP9tgK0AgGikoWFpAOp4OKbHpWGKtbQHPZVB/I1bkZI2BFt+DuM/lRJPAi/dg&#10;TjONxP6VLui+VFSbRpRhzBH97P8AqwMmo2sbxBuUJv3cYJx+dXY9QhUHbdI2f4dmaT+1rdU3GU7l&#10;98UKTIdjMeDVIwWjG0kgsw5/SkVNbiw0YiOOgdyv4Y6VqR6rcElYJWH+zj9c0rzagyeWUYgYzwKo&#10;adjLF1cSuIZ9PgkG75i8W7PtzWL4u+Fnwj8eRL/wn/wd8O6ttwqvqGjRSsB6DcuRXX+VP99NPmJ+&#10;oxn1zU6aXcKfLkUKTyv7zn8qTSe443PBPEf/AAT3/Yb8WSvJq37MmiozD5TZNLb8euI3AFc5N/wS&#10;g/4J9XA88fBCWIbvmEet3WM+nL+tfUH2WXds+0AIOMNgc59ulL/wjY2Yd41Z/wC5Jn6c1nKnTb2L&#10;56nc+Ybf/glX/wAE/rJ9o+B7sf4fO1i6P/s9dL4Q/Y0/Zs+E/wBob4Y/DWx0prhQty0U87M4B4Un&#10;JJGea96Gg3m8LLfRhRnqvt2PemHTpojgTbgfu7VAP51apwWyFKc3uzxS4+DnhEO+/Sgi7t3yXEwG&#10;PbIqs3wn0KdvIstOuCycjbesTj6V7lsuoEImgMvoMDJ/Sq8un3Mh80WxjJ7tEGwPoKqM2RueMj4J&#10;bf30ehXezvy//wAVTP8AhUoDfvtFuOFwpMjj+tevXNtO3EU+E3ZIFsQM04WbGPc8kh68524/Wj2k&#10;h8p44fhdHsLLpL7sjavnv/PFRL8Kti+bJpDBvQ3LD9cV7LBpFtcS5nQn2+1/4ZpD4XhkmH/EvnC8&#10;/P8AaDimpSa1DlR4unw5gjk23Glu3f8A4+WapU+H8aJv/sQNn+8hP9K9lTRrBW+Wwce5LH884qGT&#10;Ql5lNp8vp5LE/wDodDm0HKeQjwRdQgGPTYwwHygxY6+/FPHgXVnx/oa5I+8Gk/o2K9ZfSNyZXTpV&#10;P8LBSP8A2aoRoV7IxSSCQE8ZO3kUOdgSPLE+Hmpldrw57tlpj/Wp4fhtMWLNtz1T/Wgfzr0mTwpq&#10;fEqwSnHQbgP5EUJ4N1OZTujdD/ee5Zf5ZouHKjhLT4bbuL2QfNyRvk9O3Nadl8PNKhUb1DdTwX6+&#10;+c8V1CeFJEbbcyknpn7RI/6YqVPCkkZ2YmY9isWR+bEUijDt/DFhAAsb8jhQZSv9KtweF7Dduncb&#10;hwfnZsfgAK2Y/DV2mES2uePuskqKAfoXqe30G8L7ZZJeOMPfKP0BNQ1YDMtdEgjQCKV3bkrguv61&#10;dt9EmO0MjM3Rg9w5/StSDQZoPmFztH8AN2358VcsrOIHy7lo5G/iLSSP+lIDKg8OvC2+OFg38PyP&#10;/PcK0LbS7naGuIAxXn955mD+Ga0Y9MvX5GwL0X/RzgD8TU8Wm3Ef7wXcaf3cQDP6moYFCC2ggbeI&#10;ot/91Ys/X7xFTm4YqN+nKz9v3SDj6BqviKIr5dzq6KejfOi1PawaQm1v7SVpP9ll/wAKQGbB5ccm&#10;VswD/dBAP6NVy2a1vFEPkrvPJZ5ZD+HStSJrSVQRIpb+HMwGfbgVItim8Oyj5fS5J596UkzQpw2E&#10;AH/HzAGH3lWJnIFWYNsabIpyQOeLQ8fn0qZbSxkIUW8srN97ddsR+p6UPpsacR6Ou5vWcAVNmBDI&#10;wl5lcs3+1DkfXAxS/Z7NU3N5O/8AvNZscVYGnqE3f2fbhh/09MePfihEsg379LVsfwi5b+VICuEt&#10;mTDCMt/D/ohAp32JP78X/fj/AOxq8qaevzx29uz+zt/hS/abX/nhF/39NVzAflTo2g+L/H1pPbWb&#10;W9vKrZkYyMFOP4QOcnFctrXwv0vTrs3s/ii3R1yJ1EjHkdQMHkmsqfX9avx5c2uzW8hIAj84AkEe&#10;vfinw6d4Yt7RYdR1cGSWQH5LvcCO5IHP8vrXWc1kEGg64WxYeLMQYJXzW5Tnpg/TpV6ysbzT3a61&#10;zXJpllbbGkE4RnHYgZyBVKa68E6eEn+3+b1DbJfmAzxxjjqeanOoeFbGWPVY9PuLof3LgZVMjsen&#10;b9KXUDSitUNvLLZWsrGNxv8ANbnBGeD3P0qKfWLf7Kbqa0CSE7Ga5kMmB1zwcdqpX93qW6O8exls&#10;7d8OrSTKdqjpgY5yBj8axfGc+gNbi5nl1CZHUsAZcopPXHft+tAx+r+KNJhkhOpam9wisWXY+wDn&#10;sByPT+tMPxFs47Z1tdMkcpLuO1myv0YfyrmEufCMFt9rh0N8dFSWTJPuPbp2p1n4mt5bf7PZ/uXz&#10;/wAs7cE5575HPtSbsVI6O4+KGuTr5kGknaylpHYYZfQc9TUVt8StfMvE0G3ORIAu9Rn164rnJ9cI&#10;mVbiabdgeYLdgpx9B0/+vUcviGxgDvFNKjZIXKjdj3B6/WmJK51N9481oyLNcQp9nRwfMlIwRjGT&#10;6HmrEU2taiizhoMMNygvjP0PpXDvq1tdp5d4ksnmJnfFMeoPXAP6VOuqW7RDTbLVPlLZxNI3JB7c&#10;8GgfKdTctfTxhY/FNujK2GVZztB9MCifT5La3a7u79QSgKTRysu7nnjHINcfFq5sNRFu0iiKVzuk&#10;4b88Hjn+dIdat/OZUv5HyQI4sFgD7ZqeYTVj0aHxboEWjpALllmQ7ipHzMB/Dn8PrT28faDdmOTS&#10;rGV05+RHAPXnIHvmvNoNZllu3huVyOFfy2AGO/fipIdX0u3ZrW3ufLxna86nJOc9R0pptg1Y7XWd&#10;YivIhC+lyQ2rcYlkwxGeSOf85rm9Y8O3yKLvT7gzRlCUAY5UZ7HuaqyeJbZRsnv7y4kC4+cEoox2&#10;z+FKt5rV/bhtNSacKSH8phkeg9T9KTYJXG6XoOu62T9hlWEsuWM0p5A/hHOM96ctp4qs1NrLc7nX&#10;iNiQc/TB5xVPVdUurecT3mkyk7Blyq9h0OOn50sfiO91CwE0+moyRrgSo/zAd8eg96TVh8pdu9CE&#10;Kedf3QlnA+dIpctjH8vxqM2N/brm2mkjQYKlE5BqpZ+MI4UEdtpzPtzgnls/XrV638U2txMFubkx&#10;SMgHmSZbA9MA8UhpWI1u9WMsbyt5pX+KVgQB757VHNqdldP5YdIXP3rhFJ5+nbpWpHqgkQJHeiRl&#10;XDNtDgD2zyKrtcSJAXWSzdAAQFtgD3zyAKbVhlBYIIcyR6vvQElt6cg+1Qf2XoV+224ciQryysVJ&#10;/wAfpTbqSFJin2G5kblkCShV9jj+ntSx6veXwQ2mno6D+/Iucgc5xSAd/Z9lpsYaG+lYIuF3NsPt&#10;96rdvq+rr5bW9xFIu4FkmTbkD0yf5etSjWLyFmR4LcfusYmjGwcdAcdf8aqSal4nv0UWui2PlqAV&#10;/eff9+tU7rYUdWbUEGl60PKW9ns5XOGMOfLPHQn64FUtR+HOv2sn2yzT7YgGS8c2Pl9+1Z9rqXi0&#10;E250Fhg/IkW4DH+FWbbVvG0Kp5Wnui8/KqlWPuc/yp6obSK194dMB3X+kMPLPRc5+mR1rOl0uOW1&#10;Ms0kcW/IFuyk5+ua6N9X8Z38mZdI5CEhUB5GMZBz146VCb3xAf8AXaC8u3Afzo8EA+gxQ1dC9Dlt&#10;Ig8WeDdUHiDwRq95o19GRsuLCVow3TqBwR7HNfRfwf8A+CjXjLw1Lb6P8ffDY1SCNdi65o8YSZRj&#10;GXjwFbjuMfQ15BHeeWpll0SVtn3Qm4qee/PHFVLiXTZywfTyhlB5ZiFA/GoWmw2k1Zn6KfCj43eA&#10;Pit4Yd/hT48t7qRXMyGOXZcW7Y4BU4YHOK9B0L9ofxDpbtY+KbQXYtRHveUbJG452t36E1+SaxDT&#10;L9da8I69Lpt/bsGjuLG4ZHUjvkYI/WvYvhz/AMFB/in4ISPRPjFosPijTSuz7bB8l2ikYzuxtfGT&#10;1wfem+VvUz5Zpe6fql4V+O3h/W440stWjEsuCljqJ2llJ42t0NdjZ+JdJu+Lu3W2Yr8vmj93n2YV&#10;8E/Bz9of4LfGeCK08D+LYUvEhKppt+3lXKcZHBPzY9s1634S+MHjXwYkGlXUjToxZZY7kb4wByD7&#10;ZHFJ00tgVTT3tD6oaSJUz5RZD0aF8r+YqGR1xl3ZP9xecfXjNeReE/2hfBMstul9rMmhXU4DRjfu&#10;gk56YPT9K9P0f4h2lzH5t3aW95CRxeWJ3fjt/wDr1FmaaNXReK2Up2Seac8K0kmP/wBdNFtp0OUk&#10;tg2P4gxPP1rQ0/WdC1FTJpTQO23kOfm/EEZFE15OSRBbqg/vNgD60hlEWWAvl2XBbOUTqPqaJNLl&#10;XO52RT0+YAj61bdr2aLZJdKAffjFNVYFUCTUUkC5yVPIPpTasIp3GkQSrsFwzAfebccGqw8PEybo&#10;UB+X5QT/AJzW1Clkku1I5JCR820E08xKf9TZZ2t3wGFIDAbQZ09c7uvA/nUFxpUsI/1saZ64bn9K&#10;6c6YLv55gi98O4x+dMFhaM/7qCIDkszHmgDmUt7XlmvBv9Ah/nSMtqrKUR/TK5NdM9npoylyq4+o&#10;4/KozZ2UWGiSPbtxulOTj2oAwFklLmNIWx6snGPY1PbLIOkYDH+HZkVrpZ6dGxk3YxnlRTT/AGZE&#10;DK1w5T+I7cfhQBSRL1B+9YbW/h+7TGtJWwXkX/gDHrU9xcaMpyY2kH8IJ4qJtVt42EcNu20/w+tN&#10;K4CNHdp/ywdl/hIIo+ysVKy2rnp0lxUL60VG0W20/wALE5xVeXV5iN01zw3TbHg/nVJWAtSWkER3&#10;SWQJ/vF+aicNEwjEYG773Iqp/aunx5EtzID3GeDTf7ZhJCpAXXcduOMf1pgS3Efm4YROFOepHakR&#10;VI2PCAW77gAPxxTYtRteQ9qxPTO8456DFLJcRFQJIRs/2TgGgCErao+yREcf3jOT+gptwqDBt4Yj&#10;jsM8D+tWUXTWPykKuf7vQ05JdCVSPtUmP7+04oAy2gdnDvbbd3HykgH/AAqI2khl2pat/vCQ8fhW&#10;5I2jxfN56ydlwSD+VRtctGhVFDJ3yoPf1oAxDpN60vyXRVeeG65o/sGJzsvLrf8ASYgCr8lxBIxK&#10;2QJzjLP0FU7lpSQbaCJj/v5/SgCObT9GgzA0hOejeaTn61RmGlRKcRz/AHv4HOP51aMOtyKX+xDj&#10;0H/16hKayU/eWqjtySKAKqx2DfM89wN2Qu4E0ol01ORcycr2WnbtTjJSKEkH/poSB70zZeBis0YX&#10;/afv7+1ACr/ZWcm4fr/EO9Ml/srhEbd/e+Y0x44FX98zkcHhxUST2iPtVGA7AsaAJy+mqmID+IHp&#10;TFKy/wDLpx/C2MmmrdRBgqW/5nJ/CnfapkTckTc+uBQJuwiwtuGIZhjjcuB9e9PZbiJiziZBz/EP&#10;51GbuUocyMrHnjAqJ9XaJNslwzEfdBYVoQPafcdjQzkDlv32P5VAAhZv+JdKQf4WkbB/E0faZJX3&#10;fa1bGf4tp6VJLyn7zUW45IBJ596nmAakUIQZ0dtvX53OB+tItvMDm28N2+em5mY4HfrU0M/yCKSZ&#10;nU+rZH0HpThcJA2VfJ6Y3EH8cUcwEcUerSufI0WzX6LnmrEdvrgYNLa2cf8Ae/dg0yS6t2+eYgZw&#10;QvOfpTjqa7NqQsUPDZQHmjmG1YspDqrAn7fGD6LEOtPjWfIW6vR0xggD8hVFdSIQKLeTy/7q8A1I&#10;r3k3z2+nhT/tdf1qSy+tlhgi6k5O7Py8/mKU6Uxm3GeU464JFVl+2ycOVXtwBkGnqZUKxXUxPUg+&#10;bj9KAJV0SASGRVYMw+6zZFD2SJm3n2hOMN5n6delN32pO9IwxX1PJp8YtSgIt0IP3k2cg/170AMF&#10;kgzG8+VC7VUPTPs2kwS7mY7+hLTn+VWY5La3AZrVXOe/Q1Ks6j5U0+JPfyc/rTTsJq5XRrGJDGt6&#10;nPOFQE4/nVeaUSgql5Ox/wCufQe1X/tOqH79pEq4PIUZ/EUG+voyfMWMJ025ApC5TPTT5pWwbmUr&#10;t/55kfmTUX9jrK2HWVuuG4/OtH7TeSKcWjMnTduGPpUiPdr88Viu08keYAFoGlYx5LAhNgTgfxED&#10;j9Kg/ssW6/NPhQP7/NbqyO8m53RSD1yGBqVo5JVMS3cag52sqj/Cndi5Tn1jEC+RDdGLLZyST/Or&#10;MDLG2ybUy/8AdyQuT9avjS4Y8reX4kZ2zu6Z+opG0nRWY5jRm4O4NkH8O1Ddw5SqsunhfNlnmPb5&#10;ZicH8BVuFNGuU2/bZNx/i3saiIuR+4tru1TPCKkYJ/Oov7FvZctJrjR/3uME/Shqw0rFsWNjLFst&#10;pHZlOTiJjx+LU4aT5TbpZI41/h3yFf61Sh8O3Svuj1hiem0n9cZ4q7Ba6jZIQ2rs5H/TMHA9KQxy&#10;6XalCX1Rufu7cnP6UjWFkExLqUp9Djafx4q9FqNwiAzyQyf7BG0n8qt2d7buoafT5AVBJaGbcP1x&#10;mgDJh07Rdu2fU3BX/bx+HSrEdhoC/I+pMG68Of6VqLL4fuiMX8sROflkQgfnjFWY9I0u+5h1GV3H&#10;H7uZe3XFJuwGTFp+knj7SxPO1trtU72enp8j3EgwBuySvNaY8OGMbvKujuzt/fAAfrSp4dgDZkyD&#10;/tXRY/lS5gMeGLSh8hjeTueWb+dSra27gLHpRP8Ad3Ko/DrWwmkWyJ/x8sT/AHV61INMiTDvaSuw&#10;GP8AWEcfnUlRMmHTpmTe2nxL22jbn88VILWwX5pGYN/CA6j9eK1I7FJVATTIR7sSf6Ur6akf73yr&#10;SNRxlYOfzNA2rmObLS52zPNJvHAC3Zz+QNOtdD0llKRPdFm9HlOPxrRku5OEW/UnnaEgzTM3m3z0&#10;uZdx/wCnT/61BAQaPDANhiu95/i55/8AHqljsNwCDS5nPdnYfqCTTIr7URlIy/ruaDmlT/hJJzhr&#10;9YU/248E/rQBYWwuQ2ILOOP0Zirfpjintpcrtmadznp5bhf5AGltrAiPbe6w8hH31UgCla2spX8i&#10;NJJTxlmY4/Hn9KC07kTaPpMbZkvIgx4+dix/U037BpX/AD+x/wDfirCnS7ImERJu6+XHDkk0v2k/&#10;8+Nx/wCAw/xqGrDPwsbxPFbXQmbTbOaY8b8Ep2xgCnya5pySjULn7ArADfEqsCv+fSsS+sLmWCFN&#10;RspRK4423AUgZ4IWqOp29zYyLCtsWjkbGJPvA/r+ddCdjPQ6qPxvpF1CcW8bypwm2MKJOe+c9KtP&#10;rtvquii3nm8iVz0MjIv0PJzXMaZpulW8yG7hZyykOsceefQE9KuQfZLoEQWMuI/urMeDjsOeaOYV&#10;kd/4Ojvtc8MS3Wr+Jnl+yPjEcZZVAwBgkdazfG5hRIra81GR9yElCNjMMdxjsMVW+HOuaRE1zb65&#10;byeXIm5EUscsO20ED6GtP4i2cWvaePs8LWckVvuX7USrNH6Y9+lUpJojqcDHfaBFKRbR3sibf7wG&#10;Tnt3Pam3Wq2Z8lrfTpcsw3eZIQAw64x17Vmm2ZL9bW2u3O5gOOq49fUVJay31zGdNYk7ZQFkUgFQ&#10;OuM/jUGhaGqJazm/j063jySWSVmJHPbFUdQT7QTcR20rSnDb25H0wavzJA4SF4ZZGjBDvNs5wc8H&#10;rRqCWDhFtEnV/vMz7ioHtjPrVPVCb1F00aCI1TUWljaQ5xETnnsewFWrPw7oN2dtjq7Lt+Zo5RgJ&#10;6549ayXtb+wuNySic7gURLfBx1H4+9WEm8R31ytoLbYVycGcAbfTk4qRmzY+H7VplS8ssNIxG9MB&#10;No43c96ttoWk2caSpAw8rIRop1J6egORWVFaXcUe+6ldJix+b7QGCnHoD+Faen6vPaSm2W+t0VlA&#10;MrJ0z649/WjqTZLcnttJ0d3W4jhRCD8xmYnPGeuOKbHHayziRZY2nX5eFVlHJ5zjPtUcug675ov7&#10;q9R0x/rHTcpz+OKjvNOurXzd4RJFXjA2hx7HtTehVkTSWjGNwy+czrlmRBhRn/PFVzBNpx+zXzja&#10;QNrxAoMHtx3rR0G1sJ43tRIBKyfu0l4DN169O2PWmX+nW8cPmzxP5q/8s1IZT68jOKQGfPfWwsBH&#10;IBknnzXV9pz6AZx9azZ1t7e73PIqW5YF4wOAfQAdBWjJam5gwmnmPdnY+4AjHt+fNNk8PW1xGEjt&#10;5WUjBdmILY4OOOab1ErFGc6ZF+8tLNnViAziZuFxyccZqtJdWUAVo9DjKJ1eWXBcn044q9D4Ua0l&#10;CwoCATs85ckKaJNPVSsU1n9qlzl0DH5R2/z70rME7lcX0M5Sez08bEO59rhSPwOMjipP7R1qBvOh&#10;soBDtBcyYBI9OP8APNM/s1PNee3uGjjBJeMrkAj+7miO0sGULeXTHzMbWAJ257kdMe1Ayay1mV5g&#10;l9CFjbBVmkAzz254FW/7Y064ysccduqNtGFG5+/TH+cVWiktbOPyzbpMOpkeMHHqQOKZchsRPpqm&#10;RySV2AYHvgCgDSh1SO3hMUCPcrk4AcFQPoenepk8UapZzKLjRIhHtBQEhSw/p/8AXrI8zVp3Ki1h&#10;IJ4OAXx68U4XstvZiG5glkAUlklf5VHY4PIpt3FZHVWvjG1uAzT+GQ74xFMl6cg56DHSku/Ed9DC&#10;zXFqqM67hFbSsZVA6fNjjNcra6zbPFlgse/5WI/T6fhUltNbCQGO6lZc8qDkn2zT5gaubj/EDEbD&#10;TdNktbhSMTz3DMoHckNxn2pP+E/1l0MbpZ3MrNnfAm1eO5HT8KxLprWeJv7SljUsOUL5KjtwD6Ui&#10;2GmPGrWfnxZ4OBw3v/WldjNqXxNfX/8Ax839oNvybVAUZ7nAxg1DcWGnXMPmsY5JN23f5nO3vxWD&#10;cabb2tyYInkkbJ3OgJ2Ank801YdPjDR3Nrsw2PvEh/f2NPmHoa9z4bSNPPBEzlfljUAcfXtWFf2c&#10;tmxW/wBF8gdiHVyffitW0TR4IC6SFyuSqplgB6k+1T29vo8gaeG6mmcphkiT9MVIjkLvwloN2ial&#10;p13Ja3KsGSaJijqR/EMcjn0r0z4bftg/tDfCJYtL8Q3cfi7Ro8Yt78/6UiY6rKBn/vrNcxNpqPJ+&#10;68NXTN0QSKynH0HT1pz+Hr928u02JnoZev8Au5PPtQtNhtK1mj6d8A/tMfBH45NZWlhrx0fW42+T&#10;T9XYRlSeoRs7X6nHOT6V7X4M8QeNPCGk2CaZqcv26PcjyRklHC527s8HIxX5zat8KJNbYsbaNJ1A&#10;PmW8oAB/POcgGun+Hvx//ae/Z7dIbLV117RYgM6bqTmTCdMI33l79Dj2q1NPcydOz91n6X+Bv2lt&#10;L1XFp8QrH7LeQkB7yxBXByeoH0617J4a+IH9o2kVzpeqW+q2zgFW3AOB2wR7etfnT8I/23fgN8UL&#10;uPRvGkTeFdUuyEaLVG/clsYAWTp/31jrXuGh3Pi/wxZR3vg7VDiMKY5oJdyyJng8ZBBFHs4y2C8o&#10;/EfYenatpF622fdFLuPyzttyfY9DV3HkSbbe2SMt3Xr07nuK8S0z463WnRQp4q0Qz28kKESxja5Y&#10;47dDzmu/8NeOvD+rwxS6DriDzU3ra3IByPx5H4GsnGSZommdeZNWxtiuNh/2PTPNSJZag26W6uSq&#10;N6kVSsPEkSELqVmYE6GaIFo/xHUVdjniuQZLGRJoz/FC+fzHUVIDo7SNPlidvl/56jg+tPaKziO6&#10;cMRycR9BVae9S3X9/c9OqqwJ/WoJL4B/MhujjrwOTQBpxW9jI25Yi+e5IBNNfT7NDuu9PDL/AAor&#10;ZPWsmXUJCNomOf8Ab6j8qiGtiBw0l2y9s9M00rgaz6db+aJLaLYvPyl8Y/DHNVr6ytoh5yXSyH/n&#10;mjH+RFUpNQjkJ2s3K/3qYHgC73l4/u7qfKBZ8zTlBLMV/vDJP5VUkvrNVKokp5+XdjH5Ux4rOQ7U&#10;dgP4d3SoJrfZ96fvzTSsATajDEMuiH/gBBFVpdX04S5+zvk/wk8U2W0kHIkyP7vP9ap3Npj5zA+7&#10;/ZBpgOvNato0222nw8Nlt7VnSeJNRjYsNKBDfdZFzj8RTbm11OMkwwsq/wB4k/1qldRal0N+6Z52&#10;5J/lTSuJuxYk8W6mP+XMoBjscfrRF4xukfdHagZ4ZSD+lZ7R3r8CaV/o1V5tHvW4F1Kn1br+VVZC&#10;5je/4S29k+Yw7RxyMbqkh8UXivuONn91gD+lctLolyWLC+uN5x/y8N/LNINNvIW/eXLAbeuSSP1o&#10;sht2Ovh123uP3skiZ5DZXH61Yi1rTR8kWz/eyCP1riVhmgYbr2Y9PuxnFTwOkLZNwx3fd3Q1nZAn&#10;c7b+1bBlKyRq2TyAf8KdDqmihWCWGE9FB9etcvY6wsJ2yCMehRMcf41ftNbtVO9XPzfwsBjPqKpq&#10;wzoF/s+dH8qJg23MfygfnmoTbvEFkI56NhgCT+HWqMV/LcgrHcKy57jn6U5Ly4DmD7SwRv4Qp/nS&#10;Avf2fZ7h57pDvHGRyDVe6sdPjXypUkn/ALu0AA++aY1wVfy3un+9luhAH1NOlg8ra7XxCMeGGWGP&#10;woArSWNmhCHSRt/vSyVC9vZk7Y4IQP7qMTV8XGm2+GGoSlj1zEMEfUmo31Szj3ugUngLz/n1oApR&#10;2NvLKMxy8fd2oMfrTJdNjBDtDIq/3scflU1zcNdLmC5kA43YxVQ2147BPtQZef3bcnp1FAFa+0SC&#10;Vt4vCpZsfNJ1/CqkumQ2hMq6xGp6bcCr8miDg3FqX+b5fmAGP6UkGjxyBpDYRJtPTcD+dVEDNiTU&#10;GY/6TDN/cZE5zT4RqsbAhS3fbjJz7itQ+H0dDLDAnlj7yiVT/wDqqtHoN1clxEFRIwDjzRn+fAqQ&#10;K27UuGMKp/s5/wA4qVQ7LtlEB7dOc0smk6k2Qjqq7eHNwM1VOh3Bk+zyXaFWzk+cSf0oAn8wJL5c&#10;lwQdp4UAj8utHnyjbKiZOOmME/hVYabPbgRR3cbcYLbjn6UkWlXIfJvM56gEkVUSZFlbvVT9xCq/&#10;7K9/x6URzamMrcXLpn2x+tNNhNGhRtQHbDAnj6inmxnniAkvN6jlvTHt3/CjmElck+zwTZ8zfIRj&#10;avmkn/OauW8NtAqrcERMem7pn61nR2KrJtN0BIOdygn8KfHazLlCzuOfl4547mk3ccTUW9gtkYzT&#10;L/sqgHNNXXbOSUrGfmHXJ65HtWfDBqMRR7eQKE52AjH6VK91cJtifWnjK87Rx+RpFF59WulYiCGM&#10;853NnPTgEU173xFIoDTwRg/wbcH8KoyyPMvlvr5UN95nkY/oKjaMqQJdbSQYwBsYj8M9KALv2a4I&#10;8m8klkB/gD4H/wBarVpp9sG3Q2iggfeY5P51QVrAZB1SQKFIZ0j/AKUgvdLMW37ZdzAngJwDQBps&#10;ZUbZJLEq8lgwH55pGeydPmuFZRgsY3x+YrOU6Rt86XT7l+x3qck1Kl/oEeR/ZF0ihfvFCBVcoF6K&#10;fTsbVncDP3XAwaQXFsC2Fzx8vPX6VUTX/C7lXtkK4HzDkY/Spl1zR94eDT1k78g9KkBJHil+eCRt&#10;/Ody8fSmi3uJNwuNv0Bq6upwsuRonB9CetWbe8eRCYtIRWHL8E/z4oAyH0ZTj7Fu37cs6ODx3GDU&#10;LWVswL3Ezkpxggg1vpPe/wDLOzVV/wBwZHvU6zMV2S20bFv7+BkUAY9vpEd0u+OVgCu3vnHvzVlN&#10;J+zt5AuhxyxZiSB247VpPF+7+eNQe4jIP4U0QNNGQdNZyMBS3QCgCJdEsGiWS4vA24gBhng+4p50&#10;yGRcQXJIK8KvAbHc1JGsqAxeWo4yMKc/ShIdXuGbKOT/AA7jx9MUARxabqEMRWJd2M7SSDj8qjGm&#10;XzSl54Q2ewA9frUn9jXiyb5dxwDhG/wpD4ckmlMk8yLyPlDcfz4oAX/icw4MMzxKOAqNz71Yi1rW&#10;7Y73u2KrkYmYYpp0yxVSsuojIyHXGQQPSmMulkqohml/u7Y6TVx3Zej8XyWyZlktj7ouP5VYtfE9&#10;lczA39wF452b+frntWShjjYp9hUKe5IGfeo5boRHLSgDnaCMYpJBdo6WK80OaXbBqqv/ANMxPt4P&#10;1NWY7bSo4jN9hdx6qnmc/XmuPS/iXmS4BzxwlIJYAd0UkgA7plce+QaOUE7HZSazYWyBPs8vp8kf&#10;T2qJ/EFxyLfS7hv7uYv6k1zqazfxIY7fUnkHBVJMMBj3Iq1D4r1AsEubK0l2+uQfzo5SuZGsdV1a&#10;c/6NpL5H3ix70jTa/IBs0yAOP4pAevviq1v4vs9pjvtMcMM48t8/lmp7PUPDt5KXvJZoemPMBxn2&#10;waVmQN+x+IpXxe6nbQZ6GKNQPwzSx2RXcr+Itw6NtVf8KvW+maZdy5tNZhl2NwFlGQPUg1alsdhE&#10;LwhlYfe8wY/QVLdhpXM5rW2iiB/t5wOzLtH9Kbus/wDoPyf99rWmlo1srYtRkf7fGKi+1S/8+h/7&#10;+rTKZ+BSeIri3uWWbVo4yBiPNqS3HTk1TmaW6uy8+ol5AdyYjzu4yMjtWl8uqXQgnSSSKOM71iuI&#10;87hz7Gs7Uk1mO53xabcqgYB/NGSRgYPvV6kNnQ+HtMu7iH7VDeRgHl8qAFHfg96ksdK8q7lbT76S&#10;UlSwWJDvJB6/SqOgaMLxZH1WUxJGu4qrffP93joa1NOvLeCNrPT9tqY0IVj80gU9TkYxxzVRtyib&#10;sTeExr0PiC2Y28ikoRKEjG5snrzwO1eg3epX8V0l7qltboksPlzC7ZWIAAGQR36n0rhLSy1KeSG5&#10;mleSJP8AlrK/zN/XFd/a6R4a1LT7aVNCE+oPyxjPy7fXLf55q0lykt9Tx/xpoFpp2rSyWUTyhGBL&#10;xyZHPUZHWs23MaSiyXSvLllbckxQ8qeo4PNeq6ha6m2pf2MtnFaIzEDeqEqg756kn6Vy+q2emaTd&#10;SR6rr7ozE8W0eVPpz2/OpcbsLu5iReGtVu1jlsJsuHbEvklSnPQ56/8A16118HfESXSWjfxMwt4u&#10;MK2ADkdeM46U+LU9BhWK6j1KVgx2S7Ttz/jxVk+JtNe6WZbmWO3b5Fjb5AVGMHjqeB61XQad2Yz+&#10;BfFQj8zUJ0Y5yXNx8v1wOvFPt/h9C+Jr+9s1Yjd5qyHk+vXg9fyrdOoeDjEsUks5cvvKCXIjGPvY&#10;JHPtUcuqeFbWIlrFZfMGJVlB3OPQ88H6HvU2SKTTMmXwRpJnaWTxNaIwyD5bfMcdz/h7VXn0XSLQ&#10;sxv4Xab5AUJDbRxurRfUfD84MsVnDHA7j5tvzqDn5Qe47Vemi8EMqu6sFYhXbGQvqc5y1FkTdMwU&#10;tjCFgtdakMYIEILkbWHv270txezzzBZLhmBTbgMTkdwPx5zW3I/hCzu1aHTo5fMGwHa208Yz14qW&#10;O50WO8Gjz6X5UiISJDGOuOMY6ijlE2c02oXsV64jZl2YJ3dQOxx6VJHNqEm+yec5C7sOcgknqD61&#10;v3NzaxD7LEhE82DmSAMBgE9Rzg1VudXuYkjubOzt8QgFy8XBGegxz3o5RuzM9L6eR42j1B1lHyiR&#10;13D6dOBxVuW38R3ACw3ksm9jhI4+GPrzWgutRrKJItLjd5UHEa4KDjkn0/xrQh8QrcqklvJFD5b/&#10;AC4UKFb3z/P3qkrIEchPaa1Zzi5e7aNWwGDnIz6YpYZNYUOZZ4mDDG1gR83rkV1Ws6ot3Asb2Xmk&#10;kn92AAx/vZ6VkSSWs0LPFaMGdAN5kLH/AOtUtApGXLoUc8CzQCSSUjLBTjy/zpqaZa2yA31q7M3K&#10;4Jwx9T6Yras7MWjLqFvqcZQ9p8jtzxUlxo9zJpbaxBJuTdmSNCQRnsM9f/rU7IrSxz9vpVt9o32o&#10;kikwexYMRyRkdsVK8ViCY21CZFYZLQKefUZ4ye2Ku3dxYOywwXjRsccAE84744pwt7lAsmwylcgu&#10;o289hzmpTsBUs5LE3QNjK8UvClpYsEcYzntUk3haSGb7ZBcK7h95ZgTgjuQevA6VJNdyTlz9m+bb&#10;kkL+gx/n2qfTry3hkjdJmIGQ++Q4Prwf8KQGJPbXt3di8eeMMxOVVAqfl2qre2lpZkztfSu7D5Hh&#10;BADHsScAV1l7aWGrRP5VhHHlSS8Q5x6nrgVCNOh064S11CBHszjN5syEBHG4DHqMU0ribscsNSt4&#10;kMbxs5KnLyY/PPrTRqEyB/Lu28rA3q5Ib3A9Qa1NX8HXVt511okhnQDIYgEMv0P8qzXilfdBcSJG&#10;0g+55YJHvjtUu/QZEmo6jbsY42dVfOwOoDLnsPaie202ZkaTU5zKeBHGhDE8ZyfrTJtHzmBJy2Ml&#10;3BJxzzgf0praDfwqJ4dSOHO0NtOf5emKNQJJWMFwk9ncYYIdkecOR7+lT2ni7WNJAmgsvKkU4XBB&#10;IPc5FUF8PapgNaSgOWCgSZYSDPT2q9D4amlSSK+lYFPmKQnjr0I9aa8wbRqJ8StSnhZtUuIJFfho&#10;1VlJz3yP8KrNeeH7+TzYtGu1KgbpYLk7evJINULrw7pccTBLu6CgjYjQlQfrj+dLNpFqYw/28P8A&#10;LjaF2E46Z/xNAnJpj7/V/DfnGRV1GGQNgrE24Z7H8uahmj8NzuZLbxDfF5FO1Zk257kE9hmrMH9o&#10;PEsMNshBb5pZVyMdzUkWmwSRFrnaQAfnUjH5Dmm1YZzmp+HrW8tStykNxj+OJt5Xn16/lXS/Cr42&#10;fGr4FTovw18cTta7wX0u/bzbaQY5XY3TuOMGrEekygGSwv2RWUZHlg84GOccVFOmrwqv2428wjYB&#10;Aqgt16ZA4PWklrcN2fVfwl/4KT/Db4h21r4V+Ovh9vC13FIqjUYFaS0c+5HzR8+oI96+hdF1DTr3&#10;wra6p4R1q31G0GBDf2lwJFkXI6EHrX5i6jbWjD/T7OF95GMnGMnr05rQ+HvxC+Ivwg1V9Z+EPxHn&#10;02TcGkswd0Eo9Hjb5WGfajmshWvrsfqzoXxa8U6BPcy3TfaLSP8A1EU55K5GcHtXcaN8R/Dt5Kkt&#10;zK+nXEmCjK2AeM9fT61+efgT/gpDHqumQ+Hvjj4QbT7nDZ1jR0ZoWPT5oz8yjocjP0r6t+H/AI7+&#10;HnxJ8IWXiDwR4ittTia2CtLbzhmUgdGXqp+oqmotD1R9Cw+Inu4w86RXcZziaMAP045HBqxaHSrl&#10;c213if8A55TjDD/Gvm3S/H3i/wANXzRaHdPFCFO9JvmjO09h9MV2OifHXw5qDi38TwtZv8v71cmM&#10;k/qKXLYXMrnsEst1Dk3BOwd1UZP4U0SwSfNMhRWx80gAP5Vz+jeLBNarPouqw3kLr8odw4/BuorX&#10;sdf0a8x9vTyZOmJj8pPA4I4pDLC2hly9uv8Au+p/CopEe3yznHzdAanKWXm5G/a33RHJwffNI81n&#10;aIXRVJQD78mT+NAFP7dGrfLGdpz34zTnuJIx5yyqF/u9Px5q1LcJep5pmVEPRVjx+HvUI06EEZgB&#10;H+044HqBSbsBVuNUEa/dLEfe64qASXN4uYnYA89TzWlIsUHKWsTn+EquSfxpjTu0ZARVdMDyy/PP&#10;9KYGZLp7SLunm2Z/vtxVaS1hhRSkjP8ANjC9PyNa0dvPMGAtdxP8O4Zz9TUD2eIm+0wKyjP8fSlq&#10;BkTiLBjKIp43ZIOM+1Vri5ggUbxlPpx0raa1Gd1vY9SCUwDx61Xm3t+7fTwIyvdBnr0GKYHPSywv&#10;kJCQzdBn86qT/aj8sUbp82cgcV0lxNBANoZ0J4XdGDj8MVAz3sK5iuI3VsbWdRx+FVzE8pzmdRXA&#10;lMg3dNp4OO9I9tqMyhjHIycfMM5P51tXL3cyMIvLRyeWTg59sVVayvIUJurtPu8biTgZ9eeakOUz&#10;xbJE2J2MfzHO9v6U+O28snl2B6bale2t0TDXDOo5YMaltljcYtTsJGeVJx+NVzFDbf7RaACLcg9z&#10;z+VXItTvgdsUjNnrhuB+FRiVdubi9OBxgIfxxmn29xaxYYOx3dPk/wAakB4u7h3wbdh6sx61btru&#10;dPljdB0+VuMD05PNNjJiQPJbZV/ukqM5p29pVLvZj5WA3cZ+nvQBMbheeGbPBUEGmxCVvkNkxUjK&#10;4xzz+tT2Myyt/qdgZgPvYIH9K0IobR/lgf7xxvd++aAMkW9y77Hs22cBcyDp/OpV0nUosLFFjPox&#10;J/A1s/2YIArxAkbssvTB6d6lNrfMzLIm1e46/lQBjxWtyISl0gYrj7wAOcURxWynYdPAOfmYDNaU&#10;knzGIjYQPvMN34e1J8lzEPKh3gddnyigDKmtY4ZNkMMfzct0/Kqc0EA3Rz26I3+yvUemMVuFDsP+&#10;g5TtuXqfrVO6vUixi3I/vMf5e9AGFdac7/LaL8vfvkemKqXOizldzXAQfxLvC10UkTyozjTs4wV2&#10;nkfWs+eLVWIEFiuN2eVyKBNXMddOjVPNCH5V4zMOaESCVd0FysY3fMpft+VaX9naxn57Fdn8WAPy&#10;p0doIJDHc26gn/YHNNOwuUzgZbZljW5znoQc4/CnPLqvyjzU2lc7gcE1oR2srr81goXHHQGmJDJB&#10;Jvj05uOGUMenrSKIYPPf93cO3PoT1/lUyWqomZjOGOcDgfpVl7kshkaxXaFB2v1NOivlI2i2xn+F&#10;D26daAK0sdtFhCLtg2SSOn14p8Fpb3C/6M7ucdJAB/OpBdNA21Xdh255xUcrPdLyxQkYxt/rTbuA&#10;42FtHhpYxgcMq+v1oZdJjzHtlfd0yBxUBguoh5azA8ZwwOce1JGMqVuG99u/FIB7W9vJlI5NgHDF&#10;2wKjGngyb1u0GOCoc4I/rT9kaAfIgG7PJ5qRnC5jnRR02tj1+lADDZT7cDU9oHKlXPFTxx3CosT6&#10;mSD94bjgn1qFI4h+8j/MHikk1AKoBjcrkc7Qfxx2oAvrYjZuSVGPTPSpYVuFX5Y0OBkbf8azEaVs&#10;Mjt97gqBg1M0zqBm5Cn6Y5oA0476SM/PEpzjO7qfwqU3UoAcXDgDooJArMWVSmXuC+PvbeDn+tIN&#10;VSBz5MjFtp+Qn/GgDYtrwkf6Q+3nK5JOfx7VM2u2UADGzaWXoOMk1z8mt38mVljO0qPvHGasafqL&#10;KzRm9VN3CjZuIz79qANu21dbk7ngMS/xBgAc1MNTii3NJfJsHCruH9Kz4TbSpvurnPuy4z+dSQw6&#10;QAxa5iz/AA/KM/lQBbTXEfKWh3jJ/eDoaV9W+RVEzHHZTjJqnFCO08Zj4G5TjHtinx3ltC/2cln/&#10;ALqIM9PegC011JOgAjY7em5gDTM3c+EFipbnl2I/DFR/2iq5za4G4Hbnr9cVYXUE+ZUgbsNrnIz3&#10;5oAi+w6qrEyNaw+mMk//AKqnGnXUMSyy6u3+0sUQwfzpFuNUlURWzRr1IDoMUm3WhIS2qRMdu3aF&#10;GaAEY2E0TwubmZV+8AT1/DrzQNIsI4lnXTx93C7uSR2FTl9bMXl2lxEegYFB19/Wo47rU4S1vMI3&#10;JOdyrj8KAGvFFFCfNstrf3VUf5xTVBaI+Vp5mYg+nA+lK2q3G/LW0rNtxtUdPc57U86izJ82nklf&#10;v/Jjn2NAGcbaSdzE1t5P1kAqKSaDS5BHIN2W/vE4H8q1TqNlJHufTZSM4J285+neleTSZ8RyWTsf&#10;9tfy4oAyxr0efL8pcfw9cmj+0bljiOzYdsIc/pWm9hps6O39noSODGQDxTEe3TFvaqY8dBgjHt6U&#10;AUzf6g6DdYSMf9q2/rU9lquqwnzY7KcHoNycflnill0+7uHyurMikdCah/sRoXzLrrFhzy/AFAF8&#10;+KNRK+Rc2anGPmKAgc9/Wnf8JPc/8+8X/fmqaaPdRj91qSup/i9Pzo/sjU/+fs0rId2fiXeeHtXY&#10;xyxBDM7DdAsOBj1Jqe90HW7SMX13HIYWjGFQ4G7HQHvzW3LDLbut1Chn8xgd/CgHPbg8f4V00V1a&#10;6jaAiNGkWEbIlAKlse9acpk27nAeGILq6uRbPcKrvHwvl/N16cdfrW3Jp1hpV2J79JlnJIjHmkg5&#10;78Z9asQab4jF15t9Z2yIrEHcCu4k8AKMdvftWyjWJkit7mKBPKTkvIW+b0A/ChJWAyI7VzPHJp53&#10;27x/vPLG3GfQHv710Gg3VxpFqsvk28PkYAkuVy27PXOSR+FU3uYriT+z1uLmQuSwEQ8pPz6gc1cu&#10;dN00Sf6EqpexrnM+XJOOo65FUnYV7mxq7zeIdOGsC3gllzgSrbg/iAelcX4i8M6rcN9qh06W925A&#10;gkQBcY5Ax1rrdFu9UhC2l5PGFfHmbQRj3OenrxVuaO7cm2lYvKsvy4wVIx14qnFMVmeRTaFre2OG&#10;W0aNJNwMJgBEPPYgc4FVbvwRq9yRayWZmMYCxbflVATnnuO/5V6Lf6Tr6Svc2fiBY9khZ1lQHIBz&#10;jA59eaz7mDUVkc3ju8cjBldCY2kQHgnPbqKjlSlcpPXQ5M/C/X3l86K3yNgKbZQCPYHJ4+tS3Hwu&#10;1YzfZ9QukjdEXfFvLsgx37c5rs4LmWWzOmy5gdHDiSMgsqY4IGc+naorpbGKb7FZ6mzvgb55E747&#10;+/t7UOKQ2rHIQeC9OGnStdvctJniUR7CnoMfXmrun6RpC6fE9wC828qsXXzPc8ZrUkj0qPc91qsw&#10;kcBbePdwx6kjsKiiSWOb7Vb3OIyxLSNHkL9aVwSuRxafpFszefpEEaSOFeXecqPXBxVyBtEklSyk&#10;uLXK4KuAcggEcc8HFQSSW0F4JXu2k+0sfvRhlz34IxU0rmba+jwM05wflgHGO3bBPtTF0LSp4djv&#10;I02vvGN58xhnn1A5p0k/hbkXN35rkbZImj2sOeOn86ggi1q7Q3DWZEyfcwSNvPcdPTmmNHr4y1zp&#10;sSMgO5j/AAnqCDzzz/8AqoWoCXA0OJ3ghuJ0gjb5Id3y5PpnqfaoVurKzjiheMBJGI3zx79vHoOg&#10;q4li11aywTRsyzKA7OBgZ9/X3FZlxpd/Z3K2lxcXMgQYhkQ5BUjoc9T/AEo1A1bXUtJsYyLmSIKp&#10;OVCk4z0I4wKk+2BtNlns7OMIgBV9vJXvyCQO1ZEenPqExsdTu4Fkjw26ZsYH4cdKnt7JbWSaOC6k&#10;8hTkQvg/Meh47dKfQd9LFMavHb3oWLS5juHIdhgD2x0HvV7SfE+nwybItJk8tRmSMTbsZ9T24omn&#10;0ryhHeWqy45aBnDEj/OarXlrY3TLJa3MNsJEAaGKTLOAOlTqF2aV3rHh7W4ZIU06CIQ7j5QQK5Ge&#10;u71/CueuLu6ikaK2UCNTmOKXBc+mfWlW9uLBnS/mUqpxtx8xz047jHerEeu26WzSSW4mMajy5ZE3&#10;EHvx19fSlIpO5S/tSZnSMQsmFDHcw3DPXHpUsFjbX8jxqCp43SzHBI7n6ZP61Pb+IdJtIDdPZwvk&#10;Da7REZPfntVuHxBozxIIdxJJ+WM5GPfnP4VIyG08MAoJklG/nyo1m6479Rmrdtp2sTBoJpP3YxkP&#10;ub5f507UPEGlWoZYruzjIHO5eQCPfpTJPHvh1LTaskLzMoUOoZf16ZP9KbdwJLTw0LWMpY3Mbnfv&#10;az3kocdsnp9Kr3vhUS+WXRVucbns3JDoeoOQfmpLb4mCz1CFZtP27eHQkZC+zD/PNReIvHCa6Ukt&#10;LFo3DZW6cbdpA6AjnH+FDdwCfS30ldmsCBN78TFgCfYAf54pstlcDbcxWFw9q6bQ8ceP161kR6vb&#10;xGa41IC+JXl5Zyzcfy/wq7afE/xJYQh9NYmOMAOhb5QMce/45pAPuFnjbyYtDkIz8zNEVA6Y570w&#10;rdw8LbqgkkyQEO5R7YGMfWqsvxT16WFlmuFZ3PyLsJC+v17daZe/EDxH5MeXWNioCosYAU9mP/16&#10;q6FZo0obSXU4ntgXhMZ4Dx53+oB7HFV3tbtGFpaMzRjiRmhBx7Z/P86pP4i8VXsYNr4gaLHeQ7VY&#10;U7TvEeu2ty8kl2052lgXb5QQMZHHIzRzDJ/7Ciu0e1jt5dw+8TIenqce3anweAbMRi7tb6UFztDx&#10;hvyPFNh8Z62kGLlUVS2WDoGBz1wAKdD4lluIjBBrBGAd4WPBUDkj/PpSbuJKxDc6LNpNqt/fWt2L&#10;MylVuShEZYZOASefpTNtpOou0njTzOgMhXJ+n5/lVgTwuiZ1Hz4jkiJ5Suxj1OMYqOe4gkuQ82qW&#10;wjRAMNb9OemRjPNIq9iO8trGWPyfsbzRL/rZpHx0zyPUVmXltp3lBobMuTyvl4PT1Hb1/GtOLUNJ&#10;t5nJu1WTeCrIAU4PQg9v8afc+IPC9080rQGHJwHt2I/HHb8KBHL3J1ny1txdRhpFIWNV4TPc7uSf&#10;ao/Dfibxv8OtVPiD4feM7vTtQhUF20+UqGOf4lHBB7g5rbv4vCtwZZrea4eTG5VcZYsB0J9KypdN&#10;Hlk6PqLfPz5IUIc+hPpml1H1PdPhn/wUx8V6LcQ6H8ePCcepRBdo1fSlCSrnHLx/db3xj6V9F/DX&#10;4q/Cn402i6t4E8Y21+U/1tsH2SxegaNuRgmvzm1Cw1aCH/S4FbcMNIrbgM/qTWYwufC+qQ6voGtT&#10;2OpR7WWXT3aN0IPtyKanrqNwT2P008LeKvGPhL4g3WnWTXEVs0Y8gp93cDluOnSvVfB/7Rs15JcW&#10;Hi3SF2wTlPMtsCQgDOSvfpX5w/Cz/gof8UfBVzDpvxZ0ZPEdrE2Ev4/kvI1IwTuAw/HY4PvX0p8I&#10;vjz8GPjLrMWq+CPFsYv5HP2nS7x/JnAKkY2Mfm6nkEiqvGTJ5ZLfY+x/Cfjbw94hg+3eA/E6uTjf&#10;ATyDjkFG71v2viGGNwniCxNuDnE6DIP4dvrXy5orzaFZTmxilguPOLLJGTkfiOnQV1/h345+OdIF&#10;va6zHHqUcq7pGueGRfY9eADRy32J5kfRNkljOjT6fOsmeR5Mmc+59KlSXUraUSXEK5IH+qIzivK/&#10;C/xD8Ia8wudE1d7G6LYxK23LegPQ88V2Wn+N9WtswataLJG3We265/rSaaGnc6HzrSWYW7S+S687&#10;h6nt6U2XcR+4d87sbm5GKi0/VdI1cCTSZ4mkH3g77GJx6Gp44NT87bANwGQWC4AHc5NRyjIZob2X&#10;542Dc4OFIA+tQpLLBKA88ORnHHb0wKtusoZTKpkAbkp1bA4z2qaIWTRmUwLGwAySR37HFUBmyvPn&#10;y/PBRyOETgfnTDNdxoT5rNnIUbAD7fStHZbyScT59VXnn0NOa0+TaJVUj7u4ZpJ3AxJ3hljIltJX&#10;LHBR3z+RxWedJdQWi01iP7rTZOPy4rqGsjwPILf7vApn2Zbd/N8oFh/dcceopgc3b6NIu2RNOGOu&#10;fMJA/wAaX+wdQjYGC2RXLZdQOvvg10cglkYtDGV38fKcmofss7kxyy/UcrkUAc7PpV+VyIlTnLbI&#10;xjP1qOTT7vAVr8qTztVOa6L+y5WbAlbPQFwTUb6V5QLS8r79M0AYFvZoH2SzO34cc1LHYss2G3up&#10;U/N/d/StW4inigY2ltHtyNzLwapb2uM+dO8JCkrtkByfQ44oAZFDdSKIzNsUMFXIHT3xSS2ISUO2&#10;pR/K2FVRk5pFt9QDGYbX3r8w4JHvn1p8kOoxKBCwlC42BmxjPr3oASDUZrOfykuUk7NmM5H0q/Za&#10;o6x+ctqGKZGJUzx9Ky2kvoDm5hUBuhU8DnvUkWoeWhX+0oINq5yhOWOfQigDaTUbHyhJPYhyWypW&#10;RlPvViDWbW2dZk81B/deQt+QOeK5qPxBbl/JnuPLPGJDyrGp49YSGMBboytkE7CCAPxoA6Q6hLOr&#10;3IkgCNztdBn396ZFewSLhNsJPVlXIPtis+O7tJWWS54X1HT8cVNb29sWLRToN38ITOfcE80AXJgB&#10;CqXF+fLZgAVXBNEei6IU3tHKSQSwzkY9v8KiitHZ2Uou09N5P8qsBvLOyGHA24ZYiQB6c0ARnS41&#10;4gs2ZD0KrzTIbNXD/abCZSvPJH9atRy/ZGPl3ThjhgpY/lxUjatNIqqyyhUb5jgHP6UAUX0fT5Ae&#10;Jxn+E8jFI3h7StoH21lGD98VoPrFzMohVQB0LyL09OmKZ/Z9zuaeW1LK2Q+z5snFAGV/wj9q0v8A&#10;yGItoX5RyMH6etJNZwE+Tc6kCqD74Tkn8Kvm1VpdslnIm0csVOccd6JbPS2BkW4UbWBZM4696AMl&#10;dK06S4K/2uu0rn5oTn/69MbTrORzFBck9PmRcZP41svaWW3fDIhROquoDe9CXemNEF8tC27KsRgZ&#10;+mKAMl9C01P3Ut+25V+Y+X8tMOi2cn7xLrcD/d6CtKYneySXalWyGi4HX04ql/ZrM2yzt3IP90kf&#10;5FAELaGE48v6DOR+NRz6M2zbb20Zb/aFacdjqewr5Kn/AGGY4qOSO+jwsiIvy/N0/nQBgvoXiKRy&#10;iGDB+7hjke1V30DxJC38BJPA3cZ9MV0RlgSMli4PYKOP1pHuo/JJtpJMDBYdDntQBznla9ZsRcaN&#10;KzZ+8mDxijzbpwTdaYyuvQeSB+ta81xqTuERHweeG5NN866fMU4+f+64OenrQBl+YQm1YGhxjoMZ&#10;/CkWR1Uq4ZvQBePrWoLaVGJ+zu2fvDrk0xTcJ8v2VlGcN/SgDNSATKV8iRcgfNyR+VTw21r5B+0I&#10;JGBxxIQRz6Yq7IkkqBSFfHQI201XfSmmfctzKp/2uaAESSEkqIdqgfekGQfapV1W3tfla3RhztOQ&#10;MVVm0K+D7xO0gHB64696jh065U7Se/KYyPzNAFw6tM7eaELn1dwB1qaPU4brEbpGGP3WUcmq50pC&#10;PKlbbuXjHr6EUp8O25XbJJ0+7jj8qALsKOy8Jhi3RmGPyq+lixi3zvtBwPasy3sHskBR3Uc4+ck/&#10;rVmDV7mIEyxg7W/iUHI96ANC2gtYlKiRsjuCCD71L5hjf96657BsAZ7cVVS7vLsE2lqv3cnZ1/I0&#10;nn34RriWziIPC+Y4znvQBpxQxT523UaHb15H50xUSMsHvYCfUtkYrJc396nyWyKp4BLDJ+ntT4NB&#10;uG3Zi/4DvyPfigCxfarqAUwWl3HsPGE5J9qrwzatPKFeZu3HSpktVttxkiBRQQ2W5B9hUsd7JCny&#10;rGnPGe2f60AWI4NVgiWVZlcdDx0FTpcSshZhuX+Js96oG6vJcB73aRnkN/U1HF9jji8u5vZZhuOM&#10;v79cd6WoGodQghRUZACeC3U/TFBnsd+yVsE9iMH/ADisqS8tAP3Uqsd3zBwCfw9Kb/atg4EUku7t&#10;sHSmBpfarB4wftLAf3MAAEfTmkkezRN8kz/e9f51QXUbcoWSDJXO35evsKQ3ly/zwacM9MHv7c0A&#10;XGgs7gFrecnHbHf29qryWNuW3S20jkf3WGc/SkR9WkIJtUjH938amhtdZjJkR0wc8tz+lAEMNtDE&#10;7eTDLz/yxnY/oaPLl/54t/38FWhp5uW33C/Of4ljzS/8I/J/z8z/APfH/wBagD8aIorARGyXWZ4V&#10;VgSY1LEA9Rn8qv6fHpdtDFE9xJK7SAKNhxnseelT6ZFGZ48xr9/09xWvGiskhZQdq/LkdOa0Ocwt&#10;Vt7+G5muLHTiVjkLERNvLH1x/QVJHaXmpPNcXcd6m2P92ZAFU5HQgcit/R5JFuEKyMPlPQ+1O8Ry&#10;yR+H3McjL+57HHpVpAYelrPpViba40+KLYCYAAXJz0wc/wA6tnWtSvJVhiaKCRD8zS5YkYHHGMCq&#10;WjM0lwDIxb7vU571YuwG+0FhnahK57HPUUmrbAV2n8SBjBJrUizS8+XDbqoVc/e5zj8a0PsniZrQ&#10;21pq1wzM4LttHCEYxwvJrI8NM1zqHmXDGRmeVWZzkkA8DnsK62IBbVSoxlucd+RUju7GBLBr1vMt&#10;3HItqseRIzoXcrzwSOOciufvtWuboGbVVZYoCwhllkLMM9CF6nrXa+KAGlWNhlfO+6enesmztba5&#10;t4HuLaOQ7m5dAT1HrTa0KitDk0jUXSvp2pSXAlQEpKjFl46nH41dl06K5mt7qXVLmbJysNvkbMd8&#10;ZyPTmtbx2iWOhT/YkEP7n/lkNvY+lUPDnyeEUmThzGCWHU8DvSGQR3TXVu9lYQEyqR8jSfMjc8kE&#10;ccehqvqttfP5T6tG4gDqsiSzkEju3H0/Wo/BoEnjFN4zu3ls98A4q+xL67dqxyPIHB+lD1AltZZW&#10;C2tpp000KqRHGrBAAe4LEVbk+3QXJRfso4xIjXeWQ44zgeh61iazPMlvCUmYfK3Rj2xir+nKptmY&#10;qCSBk49qSVmBujxLdm0ksBf2KJEqAoYmZhjvn0qlP4oSRUtrq7iCjlj5JIznAwM/zrI1xVTUUKKA&#10;TDk4Hfmo9JVbjSJWuFEh+1gZcZ4weOad7Aar6zp8tq6ownkKcMmQGx3x60keuaP5bQT3M21CDjeW&#10;DHsQCBzWckUQuIwI1A83oBRqLN/aezccemfei7GiteOJXeP7FLIVwVlOc564yOuOlOhMdy5SZil1&#10;DHyI2PPGcgd66S8ii/sMS+Uu4rgtt5xWZpYH2N5cfNtHzd6SVhbsoWluGkeKPUIz5gDIJU+YN3x+&#10;feof7JJgaU2ciyD/AJbISSvPJA7j/GtyyjT7BM+wZyBnHON/StK4VViO1QMtzgdeKZXKco1qyQSJ&#10;Jb5fAPnE5GAOw/p0qhLpWqxyLdRss8ZX5QeGyf8A9daetM39tWvzH52O/n73Hf1rKuJpo1by5WXE&#10;mBhiMDHSk1cT0F/sS/Ox/luAjEOoYYDY+6fYVJHoExl821URbyw2rkkEjkgn8utWtKJdbfec7n+b&#10;PfgV0UaJ9gkXYMLjaMdOalK5UUcnB4Z1q2KwCzBiPyyzyYY45xx6nIpo8MSvAJ7i0uVQHKG3UHac&#10;8H8v5VsXksqeIZ0SRgvlLwDx1WmW9zcxrPGlw6qqvtUOQBxQ0MyLbw1FLcF4oXiJwRHNGfn/ANoc&#10;U5fC7W9sDPquyJn4hCnn2GfetWwubiTTpFkndh5Q4Zia5zw1POPE8sYmfaIOF3HHUU+UGtDXj8Oa&#10;PbMWOmlt6Dzi7YIPrgdBioF8L6fFHJLp96n2ecEyBwXaHA6DjhT/AFq5p0sr60InkYrtPyk8dahi&#10;+S/GzjMhzjvzSasKKsyj/Z+n2UyRqrskmD9oDYKj29R+nFJBo2qbzdWkMnlkZjcgBmHfI9OtaUJL&#10;Xjxscrsb5T06Vyvi+/v0cxpezBRABtEhx96lZFM1L3QJ5oFup2ii3keaElA+Xtnn9KiuvD11pTCa&#10;0vY7neoLRMx4BHBA45rLaaZZ7JllYFk+YhuvzVDrs0y3N4iysBv6BuOlAjbvrCaIRyXV3LtIw62x&#10;wFb0OaoTa3pOnXGbdhcNIpG2EbGTjk5xXMy3Ny9tGHuHIEBxlzTI3cQWqhyBvPAPvU8xVjfTxdr2&#10;ooIbWGELjguSXB/D+dRX6T3c+7VkmdkwoUNsGTjuw9qpAmDxJA0B2EuQSnHFReIp5hrkkYmYKLjA&#10;XccYwKoOU3odFtPLSXS50XOWdHzx7D1ps1vqFiSIY53wwLOU+XHt1qDw/JJNoIeaRnKr8pY5I+lO&#10;0G5uJNQYPO5G8cFzQtSRjahfQyGWOeQDoDt2gZ9u/pTvN1XUj5ZjQqRkMBtzjtnr6isXW7i4+3yn&#10;z34HHzHjmtvwQzXNtcyXLGRhjDOckce9A+gCCNwY4LKdcL94A4GO59ar3elASLciGKV2XJMh5B/v&#10;dck+1aOoyyx2zBJGUGTnBxVO6ZhovmhiGMTZbPJ4pNJDTuzKutN0yKRo3ulQknogGe3Q1myeG9Ak&#10;uvtWn+I5LK6iw8c8eVbcO4I5HNaE6I4tmdQSRySOtV7mOP7SrbBnYece1HKh8zTPUPhb+3B8efhI&#10;8eneJNUtvFujrhfJvJMXKr/syYzn/ezX0z8KP2x/gT8arm30yXxAdD1Nk2f2fqrCMtkcqr/dbrgd&#10;+elfn3GSUlkJO7I+bvVHUANrzY+dQCr9x+NNNpicVKJ+rhka20jyrZQGiAEffdnkEf4+9dZ4Z+MH&#10;jLwnDb2V/Et6ktwqJHc9UDHAwR0/Gvl3/gm/rWsa18JNYTWdWubsW0kS24uZ2kEQ3dF3E7R9K9u8&#10;RSyi/ssStzeRg/N2zWq1MXoj6B0bxx4Y1yTF3N9knD4G/gZ9m6V1dtrutoip9rN1ABwJHyAPY14N&#10;a/6kr23nj8BXa/Bm7uppbq2muZHjVvljZyVH0FLlRXMeqwapp99D8+o/Z36bXwSPp6VIqRwoHW8Z&#10;mblBJGCuM9c46VyWo8arGg6bOnatHw5NM19aI0rEEgEFuo9KzKN03kkGFa4UYb/WRj+lJDPetKF3&#10;zkdVzGSv1roolVUO1QPnPQVz+qXNwLlQJ37/AMZoAnaYqoaKZI2blgxOPqBTvtW4BUbeejFUAwPr&#10;WZbs0kh8xi3Hc5oWWR5fLeRivHyk8UAaKOzP8l+gwPu7sZHtTJLtYcOpYjsz+megz1qTTIogWxGv&#10;5U6NEcAMoOAcZFAFVrzapY3mFbjocgntjFVpNQRspHqgA6LujODU18T5LNk5B4NOjiiLrmNT9R70&#10;AU7mW5l/dSMsqrzhBxUcf2KJDG9qsOeNjdP0rTnVfJcYHeor+OPygNg+76UAZskEocSIFWM55U5P&#10;1+lV5I5zHiSUSIo+8Ex36VBes0bbY2KjzRwDj1p3my7T+8boO/tQBBN5bkb5pEIbhdh4/WoJ7a3i&#10;YzvOjA9Ttxj6ilupJDbvlz19aoREmSPJz8tNK4Fz7RpcAHmyIQwG3K7hn8cYqGW505c+Q8RG8lis&#10;ef6+9UdQ+T7nHJ6VSdm+1RDccbfWhqwHTW2sqqqI7orGewXC59BzVqDxFFbzjdIyEY2s7cE+xzWY&#10;/wAlkQvHJ6VC/NqFPI39KQHSW3iC+5EMhl/2mPStGHX/ADtrSum4r6EcVxdr/qox2808fjWiv+t/&#10;4FQB1VvdkyM3mL82CQ7Z/XtV03RhfymlIQ/xoR19K4+zHLfjWgHdYImVyDuHINAG/IZZHDOVRSfl&#10;IPJOe/anxm7abal0ybW+6FI/XoRXNahNM12m6Vj8w6sfUVpl23n5j27+9AGtLe3xDWi38isvDbn4&#10;Iz2qpHFL5ZQXoZXb7jY/Ci6ZlsxtJHJ6fWqcZPlPz/EaAJzb3nJZX3AEb+y/QfSoxZXVwDbW8w3n&#10;76AcmrF38sSsvBKjJH4VSviYtUVoztOByvFADY9Jv0bL25VT0cv1P0qSCwv4JCXX5FHzZl/n6ime&#10;IGZrmYMxPTqfas2CSQxjMjfc9fagDbubsYxJdD5AOEbIH0x1qJZLSSJRPcntjev3xn19aYo/cfga&#10;oQyytNKGkY7WG3J6fSgC/J/ZxlJgXY3dyP0NNlnKEIcv8uW8tAM+mav2cUR0a2lMali3LEcnmo50&#10;RgdyA5znI+tADdPOn3MhjuIwv91ncBvqeuatR6RbzOGhkBUKQNwyD9KrWcEBkQmFP++RVXXRs07C&#10;cDe3AoA05dKvxEfJQLGvVlqGW0v3XIUbCvc9/f2rO8LSyyaZiSRmH2phyc8elWLySSKPEUjL8w+6&#10;cetAEY0G5FxmMwqOuwIRn396lGlXq4VNjBv4lyP06CnW8kjRkNIxGw8E1nG5uFlVFuHAx0Dn2oAu&#10;rpF3/q5GKkf3Tx15yBSvowJ/0lWweeD/AEqhd3V0m7ZcyD6OasiWVrRHaRid45J5oAk/sbTmHmMs&#10;g2njc3P5Uh060RgwtpBn+Jmzn8KnV3ax3FyTk8k03TmZzJvYng9TQBFCxg/dJGSR91VA49eac7XU&#10;bF5XQryMFAfw5qn4kuLi3A+zzun7tvuMR/Kq2nXNzLbkSXDt1+85PagDRktQN0jpEc8qgXGScc1J&#10;bRxqwSOOFWyTgnAqnBPMbcqZmx6bjUqk/aBzQBemmuy6pH9ljdVwR2+uOc1DJperXkpKaggDjLNH&#10;2H0HSoLBmM0uWP3x3qS+lkFvgSN/r/WgBkulakWMf2wlj7EN29/SmPYypmF3kJP8WcnI9KuQSSec&#10;x3nJAyc06OeY2KZmb7394+9AFE6ZLKxWXzPl/unHWnR6HEELLDOTz8qkn8aWe4uBaPid+n94+lVo&#10;Lm48vPnv9wfxmgC3b2GiwkrLpc2T97ejY69asJqWhWpaOCxSIRZyxj5P0qgbu7NzHm6k+7/fPvWn&#10;eokloA6BvlPUZ70AH9vaFyk112GNqYxUkfifQSp2XEsihj8mwcfWsG/hh8gful+8P4ahUAB1A42j&#10;j8aAOo/4SqEMFi05QCvyByBmmp4nO/zEtdvbOTxx0965W0ZhcLhj949/atvRUWS5VHUMNw4IzQBo&#10;Ra/fv8ytt7KOPzNT/wBoaj/kmpI4o95PlrwDjjpRk+poHY//2VBLAwQUAAYACAAAACEArGB+D94A&#10;AAAHAQAADwAAAGRycy9kb3ducmV2LnhtbEyPQWvCQBCF74X+h2UKvdVN2ippmo2ItD2JUBWktzE7&#10;JsHsbMiuSfz3XXuxl+ENb3jvm2w+mkb01LnasoJ4EoEgLqyuuVSw234+JSCcR9bYWCYFF3Iwz+/v&#10;Mky1Hfib+o0vRQhhl6KCyvs2ldIVFRl0E9sSB+9oO4M+rF0pdYdDCDeNfI6imTRYc2iosKVlRcVp&#10;czYKvgYcFi/xR786HZeXn+10vV/FpNTjw7h4B+Fp9LdjuOIHdMgD08GeWTvRKAiP+L959eK3aAri&#10;ENQseU1A5pn8z5//AgAA//8DAFBLAwQUAAYACAAAACEAjg1VstEAAAApAgAAGQAAAGRycy9fcmVs&#10;cy9lMm9Eb2MueG1sLnJlbHO8kcFKAzEQhu9C3yHMvcnuFkSk2V5E6LXUBxiS2Wx0MwlJLPbtG/Ri&#10;oeKtx5nh//4PZrv7Cos4US4+soZediCITbSenYa34+v6CUSpyBaXyKThTAV24+phe6AFawuV2aci&#10;GoWLhrnW9KxUMTMFLDIm4naZYg5Y25idSmg+0JEauu5R5d8MGK+YYm815L3dgDieU2v+nx2nyRt6&#10;ieYzENcbFcqH1t2AmB1VDYGsx5/lRr4nB+q2w3Afh0GW058O/X0cepn420FdPXi8AAAA//8DAFBL&#10;AQItABQABgAIAAAAIQDVneWHHQEAAHwCAAATAAAAAAAAAAAAAAAAAAAAAABbQ29udGVudF9UeXBl&#10;c10ueG1sUEsBAi0AFAAGAAgAAAAhADj9If/WAAAAlAEAAAsAAAAAAAAAAAAAAAAATgEAAF9yZWxz&#10;Ly5yZWxzUEsBAi0AFAAGAAgAAAAhAJI7+6+ZBwAASR4AAA4AAAAAAAAAAAAAAAAATQIAAGRycy9l&#10;Mm9Eb2MueG1sUEsBAi0ACgAAAAAAAAAhAOlcHnS3LgAAty4AABQAAAAAAAAAAAAAAAAAEgoAAGRy&#10;cy9tZWRpYS9pbWFnZTEucG5nUEsBAi0ACgAAAAAAAAAhAMLcSX7oggAA6IIAABQAAAAAAAAAAAAA&#10;AAAA+zgAAGRycy9tZWRpYS9pbWFnZTIuc3ZnUEsBAi0ACgAAAAAAAAAhAClVEFKgAgMAoAIDABQA&#10;AAAAAAAAAAAAAAAAFbwAAGRycy9tZWRpYS9pbWFnZTMuanBnUEsBAi0AFAAGAAgAAAAhAKxgfg/e&#10;AAAABwEAAA8AAAAAAAAAAAAAAAAA574DAGRycy9kb3ducmV2LnhtbFBLAQItABQABgAIAAAAIQCO&#10;DVWy0QAAACkCAAAZAAAAAAAAAAAAAAAAAPK/AwBkcnMvX3JlbHMvZTJvRG9jLnhtbC5yZWxzUEsF&#10;BgAAAAAIAAgAAAIAAPrAAwAAAA==&#10;">
                <v:shape id="Tekstvak 10" o:spid="_x0000_s1037" type="#_x0000_t202" style="position:absolute;width:75561;height:1069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YwxwAAAOMAAAAPAAAAZHJzL2Rvd25yZXYueG1sRE9fS8Mw&#10;EH8X9h3CCXtzadcyZl02pjCo+CCt8/1obm2xuZQmW+O3N4Lg4/3+3+4QzCBuNLnesoJ0lYAgbqzu&#10;uVVw/jg9bEE4j6xxsEwKvsnBYb+422Gh7cwV3WrfihjCrkAFnfdjIaVrOjLoVnYkjtzFTgZ9PKdW&#10;6gnnGG4GuU6SjTTYc2zocKSXjpqv+moUXMq0vn4+5uUc5rfKhvz5/P5aKbW8D8cnEJ6C/xf/uUsd&#10;52+ybZqtsySH358iAHL/AwAA//8DAFBLAQItABQABgAIAAAAIQDb4fbL7gAAAIUBAAATAAAAAAAA&#10;AAAAAAAAAAAAAABbQ29udGVudF9UeXBlc10ueG1sUEsBAi0AFAAGAAgAAAAhAFr0LFu/AAAAFQEA&#10;AAsAAAAAAAAAAAAAAAAAHwEAAF9yZWxzLy5yZWxzUEsBAi0AFAAGAAgAAAAhAJkl1jDHAAAA4wAA&#10;AA8AAAAAAAAAAAAAAAAABwIAAGRycy9kb3ducmV2LnhtbFBLBQYAAAAAAwADALcAAAD7AgAAAAA=&#10;" fillcolor="#282f3d" stroked="f" strokeweight=".5pt">
                  <v:textbox inset="19mm,210mm,7mm,11mm">
                    <w:txbxContent>
                      <w:p w14:paraId="69C0A0BE" w14:textId="77777777" w:rsidR="00C51CE2" w:rsidRPr="00C0694C" w:rsidRDefault="00C0694C" w:rsidP="00C0694C">
                        <w:pPr>
                          <w:spacing w:line="276" w:lineRule="auto"/>
                          <w:jc w:val="right"/>
                          <w:rPr>
                            <w:rFonts w:ascii="HK Guise Light" w:hAnsi="HK Guise Light" w:cstheme="minorHAnsi"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</w:pPr>
                        <w:r w:rsidRPr="00C0694C">
                          <w:rPr>
                            <w:rFonts w:ascii="HK Guise Light" w:hAnsi="HK Guise Light" w:cstheme="minorHAnsi"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  <w:t>STMgroup.com</w:t>
                        </w:r>
                      </w:p>
                    </w:txbxContent>
                  </v:textbox>
                </v:shape>
                <v:shape id="Logo" o:spid="_x0000_s1038" type="#_x0000_t75" style="position:absolute;left:2522;top:2522;width:24543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sCywAAAOMAAAAPAAAAZHJzL2Rvd25yZXYueG1sRI/NasMw&#10;EITvhbyD2EJvjeykxK4TJSSFQm6l+aHXRdrYptbKSGrs9umrQiHHYWa+YVab0XbiSj60jhXk0wwE&#10;sXam5VrB6fj6WIIIEdlg55gUfFOAzXpyt8LKuIHf6XqItUgQDhUqaGLsKymDbshimLqeOHkX5y3G&#10;JH0tjcchwW0nZ1m2kBZbTgsN9vTSkP48fFkFZz8MH7utK/XTvH47/eh91xZOqYf7cbsEEWmMt/B/&#10;e28UzLL8uSwWeTGHv0/pD8j1LwAAAP//AwBQSwECLQAUAAYACAAAACEA2+H2y+4AAACFAQAAEwAA&#10;AAAAAAAAAAAAAAAAAAAAW0NvbnRlbnRfVHlwZXNdLnhtbFBLAQItABQABgAIAAAAIQBa9CxbvwAA&#10;ABUBAAALAAAAAAAAAAAAAAAAAB8BAABfcmVscy8ucmVsc1BLAQItABQABgAIAAAAIQBbmFsCywAA&#10;AOMAAAAPAAAAAAAAAAAAAAAAAAcCAABkcnMvZG93bnJldi54bWxQSwUGAAAAAAMAAwC3AAAA/wIA&#10;AAAA&#10;">
                  <v:imagedata r:id="rId18" o:title="" cropbottom="43682f"/>
                </v:shape>
                <v:shape id="Tekstvak 11" o:spid="_x0000_s1039" type="#_x0000_t202" style="position:absolute;top:94277;width:75596;height:1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WugyQAAAOAAAAAPAAAAZHJzL2Rvd25yZXYueG1sRI9BawIx&#10;FITvQv9DeIVepGbNwS5bo1ihIj3pWmiPj83r7tLNy7KJGv31jVDwOMzMN8x8GW0nTjT41rGG6SQD&#10;QVw503Kt4fPw/pyD8AHZYOeYNFzIw3LxMJpjYdyZ93QqQy0ShH2BGpoQ+kJKXzVk0U9cT5y8HzdY&#10;DEkOtTQDnhPcdlJl2UxabDktNNjTuqHqtzxaDf47jrf7lfu4Htcb9VbuVBu/Nlo/PcbVK4hAMdzD&#10;/+2t0ZCr6Us+U3A7lM6AXPwBAAD//wMAUEsBAi0AFAAGAAgAAAAhANvh9svuAAAAhQEAABMAAAAA&#10;AAAAAAAAAAAAAAAAAFtDb250ZW50X1R5cGVzXS54bWxQSwECLQAUAAYACAAAACEAWvQsW78AAAAV&#10;AQAACwAAAAAAAAAAAAAAAAAfAQAAX3JlbHMvLnJlbHNQSwECLQAUAAYACAAAACEAOiFroMkAAADg&#10;AAAADwAAAAAAAAAAAAAAAAAHAgAAZHJzL2Rvd25yZXYueG1sUEsFBgAAAAADAAMAtwAAAP0CAAAA&#10;AA==&#10;" filled="f" stroked="f" strokeweight=".5pt">
                  <v:textbox inset="20mm,6mm,82mm">
                    <w:txbxContent>
                      <w:p w14:paraId="3A4173E1" w14:textId="77777777" w:rsidR="00C51CE2" w:rsidRPr="00C0694C" w:rsidRDefault="00C0694C" w:rsidP="00C0694C">
                        <w:pPr>
                          <w:spacing w:after="160" w:line="240" w:lineRule="auto"/>
                          <w:rPr>
                            <w:rFonts w:asciiTheme="majorHAnsi" w:hAnsiTheme="majorHAnsi"/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C0694C">
                          <w:rPr>
                            <w:rFonts w:asciiTheme="majorHAnsi" w:hAnsiTheme="majorHAnsi"/>
                            <w:b/>
                            <w:bCs/>
                            <w:color w:val="FFFFFF" w:themeColor="background1"/>
                            <w:lang w:val="en-US"/>
                          </w:rPr>
                          <w:t>CE NEN-EN 1090 CERTIFIED</w:t>
                        </w:r>
                      </w:p>
                      <w:p w14:paraId="7C075640" w14:textId="77777777" w:rsidR="00C0694C" w:rsidRPr="00C0694C" w:rsidRDefault="00C0694C" w:rsidP="00C0694C">
                        <w:pPr>
                          <w:spacing w:line="276" w:lineRule="auto"/>
                          <w:rPr>
                            <w:rFonts w:asciiTheme="majorHAnsi" w:hAnsiTheme="majorHAnsi"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</w:pPr>
                        <w:r w:rsidRPr="00C0694C">
                          <w:rPr>
                            <w:rFonts w:asciiTheme="majorHAnsi" w:hAnsiTheme="majorHAnsi"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  <w:t>All our quotations, Lorem ipsum dolor sit amet, consectetur adipiscing elit. Vivamus rhoncus libero ut ante vehicula, a elementum neque commodo. Lorem ipsum dolor sit amet, consectetur adipiscing elit. Duis non quam ut felis sodales dapibus. Aenean erat nulla, congue a erat non, euismod laoreet ante. Proin a cursus velit, at porta orci. Cras id leo sit amet massa dictum blandit. Lorem ipsum dolor sit amet, consectetur adipiscing elit. Vivamus rhoncus libero ut ante vehicula, a elementum neque commodo. Lorem ipsum dolor sit amet.</w:t>
                        </w:r>
                      </w:p>
                    </w:txbxContent>
                  </v:textbox>
                </v:shape>
                <v:shape id="[Foto]" o:spid="_x0000_s1040" style="position:absolute;left:1734;top:16080;width:72000;height:72000;visibility:visible;mso-wrap-style:square;v-text-anchor:middle" coordsize="5391264,5391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UX7yQAAAOEAAAAPAAAAZHJzL2Rvd25yZXYueG1sRI9Ba8JA&#10;FITvQv/D8gq9SN2kh2iiqxRRqngySs+P7DMJzb6N2a3G/vquIHgcZuYbZrboTSMu1LnasoJ4FIEg&#10;LqyuuVRwPKzfJyCcR9bYWCYFN3KwmL8MZphpe+U9XXJfigBhl6GCyvs2k9IVFRl0I9sSB+9kO4M+&#10;yK6UusNrgJtGfkRRIg3WHBYqbGlZUfGT/xoFZ89f9fDPHc76lq62u813vE6NUm+v/ecUhKfeP8OP&#10;9kYrSJLxJErHMdwfhTcg5/8AAAD//wMAUEsBAi0AFAAGAAgAAAAhANvh9svuAAAAhQEAABMAAAAA&#10;AAAAAAAAAAAAAAAAAFtDb250ZW50X1R5cGVzXS54bWxQSwECLQAUAAYACAAAACEAWvQsW78AAAAV&#10;AQAACwAAAAAAAAAAAAAAAAAfAQAAX3JlbHMvLnJlbHNQSwECLQAUAAYACAAAACEA9+lF+8kAAADh&#10;AAAADwAAAAAAAAAAAAAAAAAHAgAAZHJzL2Rvd25yZXYueG1sUEsFBgAAAAADAAMAtwAAAP0CAAAA&#10;AA==&#10;" path="m5256265,l2751551,v-35804,,-70142,14223,-95460,39540l39541,2656091c14223,2681409,,2715747,,2751551l,5256264v,74559,60442,135000,135000,135000l2639713,5391264v35805,,70142,-14223,95460,-39540l5351724,2735172v25318,-25317,39541,-59655,39541,-95459l5391265,135000c5391265,60441,5330823,,5256265,xe" stroked="f">
                  <v:fill r:id="rId27" o:title="" recolor="t" rotate="t" type="frame"/>
                  <v:stroke joinstyle="miter"/>
                  <v:path arrowok="t" o:connecttype="custom" o:connectlocs="7019710,0;3674679,0;3547193,52805;52807,3547194;0,3674680;0,7019710;180292,7200001;3525321,7200001;3652807,7147196;7147195,3652806;7200001,3525321;7200001,180292;7019710,0" o:connectangles="0,0,0,0,0,0,0,0,0,0,0,0,0"/>
                  <o:lock v:ext="edit" aspectratio="t"/>
                </v:shape>
                <v:shape id="Tekstvak 17" o:spid="_x0000_s1041" type="#_x0000_t202" style="position:absolute;width:75565;height:3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ofxgAAAOIAAAAPAAAAZHJzL2Rvd25yZXYueG1sRE9Na8JA&#10;EL0X+h+WKXirm+SgIXUVKVQFg1Btex6yYxLMzobsaqK/3hUKHh/ve7YYTCMu1LnasoJ4HIEgLqyu&#10;uVTwc/h6T0E4j6yxsUwKruRgMX99mWGmbc/fdNn7UoQQdhkqqLxvMyldUZFBN7YtceCOtjPoA+xK&#10;qTvsQ7hpZBJFE2mw5tBQYUufFRWn/dkoONxOu6Nc/+Vb3KDNl6v0/NvnSo3ehuUHCE+Df4r/3Rsd&#10;5sdJnKTJdAKPSwGDnN8BAAD//wMAUEsBAi0AFAAGAAgAAAAhANvh9svuAAAAhQEAABMAAAAAAAAA&#10;AAAAAAAAAAAAAFtDb250ZW50X1R5cGVzXS54bWxQSwECLQAUAAYACAAAACEAWvQsW78AAAAVAQAA&#10;CwAAAAAAAAAAAAAAAAAfAQAAX3JlbHMvLnJlbHNQSwECLQAUAAYACAAAACEAD1Y6H8YAAADiAAAA&#10;DwAAAAAAAAAAAAAAAAAHAgAAZHJzL2Rvd25yZXYueG1sUEsFBgAAAAADAAMAtwAAAPoCAAAAAA==&#10;" filled="f" stroked="f" strokeweight=".5pt">
                  <v:textbox inset="20mm,44mm">
                    <w:txbxContent>
                      <w:p w14:paraId="43E38A8B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idxFullName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STM Groep B.V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0B46C014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idxAddress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Nijverheidsstraat 39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344380FB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idxZIP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NL-7581 PV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idxPlace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Losser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1CB7DC20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 xml:space="preserve">T. 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idxPhone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+31 53 4781970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54848147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idxEmail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info@stmgroup.com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7A606FD5" w14:textId="77777777" w:rsidR="00C0694C" w:rsidRPr="002537C5" w:rsidRDefault="00C0694C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</w:p>
                      <w:p w14:paraId="60AF45EC" w14:textId="77777777" w:rsidR="00C0694C" w:rsidRPr="002537C5" w:rsidRDefault="00CB6D79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txtIBAN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IBAN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  <w:r w:rsidR="00C0694C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 xml:space="preserve">: 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="00C0694C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instrText xml:space="preserve"> DOCVARIABLE  idxIBAN  \* MERGEFORMAT </w:instrTex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 w:rsidRPr="002537C5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</w:rPr>
                          <w:t>NL34INGB0667393455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3F1A5F34" w14:textId="77777777" w:rsidR="00C0694C" w:rsidRDefault="00CB6D79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txtBIC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BIC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 xml:space="preserve">: 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idxBIC  \* MERGEFORMAT </w:instrTex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INGBNL2A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71C31A04" w14:textId="77777777" w:rsidR="00C0694C" w:rsidRPr="00C0694C" w:rsidRDefault="00CB6D79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txtCoC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CoC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  <w:r w:rsidR="00C0694C" w:rsidRP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 xml:space="preserve">: 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idxCoC  \* MERGEFORMAT </w:instrTex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Enschede: 56856296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  <w:p w14:paraId="64C9FA45" w14:textId="77777777" w:rsidR="00C0694C" w:rsidRPr="00C0694C" w:rsidRDefault="00CB6D79" w:rsidP="00C0694C">
                        <w:pPr>
                          <w:spacing w:line="360" w:lineRule="auto"/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txtVAT  \* MERGEFORMAT </w:instrTex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BTW nr</w:t>
                        </w:r>
                        <w:r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  <w:r w:rsidR="00C0694C" w:rsidRP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 xml:space="preserve">: 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begin"/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instrText xml:space="preserve"> DOCVARIABLE  idxVAT  \* MERGEFORMAT </w:instrTex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separate"/>
                        </w:r>
                        <w:r w:rsidR="00BE2E66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t>NL852334205B01</w:t>
                        </w:r>
                        <w:r w:rsidR="00C0694C">
                          <w:rPr>
                            <w:rFonts w:ascii="HK Guise Light" w:hAnsi="HK Guise Light"/>
                            <w:color w:val="FFFFFF" w:themeColor="background1"/>
                            <w:sz w:val="14"/>
                            <w:szCs w:val="14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57B4" w:rsidRPr="00667023" w:rsidSect="00CB223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276" w:right="1841" w:bottom="1276" w:left="1418" w:header="36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713C" w14:textId="77777777" w:rsidR="00FB4D36" w:rsidRPr="00667023" w:rsidRDefault="00FB4D36" w:rsidP="00977330">
      <w:pPr>
        <w:spacing w:line="240" w:lineRule="auto"/>
      </w:pPr>
      <w:r w:rsidRPr="00667023">
        <w:separator/>
      </w:r>
    </w:p>
  </w:endnote>
  <w:endnote w:type="continuationSeparator" w:id="0">
    <w:p w14:paraId="16011802" w14:textId="77777777" w:rsidR="00FB4D36" w:rsidRPr="00667023" w:rsidRDefault="00FB4D36" w:rsidP="00977330">
      <w:pPr>
        <w:spacing w:line="240" w:lineRule="auto"/>
      </w:pPr>
      <w:r w:rsidRPr="0066702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K Guise Regular">
    <w:altName w:val="HK Guise"/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K Guise Light">
    <w:altName w:val="Calibri"/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HK Guis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8850" w14:textId="77777777" w:rsidR="00A864EE" w:rsidRDefault="00A864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614D" w14:textId="77777777" w:rsidR="00A864EE" w:rsidRDefault="00A864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FAE1" w14:textId="77777777" w:rsidR="00301B01" w:rsidRPr="00667023" w:rsidRDefault="00301B01" w:rsidP="003B4E32">
    <w:pPr>
      <w:pStyle w:val="Footer"/>
      <w:spacing w:befor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4C0C" w14:textId="77777777" w:rsidR="00FB4D36" w:rsidRPr="00667023" w:rsidRDefault="00FB4D36" w:rsidP="00977330">
      <w:pPr>
        <w:spacing w:line="240" w:lineRule="auto"/>
      </w:pPr>
      <w:r w:rsidRPr="00667023">
        <w:separator/>
      </w:r>
    </w:p>
  </w:footnote>
  <w:footnote w:type="continuationSeparator" w:id="0">
    <w:p w14:paraId="59DCCE84" w14:textId="77777777" w:rsidR="00FB4D36" w:rsidRPr="00667023" w:rsidRDefault="00FB4D36" w:rsidP="00977330">
      <w:pPr>
        <w:spacing w:line="240" w:lineRule="auto"/>
      </w:pPr>
      <w:r w:rsidRPr="0066702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F86B" w14:textId="77777777" w:rsidR="00A864EE" w:rsidRDefault="00A864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55A5" w14:textId="090DC7C2" w:rsidR="00887EAF" w:rsidRPr="00667023" w:rsidRDefault="002537C5" w:rsidP="000357B4">
    <w:pPr>
      <w:pStyle w:val="Header"/>
      <w:tabs>
        <w:tab w:val="clear" w:pos="9072"/>
      </w:tabs>
      <w:ind w:left="-567"/>
      <w:rPr>
        <w:sz w:val="14"/>
        <w:szCs w:val="14"/>
      </w:rPr>
    </w:pPr>
    <w:r>
      <w:rPr>
        <w:sz w:val="14"/>
        <w:szCs w:val="14"/>
      </w:rPr>
      <w:t>STP25-0847</w:t>
    </w:r>
    <w:r w:rsidR="00887EAF" w:rsidRPr="00667023">
      <w:rPr>
        <w:sz w:val="14"/>
        <w:szCs w:val="14"/>
      </w:rPr>
      <w:t xml:space="preserve">: </w:t>
    </w:r>
    <w:sdt>
      <w:sdtPr>
        <w:rPr>
          <w:sz w:val="14"/>
          <w:szCs w:val="14"/>
        </w:rPr>
        <w:id w:val="-2144256957"/>
        <w:placeholder>
          <w:docPart w:val="B150116AA4514F73941D8EE80BBD75DE"/>
        </w:placeholder>
        <w:showingPlcHdr/>
        <w:dataBinding w:prefixMappings="xmlns:ns0='http://schemas.huisstijl-in-office.nl/msoffice/fields' " w:xpath="/ns0:fields[1]/ns0:OfferNumber[1]" w:storeItemID="{C6CC8812-5D79-4306-B623-F3358297ABCF}"/>
        <w:text/>
      </w:sdtPr>
      <w:sdtContent>
        <w:r w:rsidR="00534996" w:rsidRPr="00AC189F">
          <w:rPr>
            <w:rStyle w:val="PlaceholderText"/>
          </w:rPr>
          <w:t>Klik of tik om tekst in te voeren.</w:t>
        </w:r>
      </w:sdtContent>
    </w:sdt>
    <w:r w:rsidR="00887EAF" w:rsidRPr="00667023">
      <w:rPr>
        <w:sz w:val="14"/>
        <w:szCs w:val="14"/>
      </w:rPr>
      <w:ptab w:relativeTo="margin" w:alignment="right" w:leader="none"/>
    </w:r>
    <w:r w:rsidR="00A864EE">
      <w:rPr>
        <w:sz w:val="14"/>
        <w:szCs w:val="14"/>
      </w:rPr>
      <w:t>{{</w:t>
    </w:r>
    <w:r w:rsidR="00CB6D79">
      <w:rPr>
        <w:sz w:val="14"/>
        <w:szCs w:val="14"/>
      </w:rPr>
      <w:fldChar w:fldCharType="begin"/>
    </w:r>
    <w:r w:rsidR="00CB6D79">
      <w:rPr>
        <w:sz w:val="14"/>
        <w:szCs w:val="14"/>
      </w:rPr>
      <w:instrText xml:space="preserve"> DOCVARIABLE  txtDate  \* MERGEFORMAT </w:instrText>
    </w:r>
    <w:r w:rsidR="00CB6D79">
      <w:rPr>
        <w:sz w:val="14"/>
        <w:szCs w:val="14"/>
      </w:rPr>
      <w:fldChar w:fldCharType="separate"/>
    </w:r>
    <w:r w:rsidR="00BE2E66">
      <w:rPr>
        <w:sz w:val="14"/>
        <w:szCs w:val="14"/>
      </w:rPr>
      <w:t>Datum</w:t>
    </w:r>
    <w:r w:rsidR="00CB6D79">
      <w:rPr>
        <w:sz w:val="14"/>
        <w:szCs w:val="14"/>
      </w:rPr>
      <w:fldChar w:fldCharType="end"/>
    </w:r>
    <w:r w:rsidR="00887EAF" w:rsidRPr="00667023">
      <w:rPr>
        <w:sz w:val="14"/>
        <w:szCs w:val="14"/>
      </w:rPr>
      <w:t xml:space="preserve">: </w:t>
    </w:r>
    <w:sdt>
      <w:sdtPr>
        <w:rPr>
          <w:sz w:val="14"/>
          <w:szCs w:val="14"/>
        </w:rPr>
        <w:tag w:val=""/>
        <w:id w:val="-2047216004"/>
        <w:dataBinding w:prefixMappings="xmlns:ns0='http://schemas.microsoft.com/office/2006/coverPageProps' " w:xpath="/ns0:CoverPageProperties[1]/ns0:PublishDate[1]" w:storeItemID="{55AF091B-3C7A-41E3-B477-F2FDAA23CFDA}"/>
        <w:date w:fullDate="2025-03-19T00:00:00Z">
          <w:dateFormat w:val="d MMMM yyyy"/>
          <w:lid w:val="nl-NL"/>
          <w:storeMappedDataAs w:val="date"/>
          <w:calendar w:val="gregorian"/>
        </w:date>
      </w:sdtPr>
      <w:sdtContent>
        <w:r w:rsidR="00905DED">
          <w:rPr>
            <w:sz w:val="14"/>
            <w:szCs w:val="14"/>
          </w:rPr>
          <w:t>19 maart 2025</w:t>
        </w:r>
      </w:sdtContent>
    </w:sdt>
    <w:r w:rsidR="00A864EE">
      <w:rPr>
        <w:sz w:val="14"/>
        <w:szCs w:val="14"/>
      </w:rPr>
      <w:t>}}</w:t>
    </w:r>
  </w:p>
  <w:p w14:paraId="72F07F58" w14:textId="77777777" w:rsidR="00887EAF" w:rsidRPr="00667023" w:rsidRDefault="00887EAF" w:rsidP="00CB223E">
    <w:pPr>
      <w:pStyle w:val="Header"/>
      <w:pBdr>
        <w:bottom w:val="single" w:sz="4" w:space="1" w:color="auto"/>
      </w:pBdr>
      <w:tabs>
        <w:tab w:val="clear" w:pos="9072"/>
      </w:tabs>
      <w:ind w:left="-567" w:right="28"/>
      <w:rPr>
        <w:sz w:val="18"/>
        <w:szCs w:val="18"/>
      </w:rPr>
    </w:pPr>
  </w:p>
  <w:p w14:paraId="0F523C19" w14:textId="77777777" w:rsidR="00887EAF" w:rsidRPr="00667023" w:rsidRDefault="00887EAF" w:rsidP="00CB223E">
    <w:pPr>
      <w:pStyle w:val="Header"/>
      <w:tabs>
        <w:tab w:val="clear" w:pos="9072"/>
      </w:tabs>
      <w:ind w:left="-567" w:right="28"/>
      <w:rPr>
        <w:sz w:val="18"/>
        <w:szCs w:val="18"/>
      </w:rPr>
    </w:pPr>
  </w:p>
  <w:p w14:paraId="60D83890" w14:textId="77777777" w:rsidR="00887EAF" w:rsidRPr="00667023" w:rsidRDefault="00887EAF" w:rsidP="00CB223E">
    <w:pPr>
      <w:pStyle w:val="Header"/>
      <w:tabs>
        <w:tab w:val="clear" w:pos="9072"/>
      </w:tabs>
      <w:ind w:left="-567" w:right="28"/>
      <w:rPr>
        <w:sz w:val="18"/>
        <w:szCs w:val="18"/>
      </w:rPr>
    </w:pPr>
    <w:r w:rsidRPr="00667023">
      <w:rPr>
        <w:noProof/>
        <w:sz w:val="18"/>
        <w:szCs w:val="18"/>
      </w:rPr>
      <mc:AlternateContent>
        <mc:Choice Requires="wps">
          <w:drawing>
            <wp:inline distT="0" distB="0" distL="0" distR="0" wp14:anchorId="0F0DE852" wp14:editId="3C1E6DA5">
              <wp:extent cx="6732000" cy="266700"/>
              <wp:effectExtent l="0" t="0" r="12065" b="0"/>
              <wp:docPr id="347806549" name="Tekstva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20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D070BC" w14:textId="77777777" w:rsidR="00887EAF" w:rsidRPr="00CB223E" w:rsidRDefault="00CB223E" w:rsidP="00CB223E">
                          <w:pPr>
                            <w:pStyle w:val="NoSpacing"/>
                            <w:pBdr>
                              <w:bottom w:val="single" w:sz="4" w:space="1" w:color="auto"/>
                            </w:pBdr>
                            <w:spacing w:after="120"/>
                            <w:ind w:left="-567"/>
                            <w:jc w:val="right"/>
                            <w:rPr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</w:pP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begin"/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instrText>PAGE  \* Arabic  \* MERGEFORMAT</w:instrText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separate"/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t>1</w:t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end"/>
                          </w:r>
                          <w:r w:rsidRPr="00CB223E">
                            <w:rPr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t>/</w:t>
                          </w:r>
                          <w:r w:rsidRPr="00CB223E">
                            <w:rPr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begin"/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instrText>NUMPAGES  \* Arabic  \* MERGEFORMAT</w:instrText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separate"/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t>2</w:t>
                          </w:r>
                          <w:r w:rsidRPr="00CB223E">
                            <w:rPr>
                              <w:b/>
                              <w:bCs/>
                              <w:color w:val="F94816" w:themeColor="accent1"/>
                              <w:sz w:val="14"/>
                              <w:szCs w:val="1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F0DE852" id="_x0000_t202" coordsize="21600,21600" o:spt="202" path="m,l,21600r21600,l21600,xe">
              <v:stroke joinstyle="miter"/>
              <v:path gradientshapeok="t" o:connecttype="rect"/>
            </v:shapetype>
            <v:shape id="Tekstvak 7" o:spid="_x0000_s1042" type="#_x0000_t202" style="width:530.1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XtCwIAABwEAAAOAAAAZHJzL2Uyb0RvYy54bWysU01v2zAMvQ/YfxB0X5ykWDoYcYqsRYYB&#10;QVsgHXpWZCk2IIsapcTOfv0o2U6KbqdhF/pZpPjxHrW86xrDTgp9Dbbgs8mUM2UllLU9FPzHy+bT&#10;F858ELYUBqwq+Fl5frf6+GHZulzNoQJTKmSUxPq8dQWvQnB5lnlZqUb4CThlyakBGxHoFw9ZiaKl&#10;7I3J5tPpImsBS4cglfd0+tA7+Srl11rJ8KS1V4GZglNvIVlMdh9ttlqK/IDCVbUc2hD/0EUjaktF&#10;L6keRBDsiPUfqZpaInjQYSKhyUDrWqo0A00zm76bZlcJp9IsRI53F5r8/0srH08794wsdF+hIwEj&#10;Ia3zuafDOE+nsYlf6pSRnyg8X2hTXWCSDhe3NyQFuST55ovFLWFKk11vO/Thm4KGRVBwJFkSW+K0&#10;9aEPHUNiMQub2pgkjbGspQo3n6fpwsVDyY2lGtdeIwrdvhsG2EN5prkQesm9k5uaim+FD88CSWPq&#10;l/Y2PJHRBqgIDIizCvDX385jPFFPXs5a2pmC+59HgYoz892SKHHBRoAj2I/AHpt7oDWc0YtwMkG6&#10;gMGMUCM0r7TO61iFXMJKqlXw/QjvQ7+59BykWq9TEK2RE2Frd07G1JG+SOVL9yrQDXwHUuoRxm0S&#10;+Tva+9ie+PUxgK6TJpHQnsWBZ1rBpOrwXOKOv/1PUddHvfoNAAD//wMAUEsDBBQABgAIAAAAIQA5&#10;nWhe3QAAAAUBAAAPAAAAZHJzL2Rvd25yZXYueG1sTI/NTsMwEITvSLyDtUi9UbspRFWIUyEqhJA4&#10;0EI5O/GSRI3XUez8lKfH7aW9rDSa0cy36XoyDRuwc7UlCYu5AIZUWF1TKeH76/V+Bcx5RVo1llDC&#10;ER2ss9ubVCXajrTFYedLFkrIJUpC5X2bcO6KCo1yc9siBe/Xdkb5ILuS606Nodw0PBIi5kbVFBYq&#10;1eJLhcVh1xsJn3/5Pv746Y/j5n0zbPHw1j8ullLO7qbnJ2AeJ38Jwwk/oEMWmHLbk3askRAe8ed7&#10;8kQsImC5hIdIAM9Sfk2f/QMAAP//AwBQSwECLQAUAAYACAAAACEAtoM4kv4AAADhAQAAEwAAAAAA&#10;AAAAAAAAAAAAAAAAW0NvbnRlbnRfVHlwZXNdLnhtbFBLAQItABQABgAIAAAAIQA4/SH/1gAAAJQB&#10;AAALAAAAAAAAAAAAAAAAAC8BAABfcmVscy8ucmVsc1BLAQItABQABgAIAAAAIQBEkqXtCwIAABwE&#10;AAAOAAAAAAAAAAAAAAAAAC4CAABkcnMvZTJvRG9jLnhtbFBLAQItABQABgAIAAAAIQA5nWhe3QAA&#10;AAUBAAAPAAAAAAAAAAAAAAAAAGUEAABkcnMvZG93bnJldi54bWxQSwUGAAAAAAQABADzAAAAbwUA&#10;AAAA&#10;" filled="f" stroked="f" strokeweight=".5pt">
              <v:textbox inset="0,0,0,0">
                <w:txbxContent>
                  <w:p w14:paraId="13D070BC" w14:textId="77777777" w:rsidR="00887EAF" w:rsidRPr="00CB223E" w:rsidRDefault="00CB223E" w:rsidP="00CB223E">
                    <w:pPr>
                      <w:pStyle w:val="NoSpacing"/>
                      <w:pBdr>
                        <w:bottom w:val="single" w:sz="4" w:space="1" w:color="auto"/>
                      </w:pBdr>
                      <w:spacing w:after="120"/>
                      <w:ind w:left="-567"/>
                      <w:jc w:val="right"/>
                      <w:rPr>
                        <w:color w:val="F94816" w:themeColor="accent1"/>
                        <w:sz w:val="14"/>
                        <w:szCs w:val="14"/>
                        <w:lang w:val="en-US"/>
                      </w:rPr>
                    </w:pP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begin"/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instrText>PAGE  \* Arabic  \* MERGEFORMAT</w:instrText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separate"/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t>1</w:t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end"/>
                    </w:r>
                    <w:r w:rsidRPr="00CB223E">
                      <w:rPr>
                        <w:color w:val="F94816" w:themeColor="accent1"/>
                        <w:sz w:val="14"/>
                        <w:szCs w:val="14"/>
                        <w:lang w:val="en-US"/>
                      </w:rPr>
                      <w:t xml:space="preserve"> </w:t>
                    </w:r>
                    <w:r>
                      <w:rPr>
                        <w:color w:val="F94816" w:themeColor="accent1"/>
                        <w:sz w:val="14"/>
                        <w:szCs w:val="14"/>
                        <w:lang w:val="en-US"/>
                      </w:rPr>
                      <w:t>/</w:t>
                    </w:r>
                    <w:r w:rsidRPr="00CB223E">
                      <w:rPr>
                        <w:color w:val="F94816" w:themeColor="accent1"/>
                        <w:sz w:val="14"/>
                        <w:szCs w:val="14"/>
                        <w:lang w:val="en-US"/>
                      </w:rPr>
                      <w:t xml:space="preserve"> </w:t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begin"/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instrText>NUMPAGES  \* Arabic  \* MERGEFORMAT</w:instrText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separate"/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t>2</w:t>
                    </w:r>
                    <w:r w:rsidRPr="00CB223E">
                      <w:rPr>
                        <w:b/>
                        <w:bCs/>
                        <w:color w:val="F94816" w:themeColor="accent1"/>
                        <w:sz w:val="14"/>
                        <w:szCs w:val="14"/>
                        <w:lang w:val="en-US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61FECFF7" w14:textId="77777777" w:rsidR="00CB223E" w:rsidRPr="00667023" w:rsidRDefault="00CB223E" w:rsidP="00CB223E">
    <w:pPr>
      <w:pStyle w:val="Header"/>
      <w:tabs>
        <w:tab w:val="clear" w:pos="9072"/>
      </w:tabs>
      <w:spacing w:after="480"/>
      <w:ind w:left="-567" w:right="28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1C2B" w14:textId="77777777" w:rsidR="005A3533" w:rsidRPr="00667023" w:rsidRDefault="005A3533" w:rsidP="003B4E32">
    <w:pPr>
      <w:pStyle w:val="Header"/>
      <w:spacing w:after="8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416"/>
    <w:multiLevelType w:val="hybridMultilevel"/>
    <w:tmpl w:val="3F0628D6"/>
    <w:lvl w:ilvl="0" w:tplc="789090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B1A0B4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67216DC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75974"/>
    <w:multiLevelType w:val="hybridMultilevel"/>
    <w:tmpl w:val="448E477E"/>
    <w:lvl w:ilvl="0" w:tplc="2B1A0B4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9EAD5D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1864F664">
      <w:start w:val="1"/>
      <w:numFmt w:val="lowerRoman"/>
      <w:lvlText w:val="%3."/>
      <w:lvlJc w:val="right"/>
      <w:pPr>
        <w:ind w:left="2160" w:hanging="180"/>
      </w:pPr>
      <w:rPr>
        <w:lang w:val="nl-NL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3206"/>
    <w:multiLevelType w:val="hybridMultilevel"/>
    <w:tmpl w:val="912EFE16"/>
    <w:lvl w:ilvl="0" w:tplc="7200E4F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2066B"/>
    <w:multiLevelType w:val="hybridMultilevel"/>
    <w:tmpl w:val="E2822F6C"/>
    <w:lvl w:ilvl="0" w:tplc="7200E4F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66C1B"/>
    <w:multiLevelType w:val="hybridMultilevel"/>
    <w:tmpl w:val="E5BA9D26"/>
    <w:lvl w:ilvl="0" w:tplc="B52E1A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74240"/>
    <w:multiLevelType w:val="hybridMultilevel"/>
    <w:tmpl w:val="A0C63F9E"/>
    <w:lvl w:ilvl="0" w:tplc="F67216DC">
      <w:start w:val="1"/>
      <w:numFmt w:val="lowerRoman"/>
      <w:lvlText w:val="%1."/>
      <w:lvlJc w:val="right"/>
      <w:pPr>
        <w:ind w:left="2160" w:hanging="18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538AC"/>
    <w:multiLevelType w:val="hybridMultilevel"/>
    <w:tmpl w:val="50183C9A"/>
    <w:lvl w:ilvl="0" w:tplc="4F8E719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CFF8F69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44519"/>
    <w:multiLevelType w:val="hybridMultilevel"/>
    <w:tmpl w:val="105293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D1485"/>
    <w:multiLevelType w:val="hybridMultilevel"/>
    <w:tmpl w:val="D174C4A6"/>
    <w:lvl w:ilvl="0" w:tplc="7200E4F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B2A12"/>
    <w:multiLevelType w:val="hybridMultilevel"/>
    <w:tmpl w:val="E82EF07C"/>
    <w:lvl w:ilvl="0" w:tplc="55028A3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57F0D"/>
    <w:multiLevelType w:val="hybridMultilevel"/>
    <w:tmpl w:val="B24EE0E4"/>
    <w:lvl w:ilvl="0" w:tplc="7200E4F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D6509"/>
    <w:multiLevelType w:val="hybridMultilevel"/>
    <w:tmpl w:val="B97AEF96"/>
    <w:lvl w:ilvl="0" w:tplc="F67216DC">
      <w:start w:val="1"/>
      <w:numFmt w:val="lowerRoman"/>
      <w:lvlText w:val="%1."/>
      <w:lvlJc w:val="right"/>
      <w:pPr>
        <w:ind w:left="2160" w:hanging="18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047A1"/>
    <w:multiLevelType w:val="hybridMultilevel"/>
    <w:tmpl w:val="D77A25E6"/>
    <w:lvl w:ilvl="0" w:tplc="5B203786">
      <w:start w:val="1"/>
      <w:numFmt w:val="lowerLetter"/>
      <w:lvlText w:val="%1."/>
      <w:lvlJc w:val="left"/>
      <w:pPr>
        <w:ind w:left="1440" w:hanging="360"/>
      </w:pPr>
      <w:rPr>
        <w:b/>
        <w:lang w:val="nl-NL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346B5"/>
    <w:multiLevelType w:val="hybridMultilevel"/>
    <w:tmpl w:val="A0C63F9E"/>
    <w:lvl w:ilvl="0" w:tplc="F67216DC">
      <w:start w:val="1"/>
      <w:numFmt w:val="lowerRoman"/>
      <w:lvlText w:val="%1."/>
      <w:lvlJc w:val="right"/>
      <w:pPr>
        <w:ind w:left="2160" w:hanging="18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104622"/>
    <w:multiLevelType w:val="hybridMultilevel"/>
    <w:tmpl w:val="61BA8D62"/>
    <w:lvl w:ilvl="0" w:tplc="71E035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62553E"/>
    <w:multiLevelType w:val="hybridMultilevel"/>
    <w:tmpl w:val="DA7EC670"/>
    <w:lvl w:ilvl="0" w:tplc="7200E4F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07DF5"/>
    <w:multiLevelType w:val="hybridMultilevel"/>
    <w:tmpl w:val="6E588762"/>
    <w:lvl w:ilvl="0" w:tplc="7200E4F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B56C0"/>
    <w:multiLevelType w:val="hybridMultilevel"/>
    <w:tmpl w:val="B4FEEF4E"/>
    <w:lvl w:ilvl="0" w:tplc="B4B4ED2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56AD376">
      <w:start w:val="1"/>
      <w:numFmt w:val="lowerLetter"/>
      <w:lvlText w:val="%2."/>
      <w:lvlJc w:val="left"/>
      <w:pPr>
        <w:ind w:left="1440" w:hanging="360"/>
      </w:pPr>
      <w:rPr>
        <w:b/>
        <w:lang w:val="nl-NL"/>
      </w:rPr>
    </w:lvl>
    <w:lvl w:ilvl="2" w:tplc="82569CBA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66657">
    <w:abstractNumId w:val="16"/>
  </w:num>
  <w:num w:numId="2" w16cid:durableId="805586594">
    <w:abstractNumId w:val="15"/>
  </w:num>
  <w:num w:numId="3" w16cid:durableId="1770396239">
    <w:abstractNumId w:val="9"/>
  </w:num>
  <w:num w:numId="4" w16cid:durableId="541327868">
    <w:abstractNumId w:val="4"/>
  </w:num>
  <w:num w:numId="5" w16cid:durableId="2067756524">
    <w:abstractNumId w:val="17"/>
  </w:num>
  <w:num w:numId="6" w16cid:durableId="391081899">
    <w:abstractNumId w:val="0"/>
  </w:num>
  <w:num w:numId="7" w16cid:durableId="1420561296">
    <w:abstractNumId w:val="14"/>
  </w:num>
  <w:num w:numId="8" w16cid:durableId="158666771">
    <w:abstractNumId w:val="12"/>
  </w:num>
  <w:num w:numId="9" w16cid:durableId="1269581973">
    <w:abstractNumId w:val="6"/>
  </w:num>
  <w:num w:numId="10" w16cid:durableId="2093164868">
    <w:abstractNumId w:val="1"/>
  </w:num>
  <w:num w:numId="11" w16cid:durableId="663122510">
    <w:abstractNumId w:val="5"/>
  </w:num>
  <w:num w:numId="12" w16cid:durableId="1446539116">
    <w:abstractNumId w:val="11"/>
  </w:num>
  <w:num w:numId="13" w16cid:durableId="1524395473">
    <w:abstractNumId w:val="13"/>
  </w:num>
  <w:num w:numId="14" w16cid:durableId="2099590735">
    <w:abstractNumId w:val="3"/>
  </w:num>
  <w:num w:numId="15" w16cid:durableId="647364638">
    <w:abstractNumId w:val="8"/>
  </w:num>
  <w:num w:numId="16" w16cid:durableId="405109402">
    <w:abstractNumId w:val="7"/>
  </w:num>
  <w:num w:numId="17" w16cid:durableId="1334261895">
    <w:abstractNumId w:val="10"/>
  </w:num>
  <w:num w:numId="18" w16cid:durableId="806508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tity" w:val="STM Group"/>
    <w:docVar w:name="idxAddress" w:val="Nijverheidsstraat 39"/>
    <w:docVar w:name="idxBIC" w:val="INGBNL2A"/>
    <w:docVar w:name="idxCoC" w:val="Enschede: 56856296"/>
    <w:docVar w:name="idxCountry" w:val="The Netherlands"/>
    <w:docVar w:name="idxEmail" w:val="info@stmgroup.com"/>
    <w:docVar w:name="idxFullname" w:val="STM Groep B.V"/>
    <w:docVar w:name="idxIBAN" w:val="NL34INGB0667393455"/>
    <w:docVar w:name="idxName" w:val="STM Group"/>
    <w:docVar w:name="idxPhone" w:val="+31 53 4781970"/>
    <w:docVar w:name="idxPlace" w:val="Losser"/>
    <w:docVar w:name="idxVAT" w:val="NL852334205B01"/>
    <w:docVar w:name="idxWebsite" w:val="stmgroup.com"/>
    <w:docVar w:name="idxZIP" w:val="NL-7581 PV"/>
    <w:docVar w:name="Language" w:val="NL"/>
    <w:docVar w:name="txtAbsent" w:val="Afwezig"/>
    <w:docVar w:name="txtActionList" w:val="Actielijst"/>
    <w:docVar w:name="txtAgenda" w:val="Agenda"/>
    <w:docVar w:name="txtAnyOtherBusiness" w:val="Rondvraag"/>
    <w:docVar w:name="txtAppendix1" w:val="Bijlage %1"/>
    <w:docVar w:name="txtAppendix2" w:val="B.%1.%2"/>
    <w:docVar w:name="txtAppendix3" w:val="B.%1.%2.%3"/>
    <w:docVar w:name="txtAppendixes" w:val="Bijlagen"/>
    <w:docVar w:name="txtArticleCode" w:val="Artikelcode"/>
    <w:docVar w:name="txtAttn" w:val="T.a.v"/>
    <w:docVar w:name="txtAuthor" w:val="Auteur"/>
    <w:docVar w:name="txtBank" w:val="Bank"/>
    <w:docVar w:name="txtBIC" w:val="BIC"/>
    <w:docVar w:name="txtChairman" w:val="Voorzitter"/>
    <w:docVar w:name="txtClient" w:val="Klant"/>
    <w:docVar w:name="txtClientReference" w:val="Klantreferentie"/>
    <w:docVar w:name="txtCoC" w:val="CoC"/>
    <w:docVar w:name="txtCompanyDomicile" w:val="Vestigingsplaats"/>
    <w:docVar w:name="txtContact" w:val="Contact"/>
    <w:docVar w:name="txtCopyright" w:val="De rechten van intellectuele en industriële eigendom, waaronder het auteursrecht, op alle informatie in dit document berusten bij edilon)(sedra of diens licentiegevers. Verveelvoudiging en/of commercieel gebruik van deze informatie anders dan voor het doel waarvoor dit document is bestemd is niet toegestaan, tenzij hiervoor uitdrukkelijk schriftelijke toestemming is verleend. Alle rechten worden voorbehouden."/>
    <w:docVar w:name="txtDate" w:val="Datum"/>
    <w:docVar w:name="txtDear" w:val="Geachte"/>
    <w:docVar w:name="txtDescription" w:val="Beschrijving"/>
    <w:docVar w:name="txtDistributionList" w:val="Verzendlijst"/>
    <w:docVar w:name="txtDocumentNumber" w:val="Documentnummer"/>
    <w:docVar w:name="txtDocumentProperties" w:val="Documenteigenschappen"/>
    <w:docVar w:name="txtEquation" w:val="Vergelijking"/>
    <w:docVar w:name="txtExVAT" w:val="(excl. BTW)"/>
    <w:docVar w:name="txtFigure" w:val="Figuur"/>
    <w:docVar w:name="txtIBAN" w:val="IBAN"/>
    <w:docVar w:name="txtIncomingPieces" w:val="Ingekomen stukken"/>
    <w:docVar w:name="txtKVK" w:val="Kvk"/>
    <w:docVar w:name="txtLocation" w:val="Locatie"/>
    <w:docVar w:name="txtManager" w:val="Directeur"/>
    <w:docVar w:name="txtMinutes" w:val="Notulen"/>
    <w:docVar w:name="txtMinutesLastMeeting" w:val="Notulen vorige vergadering"/>
    <w:docVar w:name="txtMinutesList" w:val="Notulistenlijst"/>
    <w:docVar w:name="txtMinutesMeeting" w:val="Verslag vergadering"/>
    <w:docVar w:name="txtNoteTaker" w:val="Notulist"/>
    <w:docVar w:name="txtOffer" w:val="Offerte"/>
    <w:docVar w:name="txtOpening" w:val="Opening"/>
    <w:docVar w:name="txtPage" w:val="pagina"/>
    <w:docVar w:name="txtPageCount" w:val="Aantal bladen"/>
    <w:docVar w:name="txtPresent" w:val="Aanwezig"/>
    <w:docVar w:name="txtPricePerUnit" w:val="Prijs per eenheid"/>
    <w:docVar w:name="txtProjectDescription" w:val="Projectbeschijving"/>
    <w:docVar w:name="txtProjectNumber" w:val="Projectnummer"/>
    <w:docVar w:name="txtQouteNumber" w:val="Offertenummer"/>
    <w:docVar w:name="txtQuantity" w:val="Aantal"/>
    <w:docVar w:name="txtQuoteAmount" w:val="Totale aanbiedingssom"/>
    <w:docVar w:name="txtRegards" w:val="Met vriendelijke groet"/>
    <w:docVar w:name="txtReport" w:val="Rapport"/>
    <w:docVar w:name="txtResearchReport" w:val="Onderzoeksrapport"/>
    <w:docVar w:name="txtSubject" w:val="Onderwerp"/>
    <w:docVar w:name="txtTable" w:val="Tabel"/>
    <w:docVar w:name="txtTableOfContents" w:val="Inhoudsopgave"/>
    <w:docVar w:name="txtTime" w:val="Tijd"/>
    <w:docVar w:name="txtTOC" w:val="Inhoudsopgave"/>
    <w:docVar w:name="txtTotalAmount" w:val="Totaal bedrag"/>
    <w:docVar w:name="txtUnit" w:val="Eenheid"/>
    <w:docVar w:name="txtVAT" w:val="BTW nr"/>
    <w:docVar w:name="txtVersionManagement" w:val="Versiebeheer"/>
    <w:docVar w:name="txtWhen" w:val="Wanneer"/>
    <w:docVar w:name="txtWho" w:val="Wie"/>
  </w:docVars>
  <w:rsids>
    <w:rsidRoot w:val="00BE2E66"/>
    <w:rsid w:val="000357B4"/>
    <w:rsid w:val="00075AA6"/>
    <w:rsid w:val="000B2BF5"/>
    <w:rsid w:val="000E0F20"/>
    <w:rsid w:val="0019699F"/>
    <w:rsid w:val="001A3A75"/>
    <w:rsid w:val="001A6C47"/>
    <w:rsid w:val="001B4423"/>
    <w:rsid w:val="002537C5"/>
    <w:rsid w:val="00263837"/>
    <w:rsid w:val="002F5763"/>
    <w:rsid w:val="00301B01"/>
    <w:rsid w:val="00323EA3"/>
    <w:rsid w:val="003853E2"/>
    <w:rsid w:val="003A2C9C"/>
    <w:rsid w:val="003B4E32"/>
    <w:rsid w:val="003E224F"/>
    <w:rsid w:val="00406F92"/>
    <w:rsid w:val="004077C2"/>
    <w:rsid w:val="0045358B"/>
    <w:rsid w:val="004636C0"/>
    <w:rsid w:val="004D4434"/>
    <w:rsid w:val="00534996"/>
    <w:rsid w:val="005627F8"/>
    <w:rsid w:val="005708ED"/>
    <w:rsid w:val="005A3533"/>
    <w:rsid w:val="005E243C"/>
    <w:rsid w:val="00611A96"/>
    <w:rsid w:val="0062494B"/>
    <w:rsid w:val="00640E27"/>
    <w:rsid w:val="0065564A"/>
    <w:rsid w:val="00667023"/>
    <w:rsid w:val="00696828"/>
    <w:rsid w:val="006B19BE"/>
    <w:rsid w:val="006F2D49"/>
    <w:rsid w:val="007339F4"/>
    <w:rsid w:val="0074171C"/>
    <w:rsid w:val="00761F91"/>
    <w:rsid w:val="007769CB"/>
    <w:rsid w:val="007A0FCD"/>
    <w:rsid w:val="008870CA"/>
    <w:rsid w:val="00887EAF"/>
    <w:rsid w:val="008C3D95"/>
    <w:rsid w:val="00905DED"/>
    <w:rsid w:val="00924D26"/>
    <w:rsid w:val="0093074F"/>
    <w:rsid w:val="009751B2"/>
    <w:rsid w:val="00977330"/>
    <w:rsid w:val="009E34FA"/>
    <w:rsid w:val="00A66014"/>
    <w:rsid w:val="00A864EE"/>
    <w:rsid w:val="00AA62B6"/>
    <w:rsid w:val="00AE0EB5"/>
    <w:rsid w:val="00BE2E66"/>
    <w:rsid w:val="00C008B5"/>
    <w:rsid w:val="00C0694C"/>
    <w:rsid w:val="00C51CE2"/>
    <w:rsid w:val="00C97C01"/>
    <w:rsid w:val="00CA52FA"/>
    <w:rsid w:val="00CB223E"/>
    <w:rsid w:val="00CB6D79"/>
    <w:rsid w:val="00D065DD"/>
    <w:rsid w:val="00D24C2F"/>
    <w:rsid w:val="00D623BC"/>
    <w:rsid w:val="00D75488"/>
    <w:rsid w:val="00DB0223"/>
    <w:rsid w:val="00E0667A"/>
    <w:rsid w:val="00EA139F"/>
    <w:rsid w:val="00EC3525"/>
    <w:rsid w:val="00F156F9"/>
    <w:rsid w:val="00F42337"/>
    <w:rsid w:val="00F70A9C"/>
    <w:rsid w:val="00FA2B8E"/>
    <w:rsid w:val="00FA628A"/>
    <w:rsid w:val="00FB4D36"/>
    <w:rsid w:val="00FF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C042F"/>
  <w15:chartTrackingRefBased/>
  <w15:docId w15:val="{6DC4CD1E-70FC-4635-87D2-872AA738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nl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CE2"/>
    <w:pPr>
      <w:spacing w:line="42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7023"/>
    <w:pPr>
      <w:keepNext/>
      <w:keepLines/>
      <w:spacing w:before="20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488"/>
    <w:pPr>
      <w:keepNext/>
      <w:keepLines/>
      <w:spacing w:before="200"/>
      <w:outlineLvl w:val="1"/>
    </w:pPr>
    <w:rPr>
      <w:rFonts w:eastAsiaTheme="majorEastAsia" w:cstheme="majorBidi"/>
      <w:b/>
      <w:color w:val="F94816" w:themeColor="accen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30"/>
    <w:pPr>
      <w:keepNext/>
      <w:keepLines/>
      <w:spacing w:before="160" w:after="80"/>
      <w:outlineLvl w:val="2"/>
    </w:pPr>
    <w:rPr>
      <w:rFonts w:eastAsiaTheme="majorEastAsia" w:cstheme="majorBidi"/>
      <w:color w:val="C52F0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2F0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30"/>
    <w:pPr>
      <w:keepNext/>
      <w:keepLines/>
      <w:spacing w:before="80" w:after="40"/>
      <w:outlineLvl w:val="4"/>
    </w:pPr>
    <w:rPr>
      <w:rFonts w:eastAsiaTheme="majorEastAsia" w:cstheme="majorBidi"/>
      <w:color w:val="C52F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23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488"/>
    <w:rPr>
      <w:rFonts w:eastAsiaTheme="majorEastAsia" w:cstheme="majorBidi"/>
      <w:b/>
      <w:color w:val="F94816" w:themeColor="accen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30"/>
    <w:rPr>
      <w:rFonts w:eastAsiaTheme="majorEastAsia" w:cstheme="majorBidi"/>
      <w:color w:val="C52F0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30"/>
    <w:rPr>
      <w:rFonts w:eastAsiaTheme="majorEastAsia" w:cstheme="majorBidi"/>
      <w:i/>
      <w:iCs/>
      <w:color w:val="C52F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30"/>
    <w:rPr>
      <w:rFonts w:eastAsiaTheme="majorEastAsia" w:cstheme="majorBidi"/>
      <w:color w:val="C52F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30"/>
    <w:rPr>
      <w:i/>
      <w:iCs/>
      <w:color w:val="C52F0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30"/>
    <w:pPr>
      <w:pBdr>
        <w:top w:val="single" w:sz="4" w:space="10" w:color="C52F05" w:themeColor="accent1" w:themeShade="BF"/>
        <w:bottom w:val="single" w:sz="4" w:space="10" w:color="C52F05" w:themeColor="accent1" w:themeShade="BF"/>
      </w:pBdr>
      <w:spacing w:before="360" w:after="360"/>
      <w:ind w:left="864" w:right="864"/>
      <w:jc w:val="center"/>
    </w:pPr>
    <w:rPr>
      <w:i/>
      <w:iCs/>
      <w:color w:val="C52F0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30"/>
    <w:rPr>
      <w:i/>
      <w:iCs/>
      <w:color w:val="C52F0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30"/>
    <w:rPr>
      <w:b/>
      <w:bCs/>
      <w:smallCaps/>
      <w:color w:val="C52F0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7330"/>
    <w:rPr>
      <w:color w:val="666666"/>
    </w:rPr>
  </w:style>
  <w:style w:type="paragraph" w:styleId="Header">
    <w:name w:val="header"/>
    <w:basedOn w:val="Normal"/>
    <w:link w:val="HeaderChar"/>
    <w:unhideWhenUsed/>
    <w:rsid w:val="005A3533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A3533"/>
  </w:style>
  <w:style w:type="paragraph" w:styleId="Footer">
    <w:name w:val="footer"/>
    <w:basedOn w:val="Normal"/>
    <w:link w:val="FooterChar"/>
    <w:unhideWhenUsed/>
    <w:rsid w:val="005A3533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5A3533"/>
  </w:style>
  <w:style w:type="paragraph" w:styleId="NoSpacing">
    <w:name w:val="No Spacing"/>
    <w:uiPriority w:val="1"/>
    <w:qFormat/>
    <w:rsid w:val="003B4E32"/>
    <w:pPr>
      <w:spacing w:line="240" w:lineRule="auto"/>
    </w:pPr>
  </w:style>
  <w:style w:type="paragraph" w:customStyle="1" w:styleId="EGmetaheading">
    <w:name w:val="EG meta heading"/>
    <w:basedOn w:val="Normal"/>
    <w:next w:val="Normal"/>
    <w:uiPriority w:val="10"/>
    <w:rsid w:val="003B4E32"/>
    <w:pPr>
      <w:spacing w:before="280" w:after="40" w:line="240" w:lineRule="auto"/>
    </w:pPr>
    <w:rPr>
      <w:rFonts w:asciiTheme="majorHAnsi" w:hAnsiTheme="majorHAnsi"/>
      <w:bCs/>
      <w:color w:val="F94816" w:themeColor="accent1"/>
      <w:kern w:val="0"/>
      <w:sz w:val="14"/>
      <w:lang w:val="en-US"/>
      <w14:ligatures w14:val="none"/>
    </w:rPr>
  </w:style>
  <w:style w:type="paragraph" w:customStyle="1" w:styleId="EGMetaTekst">
    <w:name w:val="EG MetaTekst"/>
    <w:basedOn w:val="Normal"/>
    <w:uiPriority w:val="10"/>
    <w:rsid w:val="003B4E32"/>
    <w:pPr>
      <w:spacing w:line="240" w:lineRule="auto"/>
    </w:pPr>
    <w:rPr>
      <w:color w:val="000000" w:themeColor="text1"/>
      <w:kern w:val="0"/>
      <w:szCs w:val="20"/>
      <w14:ligatures w14:val="none"/>
    </w:rPr>
  </w:style>
  <w:style w:type="table" w:styleId="TableGrid">
    <w:name w:val="Table Grid"/>
    <w:basedOn w:val="TableNormal"/>
    <w:uiPriority w:val="39"/>
    <w:rsid w:val="007A0F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870CA"/>
    <w:pPr>
      <w:spacing w:before="240" w:line="259" w:lineRule="auto"/>
      <w:outlineLvl w:val="9"/>
    </w:pPr>
    <w:rPr>
      <w:rFonts w:asciiTheme="majorHAnsi" w:hAnsiTheme="majorHAnsi"/>
      <w:b w:val="0"/>
      <w:color w:val="C52F05" w:themeColor="accent1" w:themeShade="BF"/>
      <w:kern w:val="0"/>
      <w:sz w:val="32"/>
      <w:szCs w:val="32"/>
      <w:lang w:eastAsia="nl-NL" w:bidi="my-MM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6F92"/>
    <w:pPr>
      <w:pBdr>
        <w:top w:val="single" w:sz="4" w:space="10" w:color="8D9292"/>
        <w:bottom w:val="single" w:sz="4" w:space="10" w:color="8D9292"/>
        <w:between w:val="single" w:sz="4" w:space="10" w:color="8D9292"/>
      </w:pBdr>
      <w:tabs>
        <w:tab w:val="right" w:pos="8637"/>
      </w:tabs>
      <w:spacing w:line="240" w:lineRule="auto"/>
      <w:ind w:left="-567"/>
    </w:pPr>
    <w:rPr>
      <w:caps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06F92"/>
    <w:pPr>
      <w:pBdr>
        <w:top w:val="single" w:sz="4" w:space="10" w:color="8D9292"/>
        <w:bottom w:val="single" w:sz="4" w:space="10" w:color="8D9292"/>
        <w:between w:val="single" w:sz="4" w:space="10" w:color="8D9292"/>
      </w:pBdr>
      <w:tabs>
        <w:tab w:val="right" w:pos="8637"/>
      </w:tabs>
      <w:spacing w:line="240" w:lineRule="auto"/>
      <w:ind w:left="-567"/>
    </w:pPr>
    <w:rPr>
      <w:caps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8870CA"/>
    <w:rPr>
      <w:color w:val="EE4F1E" w:themeColor="hyperlink"/>
      <w:u w:val="single"/>
    </w:rPr>
  </w:style>
  <w:style w:type="paragraph" w:customStyle="1" w:styleId="EGextraheading">
    <w:name w:val="EG extra heading"/>
    <w:basedOn w:val="Normal"/>
    <w:next w:val="Normal"/>
    <w:qFormat/>
    <w:rsid w:val="00D75488"/>
    <w:pPr>
      <w:spacing w:before="160"/>
    </w:pPr>
    <w:rPr>
      <w:rFonts w:ascii="Calibri" w:hAnsi="Calibri" w:cs="Arial"/>
      <w:b/>
      <w:color w:val="F94816" w:themeColor="accent1"/>
    </w:rPr>
  </w:style>
  <w:style w:type="paragraph" w:customStyle="1" w:styleId="Default">
    <w:name w:val="Default"/>
    <w:rsid w:val="00D75488"/>
    <w:pPr>
      <w:autoSpaceDE w:val="0"/>
      <w:autoSpaceDN w:val="0"/>
      <w:adjustRightInd w:val="0"/>
      <w:spacing w:line="240" w:lineRule="auto"/>
    </w:pPr>
    <w:rPr>
      <w:rFonts w:ascii="Calibri" w:eastAsia="Times New Roman" w:hAnsi="Calibri" w:cs="Calibri"/>
      <w:color w:val="000000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0.jp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svg"/><Relationship Id="rId20" Type="http://schemas.openxmlformats.org/officeDocument/2006/relationships/image" Target="media/image7.sv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g"/><Relationship Id="rId22" Type="http://schemas.openxmlformats.org/officeDocument/2006/relationships/image" Target="media/image9.svg"/><Relationship Id="rId27" Type="http://schemas.openxmlformats.org/officeDocument/2006/relationships/image" Target="media/image11.jpeg"/><Relationship Id="rId30" Type="http://schemas.openxmlformats.org/officeDocument/2006/relationships/footer" Target="footer1.xml"/><Relationship Id="rId35" Type="http://schemas.openxmlformats.org/officeDocument/2006/relationships/glossaryDocument" Target="glossary/document.xml"/><Relationship Id="rId8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SURVEY\TEST\STM%20Offerte%20(document%20samenstell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50116AA4514F73941D8EE80BBD7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92F22-D75B-41E2-843F-EE8C47D341D6}"/>
      </w:docPartPr>
      <w:docPartBody>
        <w:p w:rsidR="0053120B" w:rsidRDefault="00000000">
          <w:pPr>
            <w:pStyle w:val="B150116AA4514F73941D8EE80BBD75DE"/>
          </w:pPr>
          <w:r w:rsidRPr="00AC189F">
            <w:rPr>
              <w:rStyle w:val="PlaceholderText"/>
            </w:rPr>
            <w:t>Klik of tik om tekst in te voeren.</w:t>
          </w:r>
        </w:p>
      </w:docPartBody>
    </w:docPart>
    <w:docPart>
      <w:docPartPr>
        <w:name w:val="292B9B835E3A462E9CC57F2A29E2E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C6628-08F4-4F01-9F68-C6DB1B739A36}"/>
      </w:docPartPr>
      <w:docPartBody>
        <w:p w:rsidR="0053120B" w:rsidRDefault="00000000">
          <w:pPr>
            <w:pStyle w:val="292B9B835E3A462E9CC57F2A29E2EEE1"/>
          </w:pPr>
          <w:r w:rsidRPr="001E2E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K Guise Regular">
    <w:altName w:val="HK Guise"/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K Guise Light">
    <w:altName w:val="Calibri"/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HK Guise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45"/>
    <w:rsid w:val="001F1245"/>
    <w:rsid w:val="0053120B"/>
    <w:rsid w:val="00BE544F"/>
    <w:rsid w:val="00D623BC"/>
    <w:rsid w:val="00FA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B150116AA4514F73941D8EE80BBD75DE">
    <w:name w:val="B150116AA4514F73941D8EE80BBD75DE"/>
  </w:style>
  <w:style w:type="paragraph" w:customStyle="1" w:styleId="292B9B835E3A462E9CC57F2A29E2EEE1">
    <w:name w:val="292B9B835E3A462E9CC57F2A29E2EE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STM Group">
      <a:dk1>
        <a:sysClr val="windowText" lastClr="000000"/>
      </a:dk1>
      <a:lt1>
        <a:sysClr val="window" lastClr="FFFFFF"/>
      </a:lt1>
      <a:dk2>
        <a:srgbClr val="22293B"/>
      </a:dk2>
      <a:lt2>
        <a:srgbClr val="EEEEEF"/>
      </a:lt2>
      <a:accent1>
        <a:srgbClr val="F94816"/>
      </a:accent1>
      <a:accent2>
        <a:srgbClr val="314056"/>
      </a:accent2>
      <a:accent3>
        <a:srgbClr val="F6BD9A"/>
      </a:accent3>
      <a:accent4>
        <a:srgbClr val="304056"/>
      </a:accent4>
      <a:accent5>
        <a:srgbClr val="CBCFD5"/>
      </a:accent5>
      <a:accent6>
        <a:srgbClr val="F94816"/>
      </a:accent6>
      <a:hlink>
        <a:srgbClr val="EE4F1E"/>
      </a:hlink>
      <a:folHlink>
        <a:srgbClr val="F28F69"/>
      </a:folHlink>
    </a:clrScheme>
    <a:fontScheme name="STM Group">
      <a:majorFont>
        <a:latin typeface="HK Guise Regular"/>
        <a:ea typeface=""/>
        <a:cs typeface=""/>
      </a:majorFont>
      <a:minorFont>
        <a:latin typeface="HK Guise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2025-03-19T00:00:00</PublishDate>
  <Abstract/>
  <CompanyAddress/>
  <CompanyPhone/>
  <CompanyFax/>
  <CompanyEmail/>
</CoverPageProperties>
</file>

<file path=customXml/item2.xml><?xml version="1.0" encoding="utf-8"?>
<word xmlns="http://schemas.huisstijl-in-office.nl/msoffice/word">
  <LogoCount/>
  <Artwork>1</Artwork>
  <DocPartViewMode/>
  <DocPartMode/>
  <BlocksFileName/>
  <TranslationOption/>
</word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E46F3F50DFD4B99E9B720E51677B6" ma:contentTypeVersion="3" ma:contentTypeDescription="Create a new document." ma:contentTypeScope="" ma:versionID="2097417bf656076fd5883f2c25014006">
  <xsd:schema xmlns:xsd="http://www.w3.org/2001/XMLSchema" xmlns:xs="http://www.w3.org/2001/XMLSchema" xmlns:p="http://schemas.microsoft.com/office/2006/metadata/properties" xmlns:ns2="add57815-d7b2-4b6b-9d35-1fcd425ba4f6" targetNamespace="http://schemas.microsoft.com/office/2006/metadata/properties" ma:root="true" ma:fieldsID="a06dab1a3467b166ace341cd4900cd52" ns2:_="">
    <xsd:import namespace="add57815-d7b2-4b6b-9d35-1fcd425ba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7815-d7b2-4b6b-9d35-1fcd425b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ields xmlns="http://schemas.huisstijl-in-office.nl/msoffice/fields">
  <Name/>
  <Function/>
  <Address/>
  <Email/>
  <Telephone/>
  <Description>[Subtitel two lines]</Description>
  <OfferNumber/>
  <Attachements>4</Attachements>
  <OfferSum>€559.978,68</OfferSum>
</field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AC50F8-0BF4-4436-BA9F-5CAE5537A4C9}">
  <ds:schemaRefs>
    <ds:schemaRef ds:uri="http://schemas.huisstijl-in-office.nl/msoffice/word"/>
  </ds:schemaRefs>
</ds:datastoreItem>
</file>

<file path=customXml/itemProps3.xml><?xml version="1.0" encoding="utf-8"?>
<ds:datastoreItem xmlns:ds="http://schemas.openxmlformats.org/officeDocument/2006/customXml" ds:itemID="{28ACDB97-C361-44E1-9219-3C6C7D3B8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57815-d7b2-4b6b-9d35-1fcd425ba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CC8812-5D79-4306-B623-F3358297ABCF}">
  <ds:schemaRefs>
    <ds:schemaRef ds:uri="http://schemas.huisstijl-in-office.nl/msoffice/fields"/>
  </ds:schemaRefs>
</ds:datastoreItem>
</file>

<file path=customXml/itemProps5.xml><?xml version="1.0" encoding="utf-8"?>
<ds:datastoreItem xmlns:ds="http://schemas.openxmlformats.org/officeDocument/2006/customXml" ds:itemID="{7161719E-8CE9-4B51-BA07-FB60F3D7A12A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36024CF5-B0C1-4596-8BD6-E24912307B9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CBC21D2A-2217-448E-AEBB-3728BE4062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STM Offerte (document samenstellen)</Template>
  <TotalTime>15</TotalTime>
  <Pages>8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[Title]</vt:lpstr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{{Project name}}</dc:title>
  <dc:subject/>
  <dc:creator>Ashkan Karamroudi</dc:creator>
  <cp:keywords/>
  <dc:description/>
  <cp:lastModifiedBy>Ashkan Karamroudi</cp:lastModifiedBy>
  <cp:revision>6</cp:revision>
  <dcterms:created xsi:type="dcterms:W3CDTF">2026-02-13T15:02:00Z</dcterms:created>
  <dcterms:modified xsi:type="dcterms:W3CDTF">2026-02-15T13:35:00Z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0x010100064E46F3F50DFD4B99E9B720E51677B6</vt:lpwstr>
  </property>
</Properties>
</file>